
<file path=[Content_Types].xml><?xml version="1.0" encoding="utf-8"?>
<Types xmlns="http://schemas.openxmlformats.org/package/2006/content-types">
  <Default Extension="doc" ContentType="application/msword"/>
  <Default Extension="docx" ContentType="application/vnd.openxmlformats-officedocument.wordprocessingml.docume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F8B2" w14:textId="77777777" w:rsidR="001232F9" w:rsidRPr="00802C60" w:rsidRDefault="001232F9" w:rsidP="001232F9">
      <w:pPr>
        <w:rPr>
          <w:rFonts w:asciiTheme="minorHAnsi" w:hAnsiTheme="minorHAnsi"/>
          <w:lang w:val="en-IN"/>
        </w:rPr>
      </w:pPr>
    </w:p>
    <w:p w14:paraId="598E9A61" w14:textId="77777777" w:rsidR="00B06616" w:rsidRPr="00350027" w:rsidRDefault="00B06616">
      <w:pPr>
        <w:rPr>
          <w:rFonts w:asciiTheme="minorHAnsi" w:hAnsiTheme="minorHAnsi" w:cs="Arial"/>
          <w:b/>
          <w:bCs/>
          <w:caps/>
          <w:kern w:val="32"/>
          <w:szCs w:val="22"/>
        </w:rPr>
      </w:pPr>
      <w:r w:rsidRPr="00350027">
        <w:rPr>
          <w:rFonts w:asciiTheme="minorHAnsi" w:hAnsiTheme="minorHAnsi"/>
        </w:rPr>
        <w:br w:type="page"/>
      </w:r>
    </w:p>
    <w:p w14:paraId="4EC573A6" w14:textId="77777777" w:rsidR="001232F9" w:rsidRPr="00350027" w:rsidRDefault="001232F9" w:rsidP="001232F9">
      <w:pPr>
        <w:pStyle w:val="Heading1"/>
        <w:rPr>
          <w:rFonts w:asciiTheme="minorHAnsi" w:hAnsiTheme="minorHAnsi"/>
        </w:rPr>
      </w:pPr>
      <w:bookmarkStart w:id="0" w:name="_Toc464110889"/>
      <w:r w:rsidRPr="00350027">
        <w:rPr>
          <w:rFonts w:asciiTheme="minorHAnsi" w:hAnsiTheme="minorHAnsi"/>
        </w:rPr>
        <w:lastRenderedPageBreak/>
        <w:t>General Description</w:t>
      </w:r>
      <w:bookmarkEnd w:id="0"/>
    </w:p>
    <w:p w14:paraId="07F27D2D" w14:textId="77777777" w:rsidR="001232F9" w:rsidRPr="00350027" w:rsidRDefault="001232F9" w:rsidP="001232F9">
      <w:pPr>
        <w:pStyle w:val="Heading2"/>
        <w:rPr>
          <w:rFonts w:asciiTheme="minorHAnsi" w:hAnsiTheme="minorHAnsi"/>
        </w:rPr>
      </w:pPr>
      <w:bookmarkStart w:id="1" w:name="_Toc464110890"/>
      <w:r w:rsidRPr="00350027">
        <w:rPr>
          <w:rFonts w:asciiTheme="minorHAnsi" w:hAnsiTheme="minorHAnsi"/>
          <w:b w:val="0"/>
          <w:bCs w:val="0"/>
        </w:rPr>
        <w:t>Steering Control System</w:t>
      </w:r>
      <w:bookmarkEnd w:id="1"/>
    </w:p>
    <w:p w14:paraId="7CB8E0F7" w14:textId="77777777" w:rsidR="001232F9" w:rsidRPr="00350027" w:rsidRDefault="001232F9" w:rsidP="001232F9">
      <w:pPr>
        <w:ind w:left="840"/>
        <w:rPr>
          <w:rFonts w:asciiTheme="minorHAnsi" w:hAnsiTheme="minorHAnsi"/>
        </w:rPr>
      </w:pPr>
      <w:r w:rsidRPr="00350027">
        <w:rPr>
          <w:rFonts w:asciiTheme="minorHAnsi" w:hAnsiTheme="minorHAnsi"/>
        </w:rPr>
        <w:t>The MRJ aircraft requires that one SCU will be installed in each aircraft. The SCU receives Control and Monitor lane information via the ARINC429 bus. The SCU transmits steering and flight status information to the Primary Flight Control Computer (PFCC) via (DMC-Avionics1 and DMC-Avionics2). The SCU also transmit errors, warnings and failure information to the Engine Indicating and Crew Alerting System (EICAS) within the Data Management Cabinet (DMC). The SCS turns to Free Castor Mode (Steering free mode) when a safety critical SCU failure has occurred. System troubleshooting can be accomplished by using failure message information from the DMC and the SCU in accordance with the Built In Test (BIT) result.</w:t>
      </w:r>
    </w:p>
    <w:p w14:paraId="5B9B57B8" w14:textId="77777777" w:rsidR="001232F9" w:rsidRPr="00350027" w:rsidRDefault="001232F9" w:rsidP="001232F9">
      <w:pPr>
        <w:ind w:left="840"/>
        <w:rPr>
          <w:rFonts w:asciiTheme="minorHAnsi" w:hAnsiTheme="minorHAnsi"/>
        </w:rPr>
      </w:pPr>
    </w:p>
    <w:p w14:paraId="71810E93" w14:textId="77777777" w:rsidR="001232F9" w:rsidRPr="00350027" w:rsidRDefault="001232F9" w:rsidP="001232F9">
      <w:pPr>
        <w:ind w:left="840"/>
        <w:rPr>
          <w:rFonts w:asciiTheme="minorHAnsi" w:hAnsiTheme="minorHAnsi"/>
        </w:rPr>
      </w:pPr>
      <w:r w:rsidRPr="00350027">
        <w:rPr>
          <w:rFonts w:asciiTheme="minorHAnsi" w:hAnsiTheme="minorHAnsi"/>
        </w:rPr>
        <w:t>The SCS has a shutoff valve (SOV) which shuts off (de-Energize) the hydraulic pressure to the SCS per SCU commands. When the SOV Command is ‘ON’ or Energize, the SCV provides hydraulic pressure to the SCS, and the SCV detects it via the pressure switch. The SCU sends control commands to Electro Hydraulic Servo Valve (EHSV), which controls the hydraulic flow and direction to steering actuators. The SCS also has anti-shimmy functions, to prevent or minimize shimmy generated from the Nose Landing Gear (NLG) during taxi, takeoff, and landing. The SCS has a pressure sensor discrete to check actual pressure in the system. The SCS is configured for 1 Pilot steering handle with the option for an additional co-Pilot steering handle.</w:t>
      </w:r>
    </w:p>
    <w:p w14:paraId="7F190A58" w14:textId="77777777" w:rsidR="001232F9" w:rsidRPr="00350027" w:rsidRDefault="001232F9" w:rsidP="001232F9">
      <w:pPr>
        <w:rPr>
          <w:rFonts w:asciiTheme="minorHAnsi" w:hAnsiTheme="minorHAnsi"/>
        </w:rPr>
      </w:pPr>
    </w:p>
    <w:p w14:paraId="7EAED65D" w14:textId="77777777" w:rsidR="001232F9" w:rsidRPr="00350027" w:rsidRDefault="001232F9" w:rsidP="001232F9">
      <w:pPr>
        <w:pStyle w:val="Heading2"/>
        <w:rPr>
          <w:rFonts w:asciiTheme="minorHAnsi" w:hAnsiTheme="minorHAnsi"/>
        </w:rPr>
      </w:pPr>
      <w:bookmarkStart w:id="2" w:name="_Toc464110891"/>
      <w:r w:rsidRPr="00350027">
        <w:rPr>
          <w:rFonts w:asciiTheme="minorHAnsi" w:hAnsiTheme="minorHAnsi"/>
          <w:b w:val="0"/>
          <w:bCs w:val="0"/>
        </w:rPr>
        <w:t>SCU Architecture</w:t>
      </w:r>
      <w:bookmarkEnd w:id="2"/>
    </w:p>
    <w:p w14:paraId="1462AC7E" w14:textId="77777777" w:rsidR="001232F9" w:rsidRPr="00350027" w:rsidRDefault="001232F9" w:rsidP="001232F9">
      <w:pPr>
        <w:pStyle w:val="Heading3"/>
        <w:rPr>
          <w:rFonts w:asciiTheme="minorHAnsi" w:hAnsiTheme="minorHAnsi"/>
        </w:rPr>
      </w:pPr>
      <w:bookmarkStart w:id="3" w:name="_Toc464110892"/>
      <w:r w:rsidRPr="00350027">
        <w:rPr>
          <w:rFonts w:asciiTheme="minorHAnsi" w:hAnsiTheme="minorHAnsi"/>
        </w:rPr>
        <w:t>System Architecture</w:t>
      </w:r>
      <w:bookmarkEnd w:id="3"/>
    </w:p>
    <w:p w14:paraId="2880173F" w14:textId="77777777" w:rsidR="001232F9" w:rsidRPr="00350027" w:rsidRDefault="00B06616" w:rsidP="00B06616">
      <w:pPr>
        <w:ind w:firstLine="567"/>
        <w:rPr>
          <w:rFonts w:asciiTheme="minorHAnsi" w:hAnsiTheme="minorHAnsi"/>
        </w:rPr>
      </w:pPr>
      <w:r w:rsidRPr="00350027">
        <w:rPr>
          <w:rFonts w:asciiTheme="minorHAnsi" w:hAnsiTheme="minorHAnsi"/>
        </w:rPr>
        <w:t xml:space="preserve">  </w:t>
      </w:r>
      <w:r w:rsidR="001232F9" w:rsidRPr="00350027">
        <w:rPr>
          <w:rFonts w:asciiTheme="minorHAnsi" w:hAnsiTheme="minorHAnsi"/>
        </w:rPr>
        <w:t>The SCU</w:t>
      </w:r>
      <w:r w:rsidR="001232F9" w:rsidRPr="00350027">
        <w:rPr>
          <w:rFonts w:asciiTheme="minorHAnsi" w:hAnsiTheme="minorHAnsi"/>
          <w:b/>
          <w:bCs/>
        </w:rPr>
        <w:t xml:space="preserve"> </w:t>
      </w:r>
      <w:r w:rsidR="001232F9" w:rsidRPr="00350027">
        <w:rPr>
          <w:rFonts w:asciiTheme="minorHAnsi" w:hAnsiTheme="minorHAnsi"/>
        </w:rPr>
        <w:t>controls the Nose Wheel steering angle by using the following inputs:</w:t>
      </w:r>
    </w:p>
    <w:p w14:paraId="55088B93"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Rotary Variable Differential Transducer (RVDT) via the pilot steering handle; which provide indication of the steering angle requested by the Pilot</w:t>
      </w:r>
    </w:p>
    <w:p w14:paraId="43DF6F61"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Linear Variable Differential Transducer (LVDT) via the steering actuators; which provide indication of the actual steering angle (Actual Steering Angle)</w:t>
      </w:r>
    </w:p>
    <w:p w14:paraId="6DC0A212"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Data from ARINC429 interfaces</w:t>
      </w:r>
      <w:r w:rsidRPr="00350027">
        <w:rPr>
          <w:rFonts w:asciiTheme="minorHAnsi" w:hAnsiTheme="minorHAnsi"/>
          <w:u w:val="single"/>
        </w:rPr>
        <w:t xml:space="preserve"> </w:t>
      </w:r>
      <w:r w:rsidRPr="00350027">
        <w:rPr>
          <w:rFonts w:asciiTheme="minorHAnsi" w:hAnsiTheme="minorHAnsi"/>
        </w:rPr>
        <w:t>and Analog signal which provided the Rudder operation information of the steering angle requested by the Pilot</w:t>
      </w:r>
    </w:p>
    <w:p w14:paraId="12167178"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Data from ARINC429 interfaces indicating whether the aircraft is on the ground as well as the ground speed of the aircraft.</w:t>
      </w:r>
    </w:p>
    <w:p w14:paraId="020BD5D9" w14:textId="77777777" w:rsidR="00B06616" w:rsidRPr="00350027" w:rsidRDefault="00B06616" w:rsidP="00B06616">
      <w:pPr>
        <w:ind w:firstLine="720"/>
        <w:rPr>
          <w:rFonts w:asciiTheme="minorHAnsi" w:hAnsiTheme="minorHAnsi"/>
        </w:rPr>
      </w:pPr>
    </w:p>
    <w:p w14:paraId="1B17A3BA" w14:textId="77777777" w:rsidR="001232F9" w:rsidRPr="00350027" w:rsidRDefault="001232F9" w:rsidP="00B06616">
      <w:pPr>
        <w:ind w:firstLine="720"/>
        <w:rPr>
          <w:rFonts w:asciiTheme="minorHAnsi" w:hAnsiTheme="minorHAnsi"/>
        </w:rPr>
      </w:pPr>
      <w:r w:rsidRPr="00350027">
        <w:rPr>
          <w:rFonts w:asciiTheme="minorHAnsi" w:hAnsiTheme="minorHAnsi"/>
        </w:rPr>
        <w:t>The SCU Control Lane</w:t>
      </w:r>
      <w:r w:rsidRPr="00350027">
        <w:rPr>
          <w:rFonts w:asciiTheme="minorHAnsi" w:hAnsiTheme="minorHAnsi"/>
          <w:b/>
          <w:bCs/>
        </w:rPr>
        <w:t xml:space="preserve"> </w:t>
      </w:r>
      <w:r w:rsidRPr="00350027">
        <w:rPr>
          <w:rFonts w:asciiTheme="minorHAnsi" w:hAnsiTheme="minorHAnsi"/>
        </w:rPr>
        <w:t>provides the following control functions:</w:t>
      </w:r>
    </w:p>
    <w:p w14:paraId="74F0CB65" w14:textId="77777777" w:rsidR="001232F9" w:rsidRPr="00350027" w:rsidRDefault="001232F9" w:rsidP="00690212">
      <w:pPr>
        <w:pStyle w:val="ListParagraph"/>
        <w:numPr>
          <w:ilvl w:val="0"/>
          <w:numId w:val="4"/>
        </w:numPr>
        <w:rPr>
          <w:rFonts w:asciiTheme="minorHAnsi" w:hAnsiTheme="minorHAnsi"/>
        </w:rPr>
      </w:pPr>
      <w:r w:rsidRPr="00350027">
        <w:rPr>
          <w:rFonts w:asciiTheme="minorHAnsi" w:hAnsiTheme="minorHAnsi"/>
        </w:rPr>
        <w:t>Nose Wheel steering angle position control</w:t>
      </w:r>
    </w:p>
    <w:p w14:paraId="54B7D4B5" w14:textId="77777777" w:rsidR="001232F9" w:rsidRPr="00350027" w:rsidRDefault="001232F9" w:rsidP="00690212">
      <w:pPr>
        <w:pStyle w:val="ListParagraph"/>
        <w:numPr>
          <w:ilvl w:val="0"/>
          <w:numId w:val="4"/>
        </w:numPr>
        <w:rPr>
          <w:rFonts w:asciiTheme="minorHAnsi" w:hAnsiTheme="minorHAnsi"/>
        </w:rPr>
      </w:pPr>
      <w:r w:rsidRPr="00350027">
        <w:rPr>
          <w:rFonts w:asciiTheme="minorHAnsi" w:hAnsiTheme="minorHAnsi"/>
        </w:rPr>
        <w:t>Nose Wheel steering de-activation control</w:t>
      </w:r>
    </w:p>
    <w:p w14:paraId="2B67F6B3" w14:textId="77777777" w:rsidR="001232F9" w:rsidRPr="00350027" w:rsidRDefault="001232F9" w:rsidP="001232F9">
      <w:pPr>
        <w:ind w:left="851"/>
        <w:rPr>
          <w:rFonts w:asciiTheme="minorHAnsi" w:hAnsiTheme="minorHAnsi"/>
        </w:rPr>
      </w:pPr>
    </w:p>
    <w:p w14:paraId="4E700DCA" w14:textId="77777777" w:rsidR="001232F9" w:rsidRPr="00350027" w:rsidRDefault="001232F9" w:rsidP="00B06616">
      <w:pPr>
        <w:ind w:firstLine="720"/>
        <w:rPr>
          <w:rFonts w:asciiTheme="minorHAnsi" w:hAnsiTheme="minorHAnsi"/>
        </w:rPr>
      </w:pPr>
      <w:r w:rsidRPr="00350027">
        <w:rPr>
          <w:rFonts w:asciiTheme="minorHAnsi" w:hAnsiTheme="minorHAnsi"/>
        </w:rPr>
        <w:t>The SCU Monitor Lane provides the following monitor/reporting functions:</w:t>
      </w:r>
    </w:p>
    <w:p w14:paraId="3BCDD347" w14:textId="77777777" w:rsidR="001232F9" w:rsidRPr="00350027" w:rsidRDefault="001232F9" w:rsidP="00690212">
      <w:pPr>
        <w:pStyle w:val="ListParagraph"/>
        <w:numPr>
          <w:ilvl w:val="0"/>
          <w:numId w:val="4"/>
        </w:numPr>
        <w:rPr>
          <w:rFonts w:asciiTheme="minorHAnsi" w:hAnsiTheme="minorHAnsi"/>
        </w:rPr>
      </w:pPr>
      <w:r w:rsidRPr="00350027">
        <w:rPr>
          <w:rFonts w:asciiTheme="minorHAnsi" w:hAnsiTheme="minorHAnsi"/>
        </w:rPr>
        <w:t>Nose Wheel steering angle position monitoring</w:t>
      </w:r>
    </w:p>
    <w:p w14:paraId="622F1CEA" w14:textId="77777777" w:rsidR="001232F9" w:rsidRPr="00350027" w:rsidRDefault="001232F9" w:rsidP="00690212">
      <w:pPr>
        <w:pStyle w:val="ListParagraph"/>
        <w:numPr>
          <w:ilvl w:val="0"/>
          <w:numId w:val="4"/>
        </w:numPr>
        <w:rPr>
          <w:rFonts w:asciiTheme="minorHAnsi" w:hAnsiTheme="minorHAnsi"/>
        </w:rPr>
      </w:pPr>
      <w:r w:rsidRPr="00350027">
        <w:rPr>
          <w:rFonts w:asciiTheme="minorHAnsi" w:hAnsiTheme="minorHAnsi"/>
        </w:rPr>
        <w:t>Steering Control System status monitoring</w:t>
      </w:r>
    </w:p>
    <w:p w14:paraId="447519D8" w14:textId="77777777" w:rsidR="001232F9" w:rsidRPr="00350027" w:rsidRDefault="001232F9" w:rsidP="00690212">
      <w:pPr>
        <w:pStyle w:val="ListParagraph"/>
        <w:numPr>
          <w:ilvl w:val="0"/>
          <w:numId w:val="4"/>
        </w:numPr>
        <w:rPr>
          <w:rFonts w:asciiTheme="minorHAnsi" w:hAnsiTheme="minorHAnsi"/>
        </w:rPr>
      </w:pPr>
      <w:r w:rsidRPr="00350027">
        <w:rPr>
          <w:rFonts w:asciiTheme="minorHAnsi" w:hAnsiTheme="minorHAnsi"/>
        </w:rPr>
        <w:t>EICAS Failure Indication for the Steering Control System</w:t>
      </w:r>
    </w:p>
    <w:p w14:paraId="5B6D4F54" w14:textId="77777777" w:rsidR="001232F9" w:rsidRPr="00350027" w:rsidRDefault="001232F9" w:rsidP="00690212">
      <w:pPr>
        <w:pStyle w:val="ListParagraph"/>
        <w:numPr>
          <w:ilvl w:val="0"/>
          <w:numId w:val="4"/>
        </w:numPr>
        <w:rPr>
          <w:rFonts w:asciiTheme="minorHAnsi" w:hAnsiTheme="minorHAnsi"/>
        </w:rPr>
      </w:pPr>
      <w:r w:rsidRPr="00350027">
        <w:rPr>
          <w:rFonts w:asciiTheme="minorHAnsi" w:hAnsiTheme="minorHAnsi"/>
        </w:rPr>
        <w:t>BIT Reporting for the Steering Control System</w:t>
      </w:r>
    </w:p>
    <w:p w14:paraId="0B893DE2" w14:textId="77777777" w:rsidR="001232F9" w:rsidRPr="00350027" w:rsidRDefault="001232F9" w:rsidP="001232F9">
      <w:pPr>
        <w:rPr>
          <w:rFonts w:asciiTheme="minorHAnsi" w:hAnsiTheme="minorHAnsi"/>
        </w:rPr>
      </w:pPr>
    </w:p>
    <w:p w14:paraId="2B17BDF3" w14:textId="77777777" w:rsidR="001232F9" w:rsidRPr="00350027" w:rsidRDefault="001232F9" w:rsidP="001232F9">
      <w:pPr>
        <w:pStyle w:val="Heading3"/>
        <w:rPr>
          <w:rFonts w:asciiTheme="minorHAnsi" w:hAnsiTheme="minorHAnsi"/>
        </w:rPr>
      </w:pPr>
      <w:bookmarkStart w:id="4" w:name="_Toc464110893"/>
      <w:r w:rsidRPr="00350027">
        <w:rPr>
          <w:rFonts w:asciiTheme="minorHAnsi" w:hAnsiTheme="minorHAnsi"/>
        </w:rPr>
        <w:t>SCU Equipment Architecture</w:t>
      </w:r>
      <w:bookmarkEnd w:id="4"/>
    </w:p>
    <w:p w14:paraId="48DEEB9E" w14:textId="77777777" w:rsidR="001232F9" w:rsidRPr="00350027" w:rsidRDefault="001232F9" w:rsidP="001232F9">
      <w:pPr>
        <w:ind w:left="851"/>
        <w:rPr>
          <w:rFonts w:asciiTheme="minorHAnsi" w:hAnsiTheme="minorHAnsi"/>
        </w:rPr>
      </w:pPr>
      <w:r w:rsidRPr="00350027">
        <w:rPr>
          <w:rFonts w:asciiTheme="minorHAnsi" w:hAnsiTheme="minorHAnsi"/>
        </w:rPr>
        <w:t>The SCU Equipment Architecture is based on a single Control Lane and a single Monitor Lane.</w:t>
      </w:r>
    </w:p>
    <w:p w14:paraId="2B01EC29" w14:textId="77777777" w:rsidR="001232F9" w:rsidRPr="00350027" w:rsidRDefault="001232F9" w:rsidP="001232F9">
      <w:pPr>
        <w:ind w:left="851"/>
        <w:rPr>
          <w:rFonts w:asciiTheme="minorHAnsi" w:hAnsiTheme="minorHAnsi"/>
        </w:rPr>
      </w:pPr>
      <w:r w:rsidRPr="00350027">
        <w:rPr>
          <w:rFonts w:asciiTheme="minorHAnsi" w:hAnsiTheme="minorHAnsi"/>
        </w:rPr>
        <w:t>The Control Lane is responsible for the calculation of the target steering angle (TSA) via the DSP microcontroller. The Control Lane is also responsible for controlling the actuation of the Nose Wheel Steering via the Electro Hydraulic Servo Valve (EHSV).</w:t>
      </w:r>
    </w:p>
    <w:p w14:paraId="03CD999F" w14:textId="77777777" w:rsidR="001232F9" w:rsidRPr="00350027" w:rsidRDefault="001232F9" w:rsidP="001232F9">
      <w:pPr>
        <w:ind w:left="851"/>
        <w:rPr>
          <w:rFonts w:asciiTheme="minorHAnsi" w:hAnsiTheme="minorHAnsi"/>
        </w:rPr>
      </w:pPr>
      <w:r w:rsidRPr="00350027">
        <w:rPr>
          <w:rFonts w:asciiTheme="minorHAnsi" w:hAnsiTheme="minorHAnsi"/>
        </w:rPr>
        <w:t xml:space="preserve">The Monitor Lane is responsible for monitoring the Control Lane and, if necessary, will activate the Shutoff Valve (SOV) solenoid to disable steering control upon detection of a fault which may </w:t>
      </w:r>
      <w:r w:rsidRPr="00350027">
        <w:rPr>
          <w:rFonts w:asciiTheme="minorHAnsi" w:hAnsiTheme="minorHAnsi"/>
        </w:rPr>
        <w:lastRenderedPageBreak/>
        <w:t>otherwise lead to hazardous or catastrophic behaviour. Additionally the Control Lane has the capability to disable steering control by de-energising the SOV if it detects faults within the Monitor Lane.</w:t>
      </w:r>
    </w:p>
    <w:p w14:paraId="018B0923" w14:textId="77777777" w:rsidR="001232F9" w:rsidRPr="00350027" w:rsidRDefault="001232F9" w:rsidP="001232F9">
      <w:pPr>
        <w:rPr>
          <w:rFonts w:asciiTheme="minorHAnsi" w:hAnsiTheme="minorHAnsi"/>
        </w:rPr>
      </w:pPr>
    </w:p>
    <w:p w14:paraId="4DEA22CF" w14:textId="77777777" w:rsidR="001232F9" w:rsidRPr="00350027" w:rsidRDefault="001232F9" w:rsidP="001232F9">
      <w:pPr>
        <w:pStyle w:val="Heading2"/>
        <w:rPr>
          <w:rFonts w:asciiTheme="minorHAnsi" w:hAnsiTheme="minorHAnsi"/>
        </w:rPr>
      </w:pPr>
      <w:bookmarkStart w:id="5" w:name="_Toc464110894"/>
      <w:r w:rsidRPr="00350027">
        <w:rPr>
          <w:rFonts w:asciiTheme="minorHAnsi" w:hAnsiTheme="minorHAnsi"/>
          <w:b w:val="0"/>
          <w:bCs w:val="0"/>
        </w:rPr>
        <w:t>SCU Inputs</w:t>
      </w:r>
      <w:bookmarkEnd w:id="5"/>
    </w:p>
    <w:p w14:paraId="2A4647A7" w14:textId="77777777" w:rsidR="001232F9" w:rsidRPr="00350027" w:rsidRDefault="001232F9" w:rsidP="001232F9">
      <w:pPr>
        <w:ind w:left="851"/>
        <w:rPr>
          <w:rFonts w:asciiTheme="minorHAnsi" w:hAnsiTheme="minorHAnsi"/>
        </w:rPr>
      </w:pPr>
      <w:r w:rsidRPr="00350027">
        <w:rPr>
          <w:rFonts w:asciiTheme="minorHAnsi" w:hAnsiTheme="minorHAnsi"/>
        </w:rPr>
        <w:t>The SCU receives the following inputs, which are routed to both the Control Lane and the Monitor Lane for independent processing:-</w:t>
      </w:r>
    </w:p>
    <w:p w14:paraId="6537988C"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2 x Pilot RVDT Steering Command Signal</w:t>
      </w:r>
    </w:p>
    <w:p w14:paraId="20E42C9F"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2 x Co-Pilot RVDT Steering Command Signal</w:t>
      </w:r>
    </w:p>
    <w:p w14:paraId="6C90899B"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2 x LH LVDT Steering Position Signal</w:t>
      </w:r>
    </w:p>
    <w:p w14:paraId="7FFBE1D6"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2 x RH LVDT Steering Position Signal</w:t>
      </w:r>
    </w:p>
    <w:p w14:paraId="7D13C98C"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2 x Rudder Command from ACE1B via ARINC429 communication</w:t>
      </w:r>
    </w:p>
    <w:p w14:paraId="7B27F4F8"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2 x Rudder Command from ACE1B via Analog Signal</w:t>
      </w:r>
    </w:p>
    <w:p w14:paraId="46EDCAB3"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2 x Rudder Command from ACE2B via ARINC429 communication</w:t>
      </w:r>
    </w:p>
    <w:p w14:paraId="2B861191"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2 x Rudder Command from ACE2B via Analog Signal</w:t>
      </w:r>
    </w:p>
    <w:p w14:paraId="515CA7AA"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3 x Aircraft Speed from A-DMC via ARINC429 communication</w:t>
      </w:r>
    </w:p>
    <w:p w14:paraId="6A99033D"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3 x Aircraft Speed from B-DMC via ARINC429 communication</w:t>
      </w:r>
    </w:p>
    <w:p w14:paraId="0B1E3D3D"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Steering System Hydraulic Pressure Switch Discrete Input</w:t>
      </w:r>
    </w:p>
    <w:p w14:paraId="22200D3A"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Pilot Enable Discrete Input</w:t>
      </w:r>
    </w:p>
    <w:p w14:paraId="42A82929"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co-Pilot Enable Discrete Input</w:t>
      </w:r>
    </w:p>
    <w:p w14:paraId="483FE17C"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2 x Disengage Discrete Inputs</w:t>
      </w:r>
    </w:p>
    <w:p w14:paraId="55BA38D9" w14:textId="77777777" w:rsidR="001232F9" w:rsidRPr="00350027" w:rsidRDefault="001232F9" w:rsidP="001232F9">
      <w:pPr>
        <w:ind w:left="851"/>
        <w:rPr>
          <w:rFonts w:asciiTheme="minorHAnsi" w:hAnsiTheme="minorHAnsi"/>
        </w:rPr>
      </w:pPr>
    </w:p>
    <w:p w14:paraId="6423BEC3" w14:textId="77777777" w:rsidR="001232F9" w:rsidRPr="00350027" w:rsidRDefault="001232F9" w:rsidP="001232F9">
      <w:pPr>
        <w:ind w:left="851"/>
        <w:rPr>
          <w:rFonts w:asciiTheme="minorHAnsi" w:hAnsiTheme="minorHAnsi"/>
        </w:rPr>
      </w:pPr>
      <w:r w:rsidRPr="00350027">
        <w:rPr>
          <w:rFonts w:asciiTheme="minorHAnsi" w:hAnsiTheme="minorHAnsi"/>
        </w:rPr>
        <w:t>The Control Lane and the Monitor Lane uses a different ‘primary’ RVDT steering angle command input and LVDT actual steering angle input in order to provide complete independence from each other. Additionally, they also monitor the LVDT and RVDT inputs provided as the ‘primary’ signals for the opposite lane.</w:t>
      </w:r>
    </w:p>
    <w:p w14:paraId="4A5A2830" w14:textId="77777777" w:rsidR="001232F9" w:rsidRPr="00350027" w:rsidRDefault="001232F9" w:rsidP="001232F9">
      <w:pPr>
        <w:ind w:left="851"/>
        <w:rPr>
          <w:rFonts w:asciiTheme="minorHAnsi" w:hAnsiTheme="minorHAnsi"/>
        </w:rPr>
      </w:pPr>
      <w:r w:rsidRPr="00350027">
        <w:rPr>
          <w:rFonts w:asciiTheme="minorHAnsi" w:hAnsiTheme="minorHAnsi"/>
        </w:rPr>
        <w:t>The Monitor Lane provides monitoring of the actual steering angle. If the actual steering angle exceeds safety limits or is significantly different to the commanded steering angle, the Monitor Lane will send a message to de-energize the SOV solenoids.  When the SOV solenoids are de-energised, the hydraulic pressure from the steering system is removed, thereby removing control of the Nose Wheel steering from the EHSV and allowing the Nose Wheel to free castor. This over-ride is required to guard against any excessive or inadvertent steering angle being commanded by the Control Lane. In addition the Monitor Lane provides BIT reporting for the Steering Control System (SCS) and EICAS indication.</w:t>
      </w:r>
    </w:p>
    <w:p w14:paraId="7FC4A21C" w14:textId="77777777" w:rsidR="001232F9" w:rsidRPr="00350027" w:rsidRDefault="001232F9" w:rsidP="001232F9">
      <w:pPr>
        <w:ind w:left="851"/>
        <w:rPr>
          <w:rFonts w:asciiTheme="minorHAnsi" w:hAnsiTheme="minorHAnsi"/>
        </w:rPr>
      </w:pPr>
      <w:r w:rsidRPr="00350027">
        <w:rPr>
          <w:rFonts w:asciiTheme="minorHAnsi" w:hAnsiTheme="minorHAnsi"/>
        </w:rPr>
        <w:t>Monitoring of the SCU circuits and the SCU interfaces is predominately performed in software. The software operation is monitored by a separate, independent hardware watchdog.</w:t>
      </w:r>
    </w:p>
    <w:p w14:paraId="358C02DC" w14:textId="77777777" w:rsidR="001232F9" w:rsidRPr="00350027" w:rsidRDefault="001232F9" w:rsidP="001232F9">
      <w:pPr>
        <w:ind w:left="851"/>
        <w:rPr>
          <w:rFonts w:asciiTheme="minorHAnsi" w:hAnsiTheme="minorHAnsi"/>
        </w:rPr>
      </w:pPr>
      <w:r w:rsidRPr="00350027">
        <w:rPr>
          <w:rFonts w:asciiTheme="minorHAnsi" w:hAnsiTheme="minorHAnsi"/>
        </w:rPr>
        <w:t>Communications with other aircraft systems is via ARINC 429 interfaces.</w:t>
      </w:r>
    </w:p>
    <w:p w14:paraId="575680F8" w14:textId="77777777" w:rsidR="001232F9" w:rsidRPr="00350027" w:rsidRDefault="001232F9" w:rsidP="001232F9">
      <w:pPr>
        <w:ind w:left="851"/>
        <w:rPr>
          <w:rFonts w:asciiTheme="minorHAnsi" w:hAnsiTheme="minorHAnsi"/>
        </w:rPr>
      </w:pPr>
      <w:r w:rsidRPr="00350027">
        <w:rPr>
          <w:rFonts w:asciiTheme="minorHAnsi" w:hAnsiTheme="minorHAnsi"/>
        </w:rPr>
        <w:t>The Control Lane and the Monitor Lane communicate internally via a point-to-point serial interface</w:t>
      </w:r>
    </w:p>
    <w:p w14:paraId="2C9E9C23" w14:textId="77777777" w:rsidR="001232F9" w:rsidRPr="00350027" w:rsidRDefault="001232F9" w:rsidP="001232F9">
      <w:pPr>
        <w:rPr>
          <w:rFonts w:asciiTheme="minorHAnsi" w:hAnsiTheme="minorHAnsi"/>
        </w:rPr>
      </w:pPr>
    </w:p>
    <w:p w14:paraId="5BD8AFB9" w14:textId="77777777" w:rsidR="001232F9" w:rsidRPr="00350027" w:rsidRDefault="001232F9" w:rsidP="001232F9">
      <w:pPr>
        <w:rPr>
          <w:rFonts w:asciiTheme="minorHAnsi" w:hAnsiTheme="minorHAnsi"/>
        </w:rPr>
      </w:pPr>
    </w:p>
    <w:p w14:paraId="22DA3136" w14:textId="77777777" w:rsidR="001232F9" w:rsidRPr="00350027" w:rsidRDefault="001232F9" w:rsidP="001232F9">
      <w:pPr>
        <w:pStyle w:val="Heading2"/>
        <w:rPr>
          <w:rFonts w:asciiTheme="minorHAnsi" w:hAnsiTheme="minorHAnsi"/>
        </w:rPr>
      </w:pPr>
      <w:bookmarkStart w:id="6" w:name="_Toc464110895"/>
      <w:r w:rsidRPr="00350027">
        <w:rPr>
          <w:rFonts w:asciiTheme="minorHAnsi" w:hAnsiTheme="minorHAnsi"/>
          <w:b w:val="0"/>
          <w:bCs w:val="0"/>
        </w:rPr>
        <w:t>SCU Outputs</w:t>
      </w:r>
      <w:bookmarkEnd w:id="6"/>
    </w:p>
    <w:p w14:paraId="279EB8C3" w14:textId="77777777" w:rsidR="001232F9" w:rsidRPr="00350027" w:rsidRDefault="001232F9" w:rsidP="001232F9">
      <w:pPr>
        <w:ind w:left="851"/>
        <w:rPr>
          <w:rFonts w:asciiTheme="minorHAnsi" w:hAnsiTheme="minorHAnsi"/>
        </w:rPr>
      </w:pPr>
      <w:r w:rsidRPr="00350027">
        <w:rPr>
          <w:rFonts w:asciiTheme="minorHAnsi" w:hAnsiTheme="minorHAnsi"/>
        </w:rPr>
        <w:t>The SCU provides the following outputs:</w:t>
      </w:r>
    </w:p>
    <w:p w14:paraId="0F22EA02"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4 x servo amplifier outputs for driving the high and low sides of the two solenoids coils within the EHSV.</w:t>
      </w:r>
    </w:p>
    <w:p w14:paraId="4978080C"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1 SOV solenoid output a high-side (via CL) and a low-side (via ML) solenoid driver for the SOV.</w:t>
      </w:r>
    </w:p>
    <w:p w14:paraId="1CD98C7A" w14:textId="77777777" w:rsidR="001232F9" w:rsidRPr="00350027" w:rsidRDefault="001232F9" w:rsidP="001232F9">
      <w:pPr>
        <w:ind w:left="851"/>
        <w:rPr>
          <w:rFonts w:asciiTheme="minorHAnsi" w:hAnsiTheme="minorHAnsi"/>
        </w:rPr>
      </w:pPr>
    </w:p>
    <w:p w14:paraId="60EEEF2C" w14:textId="77777777" w:rsidR="001232F9" w:rsidRPr="00350027" w:rsidRDefault="001232F9" w:rsidP="001232F9">
      <w:pPr>
        <w:ind w:left="851"/>
        <w:rPr>
          <w:rFonts w:asciiTheme="minorHAnsi" w:hAnsiTheme="minorHAnsi"/>
        </w:rPr>
      </w:pPr>
      <w:r w:rsidRPr="00350027">
        <w:rPr>
          <w:rFonts w:asciiTheme="minorHAnsi" w:hAnsiTheme="minorHAnsi"/>
        </w:rPr>
        <w:t>The Control Lane and Monitor Lane are configured to receive via 4 ARINC RX busses and provide 1 ARINC TX bus:</w:t>
      </w:r>
    </w:p>
    <w:p w14:paraId="495A566E"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The primary function of the Control Lane ARINC TX bus is to provide failure indication, BIT data and information for steering control status.</w:t>
      </w:r>
    </w:p>
    <w:p w14:paraId="29B2A5EF" w14:textId="77777777" w:rsidR="001232F9" w:rsidRPr="00350027" w:rsidRDefault="001232F9" w:rsidP="00690212">
      <w:pPr>
        <w:pStyle w:val="ListParagraph"/>
        <w:numPr>
          <w:ilvl w:val="1"/>
          <w:numId w:val="4"/>
        </w:numPr>
        <w:rPr>
          <w:rFonts w:asciiTheme="minorHAnsi" w:hAnsiTheme="minorHAnsi"/>
        </w:rPr>
      </w:pPr>
      <w:r w:rsidRPr="00350027">
        <w:rPr>
          <w:rFonts w:asciiTheme="minorHAnsi" w:hAnsiTheme="minorHAnsi"/>
        </w:rPr>
        <w:t>The primary function of the Monitor Lane ARINC TX bus is to provide failure indication, BIT data, support for rigging and information for steering control status.</w:t>
      </w:r>
    </w:p>
    <w:p w14:paraId="459491D9" w14:textId="77777777" w:rsidR="001232F9" w:rsidRPr="00350027" w:rsidRDefault="001232F9" w:rsidP="001232F9">
      <w:pPr>
        <w:pStyle w:val="Heading2"/>
        <w:rPr>
          <w:rFonts w:asciiTheme="minorHAnsi" w:hAnsiTheme="minorHAnsi"/>
        </w:rPr>
      </w:pPr>
      <w:bookmarkStart w:id="7" w:name="_Toc464110896"/>
      <w:r w:rsidRPr="00350027">
        <w:rPr>
          <w:rFonts w:asciiTheme="minorHAnsi" w:hAnsiTheme="minorHAnsi"/>
          <w:b w:val="0"/>
          <w:bCs w:val="0"/>
        </w:rPr>
        <w:lastRenderedPageBreak/>
        <w:t>Power Supply</w:t>
      </w:r>
      <w:bookmarkEnd w:id="7"/>
    </w:p>
    <w:p w14:paraId="6FAC0B5E" w14:textId="77777777" w:rsidR="001232F9" w:rsidRPr="00350027" w:rsidRDefault="001232F9" w:rsidP="001232F9">
      <w:pPr>
        <w:rPr>
          <w:rFonts w:asciiTheme="minorHAnsi" w:hAnsiTheme="minorHAnsi"/>
        </w:rPr>
      </w:pPr>
      <w:r w:rsidRPr="00350027">
        <w:rPr>
          <w:rFonts w:asciiTheme="minorHAnsi" w:hAnsiTheme="minorHAnsi"/>
        </w:rPr>
        <w:t>The internal power supply receives 28V DC power from two independent busses, which is consolidated to an internal DC-DC power supply.</w:t>
      </w:r>
    </w:p>
    <w:p w14:paraId="363D17AD" w14:textId="77777777" w:rsidR="001232F9" w:rsidRPr="00350027" w:rsidRDefault="001232F9" w:rsidP="001232F9">
      <w:pPr>
        <w:pStyle w:val="Heading2"/>
        <w:rPr>
          <w:rFonts w:asciiTheme="minorHAnsi" w:hAnsiTheme="minorHAnsi"/>
        </w:rPr>
      </w:pPr>
      <w:bookmarkStart w:id="8" w:name="_Toc464110897"/>
      <w:r w:rsidRPr="00350027">
        <w:rPr>
          <w:rFonts w:asciiTheme="minorHAnsi" w:hAnsiTheme="minorHAnsi"/>
          <w:b w:val="0"/>
          <w:bCs w:val="0"/>
        </w:rPr>
        <w:t>Target &amp; Actual Steering Angle</w:t>
      </w:r>
      <w:bookmarkEnd w:id="8"/>
    </w:p>
    <w:p w14:paraId="60C20B82" w14:textId="77777777" w:rsidR="001232F9" w:rsidRPr="00350027" w:rsidRDefault="001232F9" w:rsidP="001232F9">
      <w:pPr>
        <w:rPr>
          <w:rFonts w:asciiTheme="minorHAnsi" w:hAnsiTheme="minorHAnsi"/>
        </w:rPr>
      </w:pPr>
      <w:r w:rsidRPr="00350027">
        <w:rPr>
          <w:rFonts w:asciiTheme="minorHAnsi" w:hAnsiTheme="minorHAnsi"/>
        </w:rPr>
        <w:t xml:space="preserve">The Control Lane and the Monitor lane use a different 'primary' RVDT steering angle command inputs and LVDT actual steering angle inputs to provide independence from each other. </w:t>
      </w:r>
    </w:p>
    <w:p w14:paraId="0F4054E5" w14:textId="77777777" w:rsidR="001232F9" w:rsidRPr="00350027" w:rsidRDefault="001232F9" w:rsidP="001232F9">
      <w:pPr>
        <w:rPr>
          <w:rFonts w:asciiTheme="minorHAnsi" w:hAnsiTheme="minorHAnsi"/>
        </w:rPr>
      </w:pPr>
      <w:r w:rsidRPr="00350027">
        <w:rPr>
          <w:rFonts w:asciiTheme="minorHAnsi" w:hAnsiTheme="minorHAnsi"/>
        </w:rPr>
        <w:t xml:space="preserve">The steering angle feedback is provided to the SCU from a Left Hand LVDT (LH_LVDT) and a Right Hand LVDT (RH_LVDT) assembly. Each LVDT assembly comprises of two channels, channel A and channel B. The Control Lane provides the excitation signal for the primary coils for the channel A LVDTs, the secondary coils of the channel A LVDTs are monitored by both Control and Monitor lanes.  The Monitor Lane provides the excitation signal for the primary coils for the channel B LVDTs, the secondary coils of the channel B LVDTs are monitored by both Control and Monitor lanes. </w:t>
      </w:r>
    </w:p>
    <w:p w14:paraId="3205806D" w14:textId="77777777" w:rsidR="001232F9" w:rsidRPr="00350027" w:rsidRDefault="001232F9" w:rsidP="00690212">
      <w:pPr>
        <w:numPr>
          <w:ilvl w:val="0"/>
          <w:numId w:val="2"/>
        </w:numPr>
        <w:rPr>
          <w:rFonts w:asciiTheme="minorHAnsi" w:hAnsiTheme="minorHAnsi"/>
        </w:rPr>
      </w:pPr>
      <w:r w:rsidRPr="00350027">
        <w:rPr>
          <w:rFonts w:asciiTheme="minorHAnsi" w:hAnsiTheme="minorHAnsi"/>
        </w:rPr>
        <w:t>Channel A LVDTs are primary to Control Lane and secondary to Monitor Lane</w:t>
      </w:r>
    </w:p>
    <w:p w14:paraId="181CA806" w14:textId="77777777" w:rsidR="001232F9" w:rsidRPr="00350027" w:rsidRDefault="001232F9" w:rsidP="00690212">
      <w:pPr>
        <w:numPr>
          <w:ilvl w:val="0"/>
          <w:numId w:val="2"/>
        </w:numPr>
        <w:rPr>
          <w:rFonts w:asciiTheme="minorHAnsi" w:hAnsiTheme="minorHAnsi"/>
        </w:rPr>
      </w:pPr>
      <w:r w:rsidRPr="00350027">
        <w:rPr>
          <w:rFonts w:asciiTheme="minorHAnsi" w:hAnsiTheme="minorHAnsi"/>
        </w:rPr>
        <w:t>Channel B LVDTs are primary to Monitor Lane and secondary to Control Lane</w:t>
      </w:r>
    </w:p>
    <w:p w14:paraId="1E669A2A" w14:textId="77777777" w:rsidR="001232F9" w:rsidRPr="00350027" w:rsidRDefault="001232F9" w:rsidP="001232F9">
      <w:pPr>
        <w:rPr>
          <w:rFonts w:asciiTheme="minorHAnsi" w:hAnsiTheme="minorHAnsi"/>
        </w:rPr>
      </w:pPr>
      <w:r w:rsidRPr="00350027">
        <w:rPr>
          <w:rFonts w:asciiTheme="minorHAnsi" w:hAnsiTheme="minorHAnsi"/>
        </w:rPr>
        <w:t>This allows the 'secondary' LVDT to be used for the remainder of a flight where there is a detected failure of one of the 'primary' LVDT or RVDT inputs.</w:t>
      </w:r>
    </w:p>
    <w:p w14:paraId="613508A2" w14:textId="77777777" w:rsidR="001232F9" w:rsidRPr="00350027" w:rsidRDefault="001232F9" w:rsidP="001232F9">
      <w:pPr>
        <w:rPr>
          <w:rFonts w:asciiTheme="minorHAnsi" w:hAnsiTheme="minorHAnsi"/>
        </w:rPr>
      </w:pPr>
      <w:r w:rsidRPr="00350027">
        <w:rPr>
          <w:rFonts w:asciiTheme="minorHAnsi" w:hAnsiTheme="minorHAnsi"/>
        </w:rPr>
        <w:t xml:space="preserve">The SCU receives target steering angle information from a pilot steering handle and a co-pilot steering handle. Each handle comprises of two RVDTs, Channel A and Channel B. The Control Lane provides the excitation signal for the primary coils for the channel A RVDTs, the secondary coils of the channel A RVDTs are monitored by both Control and Monitor lanes.  The Monitor Lane provides the excitation signal for the primary coils for the channel B RVDTs, the secondary coils of the channel B RVDTs are monitored by both Control and Monitor lanes. </w:t>
      </w:r>
    </w:p>
    <w:p w14:paraId="4A9924B7" w14:textId="77777777" w:rsidR="001232F9" w:rsidRPr="00350027" w:rsidRDefault="001232F9" w:rsidP="00690212">
      <w:pPr>
        <w:numPr>
          <w:ilvl w:val="0"/>
          <w:numId w:val="2"/>
        </w:numPr>
        <w:rPr>
          <w:rFonts w:asciiTheme="minorHAnsi" w:hAnsiTheme="minorHAnsi"/>
        </w:rPr>
      </w:pPr>
      <w:r w:rsidRPr="00350027">
        <w:rPr>
          <w:rFonts w:asciiTheme="minorHAnsi" w:hAnsiTheme="minorHAnsi"/>
        </w:rPr>
        <w:t>Channel A RVDTs are primary to Control Lane and secondary to Monitor Lane</w:t>
      </w:r>
    </w:p>
    <w:p w14:paraId="70224F9A" w14:textId="77777777" w:rsidR="001232F9" w:rsidRPr="00350027" w:rsidRDefault="001232F9" w:rsidP="00690212">
      <w:pPr>
        <w:numPr>
          <w:ilvl w:val="0"/>
          <w:numId w:val="2"/>
        </w:numPr>
        <w:rPr>
          <w:rFonts w:asciiTheme="minorHAnsi" w:hAnsiTheme="minorHAnsi"/>
        </w:rPr>
      </w:pPr>
      <w:r w:rsidRPr="00350027">
        <w:rPr>
          <w:rFonts w:asciiTheme="minorHAnsi" w:hAnsiTheme="minorHAnsi"/>
        </w:rPr>
        <w:t>Channel B RVDTs are primary to Monitor Lane and secondary to Control Lane</w:t>
      </w:r>
    </w:p>
    <w:p w14:paraId="6F54BFF4" w14:textId="77777777" w:rsidR="001232F9" w:rsidRPr="00350027" w:rsidRDefault="001232F9" w:rsidP="001232F9">
      <w:pPr>
        <w:rPr>
          <w:rFonts w:asciiTheme="minorHAnsi" w:hAnsiTheme="minorHAnsi"/>
        </w:rPr>
      </w:pPr>
      <w:r w:rsidRPr="00350027">
        <w:rPr>
          <w:rFonts w:asciiTheme="minorHAnsi" w:hAnsiTheme="minorHAnsi"/>
        </w:rPr>
        <w:t>The SCU also receives target steering angle from two inputs from Rudder 1 and two inputs from Rudder 2. The Monitor Lane and the Control Lane will each monitor all four rudder command inputs.</w:t>
      </w:r>
    </w:p>
    <w:p w14:paraId="2154DAF8" w14:textId="77777777" w:rsidR="001232F9" w:rsidRPr="00350027" w:rsidRDefault="001232F9" w:rsidP="001232F9">
      <w:pPr>
        <w:rPr>
          <w:rFonts w:asciiTheme="minorHAnsi" w:hAnsiTheme="minorHAnsi"/>
        </w:rPr>
      </w:pPr>
      <w:r w:rsidRPr="00350027">
        <w:rPr>
          <w:rFonts w:asciiTheme="minorHAnsi" w:hAnsiTheme="minorHAnsi"/>
        </w:rPr>
        <w:t xml:space="preserve">The actual steering command is a function of aircraft speed. The aircraft speed is provided to the SCU via the ARINC 429 receiver channels. </w:t>
      </w:r>
    </w:p>
    <w:p w14:paraId="4F612227" w14:textId="77777777" w:rsidR="001232F9" w:rsidRPr="00350027" w:rsidRDefault="001232F9" w:rsidP="001232F9">
      <w:pPr>
        <w:pStyle w:val="Heading2"/>
        <w:rPr>
          <w:rFonts w:asciiTheme="minorHAnsi" w:hAnsiTheme="minorHAnsi"/>
        </w:rPr>
      </w:pPr>
      <w:bookmarkStart w:id="9" w:name="_Toc464110898"/>
      <w:r w:rsidRPr="00350027">
        <w:rPr>
          <w:rFonts w:asciiTheme="minorHAnsi" w:hAnsiTheme="minorHAnsi"/>
          <w:b w:val="0"/>
          <w:bCs w:val="0"/>
        </w:rPr>
        <w:t>Shut Off Valve (SOV)</w:t>
      </w:r>
      <w:bookmarkEnd w:id="9"/>
    </w:p>
    <w:p w14:paraId="5C6805A3" w14:textId="77777777" w:rsidR="001232F9" w:rsidRPr="00350027" w:rsidRDefault="001232F9" w:rsidP="001232F9">
      <w:pPr>
        <w:rPr>
          <w:rFonts w:asciiTheme="minorHAnsi" w:hAnsiTheme="minorHAnsi"/>
        </w:rPr>
      </w:pPr>
      <w:r w:rsidRPr="00350027">
        <w:rPr>
          <w:rFonts w:asciiTheme="minorHAnsi" w:hAnsiTheme="minorHAnsi"/>
        </w:rPr>
        <w:t>Both the Control and Monitor Lanes provide monitoring of the actual steering angle and if this exceeds safe limits or is significantly different to the commanded steering angle they will independently de-energise the SOV solenoid.</w:t>
      </w:r>
    </w:p>
    <w:p w14:paraId="1DAD2565" w14:textId="77777777" w:rsidR="001232F9" w:rsidRPr="00350027" w:rsidRDefault="001232F9" w:rsidP="001232F9">
      <w:pPr>
        <w:rPr>
          <w:rFonts w:asciiTheme="minorHAnsi" w:hAnsiTheme="minorHAnsi"/>
        </w:rPr>
      </w:pPr>
      <w:r w:rsidRPr="00350027">
        <w:rPr>
          <w:rFonts w:asciiTheme="minorHAnsi" w:hAnsiTheme="minorHAnsi"/>
        </w:rPr>
        <w:t>When the SOV is de-energised, the hydraulic pressure from the steering system is removed, thereby removing control of the Nose Wheel steering from the EHSV and allowing the Nose Wheel to free castor. This over-ride is required to guard against excessive steering angle being commanded by the control lane.</w:t>
      </w:r>
    </w:p>
    <w:p w14:paraId="16804BBE" w14:textId="77777777" w:rsidR="001232F9" w:rsidRPr="00350027" w:rsidRDefault="001232F9" w:rsidP="001232F9">
      <w:pPr>
        <w:pStyle w:val="Heading2"/>
        <w:rPr>
          <w:rFonts w:asciiTheme="minorHAnsi" w:hAnsiTheme="minorHAnsi"/>
        </w:rPr>
      </w:pPr>
      <w:bookmarkStart w:id="10" w:name="_Toc464110899"/>
      <w:r w:rsidRPr="00350027">
        <w:rPr>
          <w:rFonts w:asciiTheme="minorHAnsi" w:hAnsiTheme="minorHAnsi"/>
          <w:b w:val="0"/>
          <w:bCs w:val="0"/>
        </w:rPr>
        <w:t>Monitor Lane Function</w:t>
      </w:r>
      <w:bookmarkEnd w:id="10"/>
    </w:p>
    <w:p w14:paraId="52E66667" w14:textId="77777777" w:rsidR="001232F9" w:rsidRPr="00350027" w:rsidRDefault="001232F9" w:rsidP="001232F9">
      <w:pPr>
        <w:rPr>
          <w:rFonts w:asciiTheme="minorHAnsi" w:hAnsiTheme="minorHAnsi"/>
        </w:rPr>
      </w:pPr>
      <w:r w:rsidRPr="00350027">
        <w:rPr>
          <w:rFonts w:asciiTheme="minorHAnsi" w:hAnsiTheme="minorHAnsi"/>
        </w:rPr>
        <w:t>In addition the Monitor Lane provides BIT reporting for the Steering Control System and EICAS indication.</w:t>
      </w:r>
    </w:p>
    <w:p w14:paraId="6BF367F7" w14:textId="77777777" w:rsidR="001232F9" w:rsidRPr="00350027" w:rsidRDefault="001232F9" w:rsidP="001232F9">
      <w:pPr>
        <w:rPr>
          <w:rFonts w:asciiTheme="minorHAnsi" w:hAnsiTheme="minorHAnsi"/>
        </w:rPr>
      </w:pPr>
      <w:r w:rsidRPr="00350027">
        <w:rPr>
          <w:rFonts w:asciiTheme="minorHAnsi" w:hAnsiTheme="minorHAnsi"/>
        </w:rPr>
        <w:t xml:space="preserve">Monitoring of the SCU circuits and the SCU interfaces is predominately performed in software. Software operation is monitored by a hardware watchdog. </w:t>
      </w:r>
    </w:p>
    <w:p w14:paraId="73E853CE" w14:textId="77777777" w:rsidR="001232F9" w:rsidRPr="00350027" w:rsidRDefault="001232F9" w:rsidP="001232F9">
      <w:pPr>
        <w:rPr>
          <w:rFonts w:asciiTheme="minorHAnsi" w:hAnsiTheme="minorHAnsi"/>
        </w:rPr>
      </w:pPr>
      <w:r w:rsidRPr="00350027">
        <w:rPr>
          <w:rFonts w:asciiTheme="minorHAnsi" w:hAnsiTheme="minorHAnsi"/>
        </w:rPr>
        <w:t xml:space="preserve">The monitor lane performs a check on the integrity of the SOV system once every flight. </w:t>
      </w:r>
    </w:p>
    <w:p w14:paraId="32E40763" w14:textId="77777777" w:rsidR="001232F9" w:rsidRPr="00350027" w:rsidRDefault="001232F9" w:rsidP="001232F9">
      <w:pPr>
        <w:rPr>
          <w:rFonts w:asciiTheme="minorHAnsi" w:hAnsiTheme="minorHAnsi"/>
        </w:rPr>
      </w:pPr>
      <w:r w:rsidRPr="00350027">
        <w:rPr>
          <w:rFonts w:asciiTheme="minorHAnsi" w:hAnsiTheme="minorHAnsi"/>
        </w:rPr>
        <w:t xml:space="preserve">Communications with other aircraft systems is provided via ARINC 429 interfaces.  </w:t>
      </w:r>
    </w:p>
    <w:p w14:paraId="70FC3D0D" w14:textId="77777777" w:rsidR="001232F9" w:rsidRPr="00350027" w:rsidRDefault="001232F9" w:rsidP="001232F9">
      <w:pPr>
        <w:rPr>
          <w:rFonts w:asciiTheme="minorHAnsi" w:hAnsiTheme="minorHAnsi"/>
        </w:rPr>
      </w:pPr>
      <w:r w:rsidRPr="00350027">
        <w:rPr>
          <w:rFonts w:asciiTheme="minorHAnsi" w:hAnsiTheme="minorHAnsi"/>
        </w:rPr>
        <w:t>Background checks will be continuously performed on the integrity of SCU sub-systems.</w:t>
      </w:r>
    </w:p>
    <w:p w14:paraId="17BEFEA1" w14:textId="77777777" w:rsidR="001232F9" w:rsidRPr="00350027" w:rsidRDefault="001232F9" w:rsidP="001232F9">
      <w:pPr>
        <w:pStyle w:val="Heading2"/>
        <w:rPr>
          <w:rFonts w:asciiTheme="minorHAnsi" w:hAnsiTheme="minorHAnsi"/>
        </w:rPr>
      </w:pPr>
      <w:bookmarkStart w:id="11" w:name="_Toc464110900"/>
      <w:r w:rsidRPr="00350027">
        <w:rPr>
          <w:rFonts w:asciiTheme="minorHAnsi" w:hAnsiTheme="minorHAnsi"/>
          <w:b w:val="0"/>
          <w:bCs w:val="0"/>
        </w:rPr>
        <w:t>ARINC 429 Data</w:t>
      </w:r>
      <w:bookmarkEnd w:id="11"/>
    </w:p>
    <w:p w14:paraId="153B3757" w14:textId="77777777" w:rsidR="001232F9" w:rsidRPr="00350027" w:rsidRDefault="001232F9" w:rsidP="001232F9">
      <w:pPr>
        <w:rPr>
          <w:rFonts w:asciiTheme="minorHAnsi" w:hAnsiTheme="minorHAnsi"/>
        </w:rPr>
      </w:pPr>
      <w:r w:rsidRPr="00350027">
        <w:rPr>
          <w:rFonts w:asciiTheme="minorHAnsi" w:hAnsiTheme="minorHAnsi"/>
        </w:rPr>
        <w:t xml:space="preserve">Both the Control Lane and Monitor Lane each receive data on four (4) ARINC 429 Receive busses and each output data on one (1) ARINC 429 Transmit bus. Data on each ARINC bus is identified in the Electrical Interface Control Document [A2]. </w:t>
      </w:r>
    </w:p>
    <w:p w14:paraId="1BC6B7B6" w14:textId="77777777" w:rsidR="001232F9" w:rsidRPr="00350027" w:rsidRDefault="001232F9" w:rsidP="001232F9">
      <w:pPr>
        <w:rPr>
          <w:rFonts w:asciiTheme="minorHAnsi" w:hAnsiTheme="minorHAnsi"/>
        </w:rPr>
      </w:pPr>
      <w:r w:rsidRPr="00350027">
        <w:rPr>
          <w:rFonts w:asciiTheme="minorHAnsi" w:hAnsiTheme="minorHAnsi"/>
        </w:rPr>
        <w:t>ARINC inputs provide aircraft speed, Weight On Wheel information and Rudder Commands.</w:t>
      </w:r>
    </w:p>
    <w:p w14:paraId="31826FF3" w14:textId="77777777" w:rsidR="001232F9" w:rsidRPr="00350027" w:rsidRDefault="001232F9" w:rsidP="001232F9">
      <w:pPr>
        <w:pStyle w:val="Heading2"/>
        <w:rPr>
          <w:rFonts w:asciiTheme="minorHAnsi" w:hAnsiTheme="minorHAnsi"/>
        </w:rPr>
      </w:pPr>
      <w:bookmarkStart w:id="12" w:name="_Toc464110901"/>
      <w:r w:rsidRPr="00350027">
        <w:rPr>
          <w:rFonts w:asciiTheme="minorHAnsi" w:hAnsiTheme="minorHAnsi"/>
          <w:b w:val="0"/>
          <w:bCs w:val="0"/>
        </w:rPr>
        <w:lastRenderedPageBreak/>
        <w:t>Discrete Inputs (Switches)</w:t>
      </w:r>
      <w:bookmarkEnd w:id="12"/>
    </w:p>
    <w:p w14:paraId="740D84E8" w14:textId="77777777" w:rsidR="00B06616" w:rsidRPr="00350027" w:rsidRDefault="001232F9" w:rsidP="001232F9">
      <w:pPr>
        <w:rPr>
          <w:rFonts w:asciiTheme="minorHAnsi" w:hAnsiTheme="minorHAnsi"/>
        </w:rPr>
      </w:pPr>
      <w:r w:rsidRPr="00350027">
        <w:rPr>
          <w:rFonts w:asciiTheme="minorHAnsi" w:hAnsiTheme="minorHAnsi"/>
        </w:rPr>
        <w:t>The SCU receives several discrete inputs from the steering control system. These include Pilot/Co-Pilot steering handle enable inputs, Hydraulic Pressure indication, and disengage inputs from the ground maintenance panel. The discrete input interface is designed to interface with these inputs.</w:t>
      </w:r>
    </w:p>
    <w:p w14:paraId="45B0AAFF" w14:textId="77777777" w:rsidR="00B06616" w:rsidRPr="00350027" w:rsidRDefault="00B06616">
      <w:pPr>
        <w:rPr>
          <w:rFonts w:asciiTheme="minorHAnsi" w:hAnsiTheme="minorHAnsi"/>
        </w:rPr>
      </w:pPr>
      <w:r w:rsidRPr="00350027">
        <w:rPr>
          <w:rFonts w:asciiTheme="minorHAnsi" w:hAnsiTheme="minorHAnsi"/>
        </w:rPr>
        <w:br w:type="page"/>
      </w:r>
    </w:p>
    <w:p w14:paraId="259CD613" w14:textId="77777777" w:rsidR="00B06616" w:rsidRPr="00350027" w:rsidRDefault="00B06616" w:rsidP="001232F9">
      <w:pPr>
        <w:rPr>
          <w:rFonts w:asciiTheme="minorHAnsi" w:hAnsiTheme="minorHAnsi"/>
        </w:rPr>
        <w:sectPr w:rsidR="00B06616" w:rsidRPr="00350027">
          <w:footerReference w:type="default" r:id="rId8"/>
          <w:footerReference w:type="first" r:id="rId9"/>
          <w:pgSz w:w="11907" w:h="16840" w:code="9"/>
          <w:pgMar w:top="851" w:right="851" w:bottom="851" w:left="851" w:header="340" w:footer="284" w:gutter="284"/>
          <w:cols w:space="708"/>
          <w:titlePg/>
          <w:docGrid w:linePitch="360"/>
        </w:sectPr>
      </w:pPr>
    </w:p>
    <w:p w14:paraId="0CCD5DCA" w14:textId="77777777" w:rsidR="001232F9" w:rsidRPr="00350027" w:rsidRDefault="001232F9" w:rsidP="001232F9">
      <w:pPr>
        <w:rPr>
          <w:rFonts w:asciiTheme="minorHAnsi" w:hAnsiTheme="minorHAnsi"/>
        </w:rPr>
      </w:pPr>
    </w:p>
    <w:p w14:paraId="3D93BB6A" w14:textId="77777777" w:rsidR="001232F9" w:rsidRPr="00350027" w:rsidRDefault="001232F9" w:rsidP="001232F9">
      <w:pPr>
        <w:rPr>
          <w:rFonts w:asciiTheme="minorHAnsi" w:hAnsiTheme="minorHAnsi"/>
        </w:rPr>
      </w:pPr>
      <w:r w:rsidRPr="00350027">
        <w:rPr>
          <w:rFonts w:asciiTheme="minorHAnsi" w:hAnsiTheme="minorHAnsi"/>
        </w:rPr>
        <w:object w:dxaOrig="11894" w:dyaOrig="9015" w14:anchorId="57AF83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4pt;height:450pt" o:ole="">
            <v:imagedata r:id="rId10" o:title=""/>
          </v:shape>
          <o:OLEObject Type="Embed" ProgID="Word.Document.8" ShapeID="_x0000_i1025" DrawAspect="Content" ObjectID="_1831713975" r:id="rId11"/>
        </w:object>
      </w:r>
      <w:r w:rsidRPr="00350027">
        <w:rPr>
          <w:rFonts w:asciiTheme="minorHAnsi" w:hAnsiTheme="minorHAnsi"/>
          <w:b/>
          <w:bCs/>
        </w:rPr>
        <w:tab/>
      </w:r>
    </w:p>
    <w:p w14:paraId="6789B1B7" w14:textId="77777777" w:rsidR="001232F9" w:rsidRPr="00350027" w:rsidRDefault="001232F9" w:rsidP="001232F9">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Figure 4.10-1: SCU Architecture</w:t>
      </w:r>
    </w:p>
    <w:p w14:paraId="28739C03" w14:textId="77777777" w:rsidR="00B06616" w:rsidRPr="00350027" w:rsidRDefault="00B06616">
      <w:pPr>
        <w:rPr>
          <w:rFonts w:asciiTheme="minorHAnsi" w:hAnsiTheme="minorHAnsi" w:cs="Arial"/>
          <w:iCs/>
          <w:szCs w:val="22"/>
        </w:rPr>
      </w:pPr>
      <w:r w:rsidRPr="00350027">
        <w:rPr>
          <w:rFonts w:asciiTheme="minorHAnsi" w:hAnsiTheme="minorHAnsi"/>
          <w:b/>
          <w:bCs/>
        </w:rPr>
        <w:br w:type="page"/>
      </w:r>
    </w:p>
    <w:p w14:paraId="7634F375" w14:textId="77777777" w:rsidR="00B06616" w:rsidRPr="00350027" w:rsidRDefault="00B06616" w:rsidP="001232F9">
      <w:pPr>
        <w:pStyle w:val="Heading2"/>
        <w:rPr>
          <w:rFonts w:asciiTheme="minorHAnsi" w:hAnsiTheme="minorHAnsi"/>
          <w:b w:val="0"/>
          <w:bCs w:val="0"/>
        </w:rPr>
        <w:sectPr w:rsidR="00B06616" w:rsidRPr="00350027" w:rsidSect="00B06616">
          <w:pgSz w:w="16840" w:h="11907" w:orient="landscape" w:code="9"/>
          <w:pgMar w:top="851" w:right="851" w:bottom="851" w:left="851" w:header="340" w:footer="284" w:gutter="284"/>
          <w:cols w:space="708"/>
          <w:titlePg/>
          <w:docGrid w:linePitch="360"/>
        </w:sectPr>
      </w:pPr>
    </w:p>
    <w:p w14:paraId="686CBD92" w14:textId="77777777" w:rsidR="001232F9" w:rsidRPr="00350027" w:rsidRDefault="001232F9" w:rsidP="001232F9">
      <w:pPr>
        <w:pStyle w:val="Heading2"/>
        <w:rPr>
          <w:rFonts w:asciiTheme="minorHAnsi" w:hAnsiTheme="minorHAnsi"/>
        </w:rPr>
      </w:pPr>
      <w:bookmarkStart w:id="13" w:name="_Toc464110902"/>
      <w:r w:rsidRPr="00350027">
        <w:rPr>
          <w:rFonts w:asciiTheme="minorHAnsi" w:hAnsiTheme="minorHAnsi"/>
          <w:b w:val="0"/>
          <w:bCs w:val="0"/>
        </w:rPr>
        <w:lastRenderedPageBreak/>
        <w:t>SCU BITE</w:t>
      </w:r>
      <w:bookmarkEnd w:id="13"/>
    </w:p>
    <w:p w14:paraId="2EB183CD" w14:textId="77777777" w:rsidR="001232F9" w:rsidRPr="00350027" w:rsidRDefault="001232F9" w:rsidP="001232F9">
      <w:pPr>
        <w:rPr>
          <w:rFonts w:asciiTheme="minorHAnsi" w:hAnsiTheme="minorHAnsi"/>
        </w:rPr>
      </w:pPr>
      <w:r w:rsidRPr="00350027">
        <w:rPr>
          <w:rFonts w:asciiTheme="minorHAnsi" w:hAnsiTheme="minorHAnsi"/>
        </w:rPr>
        <w:t>The following summarise the Built-In Test features provided by the SCU.</w:t>
      </w:r>
    </w:p>
    <w:p w14:paraId="6B1A0951" w14:textId="77777777" w:rsidR="001232F9" w:rsidRPr="00350027" w:rsidRDefault="001232F9" w:rsidP="001232F9">
      <w:pPr>
        <w:pStyle w:val="Heading3"/>
        <w:rPr>
          <w:rFonts w:asciiTheme="minorHAnsi" w:hAnsiTheme="minorHAnsi"/>
        </w:rPr>
      </w:pPr>
      <w:bookmarkStart w:id="14" w:name="_Toc464110903"/>
      <w:r w:rsidRPr="00350027">
        <w:rPr>
          <w:rFonts w:asciiTheme="minorHAnsi" w:hAnsiTheme="minorHAnsi"/>
          <w:b w:val="0"/>
          <w:bCs w:val="0"/>
        </w:rPr>
        <w:t>Control Lane</w:t>
      </w:r>
      <w:bookmarkEnd w:id="14"/>
    </w:p>
    <w:p w14:paraId="60E44AF4" w14:textId="77777777" w:rsidR="001232F9" w:rsidRPr="00350027" w:rsidRDefault="001232F9" w:rsidP="00690212">
      <w:pPr>
        <w:numPr>
          <w:ilvl w:val="0"/>
          <w:numId w:val="2"/>
        </w:numPr>
        <w:autoSpaceDE w:val="0"/>
        <w:autoSpaceDN w:val="0"/>
        <w:adjustRightInd w:val="0"/>
        <w:rPr>
          <w:rFonts w:asciiTheme="minorHAnsi" w:hAnsiTheme="minorHAnsi"/>
        </w:rPr>
      </w:pPr>
      <w:r w:rsidRPr="00350027">
        <w:rPr>
          <w:rFonts w:asciiTheme="minorHAnsi" w:hAnsiTheme="minorHAnsi"/>
        </w:rPr>
        <w:t>DSP Integrity</w:t>
      </w:r>
    </w:p>
    <w:p w14:paraId="311C6D73"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Watchdog test</w:t>
      </w:r>
    </w:p>
    <w:p w14:paraId="2A9FA374"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RAM integrity Test</w:t>
      </w:r>
    </w:p>
    <w:p w14:paraId="494E6857"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ROM Test</w:t>
      </w:r>
    </w:p>
    <w:p w14:paraId="6005AB38" w14:textId="77777777" w:rsidR="001232F9" w:rsidRPr="00350027" w:rsidRDefault="001232F9" w:rsidP="00690212">
      <w:pPr>
        <w:numPr>
          <w:ilvl w:val="0"/>
          <w:numId w:val="2"/>
        </w:numPr>
        <w:autoSpaceDE w:val="0"/>
        <w:autoSpaceDN w:val="0"/>
        <w:adjustRightInd w:val="0"/>
        <w:rPr>
          <w:rFonts w:asciiTheme="minorHAnsi" w:hAnsiTheme="minorHAnsi"/>
        </w:rPr>
      </w:pPr>
      <w:r w:rsidRPr="00350027">
        <w:rPr>
          <w:rFonts w:asciiTheme="minorHAnsi" w:hAnsiTheme="minorHAnsi"/>
        </w:rPr>
        <w:t>Inputs</w:t>
      </w:r>
    </w:p>
    <w:p w14:paraId="54866679"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LVDT - open, short and reasonableness checks.  Reasonableness checks are carried out via cross-comparison.</w:t>
      </w:r>
    </w:p>
    <w:p w14:paraId="431615B6"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LH_LVDT1</w:t>
      </w:r>
    </w:p>
    <w:p w14:paraId="414BB438"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LH_LVDT2</w:t>
      </w:r>
    </w:p>
    <w:p w14:paraId="104D9EAA"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RH_LVDT1</w:t>
      </w:r>
    </w:p>
    <w:p w14:paraId="0CCC9CD4"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RH_LVDT2</w:t>
      </w:r>
    </w:p>
    <w:p w14:paraId="20A925EB"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RVDT - open, short and reasonableness checks.  Reasonableness checks are carried out via cross-comparison. In the event of failure the secondary RVDT from the other lane will be used.</w:t>
      </w:r>
      <w:r w:rsidRPr="00350027">
        <w:rPr>
          <w:rFonts w:asciiTheme="minorHAnsi" w:hAnsiTheme="minorHAnsi"/>
          <w:b/>
          <w:bCs/>
        </w:rPr>
        <w:t xml:space="preserve"> </w:t>
      </w:r>
      <w:r w:rsidRPr="00350027">
        <w:rPr>
          <w:rFonts w:asciiTheme="minorHAnsi" w:hAnsiTheme="minorHAnsi"/>
        </w:rPr>
        <w:t>Note: In the event that during PBIT the primary and secondary RVDTs for the co-pilot are deemed to be open or short circuit then it will be assumed that the system is operating in single pilot mode.</w:t>
      </w:r>
    </w:p>
    <w:p w14:paraId="142064FE"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Pilot_RVDT1</w:t>
      </w:r>
    </w:p>
    <w:p w14:paraId="39CF15BA"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Pilot_RVDT2</w:t>
      </w:r>
    </w:p>
    <w:p w14:paraId="588155EA"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Co_Pilot_RVDT1 (optional)</w:t>
      </w:r>
    </w:p>
    <w:p w14:paraId="74C9C793"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Co_Pilot_RVDT2 (optional)</w:t>
      </w:r>
    </w:p>
    <w:p w14:paraId="7BFA3CDF"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Discrete Inputs -   Errors in discrete inputs will be deduced via cross comparison of signals.</w:t>
      </w:r>
    </w:p>
    <w:p w14:paraId="49FE3B8F"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Pilot enable Switch</w:t>
      </w:r>
    </w:p>
    <w:p w14:paraId="393FC33A"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Co_Pilot enable Switch  (optional)</w:t>
      </w:r>
    </w:p>
    <w:p w14:paraId="5E315F96"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Towing Disengage Switch#1</w:t>
      </w:r>
    </w:p>
    <w:p w14:paraId="272CDD54"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Hydraulic Pressure Switch  - Errors will be deduced by SOV Test</w:t>
      </w:r>
    </w:p>
    <w:p w14:paraId="7F339F33"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ARINC 429 Rx Bus - Loss of data labels, loss of data bus, and reasonableness checks.  Reasonableness checks are carried out via cross comparison of data i.e. for WOW, airspeed and rudder Commands.</w:t>
      </w:r>
    </w:p>
    <w:p w14:paraId="7A6F76DD"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ARINC_RX_DMCA1</w:t>
      </w:r>
    </w:p>
    <w:p w14:paraId="212FE88F"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ARINC_RX_DMCB1</w:t>
      </w:r>
    </w:p>
    <w:p w14:paraId="45F97B8F"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ARINC_RX_ACE1B1</w:t>
      </w:r>
    </w:p>
    <w:p w14:paraId="0F05ECFA"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ARINC_RX_ACE2B1</w:t>
      </w:r>
    </w:p>
    <w:p w14:paraId="7160E5FE" w14:textId="77777777" w:rsidR="001232F9" w:rsidRPr="00350027" w:rsidRDefault="001232F9" w:rsidP="00690212">
      <w:pPr>
        <w:numPr>
          <w:ilvl w:val="0"/>
          <w:numId w:val="2"/>
        </w:numPr>
        <w:autoSpaceDE w:val="0"/>
        <w:autoSpaceDN w:val="0"/>
        <w:adjustRightInd w:val="0"/>
        <w:rPr>
          <w:rFonts w:asciiTheme="minorHAnsi" w:hAnsiTheme="minorHAnsi"/>
        </w:rPr>
      </w:pPr>
      <w:r w:rsidRPr="00350027">
        <w:rPr>
          <w:rFonts w:asciiTheme="minorHAnsi" w:hAnsiTheme="minorHAnsi"/>
        </w:rPr>
        <w:t>Outputs</w:t>
      </w:r>
    </w:p>
    <w:p w14:paraId="2D6443CD"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EHSV Coil - coil open/short will be deduced via monitors on the EHSV drivers. These will be checked during CBIT.  In the event of failure the alternate EHSV Coil will be used.</w:t>
      </w:r>
    </w:p>
    <w:p w14:paraId="7A89D321"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EHSV CoilA</w:t>
      </w:r>
    </w:p>
    <w:p w14:paraId="14759A05"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EHSV CoilB</w:t>
      </w:r>
    </w:p>
    <w:p w14:paraId="7EA25D32"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EHSV Drivers - driver stuck ON or stuck OFF will be deduced via monitors on the EHSV drivers. These will be checked during CBIT. In the event of failure the alternate EHSV Drivers will be used.</w:t>
      </w:r>
    </w:p>
    <w:p w14:paraId="35DE4DE3"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EHSV Hi-side Driver #1</w:t>
      </w:r>
    </w:p>
    <w:p w14:paraId="2C5EC7B8"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EHSV Hi-side Driver #2</w:t>
      </w:r>
    </w:p>
    <w:p w14:paraId="4B20B7E8" w14:textId="77777777" w:rsidR="001232F9" w:rsidRPr="00350027" w:rsidRDefault="001232F9" w:rsidP="001232F9">
      <w:pPr>
        <w:pStyle w:val="Heading3"/>
        <w:rPr>
          <w:rFonts w:asciiTheme="minorHAnsi" w:hAnsiTheme="minorHAnsi"/>
        </w:rPr>
      </w:pPr>
      <w:bookmarkStart w:id="15" w:name="_Toc464110904"/>
      <w:r w:rsidRPr="00350027">
        <w:rPr>
          <w:rFonts w:asciiTheme="minorHAnsi" w:hAnsiTheme="minorHAnsi"/>
          <w:b w:val="0"/>
          <w:bCs w:val="0"/>
        </w:rPr>
        <w:t>Monitor Lane</w:t>
      </w:r>
      <w:bookmarkEnd w:id="15"/>
    </w:p>
    <w:p w14:paraId="413C25DC" w14:textId="77777777" w:rsidR="001232F9" w:rsidRPr="00350027" w:rsidRDefault="001232F9" w:rsidP="00690212">
      <w:pPr>
        <w:numPr>
          <w:ilvl w:val="0"/>
          <w:numId w:val="2"/>
        </w:numPr>
        <w:autoSpaceDE w:val="0"/>
        <w:autoSpaceDN w:val="0"/>
        <w:adjustRightInd w:val="0"/>
        <w:rPr>
          <w:rFonts w:asciiTheme="minorHAnsi" w:hAnsiTheme="minorHAnsi"/>
        </w:rPr>
      </w:pPr>
      <w:r w:rsidRPr="00350027">
        <w:rPr>
          <w:rFonts w:asciiTheme="minorHAnsi" w:hAnsiTheme="minorHAnsi"/>
        </w:rPr>
        <w:t>DSP Integrity</w:t>
      </w:r>
    </w:p>
    <w:p w14:paraId="3B8535F3"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Watchdog test</w:t>
      </w:r>
    </w:p>
    <w:p w14:paraId="00737AA1"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RAM Integrity Test</w:t>
      </w:r>
    </w:p>
    <w:p w14:paraId="693433AC"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ROM Integrity Test</w:t>
      </w:r>
    </w:p>
    <w:p w14:paraId="12AF4EBD" w14:textId="77777777" w:rsidR="001232F9" w:rsidRPr="00350027" w:rsidRDefault="001232F9" w:rsidP="00690212">
      <w:pPr>
        <w:numPr>
          <w:ilvl w:val="0"/>
          <w:numId w:val="2"/>
        </w:numPr>
        <w:autoSpaceDE w:val="0"/>
        <w:autoSpaceDN w:val="0"/>
        <w:adjustRightInd w:val="0"/>
        <w:rPr>
          <w:rFonts w:asciiTheme="minorHAnsi" w:hAnsiTheme="minorHAnsi"/>
        </w:rPr>
      </w:pPr>
      <w:r w:rsidRPr="00350027">
        <w:rPr>
          <w:rFonts w:asciiTheme="minorHAnsi" w:hAnsiTheme="minorHAnsi"/>
        </w:rPr>
        <w:t>Inputs</w:t>
      </w:r>
    </w:p>
    <w:p w14:paraId="6A6C7443"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LVDT - open, short and reasonableness checks. Reasonableness checks are carried out via cross-comparison. In the event of failure the secondary LVDT from the other lane will be used.</w:t>
      </w:r>
    </w:p>
    <w:p w14:paraId="5DB512BE"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lastRenderedPageBreak/>
        <w:t>LH_LVDT1</w:t>
      </w:r>
    </w:p>
    <w:p w14:paraId="069CEC27"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LH_LVDT2</w:t>
      </w:r>
    </w:p>
    <w:p w14:paraId="4D1C4193"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RH_LVDT1</w:t>
      </w:r>
    </w:p>
    <w:p w14:paraId="500C8117"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RH_LVDT2</w:t>
      </w:r>
    </w:p>
    <w:p w14:paraId="0AC11D49"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RVDT - open, short and reasonableness checks. Reasonableness checks are carried out via cross-comparison. In the event of failure the secondary RVDT from the other lane will be used.</w:t>
      </w:r>
      <w:r w:rsidRPr="00350027">
        <w:rPr>
          <w:rFonts w:asciiTheme="minorHAnsi" w:hAnsiTheme="minorHAnsi"/>
          <w:b/>
          <w:bCs/>
        </w:rPr>
        <w:t xml:space="preserve"> </w:t>
      </w:r>
      <w:r w:rsidRPr="00350027">
        <w:rPr>
          <w:rFonts w:asciiTheme="minorHAnsi" w:hAnsiTheme="minorHAnsi"/>
        </w:rPr>
        <w:t>Note: In the event that the primary and secondary RVDTs for the co-pilot are deemed to be open circuit then it will be assumed that the system is operating in single pilot mode.</w:t>
      </w:r>
    </w:p>
    <w:p w14:paraId="2D8D2966"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Pilot_RVDT1</w:t>
      </w:r>
    </w:p>
    <w:p w14:paraId="1B7A0A85"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Pilot_RVDT2</w:t>
      </w:r>
    </w:p>
    <w:p w14:paraId="33F24957"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Co_Pilot_RVDT1 (optional)</w:t>
      </w:r>
    </w:p>
    <w:p w14:paraId="70F44AD8"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Co_Pilot_RVDT2 (optional)</w:t>
      </w:r>
    </w:p>
    <w:p w14:paraId="66E8422B"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Discrete Inputs -  Errors in discrete inputs will be deduced via cross comparison of signals.</w:t>
      </w:r>
    </w:p>
    <w:p w14:paraId="773F55A4"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Pilot enable Switch</w:t>
      </w:r>
    </w:p>
    <w:p w14:paraId="53C5759B"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Co_Pilot enable Switch (optional)</w:t>
      </w:r>
    </w:p>
    <w:p w14:paraId="593D8D0E"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Towing Disengage Switch</w:t>
      </w:r>
    </w:p>
    <w:p w14:paraId="29593272"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Hydraulic Pressure Switch  - Errors will be deduced by SOV Test</w:t>
      </w:r>
    </w:p>
    <w:p w14:paraId="5DF10984"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ARINC 429 Rx Bus - Loss of data labels, loss of data bus, and reasonableness checks. Reasonableness checks are carried out via cross comparison of data i.e. for WOW, airspeed and rudder commands.</w:t>
      </w:r>
    </w:p>
    <w:p w14:paraId="0306FF73"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ARINC_RX_DMCA2</w:t>
      </w:r>
    </w:p>
    <w:p w14:paraId="3E8280DF"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ARINC_RX_DMCB2</w:t>
      </w:r>
    </w:p>
    <w:p w14:paraId="2F96B74B"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ARINC_RX_ACE1B2</w:t>
      </w:r>
    </w:p>
    <w:p w14:paraId="44027F47"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ARINC_RX_ACE2B2</w:t>
      </w:r>
    </w:p>
    <w:p w14:paraId="2ED9A820" w14:textId="77777777" w:rsidR="001232F9" w:rsidRPr="00350027" w:rsidRDefault="001232F9" w:rsidP="00690212">
      <w:pPr>
        <w:numPr>
          <w:ilvl w:val="0"/>
          <w:numId w:val="2"/>
        </w:numPr>
        <w:autoSpaceDE w:val="0"/>
        <w:autoSpaceDN w:val="0"/>
        <w:adjustRightInd w:val="0"/>
        <w:rPr>
          <w:rFonts w:asciiTheme="minorHAnsi" w:hAnsiTheme="minorHAnsi"/>
        </w:rPr>
      </w:pPr>
      <w:r w:rsidRPr="00350027">
        <w:rPr>
          <w:rFonts w:asciiTheme="minorHAnsi" w:hAnsiTheme="minorHAnsi"/>
        </w:rPr>
        <w:t>Outputs</w:t>
      </w:r>
    </w:p>
    <w:p w14:paraId="6F13AB97"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SOV Coil - coil open/short will be deduced via monitors on the SOV driver. This will be checked during PBIT.</w:t>
      </w:r>
    </w:p>
    <w:p w14:paraId="60AAA322"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SOV Coil</w:t>
      </w:r>
    </w:p>
    <w:p w14:paraId="0D41431F"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SOV Driver - driver stuck ON or stuck OFF will be deduced via monitors on the SOV driver. These will be checked during PBIT.</w:t>
      </w:r>
    </w:p>
    <w:p w14:paraId="1BB8A1BA"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SOV Driver</w:t>
      </w:r>
    </w:p>
    <w:p w14:paraId="15212F85"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SOV enable test - performed at power-up when aircraft is on-ground and airspeed is less than 10knots. Also BIT performed during normal operation.</w:t>
      </w:r>
    </w:p>
    <w:p w14:paraId="3528B7B7"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SOV disable test - performed at power-up alongside SOV enable test. Also BIT performed when hydraulics are not enabled i.e. when steering has been disabled by Monitor Lane.</w:t>
      </w:r>
    </w:p>
    <w:p w14:paraId="761CBC5F" w14:textId="77777777" w:rsidR="001232F9" w:rsidRPr="00350027" w:rsidRDefault="001232F9" w:rsidP="00690212">
      <w:pPr>
        <w:numPr>
          <w:ilvl w:val="0"/>
          <w:numId w:val="2"/>
        </w:numPr>
        <w:autoSpaceDE w:val="0"/>
        <w:autoSpaceDN w:val="0"/>
        <w:adjustRightInd w:val="0"/>
        <w:rPr>
          <w:rFonts w:asciiTheme="minorHAnsi" w:hAnsiTheme="minorHAnsi"/>
        </w:rPr>
      </w:pPr>
      <w:r w:rsidRPr="00350027">
        <w:rPr>
          <w:rFonts w:asciiTheme="minorHAnsi" w:hAnsiTheme="minorHAnsi"/>
        </w:rPr>
        <w:t>Power Supply</w:t>
      </w:r>
    </w:p>
    <w:p w14:paraId="477380FF"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28V aircraft inputs - the +28V aircraft power supplies will be monitored for availability. The SCU will operate if one or other or both +28V supplies are available.</w:t>
      </w:r>
    </w:p>
    <w:p w14:paraId="35289379"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+28V #1</w:t>
      </w:r>
    </w:p>
    <w:p w14:paraId="70AE64D1"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+28V #2</w:t>
      </w:r>
    </w:p>
    <w:p w14:paraId="6D5E9A49"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Internal Power Supply - the health of the internal supply is checked via hardware monitors on the internal supply rail.</w:t>
      </w:r>
    </w:p>
    <w:p w14:paraId="6151E62B" w14:textId="77777777" w:rsidR="001232F9" w:rsidRPr="00350027" w:rsidRDefault="001232F9" w:rsidP="00690212">
      <w:pPr>
        <w:numPr>
          <w:ilvl w:val="0"/>
          <w:numId w:val="2"/>
        </w:numPr>
        <w:ind w:left="720"/>
        <w:rPr>
          <w:rFonts w:asciiTheme="minorHAnsi" w:hAnsiTheme="minorHAnsi"/>
        </w:rPr>
      </w:pPr>
      <w:r w:rsidRPr="00350027">
        <w:rPr>
          <w:rFonts w:asciiTheme="minorHAnsi" w:hAnsiTheme="minorHAnsi"/>
        </w:rPr>
        <w:t>PSU Monitors</w:t>
      </w:r>
    </w:p>
    <w:p w14:paraId="1DF7DF02" w14:textId="77777777" w:rsidR="001232F9" w:rsidRPr="00350027" w:rsidRDefault="001232F9" w:rsidP="00690212">
      <w:pPr>
        <w:numPr>
          <w:ilvl w:val="0"/>
          <w:numId w:val="2"/>
        </w:numPr>
        <w:autoSpaceDE w:val="0"/>
        <w:autoSpaceDN w:val="0"/>
        <w:adjustRightInd w:val="0"/>
        <w:rPr>
          <w:rFonts w:asciiTheme="minorHAnsi" w:hAnsiTheme="minorHAnsi"/>
        </w:rPr>
      </w:pPr>
      <w:r w:rsidRPr="00350027">
        <w:rPr>
          <w:rFonts w:asciiTheme="minorHAnsi" w:hAnsiTheme="minorHAnsi"/>
        </w:rPr>
        <w:t>Other</w:t>
      </w:r>
    </w:p>
    <w:p w14:paraId="49330BF8"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Steering fault indication - The monitor lane will report a fault and will de-activate the SOV when the steering angle exceeds the maximum allowed angle for a given speed.</w:t>
      </w:r>
    </w:p>
    <w:p w14:paraId="465F046E" w14:textId="77777777" w:rsidR="001232F9" w:rsidRPr="00350027" w:rsidRDefault="001232F9" w:rsidP="00690212">
      <w:pPr>
        <w:numPr>
          <w:ilvl w:val="0"/>
          <w:numId w:val="2"/>
        </w:numPr>
        <w:ind w:left="360"/>
        <w:rPr>
          <w:rFonts w:asciiTheme="minorHAnsi" w:hAnsiTheme="minorHAnsi"/>
        </w:rPr>
      </w:pPr>
      <w:r w:rsidRPr="00350027">
        <w:rPr>
          <w:rFonts w:asciiTheme="minorHAnsi" w:hAnsiTheme="minorHAnsi"/>
        </w:rPr>
        <w:t>Steering fault indication - The monitor lane will report a fault and will de-activate the SOV if the commanded steering angle is not consistent with the value determined by the Monitor Lane.</w:t>
      </w:r>
    </w:p>
    <w:p w14:paraId="4639D9E9" w14:textId="77777777" w:rsidR="009173C9" w:rsidRPr="00350027" w:rsidRDefault="009173C9">
      <w:pPr>
        <w:rPr>
          <w:rFonts w:asciiTheme="minorHAnsi" w:hAnsiTheme="minorHAnsi" w:cs="Arial"/>
          <w:b/>
          <w:bCs/>
          <w:caps/>
          <w:kern w:val="32"/>
          <w:szCs w:val="22"/>
        </w:rPr>
      </w:pPr>
      <w:r w:rsidRPr="00350027">
        <w:rPr>
          <w:rFonts w:asciiTheme="minorHAnsi" w:hAnsiTheme="minorHAnsi"/>
        </w:rPr>
        <w:br w:type="page"/>
      </w:r>
    </w:p>
    <w:p w14:paraId="34699357" w14:textId="77777777" w:rsidR="001232F9" w:rsidRPr="00350027" w:rsidRDefault="001232F9" w:rsidP="001232F9">
      <w:pPr>
        <w:pStyle w:val="Heading1"/>
        <w:rPr>
          <w:rFonts w:asciiTheme="minorHAnsi" w:hAnsiTheme="minorHAnsi"/>
        </w:rPr>
      </w:pPr>
      <w:bookmarkStart w:id="16" w:name="_Toc464110905"/>
      <w:r w:rsidRPr="00350027">
        <w:rPr>
          <w:rFonts w:asciiTheme="minorHAnsi" w:hAnsiTheme="minorHAnsi"/>
        </w:rPr>
        <w:lastRenderedPageBreak/>
        <w:t>CSCI Description</w:t>
      </w:r>
      <w:bookmarkEnd w:id="16"/>
    </w:p>
    <w:p w14:paraId="51464653" w14:textId="77777777" w:rsidR="001232F9" w:rsidRPr="00350027" w:rsidRDefault="001232F9" w:rsidP="001232F9">
      <w:pPr>
        <w:pStyle w:val="Heading2"/>
        <w:rPr>
          <w:rFonts w:asciiTheme="minorHAnsi" w:hAnsiTheme="minorHAnsi"/>
        </w:rPr>
      </w:pPr>
      <w:bookmarkStart w:id="17" w:name="_Toc464110906"/>
      <w:r w:rsidRPr="00350027">
        <w:rPr>
          <w:rFonts w:asciiTheme="minorHAnsi" w:hAnsiTheme="minorHAnsi"/>
        </w:rPr>
        <w:t>CSCI Software Overview</w:t>
      </w:r>
      <w:bookmarkEnd w:id="17"/>
    </w:p>
    <w:p w14:paraId="1004B034" w14:textId="77777777" w:rsidR="001232F9" w:rsidRPr="00350027" w:rsidRDefault="001232F9" w:rsidP="001232F9">
      <w:pPr>
        <w:rPr>
          <w:rFonts w:asciiTheme="minorHAnsi" w:hAnsiTheme="minorHAnsi"/>
        </w:rPr>
      </w:pPr>
      <w:r w:rsidRPr="00350027">
        <w:rPr>
          <w:rFonts w:asciiTheme="minorHAnsi" w:hAnsiTheme="minorHAnsi"/>
        </w:rPr>
        <w:t>The SCU Steering Control (STC) program has the following main functional requirements:</w:t>
      </w:r>
    </w:p>
    <w:p w14:paraId="1EE86A66" w14:textId="77777777" w:rsidR="001232F9" w:rsidRPr="00350027" w:rsidRDefault="001232F9" w:rsidP="001232F9">
      <w:pPr>
        <w:rPr>
          <w:rFonts w:asciiTheme="minorHAnsi" w:hAnsiTheme="minorHAnsi"/>
        </w:rPr>
      </w:pPr>
    </w:p>
    <w:p w14:paraId="554684AC" w14:textId="77777777" w:rsidR="001232F9" w:rsidRPr="00350027" w:rsidRDefault="001232F9" w:rsidP="001232F9">
      <w:pPr>
        <w:ind w:left="360"/>
        <w:rPr>
          <w:rFonts w:asciiTheme="minorHAnsi" w:hAnsiTheme="minorHAnsi"/>
        </w:rPr>
      </w:pPr>
    </w:p>
    <w:p w14:paraId="0D5CAE7A"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Executive</w:t>
      </w:r>
    </w:p>
    <w:p w14:paraId="379E38B1"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 xml:space="preserve">Power-up Processing: </w:t>
      </w:r>
    </w:p>
    <w:p w14:paraId="4BF1A4E2"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Create C-Environment</w:t>
      </w:r>
    </w:p>
    <w:p w14:paraId="104F4FFD"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Initialise DSP Registers</w:t>
      </w:r>
    </w:p>
    <w:p w14:paraId="4DBC673D"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Perform PBIT</w:t>
      </w:r>
    </w:p>
    <w:p w14:paraId="4FD17031"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Load Configuration Parameters from NVM</w:t>
      </w:r>
    </w:p>
    <w:p w14:paraId="30C9EA42"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Runtime Processing:</w:t>
      </w:r>
    </w:p>
    <w:p w14:paraId="4D2CB361"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 xml:space="preserve">Level-1 tasks </w:t>
      </w:r>
    </w:p>
    <w:p w14:paraId="46EA5C11"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Level-2 tasks</w:t>
      </w:r>
    </w:p>
    <w:p w14:paraId="27DACB20"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Level-3 tasks</w:t>
      </w:r>
      <w:r w:rsidRPr="00350027">
        <w:rPr>
          <w:rFonts w:asciiTheme="minorHAnsi" w:hAnsiTheme="minorHAnsi"/>
        </w:rPr>
        <w:br/>
      </w:r>
    </w:p>
    <w:p w14:paraId="0FAF4107"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CBIT</w:t>
      </w:r>
    </w:p>
    <w:p w14:paraId="515E5813"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Perform CBIT on DSP resources</w:t>
      </w:r>
    </w:p>
    <w:p w14:paraId="2B65A306"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Kick Watchdog</w:t>
      </w:r>
    </w:p>
    <w:p w14:paraId="752BFA03"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Calculate Arithmetic Flash Checksum and 32-Bit CRC</w:t>
      </w:r>
    </w:p>
    <w:p w14:paraId="33234751"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Check Register Values</w:t>
      </w:r>
    </w:p>
    <w:p w14:paraId="6B73BC93"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Perform CBIT on SCU components</w:t>
      </w:r>
    </w:p>
    <w:p w14:paraId="52163E8D"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EHSV Feedback BIT</w:t>
      </w:r>
    </w:p>
    <w:p w14:paraId="3A6A7779"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LVDT/RVDT BIT</w:t>
      </w:r>
    </w:p>
    <w:p w14:paraId="2176250A"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Disagreement BIT</w:t>
      </w:r>
    </w:p>
    <w:p w14:paraId="4C77C06E"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ARINC Bus BIT</w:t>
      </w:r>
      <w:r w:rsidRPr="00350027">
        <w:rPr>
          <w:rFonts w:asciiTheme="minorHAnsi" w:hAnsiTheme="minorHAnsi"/>
        </w:rPr>
        <w:br/>
      </w:r>
    </w:p>
    <w:p w14:paraId="291E26F6"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Input Processing</w:t>
      </w:r>
    </w:p>
    <w:p w14:paraId="04C96D88"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Analogue Input Processing</w:t>
      </w:r>
    </w:p>
    <w:p w14:paraId="3E7BBCCB"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LVDT/RVDT data</w:t>
      </w:r>
    </w:p>
    <w:p w14:paraId="2C068F0A"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SHDL Logical Level Processing &amp; Monitoring</w:t>
      </w:r>
    </w:p>
    <w:p w14:paraId="12AA3D90"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SACT Logical Level Processing &amp; Monitoring</w:t>
      </w:r>
    </w:p>
    <w:p w14:paraId="2808895E"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Rudder Position Inputs (via external ADC)</w:t>
      </w:r>
    </w:p>
    <w:p w14:paraId="6A8A9CA2"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Discrete Input Processing</w:t>
      </w:r>
    </w:p>
    <w:p w14:paraId="62A7E99C"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Hydraulic Pressure Switch</w:t>
      </w:r>
    </w:p>
    <w:p w14:paraId="5EBA020D"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Pilot SHDL Engagement Switch On and Off</w:t>
      </w:r>
    </w:p>
    <w:p w14:paraId="20ED9AA5"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Co_Pilot SHDL Engagement Switch On and Off</w:t>
      </w:r>
    </w:p>
    <w:p w14:paraId="56527153"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Towing Switch Engage</w:t>
      </w:r>
    </w:p>
    <w:p w14:paraId="33D25EA3"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Towing Switch Disengage</w:t>
      </w:r>
    </w:p>
    <w:p w14:paraId="288552C1"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ARINC 429 Input Processing</w:t>
      </w:r>
    </w:p>
    <w:p w14:paraId="1DC49127"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WOW data from DMCA and DMCB</w:t>
      </w:r>
    </w:p>
    <w:p w14:paraId="1901533F"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Airspeed data from DMCA and DMCB</w:t>
      </w:r>
    </w:p>
    <w:p w14:paraId="62E355B3"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Rudder Pedal Command from ACE1 and ACE2</w:t>
      </w:r>
    </w:p>
    <w:p w14:paraId="465BAE9C" w14:textId="77777777" w:rsidR="001232F9" w:rsidRPr="00350027" w:rsidRDefault="001232F9" w:rsidP="001232F9">
      <w:pPr>
        <w:ind w:left="1800"/>
        <w:rPr>
          <w:rFonts w:asciiTheme="minorHAnsi" w:hAnsiTheme="minorHAnsi"/>
        </w:rPr>
      </w:pPr>
    </w:p>
    <w:p w14:paraId="464676CE"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Steering Control</w:t>
      </w:r>
    </w:p>
    <w:p w14:paraId="18489867"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Steering Demand Calculation</w:t>
      </w:r>
    </w:p>
    <w:p w14:paraId="340B598C"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Pilot SHDL Steering Demand</w:t>
      </w:r>
    </w:p>
    <w:p w14:paraId="32771731"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Co_Pilot SHDL Steering Demand</w:t>
      </w:r>
    </w:p>
    <w:p w14:paraId="1DC189A5"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SHDL Command Calculation and Limiting</w:t>
      </w:r>
    </w:p>
    <w:p w14:paraId="24CA466D"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Rudder Command Calculation</w:t>
      </w:r>
    </w:p>
    <w:p w14:paraId="7EFC8202"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Steering Demand Summation</w:t>
      </w:r>
    </w:p>
    <w:p w14:paraId="381492B2"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Steering Demand Limiting</w:t>
      </w:r>
    </w:p>
    <w:p w14:paraId="084C75D5"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Touchdown Protection</w:t>
      </w:r>
    </w:p>
    <w:p w14:paraId="78512492"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WOW Debouncing</w:t>
      </w:r>
    </w:p>
    <w:p w14:paraId="5BF4FE15" w14:textId="77777777" w:rsidR="001232F9" w:rsidRPr="00350027" w:rsidRDefault="001232F9" w:rsidP="001232F9">
      <w:pPr>
        <w:ind w:left="1800"/>
        <w:rPr>
          <w:rFonts w:asciiTheme="minorHAnsi" w:hAnsiTheme="minorHAnsi"/>
        </w:rPr>
      </w:pPr>
      <w:r w:rsidRPr="00350027">
        <w:rPr>
          <w:rFonts w:asciiTheme="minorHAnsi" w:hAnsiTheme="minorHAnsi"/>
        </w:rPr>
        <w:lastRenderedPageBreak/>
        <w:t>-</w:t>
      </w:r>
      <w:r w:rsidRPr="00350027">
        <w:rPr>
          <w:rFonts w:asciiTheme="minorHAnsi" w:hAnsiTheme="minorHAnsi"/>
        </w:rPr>
        <w:tab/>
        <w:t>Touchdown Protection Selection</w:t>
      </w:r>
    </w:p>
    <w:p w14:paraId="60C44E02"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Loss of Steering Detection</w:t>
      </w:r>
    </w:p>
    <w:p w14:paraId="65F18F85"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Steering Control Enable</w:t>
      </w:r>
    </w:p>
    <w:p w14:paraId="7F1BD7A0"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Steering Control Loop</w:t>
      </w:r>
    </w:p>
    <w:p w14:paraId="6A2C0E0F" w14:textId="77777777" w:rsidR="001232F9" w:rsidRPr="00350027" w:rsidRDefault="001232F9" w:rsidP="001232F9">
      <w:pPr>
        <w:ind w:left="1800"/>
        <w:rPr>
          <w:rFonts w:asciiTheme="minorHAnsi" w:hAnsiTheme="minorHAnsi"/>
        </w:rPr>
      </w:pPr>
    </w:p>
    <w:p w14:paraId="372435E2"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Output Processing</w:t>
      </w:r>
    </w:p>
    <w:p w14:paraId="0333F02E"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EHSV Output Processing</w:t>
      </w:r>
    </w:p>
    <w:p w14:paraId="7A91B65A"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Discrete Output Processing</w:t>
      </w:r>
    </w:p>
    <w:p w14:paraId="430D89E4"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cs="Symbol"/>
        </w:rPr>
        <w:tab/>
      </w:r>
      <w:r w:rsidRPr="00350027">
        <w:rPr>
          <w:rFonts w:asciiTheme="minorHAnsi" w:hAnsiTheme="minorHAnsi"/>
        </w:rPr>
        <w:t>SOV Hi-side Output Processing</w:t>
      </w:r>
    </w:p>
    <w:p w14:paraId="796FCFA9"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ARINC 429 Output Processing</w:t>
      </w:r>
    </w:p>
    <w:p w14:paraId="517E6C72"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BIT Information</w:t>
      </w:r>
    </w:p>
    <w:p w14:paraId="7A133A89"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Control Status</w:t>
      </w:r>
    </w:p>
    <w:p w14:paraId="4EB993E7"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Actual Steering Angle</w:t>
      </w:r>
    </w:p>
    <w:p w14:paraId="406BE1C1" w14:textId="77777777" w:rsidR="001232F9" w:rsidRPr="00350027" w:rsidRDefault="001232F9" w:rsidP="001232F9">
      <w:pPr>
        <w:ind w:left="1800"/>
        <w:rPr>
          <w:rFonts w:asciiTheme="minorHAnsi" w:hAnsiTheme="minorHAnsi"/>
        </w:rPr>
      </w:pPr>
      <w:r w:rsidRPr="00350027">
        <w:rPr>
          <w:rFonts w:asciiTheme="minorHAnsi" w:hAnsiTheme="minorHAnsi"/>
        </w:rPr>
        <w:t>-</w:t>
      </w:r>
      <w:r w:rsidRPr="00350027">
        <w:rPr>
          <w:rFonts w:asciiTheme="minorHAnsi" w:hAnsiTheme="minorHAnsi"/>
        </w:rPr>
        <w:tab/>
        <w:t>Target Steering Angle</w:t>
      </w:r>
      <w:r w:rsidRPr="00350027">
        <w:rPr>
          <w:rFonts w:asciiTheme="minorHAnsi" w:hAnsiTheme="minorHAnsi"/>
        </w:rPr>
        <w:br/>
      </w:r>
    </w:p>
    <w:p w14:paraId="05C084FB"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Cross Lane Communication</w:t>
      </w:r>
    </w:p>
    <w:p w14:paraId="45BA38D2"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Transmit STC messages</w:t>
      </w:r>
    </w:p>
    <w:p w14:paraId="1422AD81"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Receive SMB messages</w:t>
      </w:r>
    </w:p>
    <w:p w14:paraId="1166DFD8" w14:textId="77777777" w:rsidR="001232F9" w:rsidRPr="00350027" w:rsidRDefault="001232F9" w:rsidP="001232F9">
      <w:pPr>
        <w:ind w:left="1080"/>
        <w:rPr>
          <w:rFonts w:asciiTheme="minorHAnsi" w:hAnsiTheme="minorHAnsi"/>
        </w:rPr>
      </w:pPr>
    </w:p>
    <w:p w14:paraId="32A61ADD"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Rigging Function</w:t>
      </w:r>
    </w:p>
    <w:p w14:paraId="29616F5F" w14:textId="77777777" w:rsidR="001232F9" w:rsidRPr="00350027" w:rsidRDefault="001232F9" w:rsidP="001232F9">
      <w:pPr>
        <w:ind w:left="360"/>
        <w:rPr>
          <w:rFonts w:asciiTheme="minorHAnsi" w:hAnsiTheme="minorHAnsi"/>
        </w:rPr>
      </w:pPr>
    </w:p>
    <w:p w14:paraId="19FA563F"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Engineering Access Interface</w:t>
      </w:r>
    </w:p>
    <w:p w14:paraId="33CB7459" w14:textId="77777777" w:rsidR="001232F9" w:rsidRPr="00350027" w:rsidRDefault="001232F9" w:rsidP="001232F9">
      <w:pPr>
        <w:ind w:left="1080"/>
        <w:rPr>
          <w:rFonts w:asciiTheme="minorHAnsi" w:hAnsiTheme="minorHAnsi"/>
        </w:rPr>
      </w:pPr>
      <w:r w:rsidRPr="00350027">
        <w:rPr>
          <w:rFonts w:asciiTheme="minorHAnsi" w:hAnsiTheme="minorHAnsi"/>
        </w:rPr>
        <w:t>o</w:t>
      </w:r>
      <w:r w:rsidRPr="00350027">
        <w:rPr>
          <w:rFonts w:asciiTheme="minorHAnsi" w:hAnsiTheme="minorHAnsi"/>
        </w:rPr>
        <w:tab/>
        <w:t>SCU Status Messages</w:t>
      </w:r>
    </w:p>
    <w:p w14:paraId="1F3B3C6C" w14:textId="77777777" w:rsidR="001232F9" w:rsidRPr="00350027" w:rsidRDefault="001232F9" w:rsidP="001232F9">
      <w:pPr>
        <w:ind w:left="1080"/>
        <w:rPr>
          <w:rFonts w:asciiTheme="minorHAnsi" w:hAnsiTheme="minorHAnsi"/>
        </w:rPr>
      </w:pPr>
    </w:p>
    <w:p w14:paraId="3E89B6A7" w14:textId="77777777" w:rsidR="001232F9" w:rsidRPr="00350027" w:rsidRDefault="001232F9" w:rsidP="001232F9">
      <w:pPr>
        <w:rPr>
          <w:rFonts w:asciiTheme="minorHAnsi" w:hAnsiTheme="minorHAnsi"/>
        </w:rPr>
      </w:pPr>
    </w:p>
    <w:p w14:paraId="44310015" w14:textId="77777777" w:rsidR="001232F9" w:rsidRPr="00350027" w:rsidRDefault="001232F9" w:rsidP="001232F9">
      <w:pPr>
        <w:pStyle w:val="Heading3"/>
        <w:rPr>
          <w:rFonts w:asciiTheme="minorHAnsi" w:hAnsiTheme="minorHAnsi"/>
        </w:rPr>
      </w:pPr>
      <w:bookmarkStart w:id="18" w:name="_Toc464110907"/>
      <w:r w:rsidRPr="00350027">
        <w:rPr>
          <w:rFonts w:asciiTheme="minorHAnsi" w:hAnsiTheme="minorHAnsi"/>
        </w:rPr>
        <w:t>Executive</w:t>
      </w:r>
      <w:bookmarkEnd w:id="18"/>
    </w:p>
    <w:p w14:paraId="26DCF02F" w14:textId="77777777" w:rsidR="001232F9" w:rsidRPr="00350027" w:rsidRDefault="001232F9" w:rsidP="001232F9">
      <w:pPr>
        <w:rPr>
          <w:rFonts w:asciiTheme="minorHAnsi" w:hAnsiTheme="minorHAnsi"/>
        </w:rPr>
      </w:pPr>
      <w:r w:rsidRPr="00350027">
        <w:rPr>
          <w:rFonts w:asciiTheme="minorHAnsi" w:hAnsiTheme="minorHAnsi"/>
        </w:rPr>
        <w:t xml:space="preserve">During start-up the </w:t>
      </w:r>
      <w:r w:rsidRPr="00350027">
        <w:rPr>
          <w:rFonts w:asciiTheme="minorHAnsi" w:hAnsiTheme="minorHAnsi"/>
          <w:i/>
          <w:iCs/>
        </w:rPr>
        <w:t>STC Program</w:t>
      </w:r>
      <w:r w:rsidRPr="00350027">
        <w:rPr>
          <w:rFonts w:asciiTheme="minorHAnsi" w:hAnsiTheme="minorHAnsi"/>
        </w:rPr>
        <w:t xml:space="preserve"> will create the C-environment, initialise the DSP Registers and perform PBIT functions such as Watchdog test and SRAM check. Configuration parameters will then be loaded from NVM. </w:t>
      </w:r>
    </w:p>
    <w:p w14:paraId="04F70AA7" w14:textId="77777777" w:rsidR="001232F9" w:rsidRPr="00350027" w:rsidRDefault="001232F9" w:rsidP="001232F9">
      <w:pPr>
        <w:rPr>
          <w:rFonts w:asciiTheme="minorHAnsi" w:hAnsiTheme="minorHAnsi"/>
        </w:rPr>
      </w:pPr>
    </w:p>
    <w:p w14:paraId="14605866" w14:textId="77777777" w:rsidR="001232F9" w:rsidRPr="00350027" w:rsidRDefault="001232F9" w:rsidP="001232F9">
      <w:pPr>
        <w:rPr>
          <w:rFonts w:asciiTheme="minorHAnsi" w:hAnsiTheme="minorHAnsi"/>
        </w:rPr>
      </w:pPr>
      <w:r w:rsidRPr="00350027">
        <w:rPr>
          <w:rFonts w:asciiTheme="minorHAnsi" w:hAnsiTheme="minorHAnsi"/>
        </w:rPr>
        <w:t>At runtime the scheduler will execute the required tasks for each level of processing period. ADC channels have to be sampled at the highest processing rate (8 channels every 5us). The second level of processing cycles contains the partial DFT calculations. On the third level the DFT calculations are completed. The fourth level (every 5ms) performs the ratiometric calculations for the LVDT and RVDT interfaces.</w:t>
      </w:r>
    </w:p>
    <w:p w14:paraId="4F2C0F94" w14:textId="77777777" w:rsidR="001232F9" w:rsidRPr="00350027" w:rsidRDefault="001232F9" w:rsidP="001232F9">
      <w:pPr>
        <w:rPr>
          <w:rFonts w:asciiTheme="minorHAnsi" w:hAnsiTheme="minorHAnsi"/>
        </w:rPr>
      </w:pPr>
    </w:p>
    <w:p w14:paraId="685E8864" w14:textId="77777777" w:rsidR="001232F9" w:rsidRPr="00350027" w:rsidRDefault="001232F9" w:rsidP="001232F9">
      <w:pPr>
        <w:rPr>
          <w:rFonts w:asciiTheme="minorHAnsi" w:hAnsiTheme="minorHAnsi"/>
        </w:rPr>
      </w:pPr>
      <w:r w:rsidRPr="00350027">
        <w:rPr>
          <w:rFonts w:asciiTheme="minorHAnsi" w:hAnsiTheme="minorHAnsi"/>
        </w:rPr>
        <w:t>CBIT monitors and functions are being scheduled at their required cycle rate.</w:t>
      </w:r>
    </w:p>
    <w:p w14:paraId="0DA34630" w14:textId="77777777" w:rsidR="001232F9" w:rsidRPr="00350027" w:rsidRDefault="001232F9" w:rsidP="001232F9">
      <w:pPr>
        <w:rPr>
          <w:rFonts w:asciiTheme="minorHAnsi" w:hAnsiTheme="minorHAnsi"/>
        </w:rPr>
      </w:pPr>
    </w:p>
    <w:p w14:paraId="4BC85B74" w14:textId="77777777" w:rsidR="001232F9" w:rsidRPr="00350027" w:rsidRDefault="001232F9" w:rsidP="001232F9">
      <w:pPr>
        <w:rPr>
          <w:rFonts w:asciiTheme="minorHAnsi" w:hAnsiTheme="minorHAnsi"/>
        </w:rPr>
      </w:pPr>
      <w:r w:rsidRPr="00350027">
        <w:rPr>
          <w:rFonts w:asciiTheme="minorHAnsi" w:hAnsiTheme="minorHAnsi"/>
        </w:rPr>
        <w:t>The scheduler will include runtime integrity checks to detect if a processing cycle overruns and has not finished by the time it is supposed to be scheduled in.</w:t>
      </w:r>
    </w:p>
    <w:p w14:paraId="60695DEF" w14:textId="77777777" w:rsidR="001232F9" w:rsidRPr="00350027" w:rsidRDefault="001232F9" w:rsidP="001232F9">
      <w:pPr>
        <w:pStyle w:val="Heading3"/>
        <w:rPr>
          <w:rFonts w:asciiTheme="minorHAnsi" w:hAnsiTheme="minorHAnsi"/>
        </w:rPr>
      </w:pPr>
      <w:bookmarkStart w:id="19" w:name="_Toc464110908"/>
      <w:r w:rsidRPr="00350027">
        <w:rPr>
          <w:rFonts w:asciiTheme="minorHAnsi" w:hAnsiTheme="minorHAnsi"/>
        </w:rPr>
        <w:t>CBIT</w:t>
      </w:r>
      <w:bookmarkEnd w:id="19"/>
    </w:p>
    <w:p w14:paraId="45459023" w14:textId="77777777" w:rsidR="001232F9" w:rsidRPr="00350027" w:rsidRDefault="001232F9" w:rsidP="001232F9">
      <w:pPr>
        <w:rPr>
          <w:rFonts w:asciiTheme="minorHAnsi" w:hAnsiTheme="minorHAnsi"/>
        </w:rPr>
      </w:pPr>
      <w:r w:rsidRPr="00350027">
        <w:rPr>
          <w:rFonts w:asciiTheme="minorHAnsi" w:hAnsiTheme="minorHAnsi"/>
        </w:rPr>
        <w:t>The flash content will be checked continuously by calculating an arithmetic checksum and a 32-bit CRC and comparing these checksums with the values stored during unit production.</w:t>
      </w:r>
    </w:p>
    <w:p w14:paraId="18B7614A" w14:textId="77777777" w:rsidR="001232F9" w:rsidRPr="00350027" w:rsidRDefault="001232F9" w:rsidP="001232F9">
      <w:pPr>
        <w:rPr>
          <w:rFonts w:asciiTheme="minorHAnsi" w:hAnsiTheme="minorHAnsi"/>
        </w:rPr>
      </w:pPr>
      <w:r w:rsidRPr="00350027">
        <w:rPr>
          <w:rFonts w:asciiTheme="minorHAnsi" w:hAnsiTheme="minorHAnsi"/>
        </w:rPr>
        <w:t>DSP register settings will be checked continuously with their initialisation values.</w:t>
      </w:r>
    </w:p>
    <w:p w14:paraId="4E1C0DCD" w14:textId="77777777" w:rsidR="001232F9" w:rsidRPr="00350027" w:rsidRDefault="001232F9" w:rsidP="001232F9">
      <w:pPr>
        <w:rPr>
          <w:rFonts w:asciiTheme="minorHAnsi" w:hAnsiTheme="minorHAnsi"/>
        </w:rPr>
      </w:pPr>
      <w:r w:rsidRPr="00350027">
        <w:rPr>
          <w:rFonts w:asciiTheme="minorHAnsi" w:hAnsiTheme="minorHAnsi"/>
        </w:rPr>
        <w:t>The STC program will monitor system components such as LVDTs, RVDTs, SHDL inputs, EHSVs, switches and power supply for faults .</w:t>
      </w:r>
    </w:p>
    <w:p w14:paraId="254A5AF9" w14:textId="77777777" w:rsidR="001232F9" w:rsidRPr="00350027" w:rsidRDefault="001232F9" w:rsidP="001232F9">
      <w:pPr>
        <w:rPr>
          <w:rFonts w:asciiTheme="minorHAnsi" w:hAnsiTheme="minorHAnsi"/>
        </w:rPr>
      </w:pPr>
      <w:r w:rsidRPr="00350027">
        <w:rPr>
          <w:rFonts w:asciiTheme="minorHAnsi" w:hAnsiTheme="minorHAnsi"/>
        </w:rPr>
        <w:t>Received ARINC data will be monitored for validity and transmitted ARINC data will be checked by looping the data externally back into the SCU for comparison with the transmitted data.</w:t>
      </w:r>
    </w:p>
    <w:p w14:paraId="3090D2B5" w14:textId="77777777" w:rsidR="001232F9" w:rsidRPr="00350027" w:rsidRDefault="001232F9" w:rsidP="001232F9">
      <w:pPr>
        <w:pStyle w:val="Heading3"/>
        <w:rPr>
          <w:rFonts w:asciiTheme="minorHAnsi" w:hAnsiTheme="minorHAnsi"/>
        </w:rPr>
      </w:pPr>
      <w:bookmarkStart w:id="20" w:name="_Toc464110909"/>
      <w:r w:rsidRPr="00350027">
        <w:rPr>
          <w:rFonts w:asciiTheme="minorHAnsi" w:hAnsiTheme="minorHAnsi"/>
        </w:rPr>
        <w:t>Input Processing</w:t>
      </w:r>
      <w:bookmarkEnd w:id="20"/>
    </w:p>
    <w:p w14:paraId="3EF031D6"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sample analogue input values from the LVDT and RVDT interfaces. The resulting DFT calculations will be used to determine the SHDL positions and the actual LVDT / RVDT positions SACT.</w:t>
      </w:r>
    </w:p>
    <w:p w14:paraId="1FB4AE8B" w14:textId="77777777" w:rsidR="001232F9" w:rsidRPr="00350027" w:rsidRDefault="001232F9" w:rsidP="001232F9">
      <w:pPr>
        <w:rPr>
          <w:rFonts w:asciiTheme="minorHAnsi" w:hAnsiTheme="minorHAnsi"/>
        </w:rPr>
      </w:pPr>
      <w:r w:rsidRPr="00350027">
        <w:rPr>
          <w:rFonts w:asciiTheme="minorHAnsi" w:hAnsiTheme="minorHAnsi"/>
        </w:rPr>
        <w:t>Discrete input signals will be sampled and debounced for further processing.</w:t>
      </w:r>
    </w:p>
    <w:p w14:paraId="7198CF21" w14:textId="77777777" w:rsidR="001232F9" w:rsidRPr="00350027" w:rsidRDefault="001232F9" w:rsidP="001232F9">
      <w:pPr>
        <w:rPr>
          <w:rFonts w:asciiTheme="minorHAnsi" w:hAnsiTheme="minorHAnsi"/>
        </w:rPr>
      </w:pPr>
      <w:r w:rsidRPr="00350027">
        <w:rPr>
          <w:rFonts w:asciiTheme="minorHAnsi" w:hAnsiTheme="minorHAnsi"/>
        </w:rPr>
        <w:lastRenderedPageBreak/>
        <w:t>ARINC 429 input labels for WOW status, Airspeed and Rudder Pedal Position will be checked for validity.</w:t>
      </w:r>
    </w:p>
    <w:p w14:paraId="0E4F0D84" w14:textId="77777777" w:rsidR="001232F9" w:rsidRPr="00350027" w:rsidRDefault="001232F9" w:rsidP="001232F9">
      <w:pPr>
        <w:pStyle w:val="Heading3"/>
        <w:rPr>
          <w:rFonts w:asciiTheme="minorHAnsi" w:hAnsiTheme="minorHAnsi"/>
        </w:rPr>
      </w:pPr>
      <w:bookmarkStart w:id="21" w:name="_Toc464110910"/>
      <w:r w:rsidRPr="00350027">
        <w:rPr>
          <w:rFonts w:asciiTheme="minorHAnsi" w:hAnsiTheme="minorHAnsi"/>
        </w:rPr>
        <w:t>Steering Control</w:t>
      </w:r>
      <w:bookmarkEnd w:id="21"/>
    </w:p>
    <w:p w14:paraId="09C6436B"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perform the Pilot and Co-Pilot S-HDL Steering command calculation and limiting and the Rudder Command calculation. This will be followed up by the Steering Demand summation and limiting function.</w:t>
      </w:r>
    </w:p>
    <w:p w14:paraId="161517C5" w14:textId="77777777" w:rsidR="001232F9" w:rsidRPr="00350027" w:rsidRDefault="001232F9" w:rsidP="001232F9">
      <w:pPr>
        <w:rPr>
          <w:rFonts w:asciiTheme="minorHAnsi" w:hAnsiTheme="minorHAnsi"/>
        </w:rPr>
      </w:pPr>
      <w:r w:rsidRPr="00350027">
        <w:rPr>
          <w:rFonts w:asciiTheme="minorHAnsi" w:hAnsiTheme="minorHAnsi"/>
        </w:rPr>
        <w:t>The steering control logic function will determine the steering error, which will be fed into a PID controller.</w:t>
      </w:r>
    </w:p>
    <w:p w14:paraId="423DA760" w14:textId="77777777" w:rsidR="001232F9" w:rsidRPr="00350027" w:rsidRDefault="001232F9" w:rsidP="001232F9">
      <w:pPr>
        <w:rPr>
          <w:rFonts w:asciiTheme="minorHAnsi" w:hAnsiTheme="minorHAnsi"/>
        </w:rPr>
      </w:pPr>
      <w:r w:rsidRPr="00350027">
        <w:rPr>
          <w:rFonts w:asciiTheme="minorHAnsi" w:hAnsiTheme="minorHAnsi"/>
        </w:rPr>
        <w:t>A Touchdown Protection function will be implemented in order to prevent steering at high speed. This function will also include WOW sensor debouncing.</w:t>
      </w:r>
    </w:p>
    <w:p w14:paraId="524ADA4D" w14:textId="77777777" w:rsidR="001232F9" w:rsidRPr="00350027" w:rsidRDefault="001232F9" w:rsidP="001232F9">
      <w:pPr>
        <w:pStyle w:val="Heading3"/>
        <w:rPr>
          <w:rFonts w:asciiTheme="minorHAnsi" w:hAnsiTheme="minorHAnsi"/>
        </w:rPr>
      </w:pPr>
      <w:bookmarkStart w:id="22" w:name="_Toc464110911"/>
      <w:r w:rsidRPr="00350027">
        <w:rPr>
          <w:rFonts w:asciiTheme="minorHAnsi" w:hAnsiTheme="minorHAnsi"/>
        </w:rPr>
        <w:t>Output Processing</w:t>
      </w:r>
      <w:bookmarkEnd w:id="22"/>
    </w:p>
    <w:p w14:paraId="1CA5A04E" w14:textId="77777777" w:rsidR="001232F9" w:rsidRPr="00350027" w:rsidRDefault="001232F9" w:rsidP="001232F9">
      <w:pPr>
        <w:rPr>
          <w:rFonts w:asciiTheme="minorHAnsi" w:hAnsiTheme="minorHAnsi"/>
        </w:rPr>
      </w:pPr>
      <w:r w:rsidRPr="00350027">
        <w:rPr>
          <w:rFonts w:asciiTheme="minorHAnsi" w:hAnsiTheme="minorHAnsi"/>
        </w:rPr>
        <w:t>The EHSV will be controlled via an analogue PWM excitation signal at a frequency of ca. 50kHz. The mark/space ratio will be updated at a rate of 200Hz.</w:t>
      </w:r>
    </w:p>
    <w:p w14:paraId="19038C22" w14:textId="77777777" w:rsidR="001232F9" w:rsidRPr="00350027" w:rsidRDefault="001232F9" w:rsidP="001232F9">
      <w:pPr>
        <w:rPr>
          <w:rFonts w:asciiTheme="minorHAnsi" w:hAnsiTheme="minorHAnsi"/>
        </w:rPr>
      </w:pPr>
      <w:r w:rsidRPr="00350027">
        <w:rPr>
          <w:rFonts w:asciiTheme="minorHAnsi" w:hAnsiTheme="minorHAnsi"/>
        </w:rPr>
        <w:t>The LVDT/RVDTs require an excitation frequency of ca. 3kHz. The mark/space ratio will be updated at a rate of 200kHz.</w:t>
      </w:r>
    </w:p>
    <w:p w14:paraId="3823A5E1" w14:textId="77777777" w:rsidR="001232F9" w:rsidRPr="00350027" w:rsidRDefault="001232F9" w:rsidP="001232F9">
      <w:pPr>
        <w:rPr>
          <w:rFonts w:asciiTheme="minorHAnsi" w:hAnsiTheme="minorHAnsi"/>
        </w:rPr>
      </w:pPr>
    </w:p>
    <w:p w14:paraId="4A9F850D" w14:textId="77777777" w:rsidR="001232F9" w:rsidRPr="00350027" w:rsidRDefault="001232F9" w:rsidP="001232F9">
      <w:pPr>
        <w:rPr>
          <w:rFonts w:asciiTheme="minorHAnsi" w:hAnsiTheme="minorHAnsi"/>
        </w:rPr>
      </w:pPr>
      <w:r w:rsidRPr="00350027">
        <w:rPr>
          <w:rFonts w:asciiTheme="minorHAnsi" w:hAnsiTheme="minorHAnsi"/>
        </w:rPr>
        <w:t>The high-side of the SOV will be controlled via a discrete output.</w:t>
      </w:r>
    </w:p>
    <w:p w14:paraId="64C0152B" w14:textId="77777777" w:rsidR="001232F9" w:rsidRPr="00350027" w:rsidRDefault="001232F9" w:rsidP="001232F9">
      <w:pPr>
        <w:rPr>
          <w:rFonts w:asciiTheme="minorHAnsi" w:hAnsiTheme="minorHAnsi"/>
        </w:rPr>
      </w:pPr>
    </w:p>
    <w:p w14:paraId="37F8FD78" w14:textId="77777777" w:rsidR="001232F9" w:rsidRPr="00350027" w:rsidRDefault="001232F9" w:rsidP="001232F9">
      <w:pPr>
        <w:rPr>
          <w:rFonts w:asciiTheme="minorHAnsi" w:hAnsiTheme="minorHAnsi"/>
        </w:rPr>
      </w:pPr>
      <w:r w:rsidRPr="00350027">
        <w:rPr>
          <w:rFonts w:asciiTheme="minorHAnsi" w:hAnsiTheme="minorHAnsi"/>
        </w:rPr>
        <w:t>The ARINC 429 outputs consist of labels for Failure Information, Control Information, Actual Steering Angle and Target Steering Angle.</w:t>
      </w:r>
    </w:p>
    <w:p w14:paraId="6620BF2E" w14:textId="77777777" w:rsidR="001232F9" w:rsidRPr="00350027" w:rsidRDefault="001232F9" w:rsidP="001232F9">
      <w:pPr>
        <w:pStyle w:val="Heading3"/>
        <w:rPr>
          <w:rFonts w:asciiTheme="minorHAnsi" w:hAnsiTheme="minorHAnsi"/>
        </w:rPr>
      </w:pPr>
      <w:bookmarkStart w:id="23" w:name="_Toc464110912"/>
      <w:r w:rsidRPr="00350027">
        <w:rPr>
          <w:rFonts w:asciiTheme="minorHAnsi" w:hAnsiTheme="minorHAnsi"/>
        </w:rPr>
        <w:t>Internal Interlane Interface Communication</w:t>
      </w:r>
      <w:bookmarkEnd w:id="23"/>
    </w:p>
    <w:p w14:paraId="115338B5" w14:textId="77777777" w:rsidR="001232F9" w:rsidRPr="00350027" w:rsidRDefault="001232F9" w:rsidP="001232F9">
      <w:pPr>
        <w:rPr>
          <w:rFonts w:asciiTheme="minorHAnsi" w:hAnsiTheme="minorHAnsi"/>
        </w:rPr>
      </w:pPr>
      <w:r w:rsidRPr="00350027">
        <w:rPr>
          <w:rFonts w:asciiTheme="minorHAnsi" w:hAnsiTheme="minorHAnsi"/>
        </w:rPr>
        <w:t>The Control and Monitor Lanes will exchange system status information via an SPI Bus internal to the SCU. The Control Lane will report its BIT status and Steering Angle information to the Monitor Lane.</w:t>
      </w:r>
    </w:p>
    <w:p w14:paraId="40B327EF" w14:textId="77777777" w:rsidR="001232F9" w:rsidRPr="00350027" w:rsidRDefault="001232F9" w:rsidP="001232F9">
      <w:pPr>
        <w:pStyle w:val="Heading3"/>
        <w:rPr>
          <w:rFonts w:asciiTheme="minorHAnsi" w:hAnsiTheme="minorHAnsi"/>
        </w:rPr>
      </w:pPr>
      <w:bookmarkStart w:id="24" w:name="_Toc464110913"/>
      <w:r w:rsidRPr="00350027">
        <w:rPr>
          <w:rFonts w:asciiTheme="minorHAnsi" w:hAnsiTheme="minorHAnsi"/>
        </w:rPr>
        <w:t>Rigging Function</w:t>
      </w:r>
      <w:bookmarkEnd w:id="24"/>
    </w:p>
    <w:p w14:paraId="340FCDCC" w14:textId="77777777" w:rsidR="001232F9" w:rsidRPr="00350027" w:rsidRDefault="001232F9" w:rsidP="001232F9">
      <w:pPr>
        <w:rPr>
          <w:rFonts w:asciiTheme="minorHAnsi" w:hAnsiTheme="minorHAnsi"/>
        </w:rPr>
      </w:pPr>
      <w:r w:rsidRPr="00350027">
        <w:rPr>
          <w:rFonts w:asciiTheme="minorHAnsi" w:hAnsiTheme="minorHAnsi"/>
        </w:rPr>
        <w:t xml:space="preserve">The OMS can enter a rigging dialogue with the SCU monitor lane, which allows the Steering Handles and Nose Wheel angle inputs to be rigged and allows checking that extreme settings of the handles and actual steering angle are within tolerance. The Monitor Lane requests the Control Lane to calibrate the RVDTs and LVDTs and to store results in NVM. The zero-setting ratios are then applied as a correction to the RVDT &amp; LVDT ratiometric values.  </w:t>
      </w:r>
    </w:p>
    <w:p w14:paraId="5D56DA02" w14:textId="77777777" w:rsidR="001232F9" w:rsidRPr="00350027" w:rsidRDefault="001232F9" w:rsidP="00690212">
      <w:pPr>
        <w:pStyle w:val="Heading3"/>
        <w:rPr>
          <w:rFonts w:asciiTheme="minorHAnsi" w:hAnsiTheme="minorHAnsi"/>
        </w:rPr>
      </w:pPr>
      <w:bookmarkStart w:id="25" w:name="_Toc464110914"/>
      <w:r w:rsidRPr="00350027">
        <w:rPr>
          <w:rFonts w:asciiTheme="minorHAnsi" w:hAnsiTheme="minorHAnsi"/>
        </w:rPr>
        <w:t>Engineering Access Interface</w:t>
      </w:r>
      <w:bookmarkEnd w:id="25"/>
    </w:p>
    <w:p w14:paraId="67F662D4" w14:textId="77777777" w:rsidR="001232F9" w:rsidRPr="00350027" w:rsidRDefault="001232F9" w:rsidP="001232F9">
      <w:pPr>
        <w:rPr>
          <w:rFonts w:asciiTheme="minorHAnsi" w:hAnsiTheme="minorHAnsi"/>
        </w:rPr>
      </w:pPr>
      <w:r w:rsidRPr="00350027">
        <w:rPr>
          <w:rFonts w:asciiTheme="minorHAnsi" w:hAnsiTheme="minorHAnsi"/>
        </w:rPr>
        <w:t>Transmission of SCU Status Messages</w:t>
      </w:r>
    </w:p>
    <w:p w14:paraId="723A52A1" w14:textId="77777777" w:rsidR="00281DE0" w:rsidRPr="00350027" w:rsidRDefault="00281DE0">
      <w:pPr>
        <w:rPr>
          <w:rFonts w:asciiTheme="minorHAnsi" w:hAnsiTheme="minorHAnsi" w:cs="Arial"/>
          <w:b/>
          <w:bCs/>
          <w:iCs/>
          <w:szCs w:val="22"/>
        </w:rPr>
      </w:pPr>
      <w:r w:rsidRPr="00350027">
        <w:rPr>
          <w:rFonts w:asciiTheme="minorHAnsi" w:hAnsiTheme="minorHAnsi"/>
        </w:rPr>
        <w:br w:type="page"/>
      </w:r>
    </w:p>
    <w:p w14:paraId="4280CEBE" w14:textId="77777777" w:rsidR="001232F9" w:rsidRPr="00350027" w:rsidRDefault="001232F9" w:rsidP="001232F9">
      <w:pPr>
        <w:pStyle w:val="Heading2"/>
        <w:rPr>
          <w:rFonts w:asciiTheme="minorHAnsi" w:hAnsiTheme="minorHAnsi"/>
        </w:rPr>
      </w:pPr>
      <w:bookmarkStart w:id="26" w:name="_Toc464110915"/>
      <w:r w:rsidRPr="00350027">
        <w:rPr>
          <w:rFonts w:asciiTheme="minorHAnsi" w:hAnsiTheme="minorHAnsi"/>
        </w:rPr>
        <w:lastRenderedPageBreak/>
        <w:t>CSCI External Interfaces</w:t>
      </w:r>
      <w:bookmarkEnd w:id="26"/>
    </w:p>
    <w:p w14:paraId="62882A5C" w14:textId="77777777" w:rsidR="001232F9" w:rsidRPr="00350027" w:rsidRDefault="001232F9" w:rsidP="001232F9">
      <w:pPr>
        <w:rPr>
          <w:rFonts w:asciiTheme="minorHAnsi" w:hAnsiTheme="minorHAnsi"/>
        </w:rPr>
      </w:pPr>
      <w:r w:rsidRPr="00350027">
        <w:rPr>
          <w:rFonts w:asciiTheme="minorHAnsi" w:hAnsiTheme="minorHAnsi"/>
        </w:rPr>
        <w:t xml:space="preserve">Figure 5.2-1 shows the External Interfaces for the </w:t>
      </w:r>
      <w:r w:rsidRPr="00350027">
        <w:rPr>
          <w:rFonts w:asciiTheme="minorHAnsi" w:hAnsiTheme="minorHAnsi"/>
          <w:i/>
          <w:iCs/>
        </w:rPr>
        <w:t>STC Program</w:t>
      </w:r>
      <w:r w:rsidRPr="00350027">
        <w:rPr>
          <w:rFonts w:asciiTheme="minorHAnsi" w:hAnsiTheme="minorHAnsi"/>
        </w:rPr>
        <w:t>.  For a more complete description of each hardware interface, refer to Section 5.2.3.</w:t>
      </w:r>
    </w:p>
    <w:p w14:paraId="1CCDF55F" w14:textId="77777777" w:rsidR="001232F9" w:rsidRPr="00350027" w:rsidRDefault="001232F9" w:rsidP="001232F9">
      <w:pPr>
        <w:rPr>
          <w:rFonts w:asciiTheme="minorHAnsi" w:hAnsiTheme="minorHAnsi"/>
        </w:rPr>
      </w:pPr>
    </w:p>
    <w:p w14:paraId="244B1135" w14:textId="77777777" w:rsidR="001232F9" w:rsidRPr="00350027" w:rsidRDefault="001232F9" w:rsidP="001232F9">
      <w:pPr>
        <w:rPr>
          <w:rFonts w:asciiTheme="minorHAnsi" w:hAnsiTheme="minorHAnsi"/>
        </w:rPr>
      </w:pPr>
      <w:r w:rsidRPr="00350027">
        <w:rPr>
          <w:rFonts w:asciiTheme="minorHAnsi" w:hAnsiTheme="minorHAnsi"/>
          <w:noProof/>
          <w:lang w:eastAsia="en-GB"/>
        </w:rPr>
        <w:drawing>
          <wp:inline distT="0" distB="0" distL="0" distR="0" wp14:anchorId="0361C964" wp14:editId="5977C596">
            <wp:extent cx="6486525" cy="47910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6525" cy="4791075"/>
                    </a:xfrm>
                    <a:prstGeom prst="rect">
                      <a:avLst/>
                    </a:prstGeom>
                    <a:noFill/>
                    <a:ln>
                      <a:noFill/>
                    </a:ln>
                  </pic:spPr>
                </pic:pic>
              </a:graphicData>
            </a:graphic>
          </wp:inline>
        </w:drawing>
      </w:r>
    </w:p>
    <w:p w14:paraId="6EDFF3F8" w14:textId="77777777" w:rsidR="001232F9" w:rsidRPr="00350027" w:rsidRDefault="001232F9" w:rsidP="001232F9">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Figure 5.2-1: External Interfaces</w:t>
      </w:r>
    </w:p>
    <w:p w14:paraId="209F6981" w14:textId="77777777" w:rsidR="001232F9" w:rsidRPr="00350027" w:rsidRDefault="001232F9" w:rsidP="001232F9">
      <w:pPr>
        <w:pStyle w:val="Heading3"/>
        <w:rPr>
          <w:rFonts w:asciiTheme="minorHAnsi" w:hAnsiTheme="minorHAnsi"/>
        </w:rPr>
      </w:pPr>
      <w:bookmarkStart w:id="27" w:name="_Toc464110916"/>
      <w:r w:rsidRPr="00350027">
        <w:rPr>
          <w:rFonts w:asciiTheme="minorHAnsi" w:hAnsiTheme="minorHAnsi"/>
        </w:rPr>
        <w:t>Input Signals</w:t>
      </w:r>
      <w:bookmarkEnd w:id="27"/>
    </w:p>
    <w:p w14:paraId="1E9F4FCF" w14:textId="77777777" w:rsidR="001232F9" w:rsidRPr="00350027" w:rsidRDefault="001232F9" w:rsidP="001232F9">
      <w:pPr>
        <w:rPr>
          <w:rFonts w:asciiTheme="minorHAnsi" w:hAnsiTheme="minorHAnsi"/>
        </w:rPr>
      </w:pPr>
      <w:r w:rsidRPr="00350027">
        <w:rPr>
          <w:rFonts w:asciiTheme="minorHAnsi" w:hAnsiTheme="minorHAnsi"/>
        </w:rPr>
        <w:t xml:space="preserve">A summary of the inputs to the </w:t>
      </w:r>
      <w:r w:rsidRPr="00350027">
        <w:rPr>
          <w:rFonts w:asciiTheme="minorHAnsi" w:hAnsiTheme="minorHAnsi"/>
          <w:i/>
          <w:iCs/>
        </w:rPr>
        <w:t>STC Program</w:t>
      </w:r>
      <w:r w:rsidRPr="00350027">
        <w:rPr>
          <w:rFonts w:asciiTheme="minorHAnsi" w:hAnsiTheme="minorHAnsi"/>
        </w:rPr>
        <w:t xml:space="preserve"> is given in Table 5.2-1.</w:t>
      </w:r>
    </w:p>
    <w:p w14:paraId="60C578C9" w14:textId="77777777" w:rsidR="001232F9" w:rsidRPr="00350027" w:rsidRDefault="001232F9" w:rsidP="001232F9">
      <w:pPr>
        <w:rPr>
          <w:rFonts w:asciiTheme="minorHAnsi" w:hAnsiTheme="minorHAnsi"/>
        </w:rPr>
      </w:pPr>
    </w:p>
    <w:p w14:paraId="12B7A6E4" w14:textId="77777777" w:rsidR="00281DE0" w:rsidRPr="00350027" w:rsidRDefault="00281DE0" w:rsidP="001232F9">
      <w:pPr>
        <w:rPr>
          <w:rFonts w:asciiTheme="minorHAnsi" w:hAnsiTheme="minorHAnsi"/>
        </w:rPr>
      </w:pPr>
      <w:r w:rsidRPr="00350027">
        <w:rPr>
          <w:rFonts w:asciiTheme="minorHAnsi" w:hAnsiTheme="minorHAnsi"/>
        </w:rPr>
        <w:object w:dxaOrig="11375" w:dyaOrig="12694" w14:anchorId="62E3F789">
          <v:shape id="_x0000_i1026" type="#_x0000_t75" style="width:544.5pt;height:607.5pt" o:ole="">
            <v:imagedata r:id="rId13" o:title=""/>
          </v:shape>
          <o:OLEObject Type="Embed" ProgID="Word.Document.8" ShapeID="_x0000_i1026" DrawAspect="Content" ObjectID="_1831713976" r:id="rId14"/>
        </w:object>
      </w:r>
      <w:r w:rsidRPr="00350027">
        <w:rPr>
          <w:rFonts w:asciiTheme="minorHAnsi" w:hAnsiTheme="minorHAnsi"/>
        </w:rPr>
        <w:t xml:space="preserve"> </w:t>
      </w:r>
      <w:r w:rsidRPr="00350027">
        <w:rPr>
          <w:rFonts w:asciiTheme="minorHAnsi" w:hAnsiTheme="minorHAnsi"/>
        </w:rPr>
        <w:tab/>
      </w:r>
    </w:p>
    <w:p w14:paraId="2A8A3393" w14:textId="77777777" w:rsidR="001232F9" w:rsidRPr="00350027" w:rsidRDefault="00281DE0" w:rsidP="001232F9">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5.2-1 Input Signals (Part 1)</w:t>
      </w:r>
    </w:p>
    <w:p w14:paraId="12E95177" w14:textId="77777777" w:rsidR="00281DE0" w:rsidRPr="00350027" w:rsidRDefault="00281DE0" w:rsidP="00281DE0">
      <w:pPr>
        <w:rPr>
          <w:rFonts w:asciiTheme="minorHAnsi" w:hAnsiTheme="minorHAnsi"/>
        </w:rPr>
      </w:pPr>
      <w:r w:rsidRPr="00350027">
        <w:rPr>
          <w:rFonts w:asciiTheme="minorHAnsi" w:hAnsiTheme="minorHAnsi"/>
        </w:rPr>
        <w:object w:dxaOrig="11481" w:dyaOrig="12674" w14:anchorId="5E9C401F">
          <v:shape id="_x0000_i1027" type="#_x0000_t75" style="width:542.25pt;height:598.5pt" o:ole="">
            <v:imagedata r:id="rId15" o:title=""/>
          </v:shape>
          <o:OLEObject Type="Embed" ProgID="Word.Document.8" ShapeID="_x0000_i1027" DrawAspect="Content" ObjectID="_1831713977" r:id="rId16"/>
        </w:object>
      </w:r>
    </w:p>
    <w:p w14:paraId="1BE70B83" w14:textId="77777777" w:rsidR="00281DE0" w:rsidRPr="00350027" w:rsidRDefault="00281DE0" w:rsidP="00281DE0">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5.2-1 Input Signals (Part 2)</w:t>
      </w:r>
    </w:p>
    <w:p w14:paraId="09B16CCC" w14:textId="77777777" w:rsidR="001232F9" w:rsidRPr="00350027" w:rsidRDefault="001232F9" w:rsidP="001232F9">
      <w:pPr>
        <w:rPr>
          <w:rFonts w:asciiTheme="minorHAnsi" w:hAnsiTheme="minorHAnsi"/>
        </w:rPr>
      </w:pPr>
    </w:p>
    <w:p w14:paraId="76A7772B" w14:textId="77777777" w:rsidR="001232F9" w:rsidRPr="00350027" w:rsidRDefault="001232F9" w:rsidP="001232F9">
      <w:pPr>
        <w:rPr>
          <w:rFonts w:asciiTheme="minorHAnsi" w:hAnsiTheme="minorHAnsi"/>
        </w:rPr>
      </w:pPr>
    </w:p>
    <w:p w14:paraId="11939B25" w14:textId="77777777" w:rsidR="00281DE0" w:rsidRPr="00350027" w:rsidRDefault="00281DE0" w:rsidP="00281DE0">
      <w:pPr>
        <w:rPr>
          <w:rFonts w:asciiTheme="minorHAnsi" w:hAnsiTheme="minorHAnsi"/>
        </w:rPr>
      </w:pPr>
      <w:r w:rsidRPr="00350027">
        <w:rPr>
          <w:rFonts w:asciiTheme="minorHAnsi" w:hAnsiTheme="minorHAnsi"/>
        </w:rPr>
        <w:object w:dxaOrig="11391" w:dyaOrig="9807" w14:anchorId="2B54E10B">
          <v:shape id="_x0000_i1028" type="#_x0000_t75" style="width:534pt;height:459.75pt" o:ole="">
            <v:imagedata r:id="rId17" o:title=""/>
          </v:shape>
          <o:OLEObject Type="Embed" ProgID="Word.Document.8" ShapeID="_x0000_i1028" DrawAspect="Content" ObjectID="_1831713978" r:id="rId18"/>
        </w:object>
      </w:r>
    </w:p>
    <w:p w14:paraId="66B38AEB" w14:textId="77777777" w:rsidR="00281DE0" w:rsidRPr="00350027" w:rsidRDefault="00281DE0" w:rsidP="00281DE0">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5.2-1 Input Signals (Part 3)</w:t>
      </w:r>
    </w:p>
    <w:p w14:paraId="10E54738" w14:textId="77777777" w:rsidR="001232F9" w:rsidRPr="00350027" w:rsidRDefault="001232F9" w:rsidP="001232F9">
      <w:pPr>
        <w:rPr>
          <w:rFonts w:asciiTheme="minorHAnsi" w:hAnsiTheme="minorHAnsi"/>
        </w:rPr>
      </w:pPr>
    </w:p>
    <w:p w14:paraId="46E9EDC2" w14:textId="77777777" w:rsidR="001232F9" w:rsidRPr="00350027" w:rsidRDefault="001232F9" w:rsidP="001232F9">
      <w:pPr>
        <w:rPr>
          <w:rFonts w:asciiTheme="minorHAnsi" w:hAnsiTheme="minorHAnsi"/>
        </w:rPr>
      </w:pPr>
    </w:p>
    <w:p w14:paraId="17531115" w14:textId="77777777" w:rsidR="00281DE0" w:rsidRPr="00350027" w:rsidRDefault="00281DE0" w:rsidP="00281DE0">
      <w:pPr>
        <w:rPr>
          <w:rFonts w:asciiTheme="minorHAnsi" w:hAnsiTheme="minorHAnsi"/>
        </w:rPr>
      </w:pPr>
      <w:r w:rsidRPr="00350027">
        <w:rPr>
          <w:rFonts w:asciiTheme="minorHAnsi" w:hAnsiTheme="minorHAnsi"/>
        </w:rPr>
        <w:object w:dxaOrig="11226" w:dyaOrig="11858" w14:anchorId="724A3F88">
          <v:shape id="_x0000_i1029" type="#_x0000_t75" style="width:527.25pt;height:558.75pt" o:ole="">
            <v:imagedata r:id="rId19" o:title=""/>
          </v:shape>
          <o:OLEObject Type="Embed" ProgID="Word.Document.8" ShapeID="_x0000_i1029" DrawAspect="Content" ObjectID="_1831713979" r:id="rId20"/>
        </w:object>
      </w:r>
    </w:p>
    <w:p w14:paraId="68C311CB" w14:textId="77777777" w:rsidR="00281DE0" w:rsidRPr="00350027" w:rsidRDefault="00281DE0" w:rsidP="00281DE0">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5.2-1 Input Signals (Part 4)</w:t>
      </w:r>
    </w:p>
    <w:p w14:paraId="1E8E774F" w14:textId="77777777" w:rsidR="001232F9" w:rsidRPr="00350027" w:rsidRDefault="001232F9" w:rsidP="001232F9">
      <w:pPr>
        <w:rPr>
          <w:rFonts w:asciiTheme="minorHAnsi" w:hAnsiTheme="minorHAnsi"/>
        </w:rPr>
      </w:pPr>
    </w:p>
    <w:p w14:paraId="5A83CE04" w14:textId="77777777" w:rsidR="001232F9" w:rsidRPr="00350027" w:rsidRDefault="001232F9" w:rsidP="001232F9">
      <w:pPr>
        <w:rPr>
          <w:rFonts w:asciiTheme="minorHAnsi" w:hAnsiTheme="minorHAnsi"/>
        </w:rPr>
      </w:pPr>
    </w:p>
    <w:p w14:paraId="0D8351C3" w14:textId="77777777" w:rsidR="00281DE0" w:rsidRPr="00350027" w:rsidRDefault="00281DE0" w:rsidP="00281DE0">
      <w:pPr>
        <w:rPr>
          <w:rFonts w:asciiTheme="minorHAnsi" w:hAnsiTheme="minorHAnsi"/>
        </w:rPr>
      </w:pPr>
      <w:r w:rsidRPr="00350027">
        <w:rPr>
          <w:rFonts w:asciiTheme="minorHAnsi" w:hAnsiTheme="minorHAnsi"/>
        </w:rPr>
        <w:object w:dxaOrig="11280" w:dyaOrig="11145" w14:anchorId="25742AC3">
          <v:shape id="_x0000_i1030" type="#_x0000_t75" style="width:528.75pt;height:522pt" o:ole="">
            <v:imagedata r:id="rId21" o:title=""/>
          </v:shape>
          <o:OLEObject Type="Embed" ProgID="Word.Document.8" ShapeID="_x0000_i1030" DrawAspect="Content" ObjectID="_1831713980" r:id="rId22"/>
        </w:object>
      </w:r>
    </w:p>
    <w:p w14:paraId="01E4654F" w14:textId="77777777" w:rsidR="00281DE0" w:rsidRPr="00350027" w:rsidRDefault="00281DE0" w:rsidP="00281DE0">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5.2-1 Input Signals (Part 5)</w:t>
      </w:r>
    </w:p>
    <w:p w14:paraId="320F3568" w14:textId="77777777" w:rsidR="001232F9" w:rsidRPr="00350027" w:rsidRDefault="001232F9" w:rsidP="001232F9">
      <w:pPr>
        <w:rPr>
          <w:rFonts w:asciiTheme="minorHAnsi" w:hAnsiTheme="minorHAnsi"/>
        </w:rPr>
      </w:pPr>
    </w:p>
    <w:p w14:paraId="0C80A8FC" w14:textId="77777777" w:rsidR="001232F9" w:rsidRPr="00350027" w:rsidRDefault="001232F9" w:rsidP="001232F9">
      <w:pPr>
        <w:rPr>
          <w:rFonts w:asciiTheme="minorHAnsi" w:hAnsiTheme="minorHAnsi"/>
        </w:rPr>
      </w:pPr>
    </w:p>
    <w:p w14:paraId="3EDF79A1" w14:textId="77777777" w:rsidR="00281DE0" w:rsidRPr="00350027" w:rsidRDefault="00281DE0" w:rsidP="00281DE0">
      <w:pPr>
        <w:rPr>
          <w:rFonts w:asciiTheme="minorHAnsi" w:hAnsiTheme="minorHAnsi"/>
        </w:rPr>
      </w:pPr>
      <w:r w:rsidRPr="00350027">
        <w:rPr>
          <w:rFonts w:asciiTheme="minorHAnsi" w:hAnsiTheme="minorHAnsi"/>
        </w:rPr>
        <w:object w:dxaOrig="11160" w:dyaOrig="11745" w14:anchorId="7499331C">
          <v:shape id="_x0000_i1031" type="#_x0000_t75" style="width:530.25pt;height:558pt" o:ole="">
            <v:imagedata r:id="rId23" o:title=""/>
          </v:shape>
          <o:OLEObject Type="Embed" ProgID="Word.Document.8" ShapeID="_x0000_i1031" DrawAspect="Content" ObjectID="_1831713981" r:id="rId24"/>
        </w:object>
      </w:r>
    </w:p>
    <w:p w14:paraId="1E49E42A" w14:textId="77777777" w:rsidR="00281DE0" w:rsidRPr="00350027" w:rsidRDefault="00281DE0" w:rsidP="00281DE0">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5.2-1 Input Signals (Part 6)</w:t>
      </w:r>
    </w:p>
    <w:p w14:paraId="13C2EE76" w14:textId="77777777" w:rsidR="001232F9" w:rsidRPr="00350027" w:rsidRDefault="001232F9" w:rsidP="00281DE0">
      <w:pPr>
        <w:rPr>
          <w:rFonts w:asciiTheme="minorHAnsi" w:hAnsiTheme="minorHAnsi"/>
        </w:rPr>
      </w:pPr>
    </w:p>
    <w:p w14:paraId="3842D81E" w14:textId="77777777" w:rsidR="001232F9" w:rsidRPr="00350027" w:rsidRDefault="001232F9" w:rsidP="001232F9">
      <w:pPr>
        <w:rPr>
          <w:rFonts w:asciiTheme="minorHAnsi" w:hAnsiTheme="minorHAnsi"/>
        </w:rPr>
      </w:pPr>
    </w:p>
    <w:p w14:paraId="7769DA07" w14:textId="77777777" w:rsidR="00281DE0" w:rsidRPr="00350027" w:rsidRDefault="00281DE0">
      <w:pPr>
        <w:rPr>
          <w:rFonts w:asciiTheme="minorHAnsi" w:hAnsiTheme="minorHAnsi" w:cs="Arial"/>
          <w:b/>
          <w:bCs/>
          <w:szCs w:val="22"/>
        </w:rPr>
      </w:pPr>
      <w:r w:rsidRPr="00350027">
        <w:rPr>
          <w:rFonts w:asciiTheme="minorHAnsi" w:hAnsiTheme="minorHAnsi"/>
        </w:rPr>
        <w:br w:type="page"/>
      </w:r>
    </w:p>
    <w:p w14:paraId="32DE244C" w14:textId="77777777" w:rsidR="001232F9" w:rsidRPr="00350027" w:rsidRDefault="001232F9" w:rsidP="001232F9">
      <w:pPr>
        <w:pStyle w:val="Heading3"/>
        <w:rPr>
          <w:rFonts w:asciiTheme="minorHAnsi" w:hAnsiTheme="minorHAnsi"/>
        </w:rPr>
      </w:pPr>
      <w:bookmarkStart w:id="28" w:name="_Toc464110917"/>
      <w:r w:rsidRPr="00350027">
        <w:rPr>
          <w:rFonts w:asciiTheme="minorHAnsi" w:hAnsiTheme="minorHAnsi"/>
        </w:rPr>
        <w:lastRenderedPageBreak/>
        <w:t>Output Signals</w:t>
      </w:r>
      <w:bookmarkEnd w:id="28"/>
    </w:p>
    <w:p w14:paraId="0F2344DD" w14:textId="77777777" w:rsidR="001232F9" w:rsidRPr="00350027" w:rsidRDefault="001232F9" w:rsidP="001232F9">
      <w:pPr>
        <w:rPr>
          <w:rFonts w:asciiTheme="minorHAnsi" w:hAnsiTheme="minorHAnsi"/>
        </w:rPr>
      </w:pPr>
      <w:r w:rsidRPr="00350027">
        <w:rPr>
          <w:rFonts w:asciiTheme="minorHAnsi" w:hAnsiTheme="minorHAnsi"/>
        </w:rPr>
        <w:t xml:space="preserve">A summary of the outputs from the </w:t>
      </w:r>
      <w:r w:rsidRPr="00350027">
        <w:rPr>
          <w:rFonts w:asciiTheme="minorHAnsi" w:hAnsiTheme="minorHAnsi"/>
          <w:i/>
          <w:iCs/>
        </w:rPr>
        <w:t>STC Program</w:t>
      </w:r>
      <w:r w:rsidRPr="00350027">
        <w:rPr>
          <w:rFonts w:asciiTheme="minorHAnsi" w:hAnsiTheme="minorHAnsi"/>
        </w:rPr>
        <w:t xml:space="preserve"> is given in Table 5.2-2.</w:t>
      </w:r>
    </w:p>
    <w:p w14:paraId="5715902D" w14:textId="77777777" w:rsidR="001232F9" w:rsidRPr="00350027" w:rsidRDefault="001232F9" w:rsidP="001232F9">
      <w:pPr>
        <w:rPr>
          <w:rFonts w:asciiTheme="minorHAnsi" w:hAnsiTheme="minorHAnsi"/>
        </w:rPr>
      </w:pPr>
    </w:p>
    <w:p w14:paraId="7148E988" w14:textId="77777777" w:rsidR="0035199B" w:rsidRPr="00350027" w:rsidRDefault="0035199B" w:rsidP="0035199B">
      <w:pPr>
        <w:rPr>
          <w:rFonts w:asciiTheme="minorHAnsi" w:hAnsiTheme="minorHAnsi"/>
        </w:rPr>
      </w:pPr>
      <w:r w:rsidRPr="00350027">
        <w:rPr>
          <w:rFonts w:asciiTheme="minorHAnsi" w:hAnsiTheme="minorHAnsi"/>
        </w:rPr>
        <w:object w:dxaOrig="11286" w:dyaOrig="12043" w14:anchorId="344AA2D2">
          <v:shape id="_x0000_i1032" type="#_x0000_t75" style="width:543pt;height:579pt" o:ole="">
            <v:imagedata r:id="rId25" o:title=""/>
          </v:shape>
          <o:OLEObject Type="Embed" ProgID="Word.Document.8" ShapeID="_x0000_i1032" DrawAspect="Content" ObjectID="_1831713982" r:id="rId26"/>
        </w:object>
      </w: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5.2-2: Output Signals (part 1)</w:t>
      </w:r>
    </w:p>
    <w:p w14:paraId="153408C9" w14:textId="77777777" w:rsidR="001232F9" w:rsidRPr="00350027" w:rsidRDefault="001232F9" w:rsidP="001232F9">
      <w:pPr>
        <w:rPr>
          <w:rFonts w:asciiTheme="minorHAnsi" w:hAnsiTheme="minorHAnsi"/>
        </w:rPr>
      </w:pPr>
    </w:p>
    <w:p w14:paraId="0841BC99" w14:textId="77777777" w:rsidR="0035199B" w:rsidRPr="00350027" w:rsidRDefault="001232F9" w:rsidP="0035199B">
      <w:pPr>
        <w:rPr>
          <w:rFonts w:asciiTheme="minorHAnsi" w:hAnsiTheme="minorHAnsi"/>
        </w:rPr>
      </w:pPr>
      <w:r w:rsidRPr="00350027">
        <w:rPr>
          <w:rFonts w:asciiTheme="minorHAnsi" w:hAnsiTheme="minorHAnsi"/>
        </w:rPr>
        <w:object w:dxaOrig="10416" w:dyaOrig="12645" w14:anchorId="2E5530A0">
          <v:shape id="_x0000_i1033" type="#_x0000_t75" style="width:520.5pt;height:631.5pt" o:ole="">
            <v:imagedata r:id="rId27" o:title=""/>
          </v:shape>
          <o:OLEObject Type="Embed" ProgID="Word.Document.8" ShapeID="_x0000_i1033" DrawAspect="Content" ObjectID="_1831713983" r:id="rId28"/>
        </w:object>
      </w:r>
      <w:r w:rsidR="0035199B" w:rsidRPr="00350027">
        <w:rPr>
          <w:rFonts w:asciiTheme="minorHAnsi" w:hAnsiTheme="minorHAnsi"/>
        </w:rPr>
        <w:tab/>
      </w:r>
      <w:r w:rsidR="0035199B" w:rsidRPr="00350027">
        <w:rPr>
          <w:rFonts w:asciiTheme="minorHAnsi" w:hAnsiTheme="minorHAnsi"/>
        </w:rPr>
        <w:tab/>
      </w:r>
      <w:r w:rsidR="0035199B" w:rsidRPr="00350027">
        <w:rPr>
          <w:rFonts w:asciiTheme="minorHAnsi" w:hAnsiTheme="minorHAnsi"/>
        </w:rPr>
        <w:tab/>
      </w:r>
      <w:r w:rsidR="0035199B" w:rsidRPr="00350027">
        <w:rPr>
          <w:rFonts w:asciiTheme="minorHAnsi" w:hAnsiTheme="minorHAnsi"/>
        </w:rPr>
        <w:tab/>
      </w:r>
      <w:r w:rsidR="0035199B" w:rsidRPr="00350027">
        <w:rPr>
          <w:rFonts w:asciiTheme="minorHAnsi" w:hAnsiTheme="minorHAnsi"/>
        </w:rPr>
        <w:tab/>
        <w:t>Table 5.2-2: Output Signals (part 2)</w:t>
      </w:r>
    </w:p>
    <w:p w14:paraId="5CECE830" w14:textId="77777777" w:rsidR="001232F9" w:rsidRPr="00350027" w:rsidRDefault="001232F9" w:rsidP="001232F9">
      <w:pPr>
        <w:rPr>
          <w:rFonts w:asciiTheme="minorHAnsi" w:hAnsiTheme="minorHAnsi"/>
        </w:rPr>
      </w:pPr>
    </w:p>
    <w:p w14:paraId="07945288" w14:textId="77777777" w:rsidR="001232F9" w:rsidRPr="00350027" w:rsidRDefault="001232F9" w:rsidP="001232F9">
      <w:pPr>
        <w:rPr>
          <w:rFonts w:asciiTheme="minorHAnsi" w:hAnsiTheme="minorHAnsi"/>
        </w:rPr>
      </w:pPr>
    </w:p>
    <w:p w14:paraId="602EDDC2" w14:textId="77777777" w:rsidR="0035199B" w:rsidRPr="00350027" w:rsidRDefault="001232F9" w:rsidP="0035199B">
      <w:pPr>
        <w:rPr>
          <w:rFonts w:asciiTheme="minorHAnsi" w:hAnsiTheme="minorHAnsi"/>
        </w:rPr>
      </w:pPr>
      <w:r w:rsidRPr="00350027">
        <w:rPr>
          <w:rFonts w:asciiTheme="minorHAnsi" w:hAnsiTheme="minorHAnsi"/>
        </w:rPr>
        <w:object w:dxaOrig="10026" w:dyaOrig="11447" w14:anchorId="153737E7">
          <v:shape id="_x0000_i1034" type="#_x0000_t75" style="width:501pt;height:572.25pt" o:ole="">
            <v:imagedata r:id="rId29" o:title=""/>
          </v:shape>
          <o:OLEObject Type="Embed" ProgID="Word.Document.8" ShapeID="_x0000_i1034" DrawAspect="Content" ObjectID="_1831713984" r:id="rId30"/>
        </w:object>
      </w:r>
      <w:r w:rsidR="0035199B" w:rsidRPr="00350027">
        <w:rPr>
          <w:rFonts w:asciiTheme="minorHAnsi" w:hAnsiTheme="minorHAnsi"/>
        </w:rPr>
        <w:tab/>
      </w:r>
      <w:r w:rsidR="0035199B" w:rsidRPr="00350027">
        <w:rPr>
          <w:rFonts w:asciiTheme="minorHAnsi" w:hAnsiTheme="minorHAnsi"/>
        </w:rPr>
        <w:tab/>
      </w:r>
      <w:r w:rsidR="0035199B" w:rsidRPr="00350027">
        <w:rPr>
          <w:rFonts w:asciiTheme="minorHAnsi" w:hAnsiTheme="minorHAnsi"/>
        </w:rPr>
        <w:tab/>
      </w:r>
      <w:r w:rsidR="0035199B" w:rsidRPr="00350027">
        <w:rPr>
          <w:rFonts w:asciiTheme="minorHAnsi" w:hAnsiTheme="minorHAnsi"/>
        </w:rPr>
        <w:tab/>
      </w:r>
      <w:r w:rsidR="0035199B" w:rsidRPr="00350027">
        <w:rPr>
          <w:rFonts w:asciiTheme="minorHAnsi" w:hAnsiTheme="minorHAnsi"/>
        </w:rPr>
        <w:tab/>
        <w:t>Table 5.2-2: Output Signals (part 3)</w:t>
      </w:r>
    </w:p>
    <w:p w14:paraId="00FE37B8" w14:textId="77777777" w:rsidR="001232F9" w:rsidRPr="00350027" w:rsidRDefault="001232F9" w:rsidP="001232F9">
      <w:pPr>
        <w:rPr>
          <w:rFonts w:asciiTheme="minorHAnsi" w:hAnsiTheme="minorHAnsi"/>
        </w:rPr>
      </w:pPr>
    </w:p>
    <w:p w14:paraId="33AC31F6" w14:textId="77777777" w:rsidR="0035199B" w:rsidRPr="00350027" w:rsidRDefault="001232F9" w:rsidP="0035199B">
      <w:pPr>
        <w:rPr>
          <w:rFonts w:asciiTheme="minorHAnsi" w:hAnsiTheme="minorHAnsi"/>
        </w:rPr>
      </w:pPr>
      <w:r w:rsidRPr="00350027">
        <w:rPr>
          <w:rFonts w:asciiTheme="minorHAnsi" w:hAnsiTheme="minorHAnsi"/>
        </w:rPr>
        <w:object w:dxaOrig="10026" w:dyaOrig="6978" w14:anchorId="0268613A">
          <v:shape id="_x0000_i1035" type="#_x0000_t75" style="width:501pt;height:349.5pt" o:ole="">
            <v:imagedata r:id="rId31" o:title=""/>
          </v:shape>
          <o:OLEObject Type="Embed" ProgID="Word.Document.8" ShapeID="_x0000_i1035" DrawAspect="Content" ObjectID="_1831713985" r:id="rId32"/>
        </w:object>
      </w:r>
      <w:r w:rsidR="0035199B" w:rsidRPr="00350027">
        <w:rPr>
          <w:rFonts w:asciiTheme="minorHAnsi" w:hAnsiTheme="minorHAnsi"/>
        </w:rPr>
        <w:tab/>
      </w:r>
      <w:r w:rsidR="0035199B" w:rsidRPr="00350027">
        <w:rPr>
          <w:rFonts w:asciiTheme="minorHAnsi" w:hAnsiTheme="minorHAnsi"/>
        </w:rPr>
        <w:tab/>
      </w:r>
      <w:r w:rsidR="0035199B" w:rsidRPr="00350027">
        <w:rPr>
          <w:rFonts w:asciiTheme="minorHAnsi" w:hAnsiTheme="minorHAnsi"/>
        </w:rPr>
        <w:tab/>
      </w:r>
      <w:r w:rsidR="0035199B" w:rsidRPr="00350027">
        <w:rPr>
          <w:rFonts w:asciiTheme="minorHAnsi" w:hAnsiTheme="minorHAnsi"/>
        </w:rPr>
        <w:tab/>
      </w:r>
      <w:r w:rsidR="0035199B" w:rsidRPr="00350027">
        <w:rPr>
          <w:rFonts w:asciiTheme="minorHAnsi" w:hAnsiTheme="minorHAnsi"/>
        </w:rPr>
        <w:tab/>
        <w:t>Table 5.2-2: Output Signals (part 4)</w:t>
      </w:r>
    </w:p>
    <w:p w14:paraId="700572F9" w14:textId="77777777" w:rsidR="001232F9" w:rsidRPr="00350027" w:rsidRDefault="001232F9" w:rsidP="0035199B">
      <w:pPr>
        <w:rPr>
          <w:rFonts w:asciiTheme="minorHAnsi" w:hAnsiTheme="minorHAnsi"/>
        </w:rPr>
      </w:pPr>
    </w:p>
    <w:p w14:paraId="1C18A02D" w14:textId="77777777" w:rsidR="0035199B" w:rsidRPr="00350027" w:rsidRDefault="0035199B">
      <w:pPr>
        <w:rPr>
          <w:rFonts w:asciiTheme="minorHAnsi" w:hAnsiTheme="minorHAnsi" w:cs="Arial"/>
          <w:b/>
          <w:bCs/>
          <w:szCs w:val="22"/>
        </w:rPr>
      </w:pPr>
      <w:r w:rsidRPr="00350027">
        <w:rPr>
          <w:rFonts w:asciiTheme="minorHAnsi" w:hAnsiTheme="minorHAnsi"/>
        </w:rPr>
        <w:br w:type="page"/>
      </w:r>
    </w:p>
    <w:p w14:paraId="77C594D1" w14:textId="77777777" w:rsidR="001232F9" w:rsidRPr="00350027" w:rsidRDefault="001232F9" w:rsidP="001232F9">
      <w:pPr>
        <w:pStyle w:val="Heading3"/>
        <w:rPr>
          <w:rFonts w:asciiTheme="minorHAnsi" w:hAnsiTheme="minorHAnsi"/>
        </w:rPr>
      </w:pPr>
      <w:bookmarkStart w:id="29" w:name="_Toc464110918"/>
      <w:r w:rsidRPr="00350027">
        <w:rPr>
          <w:rFonts w:asciiTheme="minorHAnsi" w:hAnsiTheme="minorHAnsi"/>
        </w:rPr>
        <w:lastRenderedPageBreak/>
        <w:t>Hardware/Software Interface and Assumptions</w:t>
      </w:r>
      <w:bookmarkEnd w:id="29"/>
    </w:p>
    <w:p w14:paraId="71EB1826"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utilises the SM320F2812-EP Digital Signal Processor (DSP) with a 150 MHz clock (30 MHz oscillator frequency).  Internal control registers are used to initialize the DSP functional settings and communications interface.  Periodically, the control registers will be read for feedback on the status of various hardware operations. </w:t>
      </w:r>
      <w:r w:rsidRPr="00350027">
        <w:rPr>
          <w:rFonts w:asciiTheme="minorHAnsi" w:hAnsiTheme="minorHAnsi"/>
        </w:rPr>
        <w:br/>
        <w:t xml:space="preserve">Refer to Ref. C5 for additional information relating to this Interface. </w:t>
      </w:r>
    </w:p>
    <w:p w14:paraId="630A5E51" w14:textId="77777777" w:rsidR="001232F9" w:rsidRPr="00350027" w:rsidRDefault="001232F9" w:rsidP="001232F9">
      <w:pPr>
        <w:pStyle w:val="Heading4"/>
        <w:rPr>
          <w:rFonts w:asciiTheme="minorHAnsi" w:hAnsiTheme="minorHAnsi"/>
        </w:rPr>
      </w:pPr>
      <w:r w:rsidRPr="00350027">
        <w:rPr>
          <w:rFonts w:asciiTheme="minorHAnsi" w:hAnsiTheme="minorHAnsi"/>
        </w:rPr>
        <w:t>PWM Outputs</w:t>
      </w:r>
    </w:p>
    <w:p w14:paraId="1FD134A7"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utilises three PWM channels from the Event A peripheral. One channel will be used for generating the LVDT/RVDT excitation signals. The second channel will be used for generating the EHSV excitation signal. The third channel will be used to provide the clock signal for the external ARINC device.</w:t>
      </w:r>
    </w:p>
    <w:p w14:paraId="37DD9B5F" w14:textId="77777777" w:rsidR="001232F9" w:rsidRPr="00350027" w:rsidRDefault="001232F9" w:rsidP="00690212">
      <w:pPr>
        <w:pStyle w:val="ListParagraph"/>
        <w:numPr>
          <w:ilvl w:val="0"/>
          <w:numId w:val="5"/>
        </w:numPr>
        <w:rPr>
          <w:rFonts w:asciiTheme="minorHAnsi" w:hAnsiTheme="minorHAnsi"/>
        </w:rPr>
      </w:pPr>
      <w:r w:rsidRPr="00350027">
        <w:rPr>
          <w:rFonts w:asciiTheme="minorHAnsi" w:hAnsiTheme="minorHAnsi"/>
        </w:rPr>
        <w:t xml:space="preserve">LVDT/RVDT excitation signal: </w:t>
      </w:r>
      <w:r w:rsidRPr="00350027">
        <w:rPr>
          <w:rFonts w:asciiTheme="minorHAnsi" w:hAnsiTheme="minorHAnsi"/>
        </w:rPr>
        <w:tab/>
        <w:t>PWM1 from EV-A peripheral</w:t>
      </w:r>
    </w:p>
    <w:p w14:paraId="4B9E67E6" w14:textId="77777777" w:rsidR="001232F9" w:rsidRPr="00350027" w:rsidRDefault="00F454A6" w:rsidP="00690212">
      <w:pPr>
        <w:pStyle w:val="ListParagraph"/>
        <w:numPr>
          <w:ilvl w:val="0"/>
          <w:numId w:val="5"/>
        </w:numPr>
        <w:rPr>
          <w:rFonts w:asciiTheme="minorHAnsi" w:hAnsiTheme="minorHAnsi"/>
        </w:rPr>
      </w:pPr>
      <w:r w:rsidRPr="00350027">
        <w:rPr>
          <w:rFonts w:asciiTheme="minorHAnsi" w:hAnsiTheme="minorHAnsi"/>
        </w:rPr>
        <w:t xml:space="preserve">EHSV excitation signal: </w:t>
      </w:r>
      <w:r w:rsidRPr="00350027">
        <w:rPr>
          <w:rFonts w:asciiTheme="minorHAnsi" w:hAnsiTheme="minorHAnsi"/>
        </w:rPr>
        <w:tab/>
      </w:r>
      <w:r w:rsidR="001232F9" w:rsidRPr="00350027">
        <w:rPr>
          <w:rFonts w:asciiTheme="minorHAnsi" w:hAnsiTheme="minorHAnsi"/>
        </w:rPr>
        <w:t>PWM10 from EV-B peripheral</w:t>
      </w:r>
    </w:p>
    <w:p w14:paraId="1704BAF9" w14:textId="77777777" w:rsidR="001232F9" w:rsidRPr="00350027" w:rsidRDefault="001232F9" w:rsidP="00690212">
      <w:pPr>
        <w:pStyle w:val="ListParagraph"/>
        <w:numPr>
          <w:ilvl w:val="0"/>
          <w:numId w:val="5"/>
        </w:numPr>
        <w:rPr>
          <w:rFonts w:asciiTheme="minorHAnsi" w:hAnsiTheme="minorHAnsi"/>
        </w:rPr>
      </w:pPr>
      <w:r w:rsidRPr="00350027">
        <w:rPr>
          <w:rFonts w:asciiTheme="minorHAnsi" w:hAnsiTheme="minorHAnsi"/>
        </w:rPr>
        <w:t xml:space="preserve">ARINC clock signal: </w:t>
      </w:r>
      <w:r w:rsidRPr="00350027">
        <w:rPr>
          <w:rFonts w:asciiTheme="minorHAnsi" w:hAnsiTheme="minorHAnsi"/>
        </w:rPr>
        <w:tab/>
      </w:r>
      <w:r w:rsidRPr="00350027">
        <w:rPr>
          <w:rFonts w:asciiTheme="minorHAnsi" w:hAnsiTheme="minorHAnsi"/>
        </w:rPr>
        <w:tab/>
        <w:t>T2PWM from EV-A peripheral</w:t>
      </w:r>
    </w:p>
    <w:p w14:paraId="2B85A2D2" w14:textId="77777777" w:rsidR="001232F9" w:rsidRPr="00350027" w:rsidRDefault="001232F9" w:rsidP="001232F9">
      <w:pPr>
        <w:rPr>
          <w:rFonts w:asciiTheme="minorHAnsi" w:hAnsiTheme="minorHAnsi"/>
        </w:rPr>
      </w:pPr>
    </w:p>
    <w:p w14:paraId="40C42D41" w14:textId="77777777" w:rsidR="001232F9" w:rsidRPr="00350027" w:rsidRDefault="001232F9" w:rsidP="001232F9">
      <w:pPr>
        <w:rPr>
          <w:rFonts w:asciiTheme="minorHAnsi" w:hAnsiTheme="minorHAnsi"/>
        </w:rPr>
      </w:pPr>
      <w:r w:rsidRPr="00350027">
        <w:rPr>
          <w:rFonts w:asciiTheme="minorHAnsi" w:hAnsiTheme="minorHAnsi"/>
        </w:rPr>
        <w:t>Refer to Ref. C8 for additional information relating to this Interface.</w:t>
      </w:r>
    </w:p>
    <w:p w14:paraId="4108DDB8" w14:textId="77777777" w:rsidR="001232F9" w:rsidRPr="00350027" w:rsidRDefault="001232F9" w:rsidP="001232F9">
      <w:pPr>
        <w:pStyle w:val="Heading4"/>
        <w:rPr>
          <w:rFonts w:asciiTheme="minorHAnsi" w:hAnsiTheme="minorHAnsi"/>
        </w:rPr>
      </w:pPr>
      <w:r w:rsidRPr="00350027">
        <w:rPr>
          <w:rFonts w:asciiTheme="minorHAnsi" w:hAnsiTheme="minorHAnsi"/>
        </w:rPr>
        <w:t>LVDT/RVDT Sensor Analogue Inputs</w:t>
      </w:r>
    </w:p>
    <w:p w14:paraId="0C2EC426" w14:textId="77777777" w:rsidR="001232F9" w:rsidRPr="00350027" w:rsidRDefault="001232F9" w:rsidP="001232F9">
      <w:pPr>
        <w:rPr>
          <w:rFonts w:asciiTheme="minorHAnsi" w:hAnsiTheme="minorHAnsi"/>
        </w:rPr>
      </w:pPr>
      <w:r w:rsidRPr="00350027">
        <w:rPr>
          <w:rFonts w:asciiTheme="minorHAnsi" w:hAnsiTheme="minorHAnsi"/>
        </w:rPr>
        <w:t>The steering angle feedback is provided to the SCU from a Left Hand LVDT (LH_LVDT) and a Right Hand LVDT (RH_LVDT) assembly. Each LVDT assembly comprises of two channels, channel A and channel B. The Control Lane provides the excitation signal for the primary coils for the channel A LVDTs, the secondary coils of the channel A LVDTs are monitored by both Control and Monitor lanes.  The Monitor Lane provides the excitation signal for the primary coils for the channel B LVDTs, the secondary coils of the channel B LVDTs are monitored by both Control and Monitor lanes.</w:t>
      </w:r>
    </w:p>
    <w:p w14:paraId="79279348" w14:textId="77777777" w:rsidR="001232F9" w:rsidRPr="00350027" w:rsidRDefault="001232F9" w:rsidP="001232F9">
      <w:pPr>
        <w:rPr>
          <w:rFonts w:asciiTheme="minorHAnsi" w:hAnsiTheme="minorHAnsi"/>
        </w:rPr>
      </w:pPr>
    </w:p>
    <w:p w14:paraId="7E4A3B2C" w14:textId="77777777" w:rsidR="001232F9" w:rsidRPr="00350027" w:rsidRDefault="001232F9" w:rsidP="001232F9">
      <w:pPr>
        <w:rPr>
          <w:rFonts w:asciiTheme="minorHAnsi" w:hAnsiTheme="minorHAnsi"/>
        </w:rPr>
      </w:pPr>
      <w:r w:rsidRPr="00350027">
        <w:rPr>
          <w:rFonts w:asciiTheme="minorHAnsi" w:hAnsiTheme="minorHAnsi"/>
        </w:rPr>
        <w:t xml:space="preserve">The SCU receives target steering angle information from a pilot steering handle and a co-pilot steering handle. Each handle comprises of two RVDTs, Channel A and Channel B. The Control Lane provides the excitation signal for the primary coils for the channel A RVDTs, the secondary coils of the channel A RVDTs are monitored by both Control and Monitor lanes.  The Monitor Lane provides the excitation signal for the primary coils for the channel B RVDTs, the secondary coils of the channel B RVDTs are monitored by both Control and Monitor lanes. </w:t>
      </w:r>
    </w:p>
    <w:p w14:paraId="00CCF74E" w14:textId="77777777" w:rsidR="001232F9" w:rsidRPr="00350027" w:rsidRDefault="001232F9" w:rsidP="001232F9">
      <w:pPr>
        <w:pStyle w:val="Heading4"/>
        <w:rPr>
          <w:rFonts w:asciiTheme="minorHAnsi" w:hAnsiTheme="minorHAnsi"/>
        </w:rPr>
      </w:pPr>
      <w:r w:rsidRPr="00350027">
        <w:rPr>
          <w:rFonts w:asciiTheme="minorHAnsi" w:hAnsiTheme="minorHAnsi"/>
        </w:rPr>
        <w:t>DSP External Interface</w:t>
      </w:r>
    </w:p>
    <w:p w14:paraId="5238299A" w14:textId="77777777" w:rsidR="001232F9" w:rsidRPr="00350027" w:rsidRDefault="001232F9" w:rsidP="001232F9">
      <w:pPr>
        <w:rPr>
          <w:rFonts w:asciiTheme="minorHAnsi" w:hAnsiTheme="minorHAnsi"/>
        </w:rPr>
      </w:pPr>
      <w:r w:rsidRPr="00350027">
        <w:rPr>
          <w:rFonts w:asciiTheme="minorHAnsi" w:hAnsiTheme="minorHAnsi"/>
        </w:rPr>
        <w:t>The external interface of the DSP (XINTF) allows for mapping of external devices onto the DSP’s address space. The ARINC Bus provides the capability to communicate with other aircraft systems. The ARINC protocol which will be used is ARINC429 High Speed (Ref. C3). The SCU utilises 3 devices of type DEI-1085 ARINC 429 Enhanced Transceiver  (Ref. C11). The ARINC devices will be mapped onto the DSP’s External Interface (XINTF) Zone 1.</w:t>
      </w:r>
    </w:p>
    <w:p w14:paraId="4FA0D09D" w14:textId="77777777" w:rsidR="001232F9" w:rsidRPr="00350027" w:rsidRDefault="001232F9" w:rsidP="001232F9">
      <w:pPr>
        <w:rPr>
          <w:rFonts w:asciiTheme="minorHAnsi" w:hAnsiTheme="minorHAnsi"/>
        </w:rPr>
      </w:pPr>
      <w:r w:rsidRPr="00350027">
        <w:rPr>
          <w:rFonts w:asciiTheme="minorHAnsi" w:hAnsiTheme="minorHAnsi"/>
        </w:rPr>
        <w:t>Refer to Ref. C7 for additional information relating to this Interface.</w:t>
      </w:r>
    </w:p>
    <w:p w14:paraId="676FE9E7" w14:textId="77777777" w:rsidR="001232F9" w:rsidRPr="00350027" w:rsidRDefault="001232F9" w:rsidP="001232F9">
      <w:pPr>
        <w:pStyle w:val="Heading4"/>
        <w:rPr>
          <w:rFonts w:asciiTheme="minorHAnsi" w:hAnsiTheme="minorHAnsi"/>
        </w:rPr>
      </w:pPr>
      <w:r w:rsidRPr="00350027">
        <w:rPr>
          <w:rFonts w:asciiTheme="minorHAnsi" w:hAnsiTheme="minorHAnsi"/>
        </w:rPr>
        <w:t>Discrete Inputs</w:t>
      </w:r>
    </w:p>
    <w:p w14:paraId="4B6D3F13"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receives the following Open-Circuit/Ground type discrete signals via GPIO inputs:</w:t>
      </w:r>
    </w:p>
    <w:p w14:paraId="391994EB" w14:textId="77777777" w:rsidR="001232F9" w:rsidRPr="00350027" w:rsidRDefault="001232F9" w:rsidP="00690212">
      <w:pPr>
        <w:pStyle w:val="ListParagraph"/>
        <w:numPr>
          <w:ilvl w:val="0"/>
          <w:numId w:val="5"/>
        </w:numPr>
        <w:rPr>
          <w:rFonts w:asciiTheme="minorHAnsi" w:hAnsiTheme="minorHAnsi"/>
        </w:rPr>
      </w:pPr>
      <w:r w:rsidRPr="00350027">
        <w:rPr>
          <w:rFonts w:asciiTheme="minorHAnsi" w:hAnsiTheme="minorHAnsi"/>
        </w:rPr>
        <w:t>Pilot SHDL Engage</w:t>
      </w:r>
    </w:p>
    <w:p w14:paraId="2572CD1F" w14:textId="77777777" w:rsidR="001232F9" w:rsidRPr="00350027" w:rsidRDefault="001232F9" w:rsidP="00690212">
      <w:pPr>
        <w:pStyle w:val="ListParagraph"/>
        <w:numPr>
          <w:ilvl w:val="0"/>
          <w:numId w:val="5"/>
        </w:numPr>
        <w:rPr>
          <w:rFonts w:asciiTheme="minorHAnsi" w:hAnsiTheme="minorHAnsi"/>
        </w:rPr>
      </w:pPr>
      <w:r w:rsidRPr="00350027">
        <w:rPr>
          <w:rFonts w:asciiTheme="minorHAnsi" w:hAnsiTheme="minorHAnsi"/>
        </w:rPr>
        <w:t>Pilot SHDL Disengage</w:t>
      </w:r>
    </w:p>
    <w:p w14:paraId="4033D842" w14:textId="77777777" w:rsidR="001232F9" w:rsidRPr="00350027" w:rsidRDefault="001232F9" w:rsidP="00690212">
      <w:pPr>
        <w:pStyle w:val="ListParagraph"/>
        <w:numPr>
          <w:ilvl w:val="0"/>
          <w:numId w:val="5"/>
        </w:numPr>
        <w:rPr>
          <w:rFonts w:asciiTheme="minorHAnsi" w:hAnsiTheme="minorHAnsi"/>
        </w:rPr>
      </w:pPr>
      <w:r w:rsidRPr="00350027">
        <w:rPr>
          <w:rFonts w:asciiTheme="minorHAnsi" w:hAnsiTheme="minorHAnsi"/>
        </w:rPr>
        <w:t>Co_Pilot SHDL Engage</w:t>
      </w:r>
    </w:p>
    <w:p w14:paraId="1FFC2615" w14:textId="77777777" w:rsidR="001232F9" w:rsidRPr="00350027" w:rsidRDefault="001232F9" w:rsidP="00690212">
      <w:pPr>
        <w:pStyle w:val="ListParagraph"/>
        <w:numPr>
          <w:ilvl w:val="0"/>
          <w:numId w:val="5"/>
        </w:numPr>
        <w:rPr>
          <w:rFonts w:asciiTheme="minorHAnsi" w:hAnsiTheme="minorHAnsi"/>
        </w:rPr>
      </w:pPr>
      <w:r w:rsidRPr="00350027">
        <w:rPr>
          <w:rFonts w:asciiTheme="minorHAnsi" w:hAnsiTheme="minorHAnsi"/>
        </w:rPr>
        <w:t>Co_Pilot SHDL Disengage</w:t>
      </w:r>
    </w:p>
    <w:p w14:paraId="274DBFC2" w14:textId="77777777" w:rsidR="001232F9" w:rsidRPr="00350027" w:rsidRDefault="001232F9" w:rsidP="00690212">
      <w:pPr>
        <w:pStyle w:val="ListParagraph"/>
        <w:numPr>
          <w:ilvl w:val="0"/>
          <w:numId w:val="5"/>
        </w:numPr>
        <w:rPr>
          <w:rFonts w:asciiTheme="minorHAnsi" w:hAnsiTheme="minorHAnsi"/>
        </w:rPr>
      </w:pPr>
      <w:r w:rsidRPr="00350027">
        <w:rPr>
          <w:rFonts w:asciiTheme="minorHAnsi" w:hAnsiTheme="minorHAnsi"/>
        </w:rPr>
        <w:t>Towing Engage</w:t>
      </w:r>
    </w:p>
    <w:p w14:paraId="6CC23DEE" w14:textId="77777777" w:rsidR="001232F9" w:rsidRPr="00350027" w:rsidRDefault="001232F9" w:rsidP="00690212">
      <w:pPr>
        <w:pStyle w:val="ListParagraph"/>
        <w:numPr>
          <w:ilvl w:val="0"/>
          <w:numId w:val="5"/>
        </w:numPr>
        <w:rPr>
          <w:rFonts w:asciiTheme="minorHAnsi" w:hAnsiTheme="minorHAnsi"/>
        </w:rPr>
      </w:pPr>
      <w:r w:rsidRPr="00350027">
        <w:rPr>
          <w:rFonts w:asciiTheme="minorHAnsi" w:hAnsiTheme="minorHAnsi"/>
        </w:rPr>
        <w:t>Towing Disengage</w:t>
      </w:r>
    </w:p>
    <w:p w14:paraId="72CEC619" w14:textId="77777777" w:rsidR="001232F9" w:rsidRPr="00350027" w:rsidRDefault="001232F9" w:rsidP="00690212">
      <w:pPr>
        <w:pStyle w:val="ListParagraph"/>
        <w:numPr>
          <w:ilvl w:val="0"/>
          <w:numId w:val="5"/>
        </w:numPr>
        <w:rPr>
          <w:rFonts w:asciiTheme="minorHAnsi" w:hAnsiTheme="minorHAnsi"/>
        </w:rPr>
      </w:pPr>
      <w:r w:rsidRPr="00350027">
        <w:rPr>
          <w:rFonts w:asciiTheme="minorHAnsi" w:hAnsiTheme="minorHAnsi"/>
        </w:rPr>
        <w:t>EHSV1 Fail</w:t>
      </w:r>
    </w:p>
    <w:p w14:paraId="0192A9FE" w14:textId="77777777" w:rsidR="00F454A6" w:rsidRPr="00350027" w:rsidRDefault="001232F9" w:rsidP="00690212">
      <w:pPr>
        <w:pStyle w:val="ListParagraph"/>
        <w:numPr>
          <w:ilvl w:val="0"/>
          <w:numId w:val="2"/>
        </w:numPr>
        <w:rPr>
          <w:rFonts w:asciiTheme="minorHAnsi" w:hAnsiTheme="minorHAnsi"/>
        </w:rPr>
      </w:pPr>
      <w:r w:rsidRPr="00350027">
        <w:rPr>
          <w:rFonts w:asciiTheme="minorHAnsi" w:hAnsiTheme="minorHAnsi"/>
        </w:rPr>
        <w:t>EHSV2 Fail</w:t>
      </w:r>
    </w:p>
    <w:p w14:paraId="729020F4" w14:textId="77777777" w:rsidR="00F454A6" w:rsidRPr="00350027" w:rsidRDefault="001232F9" w:rsidP="00690212">
      <w:pPr>
        <w:pStyle w:val="ListParagraph"/>
        <w:numPr>
          <w:ilvl w:val="0"/>
          <w:numId w:val="2"/>
        </w:numPr>
        <w:rPr>
          <w:rFonts w:asciiTheme="minorHAnsi" w:hAnsiTheme="minorHAnsi"/>
        </w:rPr>
      </w:pPr>
      <w:r w:rsidRPr="00350027">
        <w:rPr>
          <w:rFonts w:asciiTheme="minorHAnsi" w:hAnsiTheme="minorHAnsi"/>
        </w:rPr>
        <w:t>Hydraulic Pressure</w:t>
      </w:r>
    </w:p>
    <w:p w14:paraId="1E4D2CE0"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Analog_Supplies_Ok</w:t>
      </w:r>
    </w:p>
    <w:p w14:paraId="11BF5289" w14:textId="77777777" w:rsidR="001232F9" w:rsidRPr="00350027" w:rsidRDefault="001232F9" w:rsidP="001232F9">
      <w:pPr>
        <w:pStyle w:val="Heading4"/>
        <w:rPr>
          <w:rFonts w:asciiTheme="minorHAnsi" w:hAnsiTheme="minorHAnsi"/>
        </w:rPr>
      </w:pPr>
      <w:r w:rsidRPr="00350027">
        <w:rPr>
          <w:rFonts w:asciiTheme="minorHAnsi" w:hAnsiTheme="minorHAnsi"/>
        </w:rPr>
        <w:t>Discrete Outputs</w:t>
      </w:r>
    </w:p>
    <w:p w14:paraId="73CE1E58"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outputs the following Open-Circuit/Ground type discrete signals via GPIO outputs:</w:t>
      </w:r>
    </w:p>
    <w:p w14:paraId="456F083C"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lastRenderedPageBreak/>
        <w:t>LVDT/RVDT VA-VB Switch</w:t>
      </w:r>
    </w:p>
    <w:p w14:paraId="4F9BBFC9"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EHSV1 Enable/Disable</w:t>
      </w:r>
    </w:p>
    <w:p w14:paraId="251961A1"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EHSV2 Enable/Disable</w:t>
      </w:r>
    </w:p>
    <w:p w14:paraId="59C32EA2"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NVM SPI Enable/Disable</w:t>
      </w:r>
    </w:p>
    <w:p w14:paraId="2FE0F231"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Rudder1 SPI Enable/Disable</w:t>
      </w:r>
    </w:p>
    <w:p w14:paraId="63B80682"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Rudder2 SPI Enable/Disable</w:t>
      </w:r>
    </w:p>
    <w:p w14:paraId="25DE98B9"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McBSP SPI Enable/Disable</w:t>
      </w:r>
    </w:p>
    <w:p w14:paraId="6795AF78"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Watchdog Trigger</w:t>
      </w:r>
    </w:p>
    <w:p w14:paraId="74798C9F" w14:textId="77777777" w:rsidR="001232F9" w:rsidRPr="00350027" w:rsidRDefault="001232F9" w:rsidP="001232F9">
      <w:pPr>
        <w:ind w:left="360"/>
        <w:rPr>
          <w:rFonts w:asciiTheme="minorHAnsi" w:hAnsiTheme="minorHAnsi"/>
        </w:rPr>
      </w:pPr>
    </w:p>
    <w:p w14:paraId="76149D87"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outputs the following 28V/Open-Circuit type discrete signals via GPIO outputs:</w:t>
      </w:r>
    </w:p>
    <w:p w14:paraId="0FEC484B" w14:textId="77777777" w:rsidR="001232F9" w:rsidRPr="00350027" w:rsidRDefault="001232F9" w:rsidP="00690212">
      <w:pPr>
        <w:pStyle w:val="ListParagraph"/>
        <w:numPr>
          <w:ilvl w:val="0"/>
          <w:numId w:val="2"/>
        </w:numPr>
        <w:rPr>
          <w:rFonts w:asciiTheme="minorHAnsi" w:hAnsiTheme="minorHAnsi"/>
        </w:rPr>
      </w:pPr>
      <w:r w:rsidRPr="00350027">
        <w:rPr>
          <w:rFonts w:asciiTheme="minorHAnsi" w:hAnsiTheme="minorHAnsi"/>
        </w:rPr>
        <w:t>SOV Energise/De-energise</w:t>
      </w:r>
    </w:p>
    <w:p w14:paraId="769E2FA6" w14:textId="77777777" w:rsidR="001232F9" w:rsidRPr="00350027" w:rsidRDefault="001232F9" w:rsidP="001232F9">
      <w:pPr>
        <w:pStyle w:val="Heading4"/>
        <w:rPr>
          <w:rFonts w:asciiTheme="minorHAnsi" w:hAnsiTheme="minorHAnsi"/>
        </w:rPr>
      </w:pPr>
      <w:r w:rsidRPr="00350027">
        <w:rPr>
          <w:rFonts w:asciiTheme="minorHAnsi" w:hAnsiTheme="minorHAnsi"/>
        </w:rPr>
        <w:t>CAN Bus Inputs/Outputs</w:t>
      </w:r>
    </w:p>
    <w:p w14:paraId="2D96DB4E" w14:textId="77777777" w:rsidR="001232F9" w:rsidRPr="00350027" w:rsidRDefault="001232F9" w:rsidP="001232F9">
      <w:pPr>
        <w:rPr>
          <w:rFonts w:asciiTheme="minorHAnsi" w:hAnsiTheme="minorHAnsi"/>
        </w:rPr>
      </w:pPr>
      <w:r w:rsidRPr="00350027">
        <w:rPr>
          <w:rFonts w:asciiTheme="minorHAnsi" w:hAnsiTheme="minorHAnsi"/>
        </w:rPr>
        <w:t xml:space="preserve">The DSP CAN Bus will be utilised to provide an engineering interface. The CAN protocol which will be used is CAN 2.0B (Ref. C10). The </w:t>
      </w:r>
      <w:r w:rsidRPr="00350027">
        <w:rPr>
          <w:rFonts w:asciiTheme="minorHAnsi" w:hAnsiTheme="minorHAnsi"/>
          <w:i/>
          <w:iCs/>
        </w:rPr>
        <w:t>STC Program</w:t>
      </w:r>
      <w:r w:rsidRPr="00350027">
        <w:rPr>
          <w:rFonts w:asciiTheme="minorHAnsi" w:hAnsiTheme="minorHAnsi"/>
        </w:rPr>
        <w:t xml:space="preserve"> will transmit messages containing the system control status data.</w:t>
      </w:r>
    </w:p>
    <w:p w14:paraId="0F681DAD" w14:textId="77777777" w:rsidR="001232F9" w:rsidRPr="00350027" w:rsidRDefault="001232F9" w:rsidP="001232F9">
      <w:pPr>
        <w:rPr>
          <w:rFonts w:asciiTheme="minorHAnsi" w:hAnsiTheme="minorHAnsi"/>
        </w:rPr>
      </w:pPr>
      <w:r w:rsidRPr="00350027">
        <w:rPr>
          <w:rFonts w:asciiTheme="minorHAnsi" w:hAnsiTheme="minorHAnsi"/>
        </w:rPr>
        <w:t>Refer to Ref. C9 for additional information relating to this Interface.</w:t>
      </w:r>
    </w:p>
    <w:p w14:paraId="28471D43" w14:textId="77777777" w:rsidR="001232F9" w:rsidRPr="00350027" w:rsidRDefault="001232F9" w:rsidP="001232F9">
      <w:pPr>
        <w:pStyle w:val="Heading4"/>
        <w:rPr>
          <w:rFonts w:asciiTheme="minorHAnsi" w:hAnsiTheme="minorHAnsi"/>
        </w:rPr>
      </w:pPr>
      <w:r w:rsidRPr="00350027">
        <w:rPr>
          <w:rFonts w:asciiTheme="minorHAnsi" w:hAnsiTheme="minorHAnsi"/>
        </w:rPr>
        <w:t>External Non-Volatile Memory Inputs/Outputs</w:t>
      </w:r>
    </w:p>
    <w:p w14:paraId="4B3A5BA5"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utilise a Numonyx Forte Serial Flash Memory M25P16 in order to store SCU Configuration Parameters (Ref. C13). The NVM device will be connected to the DSP via McBSP SPI Bus.</w:t>
      </w:r>
    </w:p>
    <w:p w14:paraId="18DAADA6" w14:textId="77777777" w:rsidR="001232F9" w:rsidRPr="00350027" w:rsidRDefault="001232F9" w:rsidP="001232F9">
      <w:pPr>
        <w:rPr>
          <w:rFonts w:asciiTheme="minorHAnsi" w:hAnsiTheme="minorHAnsi"/>
        </w:rPr>
      </w:pPr>
      <w:r w:rsidRPr="00350027">
        <w:rPr>
          <w:rFonts w:asciiTheme="minorHAnsi" w:hAnsiTheme="minorHAnsi"/>
        </w:rPr>
        <w:t>Refer to Ref. C14 for additional information relating to this Interface.</w:t>
      </w:r>
    </w:p>
    <w:p w14:paraId="18447194" w14:textId="77777777" w:rsidR="001232F9" w:rsidRPr="00350027" w:rsidRDefault="001232F9" w:rsidP="001232F9">
      <w:pPr>
        <w:pStyle w:val="Heading4"/>
        <w:rPr>
          <w:rFonts w:asciiTheme="minorHAnsi" w:hAnsiTheme="minorHAnsi"/>
        </w:rPr>
      </w:pPr>
      <w:r w:rsidRPr="00350027">
        <w:rPr>
          <w:rFonts w:asciiTheme="minorHAnsi" w:hAnsiTheme="minorHAnsi"/>
        </w:rPr>
        <w:t>External ADC Inputs</w:t>
      </w:r>
    </w:p>
    <w:p w14:paraId="14C5FE0E"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utilise two Analog Devices AD7887 devices in order to sample the analogue Rudder Pedal Position signals (Ref. C15). The ADC devices will be connected to the DSP via McBSP SPI Bus.</w:t>
      </w:r>
    </w:p>
    <w:p w14:paraId="0AB016E9" w14:textId="77777777" w:rsidR="001232F9" w:rsidRPr="00350027" w:rsidRDefault="001232F9" w:rsidP="001232F9">
      <w:pPr>
        <w:rPr>
          <w:rFonts w:asciiTheme="minorHAnsi" w:hAnsiTheme="minorHAnsi"/>
        </w:rPr>
      </w:pPr>
      <w:r w:rsidRPr="00350027">
        <w:rPr>
          <w:rFonts w:asciiTheme="minorHAnsi" w:hAnsiTheme="minorHAnsi"/>
        </w:rPr>
        <w:t>Refer to Ref. C14 for additional information relating to this Interface.</w:t>
      </w:r>
    </w:p>
    <w:p w14:paraId="206BA87C" w14:textId="77777777" w:rsidR="001232F9" w:rsidRPr="00350027" w:rsidRDefault="001232F9" w:rsidP="001232F9">
      <w:pPr>
        <w:pStyle w:val="Heading4"/>
        <w:rPr>
          <w:rFonts w:asciiTheme="minorHAnsi" w:hAnsiTheme="minorHAnsi"/>
        </w:rPr>
      </w:pPr>
      <w:r w:rsidRPr="00350027">
        <w:rPr>
          <w:rFonts w:asciiTheme="minorHAnsi" w:hAnsiTheme="minorHAnsi"/>
        </w:rPr>
        <w:t>Internal Interlane Interface Inputs/Outputs</w:t>
      </w:r>
    </w:p>
    <w:p w14:paraId="5D2B6D98"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utilise SPI-A Bus for communicating with the Monitor Lane.</w:t>
      </w:r>
    </w:p>
    <w:p w14:paraId="6618442C" w14:textId="77777777" w:rsidR="001232F9" w:rsidRPr="00350027" w:rsidRDefault="001232F9" w:rsidP="001232F9">
      <w:pPr>
        <w:rPr>
          <w:rFonts w:asciiTheme="minorHAnsi" w:hAnsiTheme="minorHAnsi"/>
        </w:rPr>
      </w:pPr>
      <w:r w:rsidRPr="00350027">
        <w:rPr>
          <w:rFonts w:asciiTheme="minorHAnsi" w:hAnsiTheme="minorHAnsi"/>
        </w:rPr>
        <w:t>Refer to Ref. C12 for additional information relating to this Interface.</w:t>
      </w:r>
    </w:p>
    <w:p w14:paraId="4BFC31A9" w14:textId="77777777" w:rsidR="001232F9" w:rsidRPr="00350027" w:rsidRDefault="001232F9" w:rsidP="001232F9">
      <w:pPr>
        <w:pStyle w:val="Heading3"/>
        <w:rPr>
          <w:rFonts w:asciiTheme="minorHAnsi" w:hAnsiTheme="minorHAnsi"/>
        </w:rPr>
      </w:pPr>
      <w:bookmarkStart w:id="30" w:name="_Toc464110919"/>
      <w:r w:rsidRPr="00350027">
        <w:rPr>
          <w:rFonts w:asciiTheme="minorHAnsi" w:hAnsiTheme="minorHAnsi"/>
        </w:rPr>
        <w:t>Software/Software Interface (Internal)</w:t>
      </w:r>
      <w:bookmarkEnd w:id="30"/>
    </w:p>
    <w:p w14:paraId="250A0CE5" w14:textId="77777777" w:rsidR="001232F9" w:rsidRPr="00350027" w:rsidRDefault="001232F9" w:rsidP="001232F9">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have no internal CSCI / CSCI Interfaces.</w:t>
      </w:r>
    </w:p>
    <w:p w14:paraId="0D9D6145" w14:textId="77777777" w:rsidR="00F454A6" w:rsidRPr="00350027" w:rsidRDefault="00F454A6">
      <w:pPr>
        <w:rPr>
          <w:rFonts w:asciiTheme="minorHAnsi" w:hAnsiTheme="minorHAnsi" w:cs="Arial"/>
          <w:b/>
          <w:bCs/>
          <w:caps/>
          <w:kern w:val="32"/>
          <w:szCs w:val="22"/>
        </w:rPr>
      </w:pPr>
      <w:r w:rsidRPr="00350027">
        <w:rPr>
          <w:rFonts w:asciiTheme="minorHAnsi" w:hAnsiTheme="minorHAnsi"/>
        </w:rPr>
        <w:br w:type="page"/>
      </w:r>
    </w:p>
    <w:p w14:paraId="69A950C2" w14:textId="77777777" w:rsidR="001232F9" w:rsidRPr="00350027" w:rsidRDefault="001232F9" w:rsidP="001232F9">
      <w:pPr>
        <w:pStyle w:val="Heading1"/>
        <w:rPr>
          <w:rFonts w:asciiTheme="minorHAnsi" w:hAnsiTheme="minorHAnsi"/>
        </w:rPr>
      </w:pPr>
      <w:bookmarkStart w:id="31" w:name="_Toc464110920"/>
      <w:r w:rsidRPr="00350027">
        <w:rPr>
          <w:rFonts w:asciiTheme="minorHAnsi" w:hAnsiTheme="minorHAnsi"/>
        </w:rPr>
        <w:lastRenderedPageBreak/>
        <w:t>CSCI Software Requirements</w:t>
      </w:r>
      <w:bookmarkEnd w:id="31"/>
    </w:p>
    <w:p w14:paraId="1F8C0143" w14:textId="77777777" w:rsidR="00C63E25" w:rsidRPr="00350027" w:rsidRDefault="001232F9" w:rsidP="001232F9">
      <w:pPr>
        <w:rPr>
          <w:rFonts w:asciiTheme="minorHAnsi" w:hAnsiTheme="minorHAnsi"/>
        </w:rPr>
      </w:pPr>
      <w:r w:rsidRPr="00350027">
        <w:rPr>
          <w:rFonts w:asciiTheme="minorHAnsi" w:hAnsiTheme="minorHAnsi"/>
        </w:rPr>
        <w:t xml:space="preserve">Note: Timers in the requirements are to be interpreted in the context of the scheduling granularity and jitter. Where a time is stated as a value with a tolerance, a greater than comparison is to be interpreted as not being met for a time below the lower limit and being met when above the upper limit. Between the lower and upper limits the result is indeterminate and either result is acceptable.    </w:t>
      </w:r>
    </w:p>
    <w:p w14:paraId="59193890" w14:textId="77777777" w:rsidR="00C63E25" w:rsidRPr="00350027" w:rsidRDefault="00C63E25" w:rsidP="00C63E25">
      <w:pPr>
        <w:pStyle w:val="Heading2"/>
        <w:rPr>
          <w:rFonts w:asciiTheme="minorHAnsi" w:hAnsiTheme="minorHAnsi"/>
        </w:rPr>
      </w:pPr>
      <w:bookmarkStart w:id="32" w:name="_Toc464110921"/>
      <w:r w:rsidRPr="00350027">
        <w:rPr>
          <w:rFonts w:asciiTheme="minorHAnsi" w:hAnsiTheme="minorHAnsi"/>
        </w:rPr>
        <w:t>Executive - Power-up Processing</w:t>
      </w:r>
      <w:bookmarkEnd w:id="32"/>
    </w:p>
    <w:p w14:paraId="379BC242" w14:textId="77777777" w:rsidR="00C63E25" w:rsidRPr="00350027" w:rsidRDefault="00C63E25" w:rsidP="00C63E25">
      <w:pPr>
        <w:pStyle w:val="Heading3"/>
        <w:rPr>
          <w:rFonts w:asciiTheme="minorHAnsi" w:hAnsiTheme="minorHAnsi"/>
        </w:rPr>
      </w:pPr>
      <w:bookmarkStart w:id="33" w:name="_Toc464110922"/>
      <w:r w:rsidRPr="00350027">
        <w:rPr>
          <w:rFonts w:asciiTheme="minorHAnsi" w:hAnsiTheme="minorHAnsi"/>
        </w:rPr>
        <w:t>C-Environment</w:t>
      </w:r>
      <w:bookmarkEnd w:id="33"/>
    </w:p>
    <w:p w14:paraId="6D781E9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8CA4D49" w14:textId="77777777" w:rsidTr="00F33256">
        <w:tc>
          <w:tcPr>
            <w:tcW w:w="1559" w:type="dxa"/>
          </w:tcPr>
          <w:p w14:paraId="34396A2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MRJ_SCU_STC_SRS_612</w:t>
            </w:r>
          </w:p>
        </w:tc>
        <w:tc>
          <w:tcPr>
            <w:tcW w:w="9320" w:type="dxa"/>
          </w:tcPr>
          <w:p w14:paraId="19AB47E5" w14:textId="77777777" w:rsidR="00C63E25" w:rsidRPr="00350027" w:rsidRDefault="00C63E25" w:rsidP="00F33256">
            <w:pPr>
              <w:rPr>
                <w:rFonts w:asciiTheme="minorHAnsi" w:hAnsiTheme="minorHAnsi"/>
              </w:rPr>
            </w:pPr>
            <w:r w:rsidRPr="00350027">
              <w:rPr>
                <w:rFonts w:asciiTheme="minorHAnsi" w:hAnsiTheme="minorHAnsi"/>
              </w:rPr>
              <w:t xml:space="preserve">During start-up the </w:t>
            </w:r>
            <w:r w:rsidRPr="00350027">
              <w:rPr>
                <w:rFonts w:asciiTheme="minorHAnsi" w:hAnsiTheme="minorHAnsi"/>
                <w:i/>
                <w:iCs/>
              </w:rPr>
              <w:t>STC Program</w:t>
            </w:r>
            <w:r w:rsidRPr="00350027">
              <w:rPr>
                <w:rFonts w:asciiTheme="minorHAnsi" w:hAnsiTheme="minorHAnsi"/>
              </w:rPr>
              <w:t xml:space="preserve"> shall create the C-environment required for executing the C-functions. This includes the following tasks:</w:t>
            </w:r>
          </w:p>
          <w:p w14:paraId="5AF1E638"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Stack Pointer initialisation,</w:t>
            </w:r>
          </w:p>
          <w:p w14:paraId="0D19DDDF"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Static Variables initialisation,</w:t>
            </w:r>
          </w:p>
          <w:p w14:paraId="34615A3A"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C28 Mode and Status Register initialisation,</w:t>
            </w:r>
          </w:p>
          <w:p w14:paraId="15CF2EFA"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Handover of control to the 'main' function.</w:t>
            </w:r>
          </w:p>
          <w:p w14:paraId="4849E05F" w14:textId="77777777" w:rsidR="00C63E25" w:rsidRPr="00350027" w:rsidRDefault="00C63E25" w:rsidP="00F33256">
            <w:pPr>
              <w:rPr>
                <w:rFonts w:asciiTheme="minorHAnsi" w:hAnsiTheme="minorHAnsi"/>
              </w:rPr>
            </w:pPr>
          </w:p>
          <w:p w14:paraId="55317527" w14:textId="77777777" w:rsidR="00C63E25" w:rsidRPr="00350027" w:rsidRDefault="00C63E25" w:rsidP="00F33256">
            <w:pPr>
              <w:rPr>
                <w:rFonts w:asciiTheme="minorHAnsi" w:hAnsiTheme="minorHAnsi"/>
              </w:rPr>
            </w:pPr>
            <w:r w:rsidRPr="00350027">
              <w:rPr>
                <w:rFonts w:asciiTheme="minorHAnsi" w:hAnsiTheme="minorHAnsi"/>
              </w:rPr>
              <w:t>Justification: The STC will be programmed in 'C' and hence requires C-environment.</w:t>
            </w:r>
          </w:p>
          <w:p w14:paraId="65682E6F" w14:textId="77777777" w:rsidR="00C63E25" w:rsidRPr="00350027" w:rsidRDefault="00C63E25" w:rsidP="00F33256">
            <w:pPr>
              <w:rPr>
                <w:rFonts w:asciiTheme="minorHAnsi" w:hAnsiTheme="minorHAnsi"/>
                <w:i/>
                <w:iCs/>
              </w:rPr>
            </w:pPr>
          </w:p>
        </w:tc>
      </w:tr>
      <w:tr w:rsidR="00C63E25" w:rsidRPr="00350027" w14:paraId="53D86FD2" w14:textId="77777777" w:rsidTr="00F33256">
        <w:tc>
          <w:tcPr>
            <w:tcW w:w="1559" w:type="dxa"/>
          </w:tcPr>
          <w:p w14:paraId="3403D81D" w14:textId="77777777" w:rsidR="00C63E25" w:rsidRPr="00350027" w:rsidRDefault="00C63E25" w:rsidP="00F33256">
            <w:pPr>
              <w:rPr>
                <w:rFonts w:asciiTheme="minorHAnsi" w:hAnsiTheme="minorHAnsi"/>
                <w:i/>
                <w:iCs/>
              </w:rPr>
            </w:pPr>
          </w:p>
        </w:tc>
        <w:tc>
          <w:tcPr>
            <w:tcW w:w="9320" w:type="dxa"/>
          </w:tcPr>
          <w:p w14:paraId="1286AE4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437DC643" w14:textId="77777777" w:rsidTr="00F33256">
        <w:tc>
          <w:tcPr>
            <w:tcW w:w="1559" w:type="dxa"/>
          </w:tcPr>
          <w:p w14:paraId="3146B491" w14:textId="77777777" w:rsidR="00C63E25" w:rsidRPr="00350027" w:rsidRDefault="00C63E25" w:rsidP="00F33256">
            <w:pPr>
              <w:rPr>
                <w:rFonts w:asciiTheme="minorHAnsi" w:hAnsiTheme="minorHAnsi"/>
                <w:i/>
                <w:iCs/>
              </w:rPr>
            </w:pPr>
          </w:p>
        </w:tc>
        <w:tc>
          <w:tcPr>
            <w:tcW w:w="9320" w:type="dxa"/>
          </w:tcPr>
          <w:p w14:paraId="0089DA0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3E76B37F" w14:textId="77777777" w:rsidTr="00F33256">
        <w:tc>
          <w:tcPr>
            <w:tcW w:w="1559" w:type="dxa"/>
          </w:tcPr>
          <w:p w14:paraId="4B2BC704" w14:textId="77777777" w:rsidR="00C63E25" w:rsidRPr="00350027" w:rsidRDefault="00C63E25" w:rsidP="00F33256">
            <w:pPr>
              <w:rPr>
                <w:rFonts w:asciiTheme="minorHAnsi" w:hAnsiTheme="minorHAnsi"/>
                <w:i/>
                <w:iCs/>
              </w:rPr>
            </w:pPr>
          </w:p>
        </w:tc>
        <w:tc>
          <w:tcPr>
            <w:tcW w:w="9320" w:type="dxa"/>
          </w:tcPr>
          <w:p w14:paraId="697EBF1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AD0E18E" w14:textId="77777777" w:rsidR="00C63E25" w:rsidRPr="00350027" w:rsidRDefault="00C63E25" w:rsidP="00C63E25">
      <w:pPr>
        <w:rPr>
          <w:rFonts w:asciiTheme="minorHAnsi" w:hAnsiTheme="minorHAnsi"/>
        </w:rPr>
      </w:pPr>
    </w:p>
    <w:p w14:paraId="6A69FD4B" w14:textId="77777777" w:rsidR="00C63E25" w:rsidRPr="00350027" w:rsidRDefault="00C63E25" w:rsidP="00C63E25">
      <w:pPr>
        <w:pStyle w:val="Heading3"/>
        <w:rPr>
          <w:rFonts w:asciiTheme="minorHAnsi" w:hAnsiTheme="minorHAnsi"/>
        </w:rPr>
      </w:pPr>
      <w:bookmarkStart w:id="34" w:name="_Toc464110923"/>
      <w:r w:rsidRPr="00350027">
        <w:rPr>
          <w:rFonts w:asciiTheme="minorHAnsi" w:hAnsiTheme="minorHAnsi"/>
        </w:rPr>
        <w:t>Register Initialisation</w:t>
      </w:r>
      <w:bookmarkEnd w:id="34"/>
    </w:p>
    <w:p w14:paraId="7F27180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38E4484" w14:textId="77777777" w:rsidTr="00F33256">
        <w:tc>
          <w:tcPr>
            <w:tcW w:w="1559" w:type="dxa"/>
          </w:tcPr>
          <w:p w14:paraId="19D2F44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MRJ_SCU_STC_SRS_513</w:t>
            </w:r>
          </w:p>
        </w:tc>
        <w:tc>
          <w:tcPr>
            <w:tcW w:w="9320" w:type="dxa"/>
          </w:tcPr>
          <w:p w14:paraId="4CF2394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System Control Registers in accordance with the hardware control and protocol requirements defined in the Hardware/Software Interface Specification (HSIS) Ref. B4.</w:t>
            </w:r>
          </w:p>
          <w:p w14:paraId="038D6CA9" w14:textId="77777777" w:rsidR="00C63E25" w:rsidRPr="00350027" w:rsidRDefault="00C63E25" w:rsidP="00F33256">
            <w:pPr>
              <w:rPr>
                <w:rFonts w:asciiTheme="minorHAnsi" w:hAnsiTheme="minorHAnsi"/>
                <w:i/>
                <w:iCs/>
              </w:rPr>
            </w:pPr>
          </w:p>
        </w:tc>
      </w:tr>
      <w:tr w:rsidR="00C63E25" w:rsidRPr="00350027" w14:paraId="468EA66B" w14:textId="77777777" w:rsidTr="00F33256">
        <w:tc>
          <w:tcPr>
            <w:tcW w:w="1559" w:type="dxa"/>
          </w:tcPr>
          <w:p w14:paraId="63E773D6" w14:textId="77777777" w:rsidR="00C63E25" w:rsidRPr="00350027" w:rsidRDefault="00C63E25" w:rsidP="00F33256">
            <w:pPr>
              <w:rPr>
                <w:rFonts w:asciiTheme="minorHAnsi" w:hAnsiTheme="minorHAnsi"/>
                <w:i/>
                <w:iCs/>
              </w:rPr>
            </w:pPr>
          </w:p>
        </w:tc>
        <w:tc>
          <w:tcPr>
            <w:tcW w:w="9320" w:type="dxa"/>
          </w:tcPr>
          <w:p w14:paraId="4153CA8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0B0436D" w14:textId="77777777" w:rsidTr="00F33256">
        <w:tc>
          <w:tcPr>
            <w:tcW w:w="1559" w:type="dxa"/>
          </w:tcPr>
          <w:p w14:paraId="699321DF" w14:textId="77777777" w:rsidR="00C63E25" w:rsidRPr="00350027" w:rsidRDefault="00C63E25" w:rsidP="00F33256">
            <w:pPr>
              <w:rPr>
                <w:rFonts w:asciiTheme="minorHAnsi" w:hAnsiTheme="minorHAnsi"/>
                <w:i/>
                <w:iCs/>
              </w:rPr>
            </w:pPr>
          </w:p>
        </w:tc>
        <w:tc>
          <w:tcPr>
            <w:tcW w:w="9320" w:type="dxa"/>
          </w:tcPr>
          <w:p w14:paraId="4C8761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5020186" w14:textId="77777777" w:rsidTr="00F33256">
        <w:tc>
          <w:tcPr>
            <w:tcW w:w="1559" w:type="dxa"/>
          </w:tcPr>
          <w:p w14:paraId="05175703" w14:textId="77777777" w:rsidR="00C63E25" w:rsidRPr="00350027" w:rsidRDefault="00C63E25" w:rsidP="00F33256">
            <w:pPr>
              <w:rPr>
                <w:rFonts w:asciiTheme="minorHAnsi" w:hAnsiTheme="minorHAnsi"/>
                <w:i/>
                <w:iCs/>
              </w:rPr>
            </w:pPr>
          </w:p>
        </w:tc>
        <w:tc>
          <w:tcPr>
            <w:tcW w:w="9320" w:type="dxa"/>
          </w:tcPr>
          <w:p w14:paraId="6B71BA3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901199E" w14:textId="77777777" w:rsidR="00C63E25" w:rsidRPr="00350027" w:rsidRDefault="00C63E25" w:rsidP="00C63E25">
      <w:pPr>
        <w:rPr>
          <w:rFonts w:asciiTheme="minorHAnsi" w:hAnsiTheme="minorHAnsi"/>
        </w:rPr>
      </w:pPr>
    </w:p>
    <w:p w14:paraId="7A40951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1B8E191" w14:textId="77777777" w:rsidTr="00F33256">
        <w:tc>
          <w:tcPr>
            <w:tcW w:w="1559" w:type="dxa"/>
          </w:tcPr>
          <w:p w14:paraId="1AA58E1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MRJ_SCU_STC_SRS_514</w:t>
            </w:r>
          </w:p>
        </w:tc>
        <w:tc>
          <w:tcPr>
            <w:tcW w:w="9320" w:type="dxa"/>
          </w:tcPr>
          <w:p w14:paraId="5C49F63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GPIO Registers in accordance with the hardware control and protocol requirements defined in the HSIS Ref. B4.</w:t>
            </w:r>
          </w:p>
          <w:p w14:paraId="1C780D67" w14:textId="77777777" w:rsidR="00C63E25" w:rsidRPr="00350027" w:rsidRDefault="00C63E25" w:rsidP="00F33256">
            <w:pPr>
              <w:rPr>
                <w:rFonts w:asciiTheme="minorHAnsi" w:hAnsiTheme="minorHAnsi"/>
              </w:rPr>
            </w:pPr>
          </w:p>
          <w:p w14:paraId="44A6E556" w14:textId="77777777" w:rsidR="00C63E25" w:rsidRPr="00350027" w:rsidRDefault="00C63E25" w:rsidP="00F33256">
            <w:pPr>
              <w:rPr>
                <w:rFonts w:asciiTheme="minorHAnsi" w:hAnsiTheme="minorHAnsi"/>
                <w:i/>
                <w:iCs/>
              </w:rPr>
            </w:pPr>
          </w:p>
        </w:tc>
      </w:tr>
      <w:tr w:rsidR="00C63E25" w:rsidRPr="00350027" w14:paraId="7950F825" w14:textId="77777777" w:rsidTr="00F33256">
        <w:tc>
          <w:tcPr>
            <w:tcW w:w="1559" w:type="dxa"/>
          </w:tcPr>
          <w:p w14:paraId="3CB262E6" w14:textId="77777777" w:rsidR="00C63E25" w:rsidRPr="00350027" w:rsidRDefault="00C63E25" w:rsidP="00F33256">
            <w:pPr>
              <w:rPr>
                <w:rFonts w:asciiTheme="minorHAnsi" w:hAnsiTheme="minorHAnsi"/>
                <w:i/>
                <w:iCs/>
              </w:rPr>
            </w:pPr>
          </w:p>
        </w:tc>
        <w:tc>
          <w:tcPr>
            <w:tcW w:w="9320" w:type="dxa"/>
          </w:tcPr>
          <w:p w14:paraId="2288E8A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AB2FE81" w14:textId="77777777" w:rsidTr="00F33256">
        <w:tc>
          <w:tcPr>
            <w:tcW w:w="1559" w:type="dxa"/>
          </w:tcPr>
          <w:p w14:paraId="324CA239" w14:textId="77777777" w:rsidR="00C63E25" w:rsidRPr="00350027" w:rsidRDefault="00C63E25" w:rsidP="00F33256">
            <w:pPr>
              <w:rPr>
                <w:rFonts w:asciiTheme="minorHAnsi" w:hAnsiTheme="minorHAnsi"/>
                <w:i/>
                <w:iCs/>
              </w:rPr>
            </w:pPr>
          </w:p>
        </w:tc>
        <w:tc>
          <w:tcPr>
            <w:tcW w:w="9320" w:type="dxa"/>
          </w:tcPr>
          <w:p w14:paraId="40F8251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60BA988" w14:textId="77777777" w:rsidTr="00F33256">
        <w:tc>
          <w:tcPr>
            <w:tcW w:w="1559" w:type="dxa"/>
          </w:tcPr>
          <w:p w14:paraId="0FDA61F9" w14:textId="77777777" w:rsidR="00C63E25" w:rsidRPr="00350027" w:rsidRDefault="00C63E25" w:rsidP="00F33256">
            <w:pPr>
              <w:rPr>
                <w:rFonts w:asciiTheme="minorHAnsi" w:hAnsiTheme="minorHAnsi"/>
                <w:i/>
                <w:iCs/>
              </w:rPr>
            </w:pPr>
          </w:p>
        </w:tc>
        <w:tc>
          <w:tcPr>
            <w:tcW w:w="9320" w:type="dxa"/>
          </w:tcPr>
          <w:p w14:paraId="47ED4F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873D06D" w14:textId="77777777" w:rsidR="00C63E25" w:rsidRPr="00350027" w:rsidRDefault="00C63E25" w:rsidP="00C63E25">
      <w:pPr>
        <w:rPr>
          <w:rFonts w:asciiTheme="minorHAnsi" w:hAnsiTheme="minorHAnsi"/>
        </w:rPr>
      </w:pPr>
    </w:p>
    <w:p w14:paraId="4E0FAF8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A034EE8" w14:textId="77777777" w:rsidTr="00F33256">
        <w:tc>
          <w:tcPr>
            <w:tcW w:w="1559" w:type="dxa"/>
          </w:tcPr>
          <w:p w14:paraId="4ACE98C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MRJ_SCU_STC_SRS_515</w:t>
            </w:r>
          </w:p>
        </w:tc>
        <w:tc>
          <w:tcPr>
            <w:tcW w:w="9320" w:type="dxa"/>
          </w:tcPr>
          <w:p w14:paraId="72C7DAF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ADC Registers in accordance with the hardware control and protocol requirements defined in the HSIS Ref. B4.</w:t>
            </w:r>
          </w:p>
          <w:p w14:paraId="78290DCC" w14:textId="77777777" w:rsidR="00C63E25" w:rsidRPr="00350027" w:rsidRDefault="00C63E25" w:rsidP="00F33256">
            <w:pPr>
              <w:rPr>
                <w:rFonts w:asciiTheme="minorHAnsi" w:hAnsiTheme="minorHAnsi"/>
                <w:i/>
                <w:iCs/>
              </w:rPr>
            </w:pPr>
          </w:p>
        </w:tc>
      </w:tr>
      <w:tr w:rsidR="00C63E25" w:rsidRPr="00350027" w14:paraId="0A99A7CA" w14:textId="77777777" w:rsidTr="00F33256">
        <w:tc>
          <w:tcPr>
            <w:tcW w:w="1559" w:type="dxa"/>
          </w:tcPr>
          <w:p w14:paraId="4BF7079A" w14:textId="77777777" w:rsidR="00C63E25" w:rsidRPr="00350027" w:rsidRDefault="00C63E25" w:rsidP="00F33256">
            <w:pPr>
              <w:rPr>
                <w:rFonts w:asciiTheme="minorHAnsi" w:hAnsiTheme="minorHAnsi"/>
                <w:i/>
                <w:iCs/>
              </w:rPr>
            </w:pPr>
          </w:p>
        </w:tc>
        <w:tc>
          <w:tcPr>
            <w:tcW w:w="9320" w:type="dxa"/>
          </w:tcPr>
          <w:p w14:paraId="5EEB794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30AD60" w14:textId="77777777" w:rsidTr="00F33256">
        <w:tc>
          <w:tcPr>
            <w:tcW w:w="1559" w:type="dxa"/>
          </w:tcPr>
          <w:p w14:paraId="43C6ACED" w14:textId="77777777" w:rsidR="00C63E25" w:rsidRPr="00350027" w:rsidRDefault="00C63E25" w:rsidP="00F33256">
            <w:pPr>
              <w:rPr>
                <w:rFonts w:asciiTheme="minorHAnsi" w:hAnsiTheme="minorHAnsi"/>
                <w:i/>
                <w:iCs/>
              </w:rPr>
            </w:pPr>
          </w:p>
        </w:tc>
        <w:tc>
          <w:tcPr>
            <w:tcW w:w="9320" w:type="dxa"/>
          </w:tcPr>
          <w:p w14:paraId="37E4D0F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074D75A" w14:textId="77777777" w:rsidTr="00F33256">
        <w:tc>
          <w:tcPr>
            <w:tcW w:w="1559" w:type="dxa"/>
          </w:tcPr>
          <w:p w14:paraId="4678376F" w14:textId="77777777" w:rsidR="00C63E25" w:rsidRPr="00350027" w:rsidRDefault="00C63E25" w:rsidP="00F33256">
            <w:pPr>
              <w:rPr>
                <w:rFonts w:asciiTheme="minorHAnsi" w:hAnsiTheme="minorHAnsi"/>
                <w:i/>
                <w:iCs/>
              </w:rPr>
            </w:pPr>
          </w:p>
        </w:tc>
        <w:tc>
          <w:tcPr>
            <w:tcW w:w="9320" w:type="dxa"/>
          </w:tcPr>
          <w:p w14:paraId="0CF364F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D769B6B" w14:textId="77777777" w:rsidR="00C63E25" w:rsidRPr="00350027" w:rsidRDefault="00C63E25" w:rsidP="00C63E25">
      <w:pPr>
        <w:rPr>
          <w:rFonts w:asciiTheme="minorHAnsi" w:hAnsiTheme="minorHAnsi"/>
        </w:rPr>
      </w:pPr>
    </w:p>
    <w:p w14:paraId="5A353E4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80F7447" w14:textId="77777777" w:rsidTr="00F33256">
        <w:tc>
          <w:tcPr>
            <w:tcW w:w="1559" w:type="dxa"/>
          </w:tcPr>
          <w:p w14:paraId="47A3CF1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MRJ_SCU_STC_SRS_516</w:t>
            </w:r>
          </w:p>
        </w:tc>
        <w:tc>
          <w:tcPr>
            <w:tcW w:w="9320" w:type="dxa"/>
          </w:tcPr>
          <w:p w14:paraId="724B706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EV-A Registers in accordance with the hardware control and protocol requirements defined in the HSIS Ref. B4.</w:t>
            </w:r>
          </w:p>
          <w:p w14:paraId="53240638" w14:textId="77777777" w:rsidR="00C63E25" w:rsidRPr="00350027" w:rsidRDefault="00C63E25" w:rsidP="00F33256">
            <w:pPr>
              <w:rPr>
                <w:rFonts w:asciiTheme="minorHAnsi" w:hAnsiTheme="minorHAnsi"/>
                <w:i/>
                <w:iCs/>
              </w:rPr>
            </w:pPr>
          </w:p>
        </w:tc>
      </w:tr>
      <w:tr w:rsidR="00C63E25" w:rsidRPr="00350027" w14:paraId="6DEDE67D" w14:textId="77777777" w:rsidTr="00F33256">
        <w:tc>
          <w:tcPr>
            <w:tcW w:w="1559" w:type="dxa"/>
          </w:tcPr>
          <w:p w14:paraId="73EC8AC7" w14:textId="77777777" w:rsidR="00C63E25" w:rsidRPr="00350027" w:rsidRDefault="00C63E25" w:rsidP="00F33256">
            <w:pPr>
              <w:rPr>
                <w:rFonts w:asciiTheme="minorHAnsi" w:hAnsiTheme="minorHAnsi"/>
                <w:i/>
                <w:iCs/>
              </w:rPr>
            </w:pPr>
          </w:p>
        </w:tc>
        <w:tc>
          <w:tcPr>
            <w:tcW w:w="9320" w:type="dxa"/>
          </w:tcPr>
          <w:p w14:paraId="5494DCF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5B329B8" w14:textId="77777777" w:rsidTr="00F33256">
        <w:tc>
          <w:tcPr>
            <w:tcW w:w="1559" w:type="dxa"/>
          </w:tcPr>
          <w:p w14:paraId="5AB045CA" w14:textId="77777777" w:rsidR="00C63E25" w:rsidRPr="00350027" w:rsidRDefault="00C63E25" w:rsidP="00F33256">
            <w:pPr>
              <w:rPr>
                <w:rFonts w:asciiTheme="minorHAnsi" w:hAnsiTheme="minorHAnsi"/>
                <w:i/>
                <w:iCs/>
              </w:rPr>
            </w:pPr>
          </w:p>
        </w:tc>
        <w:tc>
          <w:tcPr>
            <w:tcW w:w="9320" w:type="dxa"/>
          </w:tcPr>
          <w:p w14:paraId="377244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1F61320" w14:textId="77777777" w:rsidTr="00F33256">
        <w:tc>
          <w:tcPr>
            <w:tcW w:w="1559" w:type="dxa"/>
          </w:tcPr>
          <w:p w14:paraId="35545954" w14:textId="77777777" w:rsidR="00C63E25" w:rsidRPr="00350027" w:rsidRDefault="00C63E25" w:rsidP="00F33256">
            <w:pPr>
              <w:rPr>
                <w:rFonts w:asciiTheme="minorHAnsi" w:hAnsiTheme="minorHAnsi"/>
                <w:i/>
                <w:iCs/>
              </w:rPr>
            </w:pPr>
          </w:p>
        </w:tc>
        <w:tc>
          <w:tcPr>
            <w:tcW w:w="9320" w:type="dxa"/>
          </w:tcPr>
          <w:p w14:paraId="7FF3AB0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84880C7" w14:textId="77777777" w:rsidR="00C63E25" w:rsidRPr="00350027" w:rsidRDefault="00C63E25" w:rsidP="00C63E25">
      <w:pPr>
        <w:rPr>
          <w:rFonts w:asciiTheme="minorHAnsi" w:hAnsiTheme="minorHAnsi"/>
        </w:rPr>
      </w:pPr>
    </w:p>
    <w:p w14:paraId="3081171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13E9DC5" w14:textId="77777777" w:rsidTr="00F33256">
        <w:tc>
          <w:tcPr>
            <w:tcW w:w="1559" w:type="dxa"/>
          </w:tcPr>
          <w:p w14:paraId="635F2A5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MRJ_SCU_STC_SRS_877</w:t>
            </w:r>
          </w:p>
        </w:tc>
        <w:tc>
          <w:tcPr>
            <w:tcW w:w="9320" w:type="dxa"/>
          </w:tcPr>
          <w:p w14:paraId="54E9124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EV-B Registers in accordance with the hardware control and protocol requirements defined in the HSIS Ref. B4.</w:t>
            </w:r>
          </w:p>
          <w:p w14:paraId="0C6F9F4A" w14:textId="77777777" w:rsidR="00C63E25" w:rsidRPr="00350027" w:rsidRDefault="00C63E25" w:rsidP="00F33256">
            <w:pPr>
              <w:rPr>
                <w:rFonts w:asciiTheme="minorHAnsi" w:hAnsiTheme="minorHAnsi"/>
                <w:i/>
                <w:iCs/>
              </w:rPr>
            </w:pPr>
          </w:p>
        </w:tc>
      </w:tr>
      <w:tr w:rsidR="00C63E25" w:rsidRPr="00350027" w14:paraId="4FF27ACD" w14:textId="77777777" w:rsidTr="00F33256">
        <w:tc>
          <w:tcPr>
            <w:tcW w:w="1559" w:type="dxa"/>
          </w:tcPr>
          <w:p w14:paraId="4A3757C5" w14:textId="77777777" w:rsidR="00C63E25" w:rsidRPr="00350027" w:rsidRDefault="00C63E25" w:rsidP="00F33256">
            <w:pPr>
              <w:rPr>
                <w:rFonts w:asciiTheme="minorHAnsi" w:hAnsiTheme="minorHAnsi"/>
                <w:i/>
                <w:iCs/>
              </w:rPr>
            </w:pPr>
          </w:p>
        </w:tc>
        <w:tc>
          <w:tcPr>
            <w:tcW w:w="9320" w:type="dxa"/>
          </w:tcPr>
          <w:p w14:paraId="482F0C2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955F80E" w14:textId="77777777" w:rsidTr="00F33256">
        <w:tc>
          <w:tcPr>
            <w:tcW w:w="1559" w:type="dxa"/>
          </w:tcPr>
          <w:p w14:paraId="245DF89F" w14:textId="77777777" w:rsidR="00C63E25" w:rsidRPr="00350027" w:rsidRDefault="00C63E25" w:rsidP="00F33256">
            <w:pPr>
              <w:rPr>
                <w:rFonts w:asciiTheme="minorHAnsi" w:hAnsiTheme="minorHAnsi"/>
                <w:i/>
                <w:iCs/>
              </w:rPr>
            </w:pPr>
          </w:p>
        </w:tc>
        <w:tc>
          <w:tcPr>
            <w:tcW w:w="9320" w:type="dxa"/>
          </w:tcPr>
          <w:p w14:paraId="44179FB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E93E6B7" w14:textId="77777777" w:rsidTr="00F33256">
        <w:tc>
          <w:tcPr>
            <w:tcW w:w="1559" w:type="dxa"/>
          </w:tcPr>
          <w:p w14:paraId="521A181D" w14:textId="77777777" w:rsidR="00C63E25" w:rsidRPr="00350027" w:rsidRDefault="00C63E25" w:rsidP="00F33256">
            <w:pPr>
              <w:rPr>
                <w:rFonts w:asciiTheme="minorHAnsi" w:hAnsiTheme="minorHAnsi"/>
                <w:i/>
                <w:iCs/>
              </w:rPr>
            </w:pPr>
          </w:p>
        </w:tc>
        <w:tc>
          <w:tcPr>
            <w:tcW w:w="9320" w:type="dxa"/>
          </w:tcPr>
          <w:p w14:paraId="4E1BE10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B06BDEB" w14:textId="77777777" w:rsidR="00C63E25" w:rsidRPr="00350027" w:rsidRDefault="00C63E25" w:rsidP="00C63E25">
      <w:pPr>
        <w:rPr>
          <w:rFonts w:asciiTheme="minorHAnsi" w:hAnsiTheme="minorHAnsi"/>
        </w:rPr>
      </w:pPr>
    </w:p>
    <w:p w14:paraId="3CB0A62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8E697E5" w14:textId="77777777" w:rsidTr="00F33256">
        <w:tc>
          <w:tcPr>
            <w:tcW w:w="1559" w:type="dxa"/>
          </w:tcPr>
          <w:p w14:paraId="5FE21DF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MRJ_SCU_STC_SRS_517</w:t>
            </w:r>
          </w:p>
        </w:tc>
        <w:tc>
          <w:tcPr>
            <w:tcW w:w="9320" w:type="dxa"/>
          </w:tcPr>
          <w:p w14:paraId="00A3C49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eCAN Registers in accordance with the hardware control and protocol requirements defined in the HSIS Ref. B4.</w:t>
            </w:r>
          </w:p>
          <w:p w14:paraId="25B91851" w14:textId="77777777" w:rsidR="00C63E25" w:rsidRPr="00350027" w:rsidRDefault="00C63E25" w:rsidP="00F33256">
            <w:pPr>
              <w:rPr>
                <w:rFonts w:asciiTheme="minorHAnsi" w:hAnsiTheme="minorHAnsi"/>
                <w:i/>
                <w:iCs/>
              </w:rPr>
            </w:pPr>
          </w:p>
        </w:tc>
      </w:tr>
      <w:tr w:rsidR="00C63E25" w:rsidRPr="00350027" w14:paraId="29B424BA" w14:textId="77777777" w:rsidTr="00F33256">
        <w:tc>
          <w:tcPr>
            <w:tcW w:w="1559" w:type="dxa"/>
          </w:tcPr>
          <w:p w14:paraId="515E0192" w14:textId="77777777" w:rsidR="00C63E25" w:rsidRPr="00350027" w:rsidRDefault="00C63E25" w:rsidP="00F33256">
            <w:pPr>
              <w:rPr>
                <w:rFonts w:asciiTheme="minorHAnsi" w:hAnsiTheme="minorHAnsi"/>
                <w:i/>
                <w:iCs/>
              </w:rPr>
            </w:pPr>
          </w:p>
        </w:tc>
        <w:tc>
          <w:tcPr>
            <w:tcW w:w="9320" w:type="dxa"/>
          </w:tcPr>
          <w:p w14:paraId="1E6F2A3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83071DF" w14:textId="77777777" w:rsidTr="00F33256">
        <w:tc>
          <w:tcPr>
            <w:tcW w:w="1559" w:type="dxa"/>
          </w:tcPr>
          <w:p w14:paraId="7EF1C0BE" w14:textId="77777777" w:rsidR="00C63E25" w:rsidRPr="00350027" w:rsidRDefault="00C63E25" w:rsidP="00F33256">
            <w:pPr>
              <w:rPr>
                <w:rFonts w:asciiTheme="minorHAnsi" w:hAnsiTheme="minorHAnsi"/>
                <w:i/>
                <w:iCs/>
              </w:rPr>
            </w:pPr>
          </w:p>
        </w:tc>
        <w:tc>
          <w:tcPr>
            <w:tcW w:w="9320" w:type="dxa"/>
          </w:tcPr>
          <w:p w14:paraId="1B7C3CA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4386039" w14:textId="77777777" w:rsidTr="00F33256">
        <w:tc>
          <w:tcPr>
            <w:tcW w:w="1559" w:type="dxa"/>
          </w:tcPr>
          <w:p w14:paraId="458D3441" w14:textId="77777777" w:rsidR="00C63E25" w:rsidRPr="00350027" w:rsidRDefault="00C63E25" w:rsidP="00F33256">
            <w:pPr>
              <w:rPr>
                <w:rFonts w:asciiTheme="minorHAnsi" w:hAnsiTheme="minorHAnsi"/>
                <w:i/>
                <w:iCs/>
              </w:rPr>
            </w:pPr>
          </w:p>
        </w:tc>
        <w:tc>
          <w:tcPr>
            <w:tcW w:w="9320" w:type="dxa"/>
          </w:tcPr>
          <w:p w14:paraId="551A7CF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1D064C4" w14:textId="77777777" w:rsidR="00C63E25" w:rsidRPr="00350027" w:rsidRDefault="00C63E25" w:rsidP="00C63E25">
      <w:pPr>
        <w:rPr>
          <w:rFonts w:asciiTheme="minorHAnsi" w:hAnsiTheme="minorHAnsi"/>
        </w:rPr>
      </w:pPr>
    </w:p>
    <w:p w14:paraId="22B6890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30F73C1" w14:textId="77777777" w:rsidTr="00F33256">
        <w:tc>
          <w:tcPr>
            <w:tcW w:w="1559" w:type="dxa"/>
          </w:tcPr>
          <w:p w14:paraId="4FB277A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MRJ_SCU_STC_SRS_520</w:t>
            </w:r>
          </w:p>
        </w:tc>
        <w:tc>
          <w:tcPr>
            <w:tcW w:w="9320" w:type="dxa"/>
          </w:tcPr>
          <w:p w14:paraId="0CA5136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SPI-A Registers in accordance with the hardware control and protocol requirements defined in the HSIS Ref. B4.</w:t>
            </w:r>
          </w:p>
          <w:p w14:paraId="33E6A9DE" w14:textId="77777777" w:rsidR="00C63E25" w:rsidRPr="00350027" w:rsidRDefault="00C63E25" w:rsidP="00F33256">
            <w:pPr>
              <w:rPr>
                <w:rFonts w:asciiTheme="minorHAnsi" w:hAnsiTheme="minorHAnsi"/>
                <w:i/>
                <w:iCs/>
              </w:rPr>
            </w:pPr>
          </w:p>
        </w:tc>
      </w:tr>
      <w:tr w:rsidR="00C63E25" w:rsidRPr="00350027" w14:paraId="7BA1AA88" w14:textId="77777777" w:rsidTr="00F33256">
        <w:tc>
          <w:tcPr>
            <w:tcW w:w="1559" w:type="dxa"/>
          </w:tcPr>
          <w:p w14:paraId="72D87F3D" w14:textId="77777777" w:rsidR="00C63E25" w:rsidRPr="00350027" w:rsidRDefault="00C63E25" w:rsidP="00F33256">
            <w:pPr>
              <w:rPr>
                <w:rFonts w:asciiTheme="minorHAnsi" w:hAnsiTheme="minorHAnsi"/>
                <w:i/>
                <w:iCs/>
              </w:rPr>
            </w:pPr>
          </w:p>
        </w:tc>
        <w:tc>
          <w:tcPr>
            <w:tcW w:w="9320" w:type="dxa"/>
          </w:tcPr>
          <w:p w14:paraId="769635F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9AD68FB" w14:textId="77777777" w:rsidTr="00F33256">
        <w:tc>
          <w:tcPr>
            <w:tcW w:w="1559" w:type="dxa"/>
          </w:tcPr>
          <w:p w14:paraId="04182736" w14:textId="77777777" w:rsidR="00C63E25" w:rsidRPr="00350027" w:rsidRDefault="00C63E25" w:rsidP="00F33256">
            <w:pPr>
              <w:rPr>
                <w:rFonts w:asciiTheme="minorHAnsi" w:hAnsiTheme="minorHAnsi"/>
                <w:i/>
                <w:iCs/>
              </w:rPr>
            </w:pPr>
          </w:p>
        </w:tc>
        <w:tc>
          <w:tcPr>
            <w:tcW w:w="9320" w:type="dxa"/>
          </w:tcPr>
          <w:p w14:paraId="2DA4E33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BB0DF4E" w14:textId="77777777" w:rsidTr="00F33256">
        <w:tc>
          <w:tcPr>
            <w:tcW w:w="1559" w:type="dxa"/>
          </w:tcPr>
          <w:p w14:paraId="7CA14144" w14:textId="77777777" w:rsidR="00C63E25" w:rsidRPr="00350027" w:rsidRDefault="00C63E25" w:rsidP="00F33256">
            <w:pPr>
              <w:rPr>
                <w:rFonts w:asciiTheme="minorHAnsi" w:hAnsiTheme="minorHAnsi"/>
                <w:i/>
                <w:iCs/>
              </w:rPr>
            </w:pPr>
          </w:p>
        </w:tc>
        <w:tc>
          <w:tcPr>
            <w:tcW w:w="9320" w:type="dxa"/>
          </w:tcPr>
          <w:p w14:paraId="5151D6F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B738CCD" w14:textId="77777777" w:rsidR="00C63E25" w:rsidRPr="00350027" w:rsidRDefault="00C63E25" w:rsidP="00C63E25">
      <w:pPr>
        <w:rPr>
          <w:rFonts w:asciiTheme="minorHAnsi" w:hAnsiTheme="minorHAnsi"/>
        </w:rPr>
      </w:pPr>
    </w:p>
    <w:p w14:paraId="7AED69A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A997098" w14:textId="77777777" w:rsidTr="00F33256">
        <w:tc>
          <w:tcPr>
            <w:tcW w:w="1559" w:type="dxa"/>
          </w:tcPr>
          <w:p w14:paraId="00FB8CC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MRJ_SCU_STC_SRS_525</w:t>
            </w:r>
          </w:p>
        </w:tc>
        <w:tc>
          <w:tcPr>
            <w:tcW w:w="9320" w:type="dxa"/>
          </w:tcPr>
          <w:p w14:paraId="4D53947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McBSP Registers in accordance with the hardware control and protocol requirements defined in the HSIS Ref. B4.</w:t>
            </w:r>
          </w:p>
          <w:p w14:paraId="1A737698" w14:textId="77777777" w:rsidR="00C63E25" w:rsidRPr="00350027" w:rsidRDefault="00C63E25" w:rsidP="00F33256">
            <w:pPr>
              <w:rPr>
                <w:rFonts w:asciiTheme="minorHAnsi" w:hAnsiTheme="minorHAnsi"/>
                <w:i/>
                <w:iCs/>
              </w:rPr>
            </w:pPr>
          </w:p>
        </w:tc>
      </w:tr>
      <w:tr w:rsidR="00C63E25" w:rsidRPr="00350027" w14:paraId="7744F7C2" w14:textId="77777777" w:rsidTr="00F33256">
        <w:tc>
          <w:tcPr>
            <w:tcW w:w="1559" w:type="dxa"/>
          </w:tcPr>
          <w:p w14:paraId="4B816D15" w14:textId="77777777" w:rsidR="00C63E25" w:rsidRPr="00350027" w:rsidRDefault="00C63E25" w:rsidP="00F33256">
            <w:pPr>
              <w:rPr>
                <w:rFonts w:asciiTheme="minorHAnsi" w:hAnsiTheme="minorHAnsi"/>
                <w:i/>
                <w:iCs/>
              </w:rPr>
            </w:pPr>
          </w:p>
        </w:tc>
        <w:tc>
          <w:tcPr>
            <w:tcW w:w="9320" w:type="dxa"/>
          </w:tcPr>
          <w:p w14:paraId="3F428DC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83882A4" w14:textId="77777777" w:rsidTr="00F33256">
        <w:tc>
          <w:tcPr>
            <w:tcW w:w="1559" w:type="dxa"/>
          </w:tcPr>
          <w:p w14:paraId="2BE1B4BB" w14:textId="77777777" w:rsidR="00C63E25" w:rsidRPr="00350027" w:rsidRDefault="00C63E25" w:rsidP="00F33256">
            <w:pPr>
              <w:rPr>
                <w:rFonts w:asciiTheme="minorHAnsi" w:hAnsiTheme="minorHAnsi"/>
                <w:i/>
                <w:iCs/>
              </w:rPr>
            </w:pPr>
          </w:p>
        </w:tc>
        <w:tc>
          <w:tcPr>
            <w:tcW w:w="9320" w:type="dxa"/>
          </w:tcPr>
          <w:p w14:paraId="0CDF29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AF3CDFC" w14:textId="77777777" w:rsidTr="00F33256">
        <w:tc>
          <w:tcPr>
            <w:tcW w:w="1559" w:type="dxa"/>
          </w:tcPr>
          <w:p w14:paraId="5AF8B042" w14:textId="77777777" w:rsidR="00C63E25" w:rsidRPr="00350027" w:rsidRDefault="00C63E25" w:rsidP="00F33256">
            <w:pPr>
              <w:rPr>
                <w:rFonts w:asciiTheme="minorHAnsi" w:hAnsiTheme="minorHAnsi"/>
                <w:i/>
                <w:iCs/>
              </w:rPr>
            </w:pPr>
          </w:p>
        </w:tc>
        <w:tc>
          <w:tcPr>
            <w:tcW w:w="9320" w:type="dxa"/>
          </w:tcPr>
          <w:p w14:paraId="118EB64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632109D" w14:textId="77777777" w:rsidR="00C63E25" w:rsidRPr="00350027" w:rsidRDefault="00C63E25" w:rsidP="00C63E25">
      <w:pPr>
        <w:rPr>
          <w:rFonts w:asciiTheme="minorHAnsi" w:hAnsiTheme="minorHAnsi"/>
        </w:rPr>
      </w:pPr>
    </w:p>
    <w:p w14:paraId="29B44F9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5B342DC" w14:textId="77777777" w:rsidTr="00F33256">
        <w:tc>
          <w:tcPr>
            <w:tcW w:w="1559" w:type="dxa"/>
          </w:tcPr>
          <w:p w14:paraId="055E5E0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MRJ_SCU_STC_SRS_518</w:t>
            </w:r>
          </w:p>
        </w:tc>
        <w:tc>
          <w:tcPr>
            <w:tcW w:w="9320" w:type="dxa"/>
          </w:tcPr>
          <w:p w14:paraId="1049E3E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Flash and OTP Registers in accordance with the hardware control and protocol requirements defined in the HSIS Ref. B4.</w:t>
            </w:r>
          </w:p>
          <w:p w14:paraId="7DB9A31B" w14:textId="77777777" w:rsidR="00C63E25" w:rsidRPr="00350027" w:rsidRDefault="00C63E25" w:rsidP="00F33256">
            <w:pPr>
              <w:rPr>
                <w:rFonts w:asciiTheme="minorHAnsi" w:hAnsiTheme="minorHAnsi"/>
                <w:i/>
                <w:iCs/>
              </w:rPr>
            </w:pPr>
          </w:p>
        </w:tc>
      </w:tr>
      <w:tr w:rsidR="00C63E25" w:rsidRPr="00350027" w14:paraId="562EAC25" w14:textId="77777777" w:rsidTr="00F33256">
        <w:tc>
          <w:tcPr>
            <w:tcW w:w="1559" w:type="dxa"/>
          </w:tcPr>
          <w:p w14:paraId="5918DC18" w14:textId="77777777" w:rsidR="00C63E25" w:rsidRPr="00350027" w:rsidRDefault="00C63E25" w:rsidP="00F33256">
            <w:pPr>
              <w:rPr>
                <w:rFonts w:asciiTheme="minorHAnsi" w:hAnsiTheme="minorHAnsi"/>
                <w:i/>
                <w:iCs/>
              </w:rPr>
            </w:pPr>
          </w:p>
        </w:tc>
        <w:tc>
          <w:tcPr>
            <w:tcW w:w="9320" w:type="dxa"/>
          </w:tcPr>
          <w:p w14:paraId="29C06D5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792C623" w14:textId="77777777" w:rsidTr="00F33256">
        <w:tc>
          <w:tcPr>
            <w:tcW w:w="1559" w:type="dxa"/>
          </w:tcPr>
          <w:p w14:paraId="578EDA9C" w14:textId="77777777" w:rsidR="00C63E25" w:rsidRPr="00350027" w:rsidRDefault="00C63E25" w:rsidP="00F33256">
            <w:pPr>
              <w:rPr>
                <w:rFonts w:asciiTheme="minorHAnsi" w:hAnsiTheme="minorHAnsi"/>
                <w:i/>
                <w:iCs/>
              </w:rPr>
            </w:pPr>
          </w:p>
        </w:tc>
        <w:tc>
          <w:tcPr>
            <w:tcW w:w="9320" w:type="dxa"/>
          </w:tcPr>
          <w:p w14:paraId="1E65845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57621FE" w14:textId="77777777" w:rsidTr="00F33256">
        <w:tc>
          <w:tcPr>
            <w:tcW w:w="1559" w:type="dxa"/>
          </w:tcPr>
          <w:p w14:paraId="14C7FFF7" w14:textId="77777777" w:rsidR="00C63E25" w:rsidRPr="00350027" w:rsidRDefault="00C63E25" w:rsidP="00F33256">
            <w:pPr>
              <w:rPr>
                <w:rFonts w:asciiTheme="minorHAnsi" w:hAnsiTheme="minorHAnsi"/>
                <w:i/>
                <w:iCs/>
              </w:rPr>
            </w:pPr>
          </w:p>
        </w:tc>
        <w:tc>
          <w:tcPr>
            <w:tcW w:w="9320" w:type="dxa"/>
          </w:tcPr>
          <w:p w14:paraId="57B352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002BA87" w14:textId="77777777" w:rsidR="00C63E25" w:rsidRPr="00350027" w:rsidRDefault="00C63E25" w:rsidP="00C63E25">
      <w:pPr>
        <w:rPr>
          <w:rFonts w:asciiTheme="minorHAnsi" w:hAnsiTheme="minorHAnsi"/>
        </w:rPr>
      </w:pPr>
    </w:p>
    <w:p w14:paraId="33BAC22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43FB934" w14:textId="77777777" w:rsidTr="00F33256">
        <w:tc>
          <w:tcPr>
            <w:tcW w:w="1559" w:type="dxa"/>
          </w:tcPr>
          <w:p w14:paraId="1EB74EC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MRJ_SCU_STC_SRS_519</w:t>
            </w:r>
          </w:p>
        </w:tc>
        <w:tc>
          <w:tcPr>
            <w:tcW w:w="9320" w:type="dxa"/>
          </w:tcPr>
          <w:p w14:paraId="7955DE6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XINTF Registers in accordance with the hardware control and protocol requirements defined in the HSIS Ref. B4.</w:t>
            </w:r>
          </w:p>
          <w:p w14:paraId="6E4181B6" w14:textId="77777777" w:rsidR="00C63E25" w:rsidRPr="00350027" w:rsidRDefault="00C63E25" w:rsidP="00F33256">
            <w:pPr>
              <w:rPr>
                <w:rFonts w:asciiTheme="minorHAnsi" w:hAnsiTheme="minorHAnsi"/>
              </w:rPr>
            </w:pPr>
          </w:p>
          <w:p w14:paraId="621A05CC" w14:textId="77777777" w:rsidR="00C63E25" w:rsidRPr="00350027" w:rsidRDefault="00C63E25" w:rsidP="00F33256">
            <w:pPr>
              <w:rPr>
                <w:rFonts w:asciiTheme="minorHAnsi" w:hAnsiTheme="minorHAnsi"/>
              </w:rPr>
            </w:pPr>
            <w:r w:rsidRPr="00350027">
              <w:rPr>
                <w:rFonts w:asciiTheme="minorHAnsi" w:hAnsiTheme="minorHAnsi"/>
              </w:rPr>
              <w:t>Note: Zone 1 used for ARINC, Zone 2 used for memory mapped I/O, Zones 6 and 7 not used.</w:t>
            </w:r>
          </w:p>
          <w:p w14:paraId="1B5D457E" w14:textId="77777777" w:rsidR="00C63E25" w:rsidRPr="00350027" w:rsidRDefault="00C63E25" w:rsidP="00F33256">
            <w:pPr>
              <w:rPr>
                <w:rFonts w:asciiTheme="minorHAnsi" w:hAnsiTheme="minorHAnsi"/>
                <w:i/>
                <w:iCs/>
              </w:rPr>
            </w:pPr>
          </w:p>
        </w:tc>
      </w:tr>
      <w:tr w:rsidR="00C63E25" w:rsidRPr="00350027" w14:paraId="4E78BE4D" w14:textId="77777777" w:rsidTr="00F33256">
        <w:tc>
          <w:tcPr>
            <w:tcW w:w="1559" w:type="dxa"/>
          </w:tcPr>
          <w:p w14:paraId="7BB0F633" w14:textId="77777777" w:rsidR="00C63E25" w:rsidRPr="00350027" w:rsidRDefault="00C63E25" w:rsidP="00F33256">
            <w:pPr>
              <w:rPr>
                <w:rFonts w:asciiTheme="minorHAnsi" w:hAnsiTheme="minorHAnsi"/>
                <w:i/>
                <w:iCs/>
              </w:rPr>
            </w:pPr>
          </w:p>
        </w:tc>
        <w:tc>
          <w:tcPr>
            <w:tcW w:w="9320" w:type="dxa"/>
          </w:tcPr>
          <w:p w14:paraId="4EE1FB7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678CBFB" w14:textId="77777777" w:rsidTr="00F33256">
        <w:tc>
          <w:tcPr>
            <w:tcW w:w="1559" w:type="dxa"/>
          </w:tcPr>
          <w:p w14:paraId="0929610C" w14:textId="77777777" w:rsidR="00C63E25" w:rsidRPr="00350027" w:rsidRDefault="00C63E25" w:rsidP="00F33256">
            <w:pPr>
              <w:rPr>
                <w:rFonts w:asciiTheme="minorHAnsi" w:hAnsiTheme="minorHAnsi"/>
                <w:i/>
                <w:iCs/>
              </w:rPr>
            </w:pPr>
          </w:p>
        </w:tc>
        <w:tc>
          <w:tcPr>
            <w:tcW w:w="9320" w:type="dxa"/>
          </w:tcPr>
          <w:p w14:paraId="137CD15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70B1683" w14:textId="77777777" w:rsidTr="00F33256">
        <w:tc>
          <w:tcPr>
            <w:tcW w:w="1559" w:type="dxa"/>
          </w:tcPr>
          <w:p w14:paraId="533624F0" w14:textId="77777777" w:rsidR="00C63E25" w:rsidRPr="00350027" w:rsidRDefault="00C63E25" w:rsidP="00F33256">
            <w:pPr>
              <w:rPr>
                <w:rFonts w:asciiTheme="minorHAnsi" w:hAnsiTheme="minorHAnsi"/>
                <w:i/>
                <w:iCs/>
              </w:rPr>
            </w:pPr>
          </w:p>
        </w:tc>
        <w:tc>
          <w:tcPr>
            <w:tcW w:w="9320" w:type="dxa"/>
          </w:tcPr>
          <w:p w14:paraId="5F33F35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F6B8B7D" w14:textId="77777777" w:rsidR="00C63E25" w:rsidRPr="00350027" w:rsidRDefault="00C63E25" w:rsidP="00C63E25">
      <w:pPr>
        <w:rPr>
          <w:rFonts w:asciiTheme="minorHAnsi" w:hAnsiTheme="minorHAnsi"/>
        </w:rPr>
      </w:pPr>
    </w:p>
    <w:p w14:paraId="4BD3037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014042A" w14:textId="77777777" w:rsidTr="00F33256">
        <w:tc>
          <w:tcPr>
            <w:tcW w:w="1559" w:type="dxa"/>
          </w:tcPr>
          <w:p w14:paraId="7938C9E3"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MRJ_SCU_STC_SRS_125</w:t>
            </w:r>
          </w:p>
        </w:tc>
        <w:tc>
          <w:tcPr>
            <w:tcW w:w="9320" w:type="dxa"/>
          </w:tcPr>
          <w:p w14:paraId="12A60B9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DEI-1085 ARINC Transceiver #1 Device Control Register at address 0x4001 of Zone 1 XINTF in accordance with the hardware control and protocol requirements defined in the HSIS Ref. B4.</w:t>
            </w:r>
          </w:p>
          <w:p w14:paraId="07187382" w14:textId="77777777" w:rsidR="00C63E25" w:rsidRPr="00350027" w:rsidRDefault="00C63E25" w:rsidP="00F33256">
            <w:pPr>
              <w:rPr>
                <w:rFonts w:asciiTheme="minorHAnsi" w:hAnsiTheme="minorHAnsi"/>
                <w:i/>
                <w:iCs/>
              </w:rPr>
            </w:pPr>
          </w:p>
        </w:tc>
      </w:tr>
      <w:tr w:rsidR="00C63E25" w:rsidRPr="00350027" w14:paraId="6E6A1F3F" w14:textId="77777777" w:rsidTr="00F33256">
        <w:tc>
          <w:tcPr>
            <w:tcW w:w="1559" w:type="dxa"/>
          </w:tcPr>
          <w:p w14:paraId="2AF0931B" w14:textId="77777777" w:rsidR="00C63E25" w:rsidRPr="00350027" w:rsidRDefault="00C63E25" w:rsidP="00F33256">
            <w:pPr>
              <w:rPr>
                <w:rFonts w:asciiTheme="minorHAnsi" w:hAnsiTheme="minorHAnsi"/>
                <w:i/>
                <w:iCs/>
              </w:rPr>
            </w:pPr>
          </w:p>
        </w:tc>
        <w:tc>
          <w:tcPr>
            <w:tcW w:w="9320" w:type="dxa"/>
          </w:tcPr>
          <w:p w14:paraId="6A48301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69124B6" w14:textId="77777777" w:rsidTr="00F33256">
        <w:tc>
          <w:tcPr>
            <w:tcW w:w="1559" w:type="dxa"/>
          </w:tcPr>
          <w:p w14:paraId="783DB0DD" w14:textId="77777777" w:rsidR="00C63E25" w:rsidRPr="00350027" w:rsidRDefault="00C63E25" w:rsidP="00F33256">
            <w:pPr>
              <w:rPr>
                <w:rFonts w:asciiTheme="minorHAnsi" w:hAnsiTheme="minorHAnsi"/>
                <w:i/>
                <w:iCs/>
              </w:rPr>
            </w:pPr>
          </w:p>
        </w:tc>
        <w:tc>
          <w:tcPr>
            <w:tcW w:w="9320" w:type="dxa"/>
          </w:tcPr>
          <w:p w14:paraId="71B70D9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5C40F6B" w14:textId="77777777" w:rsidTr="00F33256">
        <w:tc>
          <w:tcPr>
            <w:tcW w:w="1559" w:type="dxa"/>
          </w:tcPr>
          <w:p w14:paraId="593A1F46" w14:textId="77777777" w:rsidR="00C63E25" w:rsidRPr="00350027" w:rsidRDefault="00C63E25" w:rsidP="00F33256">
            <w:pPr>
              <w:rPr>
                <w:rFonts w:asciiTheme="minorHAnsi" w:hAnsiTheme="minorHAnsi"/>
                <w:i/>
                <w:iCs/>
              </w:rPr>
            </w:pPr>
          </w:p>
        </w:tc>
        <w:tc>
          <w:tcPr>
            <w:tcW w:w="9320" w:type="dxa"/>
          </w:tcPr>
          <w:p w14:paraId="25CEB35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D902F6C" w14:textId="77777777" w:rsidR="00C63E25" w:rsidRPr="00350027" w:rsidRDefault="00C63E25" w:rsidP="00C63E25">
      <w:pPr>
        <w:rPr>
          <w:rFonts w:asciiTheme="minorHAnsi" w:hAnsiTheme="minorHAnsi"/>
        </w:rPr>
      </w:pPr>
    </w:p>
    <w:p w14:paraId="2F781AE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E81694F" w14:textId="77777777" w:rsidTr="00F33256">
        <w:tc>
          <w:tcPr>
            <w:tcW w:w="1559" w:type="dxa"/>
          </w:tcPr>
          <w:p w14:paraId="2DABD8A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MRJ_SCU_STC_SRS_522</w:t>
            </w:r>
          </w:p>
        </w:tc>
        <w:tc>
          <w:tcPr>
            <w:tcW w:w="9320" w:type="dxa"/>
          </w:tcPr>
          <w:p w14:paraId="34A3008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DEI-1085 ARINC Transceiver #2 Device Control Register at address 0x4011 of Zone 1 XINTF in accordance with the hardware control and protocol requirements defined in the HSIS Ref. B4.</w:t>
            </w:r>
          </w:p>
          <w:p w14:paraId="6C589CB9" w14:textId="77777777" w:rsidR="00C63E25" w:rsidRPr="00350027" w:rsidRDefault="00C63E25" w:rsidP="00F33256">
            <w:pPr>
              <w:rPr>
                <w:rFonts w:asciiTheme="minorHAnsi" w:hAnsiTheme="minorHAnsi"/>
                <w:i/>
                <w:iCs/>
              </w:rPr>
            </w:pPr>
          </w:p>
        </w:tc>
      </w:tr>
      <w:tr w:rsidR="00C63E25" w:rsidRPr="00350027" w14:paraId="213FF316" w14:textId="77777777" w:rsidTr="00F33256">
        <w:tc>
          <w:tcPr>
            <w:tcW w:w="1559" w:type="dxa"/>
          </w:tcPr>
          <w:p w14:paraId="65B1B82A" w14:textId="77777777" w:rsidR="00C63E25" w:rsidRPr="00350027" w:rsidRDefault="00C63E25" w:rsidP="00F33256">
            <w:pPr>
              <w:rPr>
                <w:rFonts w:asciiTheme="minorHAnsi" w:hAnsiTheme="minorHAnsi"/>
                <w:i/>
                <w:iCs/>
              </w:rPr>
            </w:pPr>
          </w:p>
        </w:tc>
        <w:tc>
          <w:tcPr>
            <w:tcW w:w="9320" w:type="dxa"/>
          </w:tcPr>
          <w:p w14:paraId="6DF3137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B4BF454" w14:textId="77777777" w:rsidTr="00F33256">
        <w:tc>
          <w:tcPr>
            <w:tcW w:w="1559" w:type="dxa"/>
          </w:tcPr>
          <w:p w14:paraId="2D5D67E3" w14:textId="77777777" w:rsidR="00C63E25" w:rsidRPr="00350027" w:rsidRDefault="00C63E25" w:rsidP="00F33256">
            <w:pPr>
              <w:rPr>
                <w:rFonts w:asciiTheme="minorHAnsi" w:hAnsiTheme="minorHAnsi"/>
                <w:i/>
                <w:iCs/>
              </w:rPr>
            </w:pPr>
          </w:p>
        </w:tc>
        <w:tc>
          <w:tcPr>
            <w:tcW w:w="9320" w:type="dxa"/>
          </w:tcPr>
          <w:p w14:paraId="7367419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A754C43" w14:textId="77777777" w:rsidTr="00F33256">
        <w:tc>
          <w:tcPr>
            <w:tcW w:w="1559" w:type="dxa"/>
          </w:tcPr>
          <w:p w14:paraId="0BE91675" w14:textId="77777777" w:rsidR="00C63E25" w:rsidRPr="00350027" w:rsidRDefault="00C63E25" w:rsidP="00F33256">
            <w:pPr>
              <w:rPr>
                <w:rFonts w:asciiTheme="minorHAnsi" w:hAnsiTheme="minorHAnsi"/>
                <w:i/>
                <w:iCs/>
              </w:rPr>
            </w:pPr>
          </w:p>
        </w:tc>
        <w:tc>
          <w:tcPr>
            <w:tcW w:w="9320" w:type="dxa"/>
          </w:tcPr>
          <w:p w14:paraId="080F351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0FB7F0F" w14:textId="77777777" w:rsidR="00C63E25" w:rsidRPr="00350027" w:rsidRDefault="00C63E25" w:rsidP="00C63E25">
      <w:pPr>
        <w:rPr>
          <w:rFonts w:asciiTheme="minorHAnsi" w:hAnsiTheme="minorHAnsi"/>
        </w:rPr>
      </w:pPr>
    </w:p>
    <w:p w14:paraId="1B46185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79C5BDD" w14:textId="77777777" w:rsidTr="00F33256">
        <w:tc>
          <w:tcPr>
            <w:tcW w:w="1559" w:type="dxa"/>
          </w:tcPr>
          <w:p w14:paraId="6B1FF2A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MRJ_SCU_STC_SRS_523</w:t>
            </w:r>
          </w:p>
        </w:tc>
        <w:tc>
          <w:tcPr>
            <w:tcW w:w="9320" w:type="dxa"/>
          </w:tcPr>
          <w:p w14:paraId="43ABF97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DEI-1085 ARINC Transceiver #3 Device Control Register at address 0x4021 of Zone 1 XINTF in accordance with the hardware control and protocol requirements defined in the HSIS Ref. B4.</w:t>
            </w:r>
          </w:p>
          <w:p w14:paraId="378DD7CB" w14:textId="77777777" w:rsidR="00C63E25" w:rsidRPr="00350027" w:rsidRDefault="00C63E25" w:rsidP="00F33256">
            <w:pPr>
              <w:rPr>
                <w:rFonts w:asciiTheme="minorHAnsi" w:hAnsiTheme="minorHAnsi"/>
                <w:i/>
                <w:iCs/>
              </w:rPr>
            </w:pPr>
          </w:p>
        </w:tc>
      </w:tr>
      <w:tr w:rsidR="00C63E25" w:rsidRPr="00350027" w14:paraId="0B8A91C2" w14:textId="77777777" w:rsidTr="00F33256">
        <w:tc>
          <w:tcPr>
            <w:tcW w:w="1559" w:type="dxa"/>
          </w:tcPr>
          <w:p w14:paraId="247D1450" w14:textId="77777777" w:rsidR="00C63E25" w:rsidRPr="00350027" w:rsidRDefault="00C63E25" w:rsidP="00F33256">
            <w:pPr>
              <w:rPr>
                <w:rFonts w:asciiTheme="minorHAnsi" w:hAnsiTheme="minorHAnsi"/>
                <w:i/>
                <w:iCs/>
              </w:rPr>
            </w:pPr>
          </w:p>
        </w:tc>
        <w:tc>
          <w:tcPr>
            <w:tcW w:w="9320" w:type="dxa"/>
          </w:tcPr>
          <w:p w14:paraId="6D81118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2AB770E" w14:textId="77777777" w:rsidTr="00F33256">
        <w:tc>
          <w:tcPr>
            <w:tcW w:w="1559" w:type="dxa"/>
          </w:tcPr>
          <w:p w14:paraId="5E0682FC" w14:textId="77777777" w:rsidR="00C63E25" w:rsidRPr="00350027" w:rsidRDefault="00C63E25" w:rsidP="00F33256">
            <w:pPr>
              <w:rPr>
                <w:rFonts w:asciiTheme="minorHAnsi" w:hAnsiTheme="minorHAnsi"/>
                <w:i/>
                <w:iCs/>
              </w:rPr>
            </w:pPr>
          </w:p>
        </w:tc>
        <w:tc>
          <w:tcPr>
            <w:tcW w:w="9320" w:type="dxa"/>
          </w:tcPr>
          <w:p w14:paraId="3ADBF0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1137EE0" w14:textId="77777777" w:rsidTr="00F33256">
        <w:tc>
          <w:tcPr>
            <w:tcW w:w="1559" w:type="dxa"/>
          </w:tcPr>
          <w:p w14:paraId="270325C2" w14:textId="77777777" w:rsidR="00C63E25" w:rsidRPr="00350027" w:rsidRDefault="00C63E25" w:rsidP="00F33256">
            <w:pPr>
              <w:rPr>
                <w:rFonts w:asciiTheme="minorHAnsi" w:hAnsiTheme="minorHAnsi"/>
                <w:i/>
                <w:iCs/>
              </w:rPr>
            </w:pPr>
          </w:p>
        </w:tc>
        <w:tc>
          <w:tcPr>
            <w:tcW w:w="9320" w:type="dxa"/>
          </w:tcPr>
          <w:p w14:paraId="3ECC5CD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F72321" w14:textId="77777777" w:rsidR="00C63E25" w:rsidRPr="00350027" w:rsidRDefault="00C63E25" w:rsidP="00C63E25">
      <w:pPr>
        <w:rPr>
          <w:rFonts w:asciiTheme="minorHAnsi" w:hAnsiTheme="minorHAnsi"/>
        </w:rPr>
      </w:pPr>
    </w:p>
    <w:p w14:paraId="5B0B74F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0A1C682" w14:textId="77777777" w:rsidTr="00F33256">
        <w:tc>
          <w:tcPr>
            <w:tcW w:w="1559" w:type="dxa"/>
          </w:tcPr>
          <w:p w14:paraId="6193089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MRJ_SCU_STC_SRS_1113</w:t>
            </w:r>
          </w:p>
        </w:tc>
        <w:tc>
          <w:tcPr>
            <w:tcW w:w="9320" w:type="dxa"/>
          </w:tcPr>
          <w:p w14:paraId="60BE438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perform a dummy read from Zone 2 in order to force the DSP chip select lines before a read-access from ARINC Zones 0 &amp; 1.</w:t>
            </w:r>
          </w:p>
          <w:p w14:paraId="7E32743A" w14:textId="77777777" w:rsidR="00C63E25" w:rsidRPr="00350027" w:rsidRDefault="00C63E25" w:rsidP="00F33256">
            <w:pPr>
              <w:rPr>
                <w:rFonts w:asciiTheme="minorHAnsi" w:hAnsiTheme="minorHAnsi"/>
                <w:i/>
                <w:iCs/>
              </w:rPr>
            </w:pPr>
          </w:p>
        </w:tc>
      </w:tr>
      <w:tr w:rsidR="00C63E25" w:rsidRPr="00350027" w14:paraId="5B7D11AC" w14:textId="77777777" w:rsidTr="00F33256">
        <w:tc>
          <w:tcPr>
            <w:tcW w:w="1559" w:type="dxa"/>
          </w:tcPr>
          <w:p w14:paraId="094969BB" w14:textId="77777777" w:rsidR="00C63E25" w:rsidRPr="00350027" w:rsidRDefault="00C63E25" w:rsidP="00F33256">
            <w:pPr>
              <w:rPr>
                <w:rFonts w:asciiTheme="minorHAnsi" w:hAnsiTheme="minorHAnsi"/>
                <w:i/>
                <w:iCs/>
              </w:rPr>
            </w:pPr>
          </w:p>
        </w:tc>
        <w:tc>
          <w:tcPr>
            <w:tcW w:w="9320" w:type="dxa"/>
          </w:tcPr>
          <w:p w14:paraId="6069F2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BD3AD6" w14:textId="77777777" w:rsidTr="00F33256">
        <w:tc>
          <w:tcPr>
            <w:tcW w:w="1559" w:type="dxa"/>
          </w:tcPr>
          <w:p w14:paraId="681BE573" w14:textId="77777777" w:rsidR="00C63E25" w:rsidRPr="00350027" w:rsidRDefault="00C63E25" w:rsidP="00F33256">
            <w:pPr>
              <w:rPr>
                <w:rFonts w:asciiTheme="minorHAnsi" w:hAnsiTheme="minorHAnsi"/>
                <w:i/>
                <w:iCs/>
              </w:rPr>
            </w:pPr>
          </w:p>
        </w:tc>
        <w:tc>
          <w:tcPr>
            <w:tcW w:w="9320" w:type="dxa"/>
          </w:tcPr>
          <w:p w14:paraId="113E512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BEC26B8" w14:textId="77777777" w:rsidTr="00F33256">
        <w:tc>
          <w:tcPr>
            <w:tcW w:w="1559" w:type="dxa"/>
          </w:tcPr>
          <w:p w14:paraId="5C86F783" w14:textId="77777777" w:rsidR="00C63E25" w:rsidRPr="00350027" w:rsidRDefault="00C63E25" w:rsidP="00F33256">
            <w:pPr>
              <w:rPr>
                <w:rFonts w:asciiTheme="minorHAnsi" w:hAnsiTheme="minorHAnsi"/>
                <w:i/>
                <w:iCs/>
              </w:rPr>
            </w:pPr>
          </w:p>
        </w:tc>
        <w:tc>
          <w:tcPr>
            <w:tcW w:w="9320" w:type="dxa"/>
          </w:tcPr>
          <w:p w14:paraId="40D239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963717" w14:textId="77777777" w:rsidR="00C63E25" w:rsidRPr="00350027" w:rsidRDefault="00C63E25" w:rsidP="00C63E25">
      <w:pPr>
        <w:rPr>
          <w:rFonts w:asciiTheme="minorHAnsi" w:hAnsiTheme="minorHAnsi"/>
        </w:rPr>
      </w:pPr>
    </w:p>
    <w:p w14:paraId="56CC237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34E4196" w14:textId="77777777" w:rsidTr="00F33256">
        <w:tc>
          <w:tcPr>
            <w:tcW w:w="1559" w:type="dxa"/>
          </w:tcPr>
          <w:p w14:paraId="7078F88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MRJ_SCU_STC_SRS_521</w:t>
            </w:r>
          </w:p>
        </w:tc>
        <w:tc>
          <w:tcPr>
            <w:tcW w:w="9320" w:type="dxa"/>
          </w:tcPr>
          <w:p w14:paraId="6BE30F4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DMCA1 ARINC 429 receiver in accordance with the HW/SW interface specification [ref B4] to keep only the labels listed for this interface in MRJ_SCU_STC_SRS_137.</w:t>
            </w:r>
          </w:p>
          <w:p w14:paraId="00CE3EDC" w14:textId="77777777" w:rsidR="00C63E25" w:rsidRPr="00350027" w:rsidRDefault="00C63E25" w:rsidP="00F33256">
            <w:pPr>
              <w:rPr>
                <w:rFonts w:asciiTheme="minorHAnsi" w:hAnsiTheme="minorHAnsi"/>
                <w:i/>
                <w:iCs/>
              </w:rPr>
            </w:pPr>
          </w:p>
        </w:tc>
      </w:tr>
      <w:tr w:rsidR="00C63E25" w:rsidRPr="00350027" w14:paraId="467AB393" w14:textId="77777777" w:rsidTr="00F33256">
        <w:tc>
          <w:tcPr>
            <w:tcW w:w="1559" w:type="dxa"/>
          </w:tcPr>
          <w:p w14:paraId="6C36CBCA" w14:textId="77777777" w:rsidR="00C63E25" w:rsidRPr="00350027" w:rsidRDefault="00C63E25" w:rsidP="00F33256">
            <w:pPr>
              <w:rPr>
                <w:rFonts w:asciiTheme="minorHAnsi" w:hAnsiTheme="minorHAnsi"/>
                <w:i/>
                <w:iCs/>
              </w:rPr>
            </w:pPr>
          </w:p>
        </w:tc>
        <w:tc>
          <w:tcPr>
            <w:tcW w:w="9320" w:type="dxa"/>
          </w:tcPr>
          <w:p w14:paraId="0D3507D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8ABF9A4" w14:textId="77777777" w:rsidTr="00F33256">
        <w:tc>
          <w:tcPr>
            <w:tcW w:w="1559" w:type="dxa"/>
          </w:tcPr>
          <w:p w14:paraId="6C47DA87" w14:textId="77777777" w:rsidR="00C63E25" w:rsidRPr="00350027" w:rsidRDefault="00C63E25" w:rsidP="00F33256">
            <w:pPr>
              <w:rPr>
                <w:rFonts w:asciiTheme="minorHAnsi" w:hAnsiTheme="minorHAnsi"/>
                <w:i/>
                <w:iCs/>
              </w:rPr>
            </w:pPr>
          </w:p>
        </w:tc>
        <w:tc>
          <w:tcPr>
            <w:tcW w:w="9320" w:type="dxa"/>
          </w:tcPr>
          <w:p w14:paraId="1B975BD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4D1FABA" w14:textId="77777777" w:rsidTr="00F33256">
        <w:tc>
          <w:tcPr>
            <w:tcW w:w="1559" w:type="dxa"/>
          </w:tcPr>
          <w:p w14:paraId="1894BF94" w14:textId="77777777" w:rsidR="00C63E25" w:rsidRPr="00350027" w:rsidRDefault="00C63E25" w:rsidP="00F33256">
            <w:pPr>
              <w:rPr>
                <w:rFonts w:asciiTheme="minorHAnsi" w:hAnsiTheme="minorHAnsi"/>
                <w:i/>
                <w:iCs/>
              </w:rPr>
            </w:pPr>
          </w:p>
        </w:tc>
        <w:tc>
          <w:tcPr>
            <w:tcW w:w="9320" w:type="dxa"/>
          </w:tcPr>
          <w:p w14:paraId="1D8650A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68C9167" w14:textId="77777777" w:rsidR="00C63E25" w:rsidRPr="00350027" w:rsidRDefault="00C63E25" w:rsidP="00C63E25">
      <w:pPr>
        <w:rPr>
          <w:rFonts w:asciiTheme="minorHAnsi" w:hAnsiTheme="minorHAnsi"/>
        </w:rPr>
      </w:pPr>
    </w:p>
    <w:p w14:paraId="19B3027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E2D09B9" w14:textId="77777777" w:rsidTr="00F33256">
        <w:tc>
          <w:tcPr>
            <w:tcW w:w="1559" w:type="dxa"/>
          </w:tcPr>
          <w:p w14:paraId="03729E9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MRJ_SCU_STC_SRS_127</w:t>
            </w:r>
          </w:p>
        </w:tc>
        <w:tc>
          <w:tcPr>
            <w:tcW w:w="9320" w:type="dxa"/>
          </w:tcPr>
          <w:p w14:paraId="5F3A0CD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DMCB1 ARINC 429 receiver in accordance with the HW/SW interface specification [ref B4] to keep only the labels listed for this interface in MRJ_SCU_STC_SRS_137.</w:t>
            </w:r>
          </w:p>
          <w:p w14:paraId="510CABF0" w14:textId="77777777" w:rsidR="00C63E25" w:rsidRPr="00350027" w:rsidRDefault="00C63E25" w:rsidP="00F33256">
            <w:pPr>
              <w:rPr>
                <w:rFonts w:asciiTheme="minorHAnsi" w:hAnsiTheme="minorHAnsi"/>
                <w:i/>
                <w:iCs/>
              </w:rPr>
            </w:pPr>
          </w:p>
        </w:tc>
      </w:tr>
      <w:tr w:rsidR="00C63E25" w:rsidRPr="00350027" w14:paraId="2D9AB928" w14:textId="77777777" w:rsidTr="00F33256">
        <w:tc>
          <w:tcPr>
            <w:tcW w:w="1559" w:type="dxa"/>
          </w:tcPr>
          <w:p w14:paraId="50DB01DB" w14:textId="77777777" w:rsidR="00C63E25" w:rsidRPr="00350027" w:rsidRDefault="00C63E25" w:rsidP="00F33256">
            <w:pPr>
              <w:rPr>
                <w:rFonts w:asciiTheme="minorHAnsi" w:hAnsiTheme="minorHAnsi"/>
                <w:i/>
                <w:iCs/>
              </w:rPr>
            </w:pPr>
          </w:p>
        </w:tc>
        <w:tc>
          <w:tcPr>
            <w:tcW w:w="9320" w:type="dxa"/>
          </w:tcPr>
          <w:p w14:paraId="7CE30DF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84D7547" w14:textId="77777777" w:rsidTr="00F33256">
        <w:tc>
          <w:tcPr>
            <w:tcW w:w="1559" w:type="dxa"/>
          </w:tcPr>
          <w:p w14:paraId="23BE0EDF" w14:textId="77777777" w:rsidR="00C63E25" w:rsidRPr="00350027" w:rsidRDefault="00C63E25" w:rsidP="00F33256">
            <w:pPr>
              <w:rPr>
                <w:rFonts w:asciiTheme="minorHAnsi" w:hAnsiTheme="minorHAnsi"/>
                <w:i/>
                <w:iCs/>
              </w:rPr>
            </w:pPr>
          </w:p>
        </w:tc>
        <w:tc>
          <w:tcPr>
            <w:tcW w:w="9320" w:type="dxa"/>
          </w:tcPr>
          <w:p w14:paraId="4D4D449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3AF5415" w14:textId="77777777" w:rsidTr="00F33256">
        <w:tc>
          <w:tcPr>
            <w:tcW w:w="1559" w:type="dxa"/>
          </w:tcPr>
          <w:p w14:paraId="3E98FA83" w14:textId="77777777" w:rsidR="00C63E25" w:rsidRPr="00350027" w:rsidRDefault="00C63E25" w:rsidP="00F33256">
            <w:pPr>
              <w:rPr>
                <w:rFonts w:asciiTheme="minorHAnsi" w:hAnsiTheme="minorHAnsi"/>
                <w:i/>
                <w:iCs/>
              </w:rPr>
            </w:pPr>
          </w:p>
        </w:tc>
        <w:tc>
          <w:tcPr>
            <w:tcW w:w="9320" w:type="dxa"/>
          </w:tcPr>
          <w:p w14:paraId="0DCF45A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839899C" w14:textId="77777777" w:rsidR="00C63E25" w:rsidRPr="00350027" w:rsidRDefault="00C63E25" w:rsidP="00C63E25">
      <w:pPr>
        <w:rPr>
          <w:rFonts w:asciiTheme="minorHAnsi" w:hAnsiTheme="minorHAnsi"/>
        </w:rPr>
      </w:pPr>
    </w:p>
    <w:p w14:paraId="326119A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B78396D" w14:textId="77777777" w:rsidTr="00F33256">
        <w:tc>
          <w:tcPr>
            <w:tcW w:w="1559" w:type="dxa"/>
          </w:tcPr>
          <w:p w14:paraId="5222492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MRJ_SCU_STC_SRS_129</w:t>
            </w:r>
          </w:p>
        </w:tc>
        <w:tc>
          <w:tcPr>
            <w:tcW w:w="9320" w:type="dxa"/>
          </w:tcPr>
          <w:p w14:paraId="085C3D9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ACE1B1 ARINC 429 receiver in accordance with the HW/SW interface specification [ref B4] to keep only the labels listed for this interface in MRJ_SCU_STC_SRS_137.</w:t>
            </w:r>
          </w:p>
          <w:p w14:paraId="55B2E7EC" w14:textId="77777777" w:rsidR="00C63E25" w:rsidRPr="00350027" w:rsidRDefault="00C63E25" w:rsidP="00F33256">
            <w:pPr>
              <w:rPr>
                <w:rFonts w:asciiTheme="minorHAnsi" w:hAnsiTheme="minorHAnsi"/>
                <w:i/>
                <w:iCs/>
              </w:rPr>
            </w:pPr>
          </w:p>
        </w:tc>
      </w:tr>
      <w:tr w:rsidR="00C63E25" w:rsidRPr="00350027" w14:paraId="7B9D4E50" w14:textId="77777777" w:rsidTr="00F33256">
        <w:tc>
          <w:tcPr>
            <w:tcW w:w="1559" w:type="dxa"/>
          </w:tcPr>
          <w:p w14:paraId="5E3FEBA1" w14:textId="77777777" w:rsidR="00C63E25" w:rsidRPr="00350027" w:rsidRDefault="00C63E25" w:rsidP="00F33256">
            <w:pPr>
              <w:rPr>
                <w:rFonts w:asciiTheme="minorHAnsi" w:hAnsiTheme="minorHAnsi"/>
                <w:i/>
                <w:iCs/>
              </w:rPr>
            </w:pPr>
          </w:p>
        </w:tc>
        <w:tc>
          <w:tcPr>
            <w:tcW w:w="9320" w:type="dxa"/>
          </w:tcPr>
          <w:p w14:paraId="553F61F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4BDC7B5" w14:textId="77777777" w:rsidTr="00F33256">
        <w:tc>
          <w:tcPr>
            <w:tcW w:w="1559" w:type="dxa"/>
          </w:tcPr>
          <w:p w14:paraId="5CD24540" w14:textId="77777777" w:rsidR="00C63E25" w:rsidRPr="00350027" w:rsidRDefault="00C63E25" w:rsidP="00F33256">
            <w:pPr>
              <w:rPr>
                <w:rFonts w:asciiTheme="minorHAnsi" w:hAnsiTheme="minorHAnsi"/>
                <w:i/>
                <w:iCs/>
              </w:rPr>
            </w:pPr>
          </w:p>
        </w:tc>
        <w:tc>
          <w:tcPr>
            <w:tcW w:w="9320" w:type="dxa"/>
          </w:tcPr>
          <w:p w14:paraId="09B7A19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ABE1B74" w14:textId="77777777" w:rsidTr="00F33256">
        <w:tc>
          <w:tcPr>
            <w:tcW w:w="1559" w:type="dxa"/>
          </w:tcPr>
          <w:p w14:paraId="5FA36602" w14:textId="77777777" w:rsidR="00C63E25" w:rsidRPr="00350027" w:rsidRDefault="00C63E25" w:rsidP="00F33256">
            <w:pPr>
              <w:rPr>
                <w:rFonts w:asciiTheme="minorHAnsi" w:hAnsiTheme="minorHAnsi"/>
                <w:i/>
                <w:iCs/>
              </w:rPr>
            </w:pPr>
          </w:p>
        </w:tc>
        <w:tc>
          <w:tcPr>
            <w:tcW w:w="9320" w:type="dxa"/>
          </w:tcPr>
          <w:p w14:paraId="1A8D533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A300D01" w14:textId="77777777" w:rsidR="00C63E25" w:rsidRPr="00350027" w:rsidRDefault="00C63E25" w:rsidP="00C63E25">
      <w:pPr>
        <w:rPr>
          <w:rFonts w:asciiTheme="minorHAnsi" w:hAnsiTheme="minorHAnsi"/>
        </w:rPr>
      </w:pPr>
    </w:p>
    <w:p w14:paraId="106FAD5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84981DA" w14:textId="77777777" w:rsidTr="00F33256">
        <w:tc>
          <w:tcPr>
            <w:tcW w:w="1559" w:type="dxa"/>
          </w:tcPr>
          <w:p w14:paraId="275AA5F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MRJ_SCU_STC_SRS_131</w:t>
            </w:r>
          </w:p>
        </w:tc>
        <w:tc>
          <w:tcPr>
            <w:tcW w:w="9320" w:type="dxa"/>
          </w:tcPr>
          <w:p w14:paraId="5B9EFFF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ACE2B1 ARINC 429 receiver in accordance with the HW/SW interface specification [ref B4] to keep only the labels listed for this interface in MRJ_SCU_STC_SRS_137.</w:t>
            </w:r>
          </w:p>
          <w:p w14:paraId="7DCEF993" w14:textId="77777777" w:rsidR="00C63E25" w:rsidRPr="00350027" w:rsidRDefault="00C63E25" w:rsidP="00F33256">
            <w:pPr>
              <w:rPr>
                <w:rFonts w:asciiTheme="minorHAnsi" w:hAnsiTheme="minorHAnsi"/>
                <w:i/>
                <w:iCs/>
              </w:rPr>
            </w:pPr>
          </w:p>
        </w:tc>
      </w:tr>
      <w:tr w:rsidR="00C63E25" w:rsidRPr="00350027" w14:paraId="35DB1AB6" w14:textId="77777777" w:rsidTr="00F33256">
        <w:tc>
          <w:tcPr>
            <w:tcW w:w="1559" w:type="dxa"/>
          </w:tcPr>
          <w:p w14:paraId="07074F02" w14:textId="77777777" w:rsidR="00C63E25" w:rsidRPr="00350027" w:rsidRDefault="00C63E25" w:rsidP="00F33256">
            <w:pPr>
              <w:rPr>
                <w:rFonts w:asciiTheme="minorHAnsi" w:hAnsiTheme="minorHAnsi"/>
                <w:i/>
                <w:iCs/>
              </w:rPr>
            </w:pPr>
          </w:p>
        </w:tc>
        <w:tc>
          <w:tcPr>
            <w:tcW w:w="9320" w:type="dxa"/>
          </w:tcPr>
          <w:p w14:paraId="3E6EA5C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D7F119" w14:textId="77777777" w:rsidTr="00F33256">
        <w:tc>
          <w:tcPr>
            <w:tcW w:w="1559" w:type="dxa"/>
          </w:tcPr>
          <w:p w14:paraId="319C9A46" w14:textId="77777777" w:rsidR="00C63E25" w:rsidRPr="00350027" w:rsidRDefault="00C63E25" w:rsidP="00F33256">
            <w:pPr>
              <w:rPr>
                <w:rFonts w:asciiTheme="minorHAnsi" w:hAnsiTheme="minorHAnsi"/>
                <w:i/>
                <w:iCs/>
              </w:rPr>
            </w:pPr>
          </w:p>
        </w:tc>
        <w:tc>
          <w:tcPr>
            <w:tcW w:w="9320" w:type="dxa"/>
          </w:tcPr>
          <w:p w14:paraId="5FD747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45C0370" w14:textId="77777777" w:rsidTr="00F33256">
        <w:tc>
          <w:tcPr>
            <w:tcW w:w="1559" w:type="dxa"/>
          </w:tcPr>
          <w:p w14:paraId="574943E4" w14:textId="77777777" w:rsidR="00C63E25" w:rsidRPr="00350027" w:rsidRDefault="00C63E25" w:rsidP="00F33256">
            <w:pPr>
              <w:rPr>
                <w:rFonts w:asciiTheme="minorHAnsi" w:hAnsiTheme="minorHAnsi"/>
                <w:i/>
                <w:iCs/>
              </w:rPr>
            </w:pPr>
          </w:p>
        </w:tc>
        <w:tc>
          <w:tcPr>
            <w:tcW w:w="9320" w:type="dxa"/>
          </w:tcPr>
          <w:p w14:paraId="30BE6CA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8FCAA51" w14:textId="77777777" w:rsidR="00C63E25" w:rsidRPr="00350027" w:rsidRDefault="00C63E25" w:rsidP="00C63E25">
      <w:pPr>
        <w:rPr>
          <w:rFonts w:asciiTheme="minorHAnsi" w:hAnsiTheme="minorHAnsi"/>
        </w:rPr>
      </w:pPr>
    </w:p>
    <w:p w14:paraId="001EBBF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A3A1606" w14:textId="77777777" w:rsidTr="00F33256">
        <w:tc>
          <w:tcPr>
            <w:tcW w:w="1559" w:type="dxa"/>
          </w:tcPr>
          <w:p w14:paraId="361DEB1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MRJ_SCU_STC_SRS_718</w:t>
            </w:r>
          </w:p>
        </w:tc>
        <w:tc>
          <w:tcPr>
            <w:tcW w:w="9320" w:type="dxa"/>
          </w:tcPr>
          <w:p w14:paraId="34CFBA14" w14:textId="77777777" w:rsidR="00C63E25" w:rsidRPr="00350027" w:rsidRDefault="00C63E25" w:rsidP="00F33256">
            <w:pPr>
              <w:rPr>
                <w:rFonts w:asciiTheme="minorHAnsi" w:hAnsiTheme="minorHAnsi"/>
              </w:rPr>
            </w:pPr>
            <w:r w:rsidRPr="00350027">
              <w:rPr>
                <w:rFonts w:asciiTheme="minorHAnsi" w:hAnsiTheme="minorHAnsi"/>
              </w:rPr>
              <w:t xml:space="preserve">Prior to normal processing the </w:t>
            </w:r>
            <w:r w:rsidRPr="00350027">
              <w:rPr>
                <w:rFonts w:asciiTheme="minorHAnsi" w:hAnsiTheme="minorHAnsi"/>
                <w:i/>
                <w:iCs/>
              </w:rPr>
              <w:t>STC Program</w:t>
            </w:r>
            <w:r w:rsidRPr="00350027">
              <w:rPr>
                <w:rFonts w:asciiTheme="minorHAnsi" w:hAnsiTheme="minorHAnsi"/>
              </w:rPr>
              <w:t xml:space="preserve"> shall enable the T1UFINT timer interrupt and clear the first timer interrupt.</w:t>
            </w:r>
          </w:p>
          <w:p w14:paraId="20225D65" w14:textId="77777777" w:rsidR="00C63E25" w:rsidRPr="00350027" w:rsidRDefault="00C63E25" w:rsidP="00F33256">
            <w:pPr>
              <w:rPr>
                <w:rFonts w:asciiTheme="minorHAnsi" w:hAnsiTheme="minorHAnsi"/>
              </w:rPr>
            </w:pPr>
          </w:p>
          <w:p w14:paraId="6165B425" w14:textId="77777777" w:rsidR="00C63E25" w:rsidRPr="00350027" w:rsidRDefault="00C63E25" w:rsidP="00F33256">
            <w:pPr>
              <w:rPr>
                <w:rFonts w:asciiTheme="minorHAnsi" w:hAnsiTheme="minorHAnsi"/>
              </w:rPr>
            </w:pPr>
            <w:r w:rsidRPr="00350027">
              <w:rPr>
                <w:rFonts w:asciiTheme="minorHAnsi" w:hAnsiTheme="minorHAnsi"/>
              </w:rPr>
              <w:t>Justification: First interrupt has to be disregarded as at this point there are no valid measurements to be processed (no previous ADC trigger).</w:t>
            </w:r>
          </w:p>
          <w:p w14:paraId="15BCE216" w14:textId="77777777" w:rsidR="00C63E25" w:rsidRPr="00350027" w:rsidRDefault="00C63E25" w:rsidP="00F33256">
            <w:pPr>
              <w:rPr>
                <w:rFonts w:asciiTheme="minorHAnsi" w:hAnsiTheme="minorHAnsi"/>
                <w:i/>
                <w:iCs/>
              </w:rPr>
            </w:pPr>
          </w:p>
        </w:tc>
      </w:tr>
      <w:tr w:rsidR="00C63E25" w:rsidRPr="00350027" w14:paraId="736711B0" w14:textId="77777777" w:rsidTr="00F33256">
        <w:tc>
          <w:tcPr>
            <w:tcW w:w="1559" w:type="dxa"/>
          </w:tcPr>
          <w:p w14:paraId="716BA836" w14:textId="77777777" w:rsidR="00C63E25" w:rsidRPr="00350027" w:rsidRDefault="00C63E25" w:rsidP="00F33256">
            <w:pPr>
              <w:rPr>
                <w:rFonts w:asciiTheme="minorHAnsi" w:hAnsiTheme="minorHAnsi"/>
                <w:i/>
                <w:iCs/>
              </w:rPr>
            </w:pPr>
          </w:p>
        </w:tc>
        <w:tc>
          <w:tcPr>
            <w:tcW w:w="9320" w:type="dxa"/>
          </w:tcPr>
          <w:p w14:paraId="4A211D1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1208DCE" w14:textId="77777777" w:rsidTr="00F33256">
        <w:tc>
          <w:tcPr>
            <w:tcW w:w="1559" w:type="dxa"/>
          </w:tcPr>
          <w:p w14:paraId="541E8E90" w14:textId="77777777" w:rsidR="00C63E25" w:rsidRPr="00350027" w:rsidRDefault="00C63E25" w:rsidP="00F33256">
            <w:pPr>
              <w:rPr>
                <w:rFonts w:asciiTheme="minorHAnsi" w:hAnsiTheme="minorHAnsi"/>
                <w:i/>
                <w:iCs/>
              </w:rPr>
            </w:pPr>
          </w:p>
        </w:tc>
        <w:tc>
          <w:tcPr>
            <w:tcW w:w="9320" w:type="dxa"/>
          </w:tcPr>
          <w:p w14:paraId="33500D7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C9BB54B" w14:textId="77777777" w:rsidTr="00F33256">
        <w:tc>
          <w:tcPr>
            <w:tcW w:w="1559" w:type="dxa"/>
          </w:tcPr>
          <w:p w14:paraId="78ECE4EF" w14:textId="77777777" w:rsidR="00C63E25" w:rsidRPr="00350027" w:rsidRDefault="00C63E25" w:rsidP="00F33256">
            <w:pPr>
              <w:rPr>
                <w:rFonts w:asciiTheme="minorHAnsi" w:hAnsiTheme="minorHAnsi"/>
                <w:i/>
                <w:iCs/>
              </w:rPr>
            </w:pPr>
          </w:p>
        </w:tc>
        <w:tc>
          <w:tcPr>
            <w:tcW w:w="9320" w:type="dxa"/>
          </w:tcPr>
          <w:p w14:paraId="3317A1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C86D982" w14:textId="77777777" w:rsidR="00C63E25" w:rsidRPr="00350027" w:rsidRDefault="00C63E25" w:rsidP="00C63E25">
      <w:pPr>
        <w:rPr>
          <w:rFonts w:asciiTheme="minorHAnsi" w:hAnsiTheme="minorHAnsi"/>
        </w:rPr>
      </w:pPr>
    </w:p>
    <w:p w14:paraId="0C53333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9291CB3" w14:textId="77777777" w:rsidTr="00F33256">
        <w:tc>
          <w:tcPr>
            <w:tcW w:w="1559" w:type="dxa"/>
          </w:tcPr>
          <w:p w14:paraId="6EE0502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MRJ_SCU_STC_SRS_722</w:t>
            </w:r>
          </w:p>
        </w:tc>
        <w:tc>
          <w:tcPr>
            <w:tcW w:w="9320" w:type="dxa"/>
          </w:tcPr>
          <w:p w14:paraId="2E6F77C1" w14:textId="77777777" w:rsidR="00C63E25" w:rsidRPr="00350027" w:rsidRDefault="00C63E25" w:rsidP="00F33256">
            <w:pPr>
              <w:rPr>
                <w:rFonts w:asciiTheme="minorHAnsi" w:hAnsiTheme="minorHAnsi"/>
              </w:rPr>
            </w:pPr>
            <w:r w:rsidRPr="00350027">
              <w:rPr>
                <w:rFonts w:asciiTheme="minorHAnsi" w:hAnsiTheme="minorHAnsi"/>
              </w:rPr>
              <w:t xml:space="preserve">During start-up the </w:t>
            </w:r>
            <w:r w:rsidRPr="00350027">
              <w:rPr>
                <w:rFonts w:asciiTheme="minorHAnsi" w:hAnsiTheme="minorHAnsi"/>
                <w:i/>
                <w:iCs/>
              </w:rPr>
              <w:t xml:space="preserve">STC Program </w:t>
            </w:r>
            <w:r w:rsidRPr="00350027">
              <w:rPr>
                <w:rFonts w:asciiTheme="minorHAnsi" w:hAnsiTheme="minorHAnsi"/>
              </w:rPr>
              <w:t>shall initialise all unused interrupt vectors with a default Interrupt Service Routine to catch spurious interrupts and to reset the DSP.</w:t>
            </w:r>
          </w:p>
          <w:p w14:paraId="0551F890" w14:textId="77777777" w:rsidR="00C63E25" w:rsidRPr="00350027" w:rsidRDefault="00C63E25" w:rsidP="00F33256">
            <w:pPr>
              <w:rPr>
                <w:rFonts w:asciiTheme="minorHAnsi" w:hAnsiTheme="minorHAnsi"/>
              </w:rPr>
            </w:pPr>
            <w:r w:rsidRPr="00350027">
              <w:rPr>
                <w:rFonts w:asciiTheme="minorHAnsi" w:hAnsiTheme="minorHAnsi"/>
              </w:rPr>
              <w:t>Justification: Spurious interrupts must be handled in a controlled manner.</w:t>
            </w:r>
          </w:p>
          <w:p w14:paraId="34B970CC" w14:textId="77777777" w:rsidR="00C63E25" w:rsidRPr="00350027" w:rsidRDefault="00C63E25" w:rsidP="00F33256">
            <w:pPr>
              <w:rPr>
                <w:rFonts w:asciiTheme="minorHAnsi" w:hAnsiTheme="minorHAnsi"/>
                <w:i/>
                <w:iCs/>
              </w:rPr>
            </w:pPr>
          </w:p>
        </w:tc>
      </w:tr>
      <w:tr w:rsidR="00C63E25" w:rsidRPr="00350027" w14:paraId="7014C15F" w14:textId="77777777" w:rsidTr="00F33256">
        <w:tc>
          <w:tcPr>
            <w:tcW w:w="1559" w:type="dxa"/>
          </w:tcPr>
          <w:p w14:paraId="493EC9A8" w14:textId="77777777" w:rsidR="00C63E25" w:rsidRPr="00350027" w:rsidRDefault="00C63E25" w:rsidP="00F33256">
            <w:pPr>
              <w:rPr>
                <w:rFonts w:asciiTheme="minorHAnsi" w:hAnsiTheme="minorHAnsi"/>
                <w:i/>
                <w:iCs/>
              </w:rPr>
            </w:pPr>
          </w:p>
        </w:tc>
        <w:tc>
          <w:tcPr>
            <w:tcW w:w="9320" w:type="dxa"/>
          </w:tcPr>
          <w:p w14:paraId="08CB089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F9D9465" w14:textId="77777777" w:rsidTr="00F33256">
        <w:tc>
          <w:tcPr>
            <w:tcW w:w="1559" w:type="dxa"/>
          </w:tcPr>
          <w:p w14:paraId="674B4EC6" w14:textId="77777777" w:rsidR="00C63E25" w:rsidRPr="00350027" w:rsidRDefault="00C63E25" w:rsidP="00F33256">
            <w:pPr>
              <w:rPr>
                <w:rFonts w:asciiTheme="minorHAnsi" w:hAnsiTheme="minorHAnsi"/>
                <w:i/>
                <w:iCs/>
              </w:rPr>
            </w:pPr>
          </w:p>
        </w:tc>
        <w:tc>
          <w:tcPr>
            <w:tcW w:w="9320" w:type="dxa"/>
          </w:tcPr>
          <w:p w14:paraId="4F19E61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01B11675" w14:textId="77777777" w:rsidTr="00F33256">
        <w:tc>
          <w:tcPr>
            <w:tcW w:w="1559" w:type="dxa"/>
          </w:tcPr>
          <w:p w14:paraId="4B52A076" w14:textId="77777777" w:rsidR="00C63E25" w:rsidRPr="00350027" w:rsidRDefault="00C63E25" w:rsidP="00F33256">
            <w:pPr>
              <w:rPr>
                <w:rFonts w:asciiTheme="minorHAnsi" w:hAnsiTheme="minorHAnsi"/>
                <w:i/>
                <w:iCs/>
              </w:rPr>
            </w:pPr>
          </w:p>
        </w:tc>
        <w:tc>
          <w:tcPr>
            <w:tcW w:w="9320" w:type="dxa"/>
          </w:tcPr>
          <w:p w14:paraId="3BE2AA6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1B7277A" w14:textId="77777777" w:rsidR="00C63E25" w:rsidRPr="00350027" w:rsidRDefault="00C63E25" w:rsidP="00C63E25">
      <w:pPr>
        <w:rPr>
          <w:rFonts w:asciiTheme="minorHAnsi" w:hAnsiTheme="minorHAnsi"/>
        </w:rPr>
      </w:pPr>
    </w:p>
    <w:p w14:paraId="6A7223C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3229DDE" w14:textId="77777777" w:rsidTr="00F33256">
        <w:tc>
          <w:tcPr>
            <w:tcW w:w="1559" w:type="dxa"/>
          </w:tcPr>
          <w:p w14:paraId="37D44DF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MRJ_SCU_STC_SRS_1260</w:t>
            </w:r>
          </w:p>
        </w:tc>
        <w:tc>
          <w:tcPr>
            <w:tcW w:w="9320" w:type="dxa"/>
          </w:tcPr>
          <w:p w14:paraId="66BF5DB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insert a 65536 SYSCLKOUT cycles delay after writing to the PLLCR register in order for the PLL to complete the locking sequence.</w:t>
            </w:r>
          </w:p>
          <w:p w14:paraId="567AE150" w14:textId="77777777" w:rsidR="00C63E25" w:rsidRPr="00350027" w:rsidRDefault="00C63E25" w:rsidP="00F33256">
            <w:pPr>
              <w:rPr>
                <w:rFonts w:asciiTheme="minorHAnsi" w:hAnsiTheme="minorHAnsi"/>
                <w:i/>
                <w:iCs/>
              </w:rPr>
            </w:pPr>
          </w:p>
        </w:tc>
      </w:tr>
      <w:tr w:rsidR="00C63E25" w:rsidRPr="00350027" w14:paraId="1B714215" w14:textId="77777777" w:rsidTr="00F33256">
        <w:tc>
          <w:tcPr>
            <w:tcW w:w="1559" w:type="dxa"/>
          </w:tcPr>
          <w:p w14:paraId="220F2564" w14:textId="77777777" w:rsidR="00C63E25" w:rsidRPr="00350027" w:rsidRDefault="00C63E25" w:rsidP="00F33256">
            <w:pPr>
              <w:rPr>
                <w:rFonts w:asciiTheme="minorHAnsi" w:hAnsiTheme="minorHAnsi"/>
                <w:i/>
                <w:iCs/>
              </w:rPr>
            </w:pPr>
          </w:p>
        </w:tc>
        <w:tc>
          <w:tcPr>
            <w:tcW w:w="9320" w:type="dxa"/>
          </w:tcPr>
          <w:p w14:paraId="3A1A3BB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F29FE59" w14:textId="77777777" w:rsidTr="00F33256">
        <w:tc>
          <w:tcPr>
            <w:tcW w:w="1559" w:type="dxa"/>
          </w:tcPr>
          <w:p w14:paraId="6300E35D" w14:textId="77777777" w:rsidR="00C63E25" w:rsidRPr="00350027" w:rsidRDefault="00C63E25" w:rsidP="00F33256">
            <w:pPr>
              <w:rPr>
                <w:rFonts w:asciiTheme="minorHAnsi" w:hAnsiTheme="minorHAnsi"/>
                <w:i/>
                <w:iCs/>
              </w:rPr>
            </w:pPr>
          </w:p>
        </w:tc>
        <w:tc>
          <w:tcPr>
            <w:tcW w:w="9320" w:type="dxa"/>
          </w:tcPr>
          <w:p w14:paraId="341F48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62FEFB3" w14:textId="77777777" w:rsidTr="00F33256">
        <w:tc>
          <w:tcPr>
            <w:tcW w:w="1559" w:type="dxa"/>
          </w:tcPr>
          <w:p w14:paraId="790F6F20" w14:textId="77777777" w:rsidR="00C63E25" w:rsidRPr="00350027" w:rsidRDefault="00C63E25" w:rsidP="00F33256">
            <w:pPr>
              <w:rPr>
                <w:rFonts w:asciiTheme="minorHAnsi" w:hAnsiTheme="minorHAnsi"/>
                <w:i/>
                <w:iCs/>
              </w:rPr>
            </w:pPr>
          </w:p>
        </w:tc>
        <w:tc>
          <w:tcPr>
            <w:tcW w:w="9320" w:type="dxa"/>
          </w:tcPr>
          <w:p w14:paraId="602713D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80B7767" w14:textId="77777777" w:rsidR="00C63E25" w:rsidRPr="00350027" w:rsidRDefault="00C63E25" w:rsidP="00C63E25">
      <w:pPr>
        <w:rPr>
          <w:rFonts w:asciiTheme="minorHAnsi" w:hAnsiTheme="minorHAnsi"/>
        </w:rPr>
      </w:pPr>
    </w:p>
    <w:p w14:paraId="3AF067EF" w14:textId="77777777" w:rsidR="00C63E25" w:rsidRPr="00350027" w:rsidRDefault="00C63E25" w:rsidP="00C63E25">
      <w:pPr>
        <w:pStyle w:val="Heading3"/>
        <w:rPr>
          <w:rFonts w:asciiTheme="minorHAnsi" w:hAnsiTheme="minorHAnsi"/>
        </w:rPr>
      </w:pPr>
      <w:bookmarkStart w:id="35" w:name="_Toc464110924"/>
      <w:bookmarkStart w:id="36" w:name="_Hlk215651517"/>
      <w:r w:rsidRPr="00350027">
        <w:rPr>
          <w:rFonts w:asciiTheme="minorHAnsi" w:hAnsiTheme="minorHAnsi"/>
        </w:rPr>
        <w:t>Rigging Parameter Loading</w:t>
      </w:r>
      <w:bookmarkEnd w:id="35"/>
    </w:p>
    <w:p w14:paraId="33D01A89" w14:textId="77777777" w:rsidR="00C63E25" w:rsidRPr="00350027" w:rsidRDefault="00C63E25" w:rsidP="00C63E25">
      <w:pPr>
        <w:rPr>
          <w:rFonts w:asciiTheme="minorHAnsi" w:hAnsiTheme="minorHAnsi"/>
        </w:rPr>
      </w:pPr>
      <w:r w:rsidRPr="00350027">
        <w:rPr>
          <w:rFonts w:asciiTheme="minorHAnsi" w:hAnsiTheme="minorHAnsi"/>
        </w:rPr>
        <w:t xml:space="preserve">In order to read the rigging parameters from the Numonyx NVM device, the </w:t>
      </w:r>
      <w:r w:rsidRPr="00350027">
        <w:rPr>
          <w:rFonts w:asciiTheme="minorHAnsi" w:hAnsiTheme="minorHAnsi"/>
          <w:i/>
          <w:iCs/>
        </w:rPr>
        <w:t>STC Program</w:t>
      </w:r>
      <w:r w:rsidRPr="00350027">
        <w:rPr>
          <w:rFonts w:asciiTheme="minorHAnsi" w:hAnsiTheme="minorHAnsi"/>
        </w:rPr>
        <w:t xml:space="preserve"> will upon start-up configure the SPI control registers for SPI Master Mode Operation, 16-bit SPI Data Transmission/Reception and 2MHz SPI Clock output.</w:t>
      </w:r>
    </w:p>
    <w:p w14:paraId="5196C406" w14:textId="77777777" w:rsidR="00C63E25" w:rsidRPr="00350027" w:rsidRDefault="00C63E25" w:rsidP="00C63E25">
      <w:pPr>
        <w:rPr>
          <w:rFonts w:asciiTheme="minorHAnsi" w:hAnsiTheme="minorHAnsi"/>
        </w:rPr>
      </w:pPr>
      <w:r w:rsidRPr="00350027">
        <w:rPr>
          <w:rFonts w:asciiTheme="minorHAnsi" w:hAnsiTheme="minorHAnsi"/>
        </w:rPr>
        <w:t>Note: This is defined by MRJ_SCU_STC_SRS_525.</w:t>
      </w:r>
    </w:p>
    <w:p w14:paraId="1FEAF43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054"/>
      </w:tblGrid>
      <w:tr w:rsidR="00C63E25" w:rsidRPr="00350027" w14:paraId="2A32C396" w14:textId="77777777" w:rsidTr="00F33256">
        <w:tc>
          <w:tcPr>
            <w:tcW w:w="1559" w:type="dxa"/>
          </w:tcPr>
          <w:p w14:paraId="13A8D51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MRJ_SCU_STC_SRS_702</w:t>
            </w:r>
          </w:p>
        </w:tc>
        <w:tc>
          <w:tcPr>
            <w:tcW w:w="9320" w:type="dxa"/>
          </w:tcPr>
          <w:p w14:paraId="4F04137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read the following parameters from NVM sector 0 and store in RAM.</w:t>
            </w:r>
          </w:p>
          <w:p w14:paraId="6A6BD84E" w14:textId="77777777" w:rsidR="00C63E25" w:rsidRPr="00350027" w:rsidRDefault="00C63E25" w:rsidP="00F33256">
            <w:pPr>
              <w:rPr>
                <w:rFonts w:asciiTheme="minorHAnsi" w:hAnsiTheme="minorHAnsi"/>
              </w:rPr>
            </w:pPr>
          </w:p>
          <w:p w14:paraId="46560FE3" w14:textId="77777777" w:rsidR="00C63E25" w:rsidRPr="00350027" w:rsidRDefault="00C63E25" w:rsidP="00F33256">
            <w:pPr>
              <w:rPr>
                <w:rFonts w:asciiTheme="minorHAnsi" w:hAnsiTheme="minorHAnsi"/>
              </w:rPr>
            </w:pPr>
            <w:r w:rsidRPr="00350027">
              <w:rPr>
                <w:rFonts w:asciiTheme="minorHAnsi" w:hAnsiTheme="minorHAnsi"/>
              </w:rPr>
              <w:object w:dxaOrig="9442" w:dyaOrig="7735" w14:anchorId="7966AC68">
                <v:shape id="_x0000_i1036" type="#_x0000_t75" style="width:441.75pt;height:361.5pt" o:ole="">
                  <v:imagedata r:id="rId33" o:title=""/>
                </v:shape>
                <o:OLEObject Type="Embed" ProgID="Word.Document.8" ShapeID="_x0000_i1036" DrawAspect="Content" ObjectID="_1831713986" r:id="rId34"/>
              </w:object>
            </w:r>
          </w:p>
          <w:p w14:paraId="6EAC525A" w14:textId="77777777" w:rsidR="00C63E25" w:rsidRPr="00350027" w:rsidRDefault="00C63E25" w:rsidP="00F33256">
            <w:pPr>
              <w:rPr>
                <w:rFonts w:asciiTheme="minorHAnsi" w:hAnsiTheme="minorHAnsi"/>
              </w:rPr>
            </w:pPr>
            <w:r w:rsidRPr="00350027">
              <w:rPr>
                <w:rFonts w:asciiTheme="minorHAnsi" w:hAnsiTheme="minorHAnsi"/>
              </w:rPr>
              <w:t>Justification: Required to have the values in RAM in order to add the rigging offsets during fast run-time operation.</w:t>
            </w:r>
          </w:p>
          <w:p w14:paraId="63E02D32" w14:textId="77777777" w:rsidR="00C63E25" w:rsidRPr="00350027" w:rsidRDefault="00C63E25" w:rsidP="00F33256">
            <w:pPr>
              <w:rPr>
                <w:rFonts w:asciiTheme="minorHAnsi" w:hAnsiTheme="minorHAnsi"/>
                <w:i/>
                <w:iCs/>
              </w:rPr>
            </w:pPr>
          </w:p>
        </w:tc>
      </w:tr>
      <w:tr w:rsidR="00C63E25" w:rsidRPr="00350027" w14:paraId="65342AFB" w14:textId="77777777" w:rsidTr="00F33256">
        <w:tc>
          <w:tcPr>
            <w:tcW w:w="1559" w:type="dxa"/>
          </w:tcPr>
          <w:p w14:paraId="788624F6" w14:textId="77777777" w:rsidR="00C63E25" w:rsidRPr="00350027" w:rsidRDefault="00C63E25" w:rsidP="00F33256">
            <w:pPr>
              <w:rPr>
                <w:rFonts w:asciiTheme="minorHAnsi" w:hAnsiTheme="minorHAnsi"/>
                <w:i/>
                <w:iCs/>
              </w:rPr>
            </w:pPr>
          </w:p>
        </w:tc>
        <w:tc>
          <w:tcPr>
            <w:tcW w:w="9320" w:type="dxa"/>
          </w:tcPr>
          <w:p w14:paraId="4D44D88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7B8297D9" w14:textId="77777777" w:rsidTr="00F33256">
        <w:tc>
          <w:tcPr>
            <w:tcW w:w="1559" w:type="dxa"/>
          </w:tcPr>
          <w:p w14:paraId="1D61BAE6" w14:textId="77777777" w:rsidR="00C63E25" w:rsidRPr="00350027" w:rsidRDefault="00C63E25" w:rsidP="00F33256">
            <w:pPr>
              <w:rPr>
                <w:rFonts w:asciiTheme="minorHAnsi" w:hAnsiTheme="minorHAnsi"/>
                <w:i/>
                <w:iCs/>
              </w:rPr>
            </w:pPr>
          </w:p>
        </w:tc>
        <w:tc>
          <w:tcPr>
            <w:tcW w:w="9320" w:type="dxa"/>
          </w:tcPr>
          <w:p w14:paraId="494BC9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EC81018" w14:textId="77777777" w:rsidTr="00F33256">
        <w:tc>
          <w:tcPr>
            <w:tcW w:w="1559" w:type="dxa"/>
          </w:tcPr>
          <w:p w14:paraId="5C085DC9" w14:textId="77777777" w:rsidR="00C63E25" w:rsidRPr="00350027" w:rsidRDefault="00C63E25" w:rsidP="00F33256">
            <w:pPr>
              <w:rPr>
                <w:rFonts w:asciiTheme="minorHAnsi" w:hAnsiTheme="minorHAnsi"/>
                <w:i/>
                <w:iCs/>
              </w:rPr>
            </w:pPr>
          </w:p>
        </w:tc>
        <w:tc>
          <w:tcPr>
            <w:tcW w:w="9320" w:type="dxa"/>
          </w:tcPr>
          <w:p w14:paraId="4802CEE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C1E2795" w14:textId="77777777" w:rsidR="00C63E25" w:rsidRPr="00350027" w:rsidRDefault="00C63E25" w:rsidP="00C63E25">
      <w:pPr>
        <w:rPr>
          <w:rFonts w:asciiTheme="minorHAnsi" w:hAnsiTheme="minorHAnsi"/>
        </w:rPr>
      </w:pPr>
    </w:p>
    <w:p w14:paraId="3BE1682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215"/>
      </w:tblGrid>
      <w:tr w:rsidR="00C63E25" w:rsidRPr="00350027" w14:paraId="0F6A97D3" w14:textId="77777777" w:rsidTr="00F33256">
        <w:tc>
          <w:tcPr>
            <w:tcW w:w="1559" w:type="dxa"/>
          </w:tcPr>
          <w:p w14:paraId="5166798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MRJ_SCU_STC_SRS_709</w:t>
            </w:r>
          </w:p>
        </w:tc>
        <w:tc>
          <w:tcPr>
            <w:tcW w:w="9320" w:type="dxa"/>
          </w:tcPr>
          <w:p w14:paraId="6350776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read the following parameters from NVM sector 1 and store in RAM.</w:t>
            </w:r>
          </w:p>
          <w:p w14:paraId="2101519C" w14:textId="77777777" w:rsidR="00C63E25" w:rsidRPr="00350027" w:rsidRDefault="00C63E25" w:rsidP="00F33256">
            <w:pPr>
              <w:rPr>
                <w:rFonts w:asciiTheme="minorHAnsi" w:hAnsiTheme="minorHAnsi"/>
              </w:rPr>
            </w:pPr>
            <w:r w:rsidRPr="00350027">
              <w:rPr>
                <w:rFonts w:asciiTheme="minorHAnsi" w:hAnsiTheme="minorHAnsi"/>
              </w:rPr>
              <w:object w:dxaOrig="9442" w:dyaOrig="10011" w14:anchorId="72F116C7">
                <v:shape id="_x0000_i1037" type="#_x0000_t75" style="width:450pt;height:477pt" o:ole="">
                  <v:imagedata r:id="rId35" o:title=""/>
                </v:shape>
                <o:OLEObject Type="Embed" ProgID="Word.Document.8" ShapeID="_x0000_i1037" DrawAspect="Content" ObjectID="_1831713987" r:id="rId36"/>
              </w:object>
            </w:r>
          </w:p>
          <w:p w14:paraId="4AA48113" w14:textId="77777777" w:rsidR="00C63E25" w:rsidRPr="00350027" w:rsidRDefault="00C63E25" w:rsidP="00F33256">
            <w:pPr>
              <w:rPr>
                <w:rFonts w:asciiTheme="minorHAnsi" w:hAnsiTheme="minorHAnsi"/>
              </w:rPr>
            </w:pPr>
            <w:r w:rsidRPr="00350027">
              <w:rPr>
                <w:rFonts w:asciiTheme="minorHAnsi" w:hAnsiTheme="minorHAnsi"/>
              </w:rPr>
              <w:t>Justification: Required to have the values in RAM in order to perform fast rigging data integrity check.</w:t>
            </w:r>
          </w:p>
          <w:p w14:paraId="23F8809C" w14:textId="77777777" w:rsidR="00C63E25" w:rsidRPr="00350027" w:rsidRDefault="00C63E25" w:rsidP="00F33256">
            <w:pPr>
              <w:rPr>
                <w:rFonts w:asciiTheme="minorHAnsi" w:hAnsiTheme="minorHAnsi"/>
                <w:i/>
                <w:iCs/>
              </w:rPr>
            </w:pPr>
          </w:p>
        </w:tc>
      </w:tr>
      <w:tr w:rsidR="00C63E25" w:rsidRPr="00350027" w14:paraId="6BED2A47" w14:textId="77777777" w:rsidTr="00F33256">
        <w:tc>
          <w:tcPr>
            <w:tcW w:w="1559" w:type="dxa"/>
          </w:tcPr>
          <w:p w14:paraId="074F2125" w14:textId="77777777" w:rsidR="00C63E25" w:rsidRPr="00350027" w:rsidRDefault="00C63E25" w:rsidP="00F33256">
            <w:pPr>
              <w:rPr>
                <w:rFonts w:asciiTheme="minorHAnsi" w:hAnsiTheme="minorHAnsi"/>
                <w:i/>
                <w:iCs/>
              </w:rPr>
            </w:pPr>
          </w:p>
        </w:tc>
        <w:tc>
          <w:tcPr>
            <w:tcW w:w="9320" w:type="dxa"/>
          </w:tcPr>
          <w:p w14:paraId="01B7315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17C67FB2" w14:textId="77777777" w:rsidTr="00F33256">
        <w:tc>
          <w:tcPr>
            <w:tcW w:w="1559" w:type="dxa"/>
          </w:tcPr>
          <w:p w14:paraId="047BC4CF" w14:textId="77777777" w:rsidR="00C63E25" w:rsidRPr="00350027" w:rsidRDefault="00C63E25" w:rsidP="00F33256">
            <w:pPr>
              <w:rPr>
                <w:rFonts w:asciiTheme="minorHAnsi" w:hAnsiTheme="minorHAnsi"/>
                <w:i/>
                <w:iCs/>
              </w:rPr>
            </w:pPr>
          </w:p>
        </w:tc>
        <w:tc>
          <w:tcPr>
            <w:tcW w:w="9320" w:type="dxa"/>
          </w:tcPr>
          <w:p w14:paraId="1B39E9A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43D67C2D" w14:textId="77777777" w:rsidTr="00F33256">
        <w:tc>
          <w:tcPr>
            <w:tcW w:w="1559" w:type="dxa"/>
          </w:tcPr>
          <w:p w14:paraId="351D8E15" w14:textId="77777777" w:rsidR="00C63E25" w:rsidRPr="00350027" w:rsidRDefault="00C63E25" w:rsidP="00F33256">
            <w:pPr>
              <w:rPr>
                <w:rFonts w:asciiTheme="minorHAnsi" w:hAnsiTheme="minorHAnsi"/>
                <w:i/>
                <w:iCs/>
              </w:rPr>
            </w:pPr>
          </w:p>
        </w:tc>
        <w:tc>
          <w:tcPr>
            <w:tcW w:w="9320" w:type="dxa"/>
          </w:tcPr>
          <w:p w14:paraId="49E07AD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666A8E9" w14:textId="77777777" w:rsidR="00C63E25" w:rsidRPr="00350027" w:rsidRDefault="00C63E25" w:rsidP="00C63E25">
      <w:pPr>
        <w:rPr>
          <w:rFonts w:asciiTheme="minorHAnsi" w:hAnsiTheme="minorHAnsi"/>
        </w:rPr>
      </w:pPr>
    </w:p>
    <w:p w14:paraId="7B6AAEF5"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satisfy each of MRJ_SCU_STC_SRS_702 and MRJ_SCU_STC_SRS_709 by performing a defined sequence as follows:</w:t>
      </w:r>
    </w:p>
    <w:p w14:paraId="46C6F5AC" w14:textId="77777777" w:rsidR="00C63E25" w:rsidRPr="00350027" w:rsidRDefault="00C63E25" w:rsidP="00C63E25">
      <w:pPr>
        <w:rPr>
          <w:rFonts w:asciiTheme="minorHAnsi" w:hAnsiTheme="minorHAnsi"/>
        </w:rPr>
      </w:pPr>
      <w:r w:rsidRPr="00350027">
        <w:rPr>
          <w:rFonts w:asciiTheme="minorHAnsi" w:hAnsiTheme="minorHAnsi"/>
        </w:rPr>
        <w:t xml:space="preserve">    1) Assert the NVM_SPI_Enable and McBSP_Enable (Chip Select Low) via GPIOs F9 and F10.  </w:t>
      </w:r>
    </w:p>
    <w:p w14:paraId="59CBAD50" w14:textId="77777777" w:rsidR="00C63E25" w:rsidRPr="00350027" w:rsidRDefault="00C63E25" w:rsidP="00C63E25">
      <w:pPr>
        <w:rPr>
          <w:rFonts w:asciiTheme="minorHAnsi" w:hAnsiTheme="minorHAnsi"/>
        </w:rPr>
      </w:pPr>
      <w:r w:rsidRPr="00350027">
        <w:rPr>
          <w:rFonts w:asciiTheme="minorHAnsi" w:hAnsiTheme="minorHAnsi"/>
        </w:rPr>
        <w:t xml:space="preserve">    2) Transmit READ command (Op Code 0x03) followed by Address bytes and dummy bytes to SPI Tx FIFO </w:t>
      </w:r>
    </w:p>
    <w:p w14:paraId="75C4AA21" w14:textId="77777777" w:rsidR="00C63E25" w:rsidRPr="00350027" w:rsidRDefault="00C63E25" w:rsidP="00C63E25">
      <w:pPr>
        <w:rPr>
          <w:rFonts w:asciiTheme="minorHAnsi" w:hAnsiTheme="minorHAnsi"/>
        </w:rPr>
      </w:pPr>
      <w:r w:rsidRPr="00350027">
        <w:rPr>
          <w:rFonts w:asciiTheme="minorHAnsi" w:hAnsiTheme="minorHAnsi"/>
        </w:rPr>
        <w:t xml:space="preserve">    3) Wait until DSP transmits data </w:t>
      </w:r>
    </w:p>
    <w:p w14:paraId="14BFAC8D" w14:textId="77777777" w:rsidR="00C63E25" w:rsidRPr="00350027" w:rsidRDefault="00C63E25" w:rsidP="00C63E25">
      <w:pPr>
        <w:rPr>
          <w:rFonts w:asciiTheme="minorHAnsi" w:hAnsiTheme="minorHAnsi"/>
        </w:rPr>
      </w:pPr>
      <w:r w:rsidRPr="00350027">
        <w:rPr>
          <w:rFonts w:asciiTheme="minorHAnsi" w:hAnsiTheme="minorHAnsi"/>
        </w:rPr>
        <w:t xml:space="preserve">    4) Deselect NVM_SPI_Enable (Chip Select High)</w:t>
      </w:r>
    </w:p>
    <w:p w14:paraId="184B5ABE" w14:textId="77777777" w:rsidR="00C63E25" w:rsidRPr="00350027" w:rsidRDefault="00C63E25" w:rsidP="00C63E25">
      <w:pPr>
        <w:rPr>
          <w:rFonts w:asciiTheme="minorHAnsi" w:hAnsiTheme="minorHAnsi"/>
        </w:rPr>
      </w:pPr>
      <w:r w:rsidRPr="00350027">
        <w:rPr>
          <w:rFonts w:asciiTheme="minorHAnsi" w:hAnsiTheme="minorHAnsi"/>
        </w:rPr>
        <w:t xml:space="preserve">    5) Read Data from SPI Rx FIFO</w:t>
      </w:r>
    </w:p>
    <w:p w14:paraId="1DE4E35F" w14:textId="77777777" w:rsidR="00C63E25" w:rsidRPr="00350027" w:rsidRDefault="00C63E25" w:rsidP="00C63E25">
      <w:pPr>
        <w:rPr>
          <w:rFonts w:asciiTheme="minorHAnsi" w:hAnsiTheme="minorHAnsi"/>
        </w:rPr>
      </w:pPr>
      <w:r w:rsidRPr="00350027">
        <w:rPr>
          <w:rFonts w:asciiTheme="minorHAnsi" w:hAnsiTheme="minorHAnsi"/>
        </w:rPr>
        <w:t xml:space="preserve">    6) Assert the NVM_SPI_Enable (Chip Select Low)</w:t>
      </w:r>
    </w:p>
    <w:p w14:paraId="70F37DC3" w14:textId="77777777" w:rsidR="00C63E25" w:rsidRPr="00350027" w:rsidRDefault="00C63E25" w:rsidP="00C63E25">
      <w:pPr>
        <w:rPr>
          <w:rFonts w:asciiTheme="minorHAnsi" w:hAnsiTheme="minorHAnsi"/>
        </w:rPr>
      </w:pPr>
      <w:r w:rsidRPr="00350027">
        <w:rPr>
          <w:rFonts w:asciiTheme="minorHAnsi" w:hAnsiTheme="minorHAnsi"/>
        </w:rPr>
        <w:t xml:space="preserve">    7) Transmit Deep Power_Down command (Op Code 0xB9) to SPI Tx FIFO </w:t>
      </w:r>
    </w:p>
    <w:p w14:paraId="482CA244" w14:textId="77777777" w:rsidR="00C63E25" w:rsidRPr="00350027" w:rsidRDefault="00C63E25" w:rsidP="00C63E25">
      <w:pPr>
        <w:rPr>
          <w:rFonts w:asciiTheme="minorHAnsi" w:hAnsiTheme="minorHAnsi"/>
        </w:rPr>
      </w:pPr>
      <w:r w:rsidRPr="00350027">
        <w:rPr>
          <w:rFonts w:asciiTheme="minorHAnsi" w:hAnsiTheme="minorHAnsi"/>
        </w:rPr>
        <w:t xml:space="preserve">    8) Wait until DSP transmits data </w:t>
      </w:r>
    </w:p>
    <w:p w14:paraId="7359F16D" w14:textId="77777777" w:rsidR="00C63E25" w:rsidRPr="00350027" w:rsidRDefault="00C63E25" w:rsidP="00C63E25">
      <w:pPr>
        <w:rPr>
          <w:rFonts w:asciiTheme="minorHAnsi" w:hAnsiTheme="minorHAnsi"/>
        </w:rPr>
      </w:pPr>
      <w:r w:rsidRPr="00350027">
        <w:rPr>
          <w:rFonts w:asciiTheme="minorHAnsi" w:hAnsiTheme="minorHAnsi"/>
        </w:rPr>
        <w:t xml:space="preserve">    9) Deselect NVM_SPI_Enable and McBSP_Enable (Chip Select High)</w:t>
      </w:r>
    </w:p>
    <w:p w14:paraId="5C8FE3E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8323213" w14:textId="77777777" w:rsidTr="00F33256">
        <w:tc>
          <w:tcPr>
            <w:tcW w:w="1559" w:type="dxa"/>
          </w:tcPr>
          <w:p w14:paraId="1727C25B"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MRJ_SCU_STC_SRS_710</w:t>
            </w:r>
          </w:p>
        </w:tc>
        <w:tc>
          <w:tcPr>
            <w:tcW w:w="9320" w:type="dxa"/>
          </w:tcPr>
          <w:p w14:paraId="6B57ECEE" w14:textId="77777777" w:rsidR="00C63E25" w:rsidRPr="00350027" w:rsidRDefault="00C63E25" w:rsidP="00F33256">
            <w:pPr>
              <w:rPr>
                <w:rFonts w:asciiTheme="minorHAnsi" w:hAnsiTheme="minorHAnsi"/>
              </w:rPr>
            </w:pPr>
            <w:r w:rsidRPr="00350027">
              <w:rPr>
                <w:rFonts w:asciiTheme="minorHAnsi" w:hAnsiTheme="minorHAnsi"/>
              </w:rPr>
              <w:t>After reading rigging parameters from NVM, the STC Program shall check whether the parameters set read from sector 0 and stored in RAM match with the parameters set read from sector 1 and stored in RAM, and in case of mismatch repeat the reads from NVM and comparisons up to two times (i.e. up to three total read attempts, including the original read operation).</w:t>
            </w:r>
            <w:r w:rsidRPr="00350027">
              <w:rPr>
                <w:rFonts w:asciiTheme="minorHAnsi" w:hAnsiTheme="minorHAnsi"/>
              </w:rPr>
              <w:br/>
              <w:t>Justification: Repeating the read 2 times would add about 5ms to the start-up time, which is within the software budget.</w:t>
            </w:r>
          </w:p>
          <w:p w14:paraId="2729586E" w14:textId="77777777" w:rsidR="00C63E25" w:rsidRPr="00350027" w:rsidRDefault="00C63E25" w:rsidP="00F33256">
            <w:pPr>
              <w:rPr>
                <w:rFonts w:asciiTheme="minorHAnsi" w:hAnsiTheme="minorHAnsi"/>
                <w:i/>
                <w:iCs/>
              </w:rPr>
            </w:pPr>
          </w:p>
        </w:tc>
      </w:tr>
      <w:tr w:rsidR="00C63E25" w:rsidRPr="00350027" w14:paraId="739BFD94" w14:textId="77777777" w:rsidTr="00F33256">
        <w:tc>
          <w:tcPr>
            <w:tcW w:w="1559" w:type="dxa"/>
          </w:tcPr>
          <w:p w14:paraId="38B7F2FF" w14:textId="77777777" w:rsidR="00C63E25" w:rsidRPr="00350027" w:rsidRDefault="00C63E25" w:rsidP="00F33256">
            <w:pPr>
              <w:rPr>
                <w:rFonts w:asciiTheme="minorHAnsi" w:hAnsiTheme="minorHAnsi"/>
                <w:i/>
                <w:iCs/>
              </w:rPr>
            </w:pPr>
          </w:p>
        </w:tc>
        <w:tc>
          <w:tcPr>
            <w:tcW w:w="9320" w:type="dxa"/>
          </w:tcPr>
          <w:p w14:paraId="03F1F04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B7957FD" w14:textId="77777777" w:rsidTr="00F33256">
        <w:tc>
          <w:tcPr>
            <w:tcW w:w="1559" w:type="dxa"/>
          </w:tcPr>
          <w:p w14:paraId="425C0788" w14:textId="77777777" w:rsidR="00C63E25" w:rsidRPr="00350027" w:rsidRDefault="00C63E25" w:rsidP="00F33256">
            <w:pPr>
              <w:rPr>
                <w:rFonts w:asciiTheme="minorHAnsi" w:hAnsiTheme="minorHAnsi"/>
                <w:i/>
                <w:iCs/>
              </w:rPr>
            </w:pPr>
          </w:p>
        </w:tc>
        <w:tc>
          <w:tcPr>
            <w:tcW w:w="9320" w:type="dxa"/>
          </w:tcPr>
          <w:p w14:paraId="5F99D47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662593E" w14:textId="77777777" w:rsidTr="00F33256">
        <w:tc>
          <w:tcPr>
            <w:tcW w:w="1559" w:type="dxa"/>
          </w:tcPr>
          <w:p w14:paraId="69314E90" w14:textId="77777777" w:rsidR="00C63E25" w:rsidRPr="00350027" w:rsidRDefault="00C63E25" w:rsidP="00F33256">
            <w:pPr>
              <w:rPr>
                <w:rFonts w:asciiTheme="minorHAnsi" w:hAnsiTheme="minorHAnsi"/>
                <w:i/>
                <w:iCs/>
              </w:rPr>
            </w:pPr>
          </w:p>
        </w:tc>
        <w:tc>
          <w:tcPr>
            <w:tcW w:w="9320" w:type="dxa"/>
          </w:tcPr>
          <w:p w14:paraId="239FD95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606698D" w14:textId="77777777" w:rsidR="00C63E25" w:rsidRPr="00350027" w:rsidRDefault="00C63E25" w:rsidP="00C63E25">
      <w:pPr>
        <w:rPr>
          <w:rFonts w:asciiTheme="minorHAnsi" w:hAnsiTheme="minorHAnsi"/>
        </w:rPr>
      </w:pPr>
    </w:p>
    <w:p w14:paraId="7F0C31B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CF44AC6" w14:textId="77777777" w:rsidTr="00F33256">
        <w:tc>
          <w:tcPr>
            <w:tcW w:w="1559" w:type="dxa"/>
          </w:tcPr>
          <w:p w14:paraId="11DD38F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MRJ_SCU_STC_SRS_711</w:t>
            </w:r>
          </w:p>
        </w:tc>
        <w:tc>
          <w:tcPr>
            <w:tcW w:w="9320" w:type="dxa"/>
          </w:tcPr>
          <w:p w14:paraId="6EDF27C8" w14:textId="77777777" w:rsidR="00C63E25" w:rsidRPr="00350027" w:rsidRDefault="00C63E25" w:rsidP="00F33256">
            <w:pPr>
              <w:rPr>
                <w:rFonts w:asciiTheme="minorHAnsi" w:hAnsiTheme="minorHAnsi"/>
              </w:rPr>
            </w:pPr>
            <w:r w:rsidRPr="00350027">
              <w:rPr>
                <w:rFonts w:asciiTheme="minorHAnsi" w:hAnsiTheme="minorHAnsi"/>
              </w:rPr>
              <w:t xml:space="preserve">In case of a failure of the comparison of MRJ_SCU_STC_SRS_710 after the maximum amount of retries, the </w:t>
            </w:r>
            <w:r w:rsidRPr="00350027">
              <w:rPr>
                <w:rFonts w:asciiTheme="minorHAnsi" w:hAnsiTheme="minorHAnsi"/>
                <w:i/>
                <w:iCs/>
              </w:rPr>
              <w:t>STC Program</w:t>
            </w:r>
            <w:r w:rsidRPr="00350027">
              <w:rPr>
                <w:rFonts w:asciiTheme="minorHAnsi" w:hAnsiTheme="minorHAnsi"/>
              </w:rPr>
              <w:t xml:space="preserve"> shall set NVM Read Failure to TRUE,  and otherwise set NVM Read Failure to FALSE.</w:t>
            </w:r>
          </w:p>
          <w:p w14:paraId="02060B83" w14:textId="77777777" w:rsidR="00C63E25" w:rsidRPr="00350027" w:rsidRDefault="00C63E25" w:rsidP="00F33256">
            <w:pPr>
              <w:rPr>
                <w:rFonts w:asciiTheme="minorHAnsi" w:hAnsiTheme="minorHAnsi"/>
                <w:i/>
                <w:iCs/>
              </w:rPr>
            </w:pPr>
          </w:p>
        </w:tc>
      </w:tr>
      <w:tr w:rsidR="00C63E25" w:rsidRPr="00350027" w14:paraId="691EC716" w14:textId="77777777" w:rsidTr="00F33256">
        <w:tc>
          <w:tcPr>
            <w:tcW w:w="1559" w:type="dxa"/>
          </w:tcPr>
          <w:p w14:paraId="02E571E4" w14:textId="77777777" w:rsidR="00C63E25" w:rsidRPr="00350027" w:rsidRDefault="00C63E25" w:rsidP="00F33256">
            <w:pPr>
              <w:rPr>
                <w:rFonts w:asciiTheme="minorHAnsi" w:hAnsiTheme="minorHAnsi"/>
                <w:i/>
                <w:iCs/>
              </w:rPr>
            </w:pPr>
          </w:p>
        </w:tc>
        <w:tc>
          <w:tcPr>
            <w:tcW w:w="9320" w:type="dxa"/>
          </w:tcPr>
          <w:p w14:paraId="374EE7C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183D77" w14:textId="77777777" w:rsidTr="00F33256">
        <w:tc>
          <w:tcPr>
            <w:tcW w:w="1559" w:type="dxa"/>
          </w:tcPr>
          <w:p w14:paraId="5CC88942" w14:textId="77777777" w:rsidR="00C63E25" w:rsidRPr="00350027" w:rsidRDefault="00C63E25" w:rsidP="00F33256">
            <w:pPr>
              <w:rPr>
                <w:rFonts w:asciiTheme="minorHAnsi" w:hAnsiTheme="minorHAnsi"/>
                <w:i/>
                <w:iCs/>
              </w:rPr>
            </w:pPr>
          </w:p>
        </w:tc>
        <w:tc>
          <w:tcPr>
            <w:tcW w:w="9320" w:type="dxa"/>
          </w:tcPr>
          <w:p w14:paraId="144682E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DCDC982" w14:textId="77777777" w:rsidTr="00F33256">
        <w:tc>
          <w:tcPr>
            <w:tcW w:w="1559" w:type="dxa"/>
          </w:tcPr>
          <w:p w14:paraId="6CFAF9DC" w14:textId="77777777" w:rsidR="00C63E25" w:rsidRPr="00350027" w:rsidRDefault="00C63E25" w:rsidP="00F33256">
            <w:pPr>
              <w:rPr>
                <w:rFonts w:asciiTheme="minorHAnsi" w:hAnsiTheme="minorHAnsi"/>
                <w:i/>
                <w:iCs/>
              </w:rPr>
            </w:pPr>
          </w:p>
        </w:tc>
        <w:tc>
          <w:tcPr>
            <w:tcW w:w="9320" w:type="dxa"/>
          </w:tcPr>
          <w:p w14:paraId="7350620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36"/>
    </w:tbl>
    <w:p w14:paraId="0AB88321" w14:textId="77777777" w:rsidR="00C63E25" w:rsidRPr="00350027" w:rsidRDefault="00C63E25" w:rsidP="00C63E25">
      <w:pPr>
        <w:rPr>
          <w:rFonts w:asciiTheme="minorHAnsi" w:hAnsiTheme="minorHAnsi"/>
        </w:rPr>
      </w:pPr>
    </w:p>
    <w:p w14:paraId="638B490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C4A0A06" w14:textId="77777777" w:rsidTr="00F33256">
        <w:tc>
          <w:tcPr>
            <w:tcW w:w="1559" w:type="dxa"/>
          </w:tcPr>
          <w:p w14:paraId="717E5D2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MRJ_SCU_STC_SRS_1038</w:t>
            </w:r>
          </w:p>
        </w:tc>
        <w:tc>
          <w:tcPr>
            <w:tcW w:w="9320" w:type="dxa"/>
          </w:tcPr>
          <w:p w14:paraId="17C95EF1" w14:textId="77777777" w:rsidR="00C63E25" w:rsidRPr="00350027" w:rsidRDefault="00C63E25" w:rsidP="00F33256">
            <w:pPr>
              <w:rPr>
                <w:rFonts w:asciiTheme="minorHAnsi" w:hAnsiTheme="minorHAnsi"/>
              </w:rPr>
            </w:pPr>
            <w:r w:rsidRPr="00350027">
              <w:rPr>
                <w:rFonts w:asciiTheme="minorHAnsi" w:hAnsiTheme="minorHAnsi"/>
              </w:rPr>
              <w:t xml:space="preserve">If the read value of first 2 bytes of NVM Sector 0 and NVM Sector 1 are 0xFF then the </w:t>
            </w:r>
            <w:r w:rsidRPr="00350027">
              <w:rPr>
                <w:rFonts w:asciiTheme="minorHAnsi" w:hAnsiTheme="minorHAnsi"/>
                <w:i/>
                <w:iCs/>
              </w:rPr>
              <w:t>STC Program</w:t>
            </w:r>
            <w:r w:rsidRPr="00350027">
              <w:rPr>
                <w:rFonts w:asciiTheme="minorHAnsi" w:hAnsiTheme="minorHAnsi"/>
              </w:rPr>
              <w:t xml:space="preserve"> shall set the NVM Empty Flag to TRUE, and otherwise set the NVM Empty Flag to FALSE and validate the Rigging data as defined in requirements MRJ_SCU_STC_SRS_710,  MRJ_SCU_STC_SRS_711, MRJ_SCU_STC_SRS_1039, MRJ_SCU_STC_SRS_1041.</w:t>
            </w:r>
          </w:p>
          <w:p w14:paraId="234C0411" w14:textId="77777777" w:rsidR="00C63E25" w:rsidRPr="00350027" w:rsidRDefault="00C63E25" w:rsidP="00F33256">
            <w:pPr>
              <w:rPr>
                <w:rFonts w:asciiTheme="minorHAnsi" w:hAnsiTheme="minorHAnsi"/>
              </w:rPr>
            </w:pPr>
          </w:p>
          <w:p w14:paraId="3644C2B7" w14:textId="77777777" w:rsidR="00C63E25" w:rsidRPr="00350027" w:rsidRDefault="00C63E25" w:rsidP="00F33256">
            <w:pPr>
              <w:rPr>
                <w:rFonts w:asciiTheme="minorHAnsi" w:hAnsiTheme="minorHAnsi"/>
              </w:rPr>
            </w:pPr>
            <w:r w:rsidRPr="00350027">
              <w:rPr>
                <w:rFonts w:asciiTheme="minorHAnsi" w:hAnsiTheme="minorHAnsi"/>
              </w:rPr>
              <w:t>Justification: An NVM cell value of 0xFF at beginning of the sectors would indicate an erased NVM device. Hence SCU is not rigged, and a comparison of the two sectors would not be applicable as they don’t contain rigging values.</w:t>
            </w:r>
          </w:p>
          <w:p w14:paraId="06EEA559" w14:textId="77777777" w:rsidR="00C63E25" w:rsidRPr="00350027" w:rsidRDefault="00C63E25" w:rsidP="00F33256">
            <w:pPr>
              <w:rPr>
                <w:rFonts w:asciiTheme="minorHAnsi" w:hAnsiTheme="minorHAnsi"/>
                <w:i/>
                <w:iCs/>
              </w:rPr>
            </w:pPr>
          </w:p>
        </w:tc>
      </w:tr>
      <w:tr w:rsidR="00C63E25" w:rsidRPr="00350027" w14:paraId="69B172CD" w14:textId="77777777" w:rsidTr="00F33256">
        <w:tc>
          <w:tcPr>
            <w:tcW w:w="1559" w:type="dxa"/>
          </w:tcPr>
          <w:p w14:paraId="0F6F2E9F" w14:textId="77777777" w:rsidR="00C63E25" w:rsidRPr="00350027" w:rsidRDefault="00C63E25" w:rsidP="00F33256">
            <w:pPr>
              <w:rPr>
                <w:rFonts w:asciiTheme="minorHAnsi" w:hAnsiTheme="minorHAnsi"/>
                <w:i/>
                <w:iCs/>
              </w:rPr>
            </w:pPr>
          </w:p>
        </w:tc>
        <w:tc>
          <w:tcPr>
            <w:tcW w:w="9320" w:type="dxa"/>
          </w:tcPr>
          <w:p w14:paraId="375C443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55D415D0" w14:textId="77777777" w:rsidTr="00F33256">
        <w:tc>
          <w:tcPr>
            <w:tcW w:w="1559" w:type="dxa"/>
          </w:tcPr>
          <w:p w14:paraId="578E2299" w14:textId="77777777" w:rsidR="00C63E25" w:rsidRPr="00350027" w:rsidRDefault="00C63E25" w:rsidP="00F33256">
            <w:pPr>
              <w:rPr>
                <w:rFonts w:asciiTheme="minorHAnsi" w:hAnsiTheme="minorHAnsi"/>
                <w:i/>
                <w:iCs/>
              </w:rPr>
            </w:pPr>
          </w:p>
        </w:tc>
        <w:tc>
          <w:tcPr>
            <w:tcW w:w="9320" w:type="dxa"/>
          </w:tcPr>
          <w:p w14:paraId="02D238A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070B508F" w14:textId="77777777" w:rsidTr="00F33256">
        <w:tc>
          <w:tcPr>
            <w:tcW w:w="1559" w:type="dxa"/>
          </w:tcPr>
          <w:p w14:paraId="4455C0C7" w14:textId="77777777" w:rsidR="00C63E25" w:rsidRPr="00350027" w:rsidRDefault="00C63E25" w:rsidP="00F33256">
            <w:pPr>
              <w:rPr>
                <w:rFonts w:asciiTheme="minorHAnsi" w:hAnsiTheme="minorHAnsi"/>
                <w:i/>
                <w:iCs/>
              </w:rPr>
            </w:pPr>
          </w:p>
        </w:tc>
        <w:tc>
          <w:tcPr>
            <w:tcW w:w="9320" w:type="dxa"/>
          </w:tcPr>
          <w:p w14:paraId="28D1789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81E376B" w14:textId="77777777" w:rsidR="00C63E25" w:rsidRPr="00350027" w:rsidRDefault="00C63E25" w:rsidP="00C63E25">
      <w:pPr>
        <w:rPr>
          <w:rFonts w:asciiTheme="minorHAnsi" w:hAnsiTheme="minorHAnsi"/>
        </w:rPr>
      </w:pPr>
    </w:p>
    <w:p w14:paraId="1A40E9E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DFF35EE" w14:textId="77777777" w:rsidTr="00F33256">
        <w:tc>
          <w:tcPr>
            <w:tcW w:w="1559" w:type="dxa"/>
          </w:tcPr>
          <w:p w14:paraId="475AEBB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MRJ_SCU_STC_SRS_1039</w:t>
            </w:r>
          </w:p>
        </w:tc>
        <w:tc>
          <w:tcPr>
            <w:tcW w:w="9320" w:type="dxa"/>
          </w:tcPr>
          <w:p w14:paraId="06116AF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perform a rigging offset in-range check for the 8 LRVDT sensors as follows:</w:t>
            </w:r>
          </w:p>
          <w:p w14:paraId="6540D134" w14:textId="77777777" w:rsidR="00C63E25" w:rsidRPr="00350027" w:rsidRDefault="00C63E25" w:rsidP="00F33256">
            <w:pPr>
              <w:rPr>
                <w:rFonts w:asciiTheme="minorHAnsi" w:hAnsiTheme="minorHAnsi"/>
              </w:rPr>
            </w:pPr>
          </w:p>
          <w:p w14:paraId="02A6AB6F" w14:textId="77777777" w:rsidR="00C63E25" w:rsidRPr="00350027" w:rsidRDefault="00C63E25" w:rsidP="00F33256">
            <w:pPr>
              <w:rPr>
                <w:rFonts w:asciiTheme="minorHAnsi" w:hAnsiTheme="minorHAnsi"/>
              </w:rPr>
            </w:pPr>
            <w:r w:rsidRPr="00350027">
              <w:rPr>
                <w:rFonts w:asciiTheme="minorHAnsi" w:hAnsiTheme="minorHAnsi"/>
              </w:rPr>
              <w:tab/>
              <w:t xml:space="preserve">IF NVM Read Failure = FALSE </w:t>
            </w:r>
          </w:p>
          <w:p w14:paraId="4F0B783F" w14:textId="77777777" w:rsidR="00C63E25" w:rsidRPr="00350027" w:rsidRDefault="00C63E25" w:rsidP="00F33256">
            <w:pPr>
              <w:rPr>
                <w:rFonts w:asciiTheme="minorHAnsi" w:hAnsiTheme="minorHAnsi"/>
              </w:rPr>
            </w:pPr>
            <w:r w:rsidRPr="00350027">
              <w:rPr>
                <w:rFonts w:asciiTheme="minorHAnsi" w:hAnsiTheme="minorHAnsi"/>
              </w:rPr>
              <w:t>THEN</w:t>
            </w:r>
          </w:p>
          <w:p w14:paraId="0610E834" w14:textId="77777777" w:rsidR="00C63E25" w:rsidRPr="00350027" w:rsidRDefault="00C63E25" w:rsidP="00F33256">
            <w:pPr>
              <w:rPr>
                <w:rFonts w:asciiTheme="minorHAnsi" w:hAnsiTheme="minorHAnsi"/>
              </w:rPr>
            </w:pPr>
          </w:p>
          <w:p w14:paraId="51A8B8CE" w14:textId="77777777" w:rsidR="00C63E25" w:rsidRPr="00350027" w:rsidRDefault="00C63E25" w:rsidP="00F33256">
            <w:pPr>
              <w:rPr>
                <w:rFonts w:asciiTheme="minorHAnsi" w:hAnsiTheme="minorHAnsi"/>
              </w:rPr>
            </w:pPr>
            <w:r w:rsidRPr="00350027">
              <w:rPr>
                <w:rFonts w:asciiTheme="minorHAnsi" w:hAnsiTheme="minorHAnsi"/>
              </w:rPr>
              <w:t>For Pilot_RVDT1_Ratiometric_Position_Offset, Pilot_RVDT2_Ratiometric_Position_Offset, RH_LVDT1_Ratiometric_Position_Offset, RH_LVDT2_Ratiometric_Position_Offset, LH_LVDT1_Ratiometric_Position_Offset, LH_LVDT2_Ratiometric_Position_Offset:</w:t>
            </w:r>
          </w:p>
          <w:p w14:paraId="50C68D3A" w14:textId="77777777" w:rsidR="00C63E25" w:rsidRPr="00350027" w:rsidRDefault="00C63E25" w:rsidP="00F33256">
            <w:pPr>
              <w:rPr>
                <w:rFonts w:asciiTheme="minorHAnsi" w:hAnsiTheme="minorHAnsi"/>
              </w:rPr>
            </w:pPr>
          </w:p>
          <w:p w14:paraId="6C24D477" w14:textId="77777777" w:rsidR="00C63E25" w:rsidRPr="00350027" w:rsidRDefault="00C63E25" w:rsidP="00F33256">
            <w:pPr>
              <w:rPr>
                <w:rFonts w:asciiTheme="minorHAnsi" w:hAnsiTheme="minorHAnsi"/>
              </w:rPr>
            </w:pPr>
            <w:r w:rsidRPr="00350027">
              <w:rPr>
                <w:rFonts w:asciiTheme="minorHAnsi" w:hAnsiTheme="minorHAnsi"/>
              </w:rPr>
              <w:t>IF Sensor Rigging Offset is outside Rigging Offset Range Limit</w:t>
            </w:r>
          </w:p>
          <w:p w14:paraId="5BF7D6BC" w14:textId="77777777" w:rsidR="00C63E25" w:rsidRPr="00350027" w:rsidRDefault="00C63E25" w:rsidP="00F33256">
            <w:pPr>
              <w:rPr>
                <w:rFonts w:asciiTheme="minorHAnsi" w:hAnsiTheme="minorHAnsi"/>
              </w:rPr>
            </w:pPr>
            <w:r w:rsidRPr="00350027">
              <w:rPr>
                <w:rFonts w:asciiTheme="minorHAnsi" w:hAnsiTheme="minorHAnsi"/>
              </w:rPr>
              <w:t>THEN</w:t>
            </w:r>
          </w:p>
          <w:p w14:paraId="4DF5CDBA" w14:textId="77777777" w:rsidR="00C63E25" w:rsidRPr="00350027" w:rsidRDefault="00C63E25" w:rsidP="00F33256">
            <w:pPr>
              <w:rPr>
                <w:rFonts w:asciiTheme="minorHAnsi" w:hAnsiTheme="minorHAnsi"/>
              </w:rPr>
            </w:pPr>
            <w:r w:rsidRPr="00350027">
              <w:rPr>
                <w:rFonts w:asciiTheme="minorHAnsi" w:hAnsiTheme="minorHAnsi"/>
              </w:rPr>
              <w:t xml:space="preserve">         In-Range Criterion Check = FAIL</w:t>
            </w:r>
          </w:p>
          <w:p w14:paraId="69E233D5" w14:textId="77777777" w:rsidR="00C63E25" w:rsidRPr="00350027" w:rsidRDefault="00C63E25" w:rsidP="00F33256">
            <w:pPr>
              <w:rPr>
                <w:rFonts w:asciiTheme="minorHAnsi" w:hAnsiTheme="minorHAnsi"/>
              </w:rPr>
            </w:pPr>
            <w:r w:rsidRPr="00350027">
              <w:rPr>
                <w:rFonts w:asciiTheme="minorHAnsi" w:hAnsiTheme="minorHAnsi"/>
              </w:rPr>
              <w:t>ELSE</w:t>
            </w:r>
          </w:p>
          <w:p w14:paraId="25EB555C" w14:textId="6E067BE7" w:rsidR="00C63E25" w:rsidRPr="00350027" w:rsidRDefault="00C63E25" w:rsidP="00F33256">
            <w:pPr>
              <w:rPr>
                <w:rFonts w:asciiTheme="minorHAnsi" w:hAnsiTheme="minorHAnsi"/>
              </w:rPr>
            </w:pPr>
            <w:r w:rsidRPr="00350027">
              <w:rPr>
                <w:rFonts w:asciiTheme="minorHAnsi" w:hAnsiTheme="minorHAnsi"/>
              </w:rPr>
              <w:t xml:space="preserve">         In-Range Criterion Check = </w:t>
            </w:r>
            <w:r w:rsidR="00802C60" w:rsidRPr="00350027">
              <w:rPr>
                <w:rFonts w:asciiTheme="minorHAnsi" w:hAnsiTheme="minorHAnsi"/>
              </w:rPr>
              <w:t>FAIL</w:t>
            </w:r>
          </w:p>
          <w:p w14:paraId="5036823D" w14:textId="77777777" w:rsidR="00C63E25" w:rsidRPr="00350027" w:rsidRDefault="00C63E25" w:rsidP="00F33256">
            <w:pPr>
              <w:rPr>
                <w:rFonts w:asciiTheme="minorHAnsi" w:hAnsiTheme="minorHAnsi"/>
              </w:rPr>
            </w:pPr>
            <w:r w:rsidRPr="00350027">
              <w:rPr>
                <w:rFonts w:asciiTheme="minorHAnsi" w:hAnsiTheme="minorHAnsi"/>
              </w:rPr>
              <w:t>END IF</w:t>
            </w:r>
          </w:p>
          <w:p w14:paraId="562F3381" w14:textId="77777777" w:rsidR="00C63E25" w:rsidRPr="00350027" w:rsidRDefault="00C63E25" w:rsidP="00F33256">
            <w:pPr>
              <w:rPr>
                <w:rFonts w:asciiTheme="minorHAnsi" w:hAnsiTheme="minorHAnsi"/>
              </w:rPr>
            </w:pPr>
          </w:p>
          <w:p w14:paraId="6BD7B16E" w14:textId="77777777" w:rsidR="00C63E25" w:rsidRPr="00350027" w:rsidRDefault="00C63E25" w:rsidP="00F33256">
            <w:pPr>
              <w:rPr>
                <w:rFonts w:asciiTheme="minorHAnsi" w:hAnsiTheme="minorHAnsi"/>
              </w:rPr>
            </w:pPr>
            <w:r w:rsidRPr="00350027">
              <w:rPr>
                <w:rFonts w:asciiTheme="minorHAnsi" w:hAnsiTheme="minorHAnsi"/>
              </w:rPr>
              <w:t>For Co-Pilot_RVDT1_Ratiometric_Position_Offset, Co-Pilot_RVDT2_Ratiometric_Position_Offset:</w:t>
            </w:r>
          </w:p>
          <w:p w14:paraId="4CBEB36F" w14:textId="77777777" w:rsidR="00C63E25" w:rsidRPr="00350027" w:rsidRDefault="00C63E25" w:rsidP="00F33256">
            <w:pPr>
              <w:rPr>
                <w:rFonts w:asciiTheme="minorHAnsi" w:hAnsiTheme="minorHAnsi"/>
              </w:rPr>
            </w:pPr>
          </w:p>
          <w:p w14:paraId="4AF68782" w14:textId="77777777" w:rsidR="00C63E25" w:rsidRPr="00350027" w:rsidRDefault="00C63E25" w:rsidP="00F33256">
            <w:pPr>
              <w:rPr>
                <w:rFonts w:asciiTheme="minorHAnsi" w:hAnsiTheme="minorHAnsi"/>
              </w:rPr>
            </w:pPr>
            <w:r w:rsidRPr="00350027">
              <w:rPr>
                <w:rFonts w:asciiTheme="minorHAnsi" w:hAnsiTheme="minorHAnsi"/>
              </w:rPr>
              <w:lastRenderedPageBreak/>
              <w:tab/>
              <w:t>IF Co_Pilot SHDL Fitted</w:t>
            </w:r>
          </w:p>
          <w:p w14:paraId="6EB96C6D" w14:textId="77777777" w:rsidR="00C63E25" w:rsidRPr="00350027" w:rsidRDefault="00C63E25" w:rsidP="00F33256">
            <w:pPr>
              <w:rPr>
                <w:rFonts w:asciiTheme="minorHAnsi" w:hAnsiTheme="minorHAnsi"/>
              </w:rPr>
            </w:pPr>
            <w:r w:rsidRPr="00350027">
              <w:rPr>
                <w:rFonts w:asciiTheme="minorHAnsi" w:hAnsiTheme="minorHAnsi"/>
              </w:rPr>
              <w:t>THEN</w:t>
            </w:r>
          </w:p>
          <w:p w14:paraId="5A818882" w14:textId="77777777" w:rsidR="00C63E25" w:rsidRPr="00350027" w:rsidRDefault="00C63E25" w:rsidP="00F33256">
            <w:pPr>
              <w:rPr>
                <w:rFonts w:asciiTheme="minorHAnsi" w:hAnsiTheme="minorHAnsi"/>
              </w:rPr>
            </w:pPr>
            <w:r w:rsidRPr="00350027">
              <w:rPr>
                <w:rFonts w:asciiTheme="minorHAnsi" w:hAnsiTheme="minorHAnsi"/>
              </w:rPr>
              <w:t>IF Sensor Rigging Offset is outside Rigging Offset Range Limit</w:t>
            </w:r>
          </w:p>
          <w:p w14:paraId="365EC742" w14:textId="77777777" w:rsidR="00C63E25" w:rsidRPr="00350027" w:rsidRDefault="00C63E25" w:rsidP="00F33256">
            <w:pPr>
              <w:rPr>
                <w:rFonts w:asciiTheme="minorHAnsi" w:hAnsiTheme="minorHAnsi"/>
              </w:rPr>
            </w:pPr>
            <w:r w:rsidRPr="00350027">
              <w:rPr>
                <w:rFonts w:asciiTheme="minorHAnsi" w:hAnsiTheme="minorHAnsi"/>
              </w:rPr>
              <w:t>THEN</w:t>
            </w:r>
          </w:p>
          <w:p w14:paraId="6D0EF542" w14:textId="77777777" w:rsidR="00C63E25" w:rsidRPr="00350027" w:rsidRDefault="00C63E25" w:rsidP="00F33256">
            <w:pPr>
              <w:rPr>
                <w:rFonts w:asciiTheme="minorHAnsi" w:hAnsiTheme="minorHAnsi"/>
              </w:rPr>
            </w:pPr>
            <w:r w:rsidRPr="00350027">
              <w:rPr>
                <w:rFonts w:asciiTheme="minorHAnsi" w:hAnsiTheme="minorHAnsi"/>
              </w:rPr>
              <w:t xml:space="preserve">         In-Range Criterion Check = FAIL</w:t>
            </w:r>
          </w:p>
          <w:p w14:paraId="71E3CD59" w14:textId="77777777" w:rsidR="00C63E25" w:rsidRPr="00350027" w:rsidRDefault="00C63E25" w:rsidP="00F33256">
            <w:pPr>
              <w:rPr>
                <w:rFonts w:asciiTheme="minorHAnsi" w:hAnsiTheme="minorHAnsi"/>
              </w:rPr>
            </w:pPr>
            <w:r w:rsidRPr="00350027">
              <w:rPr>
                <w:rFonts w:asciiTheme="minorHAnsi" w:hAnsiTheme="minorHAnsi"/>
              </w:rPr>
              <w:t>ELSE</w:t>
            </w:r>
          </w:p>
          <w:p w14:paraId="4B49D095" w14:textId="77777777" w:rsidR="00C63E25" w:rsidRPr="00350027" w:rsidRDefault="00C63E25" w:rsidP="00F33256">
            <w:pPr>
              <w:rPr>
                <w:rFonts w:asciiTheme="minorHAnsi" w:hAnsiTheme="minorHAnsi"/>
              </w:rPr>
            </w:pPr>
            <w:r w:rsidRPr="00350027">
              <w:rPr>
                <w:rFonts w:asciiTheme="minorHAnsi" w:hAnsiTheme="minorHAnsi"/>
              </w:rPr>
              <w:t xml:space="preserve">         In-Range Criterion Check = {No change}</w:t>
            </w:r>
          </w:p>
          <w:p w14:paraId="69D3CAB4" w14:textId="77777777" w:rsidR="00C63E25" w:rsidRPr="00350027" w:rsidRDefault="00C63E25" w:rsidP="00F33256">
            <w:pPr>
              <w:rPr>
                <w:rFonts w:asciiTheme="minorHAnsi" w:hAnsiTheme="minorHAnsi"/>
              </w:rPr>
            </w:pPr>
            <w:r w:rsidRPr="00350027">
              <w:rPr>
                <w:rFonts w:asciiTheme="minorHAnsi" w:hAnsiTheme="minorHAnsi"/>
              </w:rPr>
              <w:t>ENDIF</w:t>
            </w:r>
          </w:p>
          <w:p w14:paraId="7D144EC7" w14:textId="77777777" w:rsidR="00C63E25" w:rsidRPr="00350027" w:rsidRDefault="00C63E25" w:rsidP="00F33256">
            <w:pPr>
              <w:rPr>
                <w:rFonts w:asciiTheme="minorHAnsi" w:hAnsiTheme="minorHAnsi"/>
              </w:rPr>
            </w:pPr>
            <w:r w:rsidRPr="00350027">
              <w:rPr>
                <w:rFonts w:asciiTheme="minorHAnsi" w:hAnsiTheme="minorHAnsi"/>
              </w:rPr>
              <w:tab/>
            </w:r>
          </w:p>
          <w:p w14:paraId="0F1F1E02" w14:textId="77777777" w:rsidR="00C63E25" w:rsidRPr="00350027" w:rsidRDefault="00C63E25" w:rsidP="00F33256">
            <w:pPr>
              <w:rPr>
                <w:rFonts w:asciiTheme="minorHAnsi" w:hAnsiTheme="minorHAnsi"/>
              </w:rPr>
            </w:pPr>
            <w:r w:rsidRPr="00350027">
              <w:rPr>
                <w:rFonts w:asciiTheme="minorHAnsi" w:hAnsiTheme="minorHAnsi"/>
              </w:rPr>
              <w:tab/>
              <w:t>ELSE</w:t>
            </w:r>
          </w:p>
          <w:p w14:paraId="37CEF3FD" w14:textId="77777777" w:rsidR="00C63E25" w:rsidRPr="00350027" w:rsidRDefault="00C63E25" w:rsidP="00F33256">
            <w:pPr>
              <w:rPr>
                <w:rFonts w:asciiTheme="minorHAnsi" w:hAnsiTheme="minorHAnsi"/>
              </w:rPr>
            </w:pPr>
            <w:r w:rsidRPr="00350027">
              <w:rPr>
                <w:rFonts w:asciiTheme="minorHAnsi" w:hAnsiTheme="minorHAnsi"/>
              </w:rPr>
              <w:t>In-Range Criterion Check = {No change}</w:t>
            </w:r>
          </w:p>
          <w:p w14:paraId="197312C5" w14:textId="77777777" w:rsidR="00C63E25" w:rsidRPr="00350027" w:rsidRDefault="00C63E25" w:rsidP="00F33256">
            <w:pPr>
              <w:rPr>
                <w:rFonts w:asciiTheme="minorHAnsi" w:hAnsiTheme="minorHAnsi"/>
              </w:rPr>
            </w:pPr>
            <w:r w:rsidRPr="00350027">
              <w:rPr>
                <w:rFonts w:asciiTheme="minorHAnsi" w:hAnsiTheme="minorHAnsi"/>
              </w:rPr>
              <w:t>END IF</w:t>
            </w:r>
          </w:p>
          <w:p w14:paraId="6EA3CB95" w14:textId="77777777" w:rsidR="00C63E25" w:rsidRPr="00350027" w:rsidRDefault="00C63E25" w:rsidP="00F33256">
            <w:pPr>
              <w:rPr>
                <w:rFonts w:asciiTheme="minorHAnsi" w:hAnsiTheme="minorHAnsi"/>
              </w:rPr>
            </w:pPr>
          </w:p>
          <w:p w14:paraId="1CC5FFED" w14:textId="77777777" w:rsidR="00C63E25" w:rsidRPr="00350027" w:rsidRDefault="00C63E25" w:rsidP="00F33256">
            <w:pPr>
              <w:rPr>
                <w:rFonts w:asciiTheme="minorHAnsi" w:hAnsiTheme="minorHAnsi"/>
              </w:rPr>
            </w:pPr>
            <w:r w:rsidRPr="00350027">
              <w:rPr>
                <w:rFonts w:asciiTheme="minorHAnsi" w:hAnsiTheme="minorHAnsi"/>
              </w:rPr>
              <w:t>ELSE  {Rigging Offsets read from NVM Sectors 0 &amp; 1 do not match}</w:t>
            </w:r>
          </w:p>
          <w:p w14:paraId="72F7F70B" w14:textId="77777777" w:rsidR="00C63E25" w:rsidRPr="00350027" w:rsidRDefault="00C63E25" w:rsidP="00F33256">
            <w:pPr>
              <w:rPr>
                <w:rFonts w:asciiTheme="minorHAnsi" w:hAnsiTheme="minorHAnsi"/>
              </w:rPr>
            </w:pPr>
            <w:r w:rsidRPr="00350027">
              <w:rPr>
                <w:rFonts w:asciiTheme="minorHAnsi" w:hAnsiTheme="minorHAnsi"/>
              </w:rPr>
              <w:t>THEN</w:t>
            </w:r>
          </w:p>
          <w:p w14:paraId="2DCD59EF" w14:textId="77777777" w:rsidR="00C63E25" w:rsidRPr="00350027" w:rsidRDefault="00C63E25" w:rsidP="00F33256">
            <w:pPr>
              <w:rPr>
                <w:rFonts w:asciiTheme="minorHAnsi" w:hAnsiTheme="minorHAnsi"/>
              </w:rPr>
            </w:pPr>
          </w:p>
          <w:p w14:paraId="39FFDFE5" w14:textId="77777777" w:rsidR="00C63E25" w:rsidRPr="00350027" w:rsidRDefault="00C63E25" w:rsidP="00F33256">
            <w:pPr>
              <w:rPr>
                <w:rFonts w:asciiTheme="minorHAnsi" w:hAnsiTheme="minorHAnsi"/>
              </w:rPr>
            </w:pPr>
            <w:r w:rsidRPr="00350027">
              <w:rPr>
                <w:rFonts w:asciiTheme="minorHAnsi" w:hAnsiTheme="minorHAnsi"/>
              </w:rPr>
              <w:tab/>
              <w:t>In-Range Criterion Check = FAIL</w:t>
            </w:r>
          </w:p>
          <w:p w14:paraId="283D2544" w14:textId="77777777" w:rsidR="00C63E25" w:rsidRPr="00350027" w:rsidRDefault="00C63E25" w:rsidP="00F33256">
            <w:pPr>
              <w:rPr>
                <w:rFonts w:asciiTheme="minorHAnsi" w:hAnsiTheme="minorHAnsi"/>
              </w:rPr>
            </w:pPr>
          </w:p>
          <w:p w14:paraId="4CCB69B5" w14:textId="77777777" w:rsidR="00C63E25" w:rsidRPr="00350027" w:rsidRDefault="00C63E25" w:rsidP="00F33256">
            <w:pPr>
              <w:rPr>
                <w:rFonts w:asciiTheme="minorHAnsi" w:hAnsiTheme="minorHAnsi"/>
              </w:rPr>
            </w:pPr>
            <w:r w:rsidRPr="00350027">
              <w:rPr>
                <w:rFonts w:asciiTheme="minorHAnsi" w:hAnsiTheme="minorHAnsi"/>
              </w:rPr>
              <w:t>END IF</w:t>
            </w:r>
          </w:p>
          <w:p w14:paraId="32A333F3" w14:textId="77777777" w:rsidR="00C63E25" w:rsidRPr="00350027" w:rsidRDefault="00C63E25" w:rsidP="00F33256">
            <w:pPr>
              <w:rPr>
                <w:rFonts w:asciiTheme="minorHAnsi" w:hAnsiTheme="minorHAnsi"/>
              </w:rPr>
            </w:pPr>
          </w:p>
          <w:p w14:paraId="3A0CBA09"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1549AD0F" w14:textId="77777777" w:rsidR="00C63E25" w:rsidRPr="00350027" w:rsidRDefault="00C63E25" w:rsidP="00F33256">
            <w:pPr>
              <w:rPr>
                <w:rFonts w:asciiTheme="minorHAnsi" w:hAnsiTheme="minorHAnsi"/>
              </w:rPr>
            </w:pPr>
            <w:r w:rsidRPr="00350027">
              <w:rPr>
                <w:rFonts w:asciiTheme="minorHAnsi" w:hAnsiTheme="minorHAnsi"/>
              </w:rPr>
              <w:t>LVDT Rigging Offset Range Limit is ratiometric equivalent of -4 to +4 degrees.</w:t>
            </w:r>
          </w:p>
          <w:p w14:paraId="4680DE5B" w14:textId="77777777" w:rsidR="00C63E25" w:rsidRPr="00350027" w:rsidRDefault="00C63E25" w:rsidP="00F33256">
            <w:pPr>
              <w:rPr>
                <w:rFonts w:asciiTheme="minorHAnsi" w:hAnsiTheme="minorHAnsi"/>
              </w:rPr>
            </w:pPr>
            <w:r w:rsidRPr="00350027">
              <w:rPr>
                <w:rFonts w:asciiTheme="minorHAnsi" w:hAnsiTheme="minorHAnsi"/>
              </w:rPr>
              <w:t>RVDT Rigging Offset Range Limit is ratiometric equivalent of -4 to +4 degrees.</w:t>
            </w:r>
          </w:p>
          <w:p w14:paraId="58DF34F4" w14:textId="77777777" w:rsidR="00C63E25" w:rsidRPr="00350027" w:rsidRDefault="00C63E25" w:rsidP="00F33256">
            <w:pPr>
              <w:rPr>
                <w:rFonts w:asciiTheme="minorHAnsi" w:hAnsiTheme="minorHAnsi"/>
              </w:rPr>
            </w:pPr>
            <w:r w:rsidRPr="00350027">
              <w:rPr>
                <w:rFonts w:asciiTheme="minorHAnsi" w:hAnsiTheme="minorHAnsi"/>
              </w:rPr>
              <w:t>The ratio to degree mapping of LVDTs is specified in MRJ_SCU_STC_SRS_111.</w:t>
            </w:r>
          </w:p>
          <w:p w14:paraId="05FF6410" w14:textId="77777777" w:rsidR="00C63E25" w:rsidRPr="00350027" w:rsidRDefault="00C63E25" w:rsidP="00F33256">
            <w:pPr>
              <w:rPr>
                <w:rFonts w:asciiTheme="minorHAnsi" w:hAnsiTheme="minorHAnsi"/>
              </w:rPr>
            </w:pPr>
            <w:r w:rsidRPr="00350027">
              <w:rPr>
                <w:rFonts w:asciiTheme="minorHAnsi" w:hAnsiTheme="minorHAnsi"/>
              </w:rPr>
              <w:t>The ratio to degree mapping of RVDTs is specified in MRJ_SCU_STC_SRS_852 and MRJ_SCU_STC_SRS_84.</w:t>
            </w:r>
          </w:p>
          <w:p w14:paraId="31AE711C" w14:textId="77777777" w:rsidR="00C63E25" w:rsidRPr="00350027" w:rsidRDefault="00C63E25" w:rsidP="00F33256">
            <w:pPr>
              <w:rPr>
                <w:rFonts w:asciiTheme="minorHAnsi" w:hAnsiTheme="minorHAnsi"/>
              </w:rPr>
            </w:pPr>
            <w:r w:rsidRPr="00350027">
              <w:rPr>
                <w:rFonts w:asciiTheme="minorHAnsi" w:hAnsiTheme="minorHAnsi"/>
              </w:rPr>
              <w:t>Co_Pilot SHDL Fitted is specified in MRJ_SCU_STC_SRS_79.</w:t>
            </w:r>
          </w:p>
          <w:p w14:paraId="0C361AF6" w14:textId="77777777" w:rsidR="00C63E25" w:rsidRPr="00350027" w:rsidRDefault="00C63E25" w:rsidP="00F33256">
            <w:pPr>
              <w:rPr>
                <w:rFonts w:asciiTheme="minorHAnsi" w:hAnsiTheme="minorHAnsi"/>
              </w:rPr>
            </w:pPr>
            <w:r w:rsidRPr="00350027">
              <w:rPr>
                <w:rFonts w:asciiTheme="minorHAnsi" w:hAnsiTheme="minorHAnsi"/>
              </w:rPr>
              <w:t>In-Range Criterion Check initialised to PASS</w:t>
            </w:r>
          </w:p>
          <w:p w14:paraId="12B51667" w14:textId="77777777" w:rsidR="00C63E25" w:rsidRPr="00350027" w:rsidRDefault="00C63E25" w:rsidP="00F33256">
            <w:pPr>
              <w:rPr>
                <w:rFonts w:asciiTheme="minorHAnsi" w:hAnsiTheme="minorHAnsi"/>
              </w:rPr>
            </w:pPr>
            <w:r w:rsidRPr="00350027">
              <w:rPr>
                <w:rFonts w:asciiTheme="minorHAnsi" w:hAnsiTheme="minorHAnsi"/>
              </w:rPr>
              <w:t>NVM Read Failure is defined in MRJ_SCU_STC_SRS_711.</w:t>
            </w:r>
          </w:p>
          <w:p w14:paraId="48292863" w14:textId="77777777" w:rsidR="00C63E25" w:rsidRPr="00350027" w:rsidRDefault="00C63E25" w:rsidP="00F33256">
            <w:pPr>
              <w:rPr>
                <w:rFonts w:asciiTheme="minorHAnsi" w:hAnsiTheme="minorHAnsi"/>
                <w:i/>
                <w:iCs/>
              </w:rPr>
            </w:pPr>
          </w:p>
        </w:tc>
      </w:tr>
      <w:tr w:rsidR="00C63E25" w:rsidRPr="00350027" w14:paraId="341B4D80" w14:textId="77777777" w:rsidTr="00F33256">
        <w:tc>
          <w:tcPr>
            <w:tcW w:w="1559" w:type="dxa"/>
          </w:tcPr>
          <w:p w14:paraId="72C4CEBD" w14:textId="77777777" w:rsidR="00C63E25" w:rsidRPr="00350027" w:rsidRDefault="00C63E25" w:rsidP="00F33256">
            <w:pPr>
              <w:rPr>
                <w:rFonts w:asciiTheme="minorHAnsi" w:hAnsiTheme="minorHAnsi"/>
                <w:i/>
                <w:iCs/>
              </w:rPr>
            </w:pPr>
          </w:p>
        </w:tc>
        <w:tc>
          <w:tcPr>
            <w:tcW w:w="9320" w:type="dxa"/>
          </w:tcPr>
          <w:p w14:paraId="033C1C6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575B75E" w14:textId="77777777" w:rsidTr="00F33256">
        <w:tc>
          <w:tcPr>
            <w:tcW w:w="1559" w:type="dxa"/>
          </w:tcPr>
          <w:p w14:paraId="1679016B" w14:textId="77777777" w:rsidR="00C63E25" w:rsidRPr="00350027" w:rsidRDefault="00C63E25" w:rsidP="00F33256">
            <w:pPr>
              <w:rPr>
                <w:rFonts w:asciiTheme="minorHAnsi" w:hAnsiTheme="minorHAnsi"/>
                <w:i/>
                <w:iCs/>
              </w:rPr>
            </w:pPr>
          </w:p>
        </w:tc>
        <w:tc>
          <w:tcPr>
            <w:tcW w:w="9320" w:type="dxa"/>
          </w:tcPr>
          <w:p w14:paraId="3B382F2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3C89FBC" w14:textId="77777777" w:rsidTr="00F33256">
        <w:tc>
          <w:tcPr>
            <w:tcW w:w="1559" w:type="dxa"/>
          </w:tcPr>
          <w:p w14:paraId="400886F0" w14:textId="77777777" w:rsidR="00C63E25" w:rsidRPr="00350027" w:rsidRDefault="00C63E25" w:rsidP="00F33256">
            <w:pPr>
              <w:rPr>
                <w:rFonts w:asciiTheme="minorHAnsi" w:hAnsiTheme="minorHAnsi"/>
                <w:i/>
                <w:iCs/>
              </w:rPr>
            </w:pPr>
          </w:p>
        </w:tc>
        <w:tc>
          <w:tcPr>
            <w:tcW w:w="9320" w:type="dxa"/>
          </w:tcPr>
          <w:p w14:paraId="222D6D5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2A4D62D" w14:textId="77777777" w:rsidR="00C63E25" w:rsidRPr="00350027" w:rsidRDefault="00C63E25" w:rsidP="00C63E25">
      <w:pPr>
        <w:rPr>
          <w:rFonts w:asciiTheme="minorHAnsi" w:hAnsiTheme="minorHAnsi"/>
        </w:rPr>
      </w:pPr>
    </w:p>
    <w:p w14:paraId="08B93EE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C90B3AE" w14:textId="77777777" w:rsidTr="00F33256">
        <w:tc>
          <w:tcPr>
            <w:tcW w:w="1559" w:type="dxa"/>
          </w:tcPr>
          <w:p w14:paraId="45AE495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MRJ_SCU_STC_SRS_1041</w:t>
            </w:r>
          </w:p>
        </w:tc>
        <w:tc>
          <w:tcPr>
            <w:tcW w:w="9320" w:type="dxa"/>
          </w:tcPr>
          <w:p w14:paraId="4A401B8F" w14:textId="77777777" w:rsidR="00C63E25" w:rsidRPr="00350027" w:rsidRDefault="00C63E25" w:rsidP="00F33256">
            <w:pPr>
              <w:rPr>
                <w:rFonts w:asciiTheme="minorHAnsi" w:hAnsiTheme="minorHAnsi"/>
              </w:rPr>
            </w:pPr>
            <w:r w:rsidRPr="00350027">
              <w:rPr>
                <w:rFonts w:asciiTheme="minorHAnsi" w:hAnsiTheme="minorHAnsi"/>
              </w:rPr>
              <w:t>The S</w:t>
            </w:r>
            <w:r w:rsidRPr="00350027">
              <w:rPr>
                <w:rFonts w:asciiTheme="minorHAnsi" w:hAnsiTheme="minorHAnsi"/>
                <w:i/>
                <w:iCs/>
              </w:rPr>
              <w:t xml:space="preserve">TC Program </w:t>
            </w:r>
            <w:r w:rsidRPr="00350027">
              <w:rPr>
                <w:rFonts w:asciiTheme="minorHAnsi" w:hAnsiTheme="minorHAnsi"/>
              </w:rPr>
              <w:t>shall perform the following actions depending on the In-Range Criterion check result:</w:t>
            </w:r>
          </w:p>
          <w:p w14:paraId="186E17C4" w14:textId="77777777" w:rsidR="00C63E25" w:rsidRPr="00350027" w:rsidRDefault="00C63E25" w:rsidP="00F33256">
            <w:pPr>
              <w:rPr>
                <w:rFonts w:asciiTheme="minorHAnsi" w:hAnsiTheme="minorHAnsi"/>
              </w:rPr>
            </w:pPr>
          </w:p>
          <w:p w14:paraId="5292735F" w14:textId="77777777" w:rsidR="00C63E25" w:rsidRPr="00350027" w:rsidRDefault="00C63E25" w:rsidP="00F33256">
            <w:pPr>
              <w:rPr>
                <w:rFonts w:asciiTheme="minorHAnsi" w:hAnsiTheme="minorHAnsi"/>
              </w:rPr>
            </w:pPr>
            <w:r w:rsidRPr="00350027">
              <w:rPr>
                <w:rFonts w:asciiTheme="minorHAnsi" w:hAnsiTheme="minorHAnsi"/>
              </w:rPr>
              <w:t>IF the In-Range Criterion check is PASS AND</w:t>
            </w:r>
          </w:p>
          <w:p w14:paraId="5760F40E" w14:textId="77777777" w:rsidR="00C63E25" w:rsidRPr="00350027" w:rsidRDefault="00C63E25" w:rsidP="00F33256">
            <w:pPr>
              <w:rPr>
                <w:rFonts w:asciiTheme="minorHAnsi" w:hAnsiTheme="minorHAnsi"/>
              </w:rPr>
            </w:pPr>
            <w:r w:rsidRPr="00350027">
              <w:rPr>
                <w:rFonts w:asciiTheme="minorHAnsi" w:hAnsiTheme="minorHAnsi"/>
              </w:rPr>
              <w:t xml:space="preserve">     NVM Read Failure is FALSE AND</w:t>
            </w:r>
          </w:p>
          <w:p w14:paraId="3D7F902F" w14:textId="77777777" w:rsidR="00C63E25" w:rsidRPr="00350027" w:rsidRDefault="00C63E25" w:rsidP="00F33256">
            <w:pPr>
              <w:rPr>
                <w:rFonts w:asciiTheme="minorHAnsi" w:hAnsiTheme="minorHAnsi"/>
              </w:rPr>
            </w:pPr>
            <w:r w:rsidRPr="00350027">
              <w:rPr>
                <w:rFonts w:asciiTheme="minorHAnsi" w:hAnsiTheme="minorHAnsi"/>
              </w:rPr>
              <w:t xml:space="preserve">     NVM Empty Flag is FALSE</w:t>
            </w:r>
          </w:p>
          <w:p w14:paraId="61CB1F68" w14:textId="77777777" w:rsidR="00C63E25" w:rsidRPr="00350027" w:rsidRDefault="00C63E25" w:rsidP="00F33256">
            <w:pPr>
              <w:rPr>
                <w:rFonts w:asciiTheme="minorHAnsi" w:hAnsiTheme="minorHAnsi"/>
              </w:rPr>
            </w:pPr>
            <w:r w:rsidRPr="00350027">
              <w:rPr>
                <w:rFonts w:asciiTheme="minorHAnsi" w:hAnsiTheme="minorHAnsi"/>
              </w:rPr>
              <w:t>THEN</w:t>
            </w:r>
          </w:p>
          <w:p w14:paraId="4880CBCC" w14:textId="77777777" w:rsidR="00C63E25" w:rsidRPr="00350027" w:rsidRDefault="00C63E25" w:rsidP="00F33256">
            <w:pPr>
              <w:rPr>
                <w:rFonts w:asciiTheme="minorHAnsi" w:hAnsiTheme="minorHAnsi"/>
              </w:rPr>
            </w:pPr>
            <w:r w:rsidRPr="00350027">
              <w:rPr>
                <w:rFonts w:asciiTheme="minorHAnsi" w:hAnsiTheme="minorHAnsi"/>
              </w:rPr>
              <w:tab/>
              <w:t>Store the 8 ratiometric offset parameters into Ratiometric_Position_Offset[channel]</w:t>
            </w:r>
          </w:p>
          <w:p w14:paraId="101723FC" w14:textId="77777777" w:rsidR="00C63E25" w:rsidRPr="00350027" w:rsidRDefault="00C63E25" w:rsidP="00F33256">
            <w:pPr>
              <w:rPr>
                <w:rFonts w:asciiTheme="minorHAnsi" w:hAnsiTheme="minorHAnsi"/>
              </w:rPr>
            </w:pPr>
            <w:r w:rsidRPr="00350027">
              <w:rPr>
                <w:rFonts w:asciiTheme="minorHAnsi" w:hAnsiTheme="minorHAnsi"/>
              </w:rPr>
              <w:tab/>
              <w:t>Set RiggingNotPerformed to FALSE</w:t>
            </w:r>
          </w:p>
          <w:p w14:paraId="62CC29FA" w14:textId="77777777" w:rsidR="00C63E25" w:rsidRPr="00350027" w:rsidRDefault="00C63E25" w:rsidP="00F33256">
            <w:pPr>
              <w:rPr>
                <w:rFonts w:asciiTheme="minorHAnsi" w:hAnsiTheme="minorHAnsi"/>
              </w:rPr>
            </w:pPr>
            <w:r w:rsidRPr="00350027">
              <w:rPr>
                <w:rFonts w:asciiTheme="minorHAnsi" w:hAnsiTheme="minorHAnsi"/>
              </w:rPr>
              <w:tab/>
              <w:t>Set Bit 29 of ARINC Label 106 to indicate “Aircraft Rigged”.</w:t>
            </w:r>
          </w:p>
          <w:p w14:paraId="4D7334D6" w14:textId="77777777" w:rsidR="00C63E25" w:rsidRPr="00350027" w:rsidRDefault="00C63E25" w:rsidP="00F33256">
            <w:pPr>
              <w:rPr>
                <w:rFonts w:asciiTheme="minorHAnsi" w:hAnsiTheme="minorHAnsi"/>
              </w:rPr>
            </w:pPr>
            <w:r w:rsidRPr="00350027">
              <w:rPr>
                <w:rFonts w:asciiTheme="minorHAnsi" w:hAnsiTheme="minorHAnsi"/>
              </w:rPr>
              <w:t>ELSE</w:t>
            </w:r>
          </w:p>
          <w:p w14:paraId="57BEC77D" w14:textId="77777777" w:rsidR="00C63E25" w:rsidRPr="00350027" w:rsidRDefault="00C63E25" w:rsidP="00F33256">
            <w:pPr>
              <w:rPr>
                <w:rFonts w:asciiTheme="minorHAnsi" w:hAnsiTheme="minorHAnsi"/>
              </w:rPr>
            </w:pPr>
            <w:r w:rsidRPr="00350027">
              <w:rPr>
                <w:rFonts w:asciiTheme="minorHAnsi" w:hAnsiTheme="minorHAnsi"/>
              </w:rPr>
              <w:tab/>
              <w:t>store 0 into Ratiometric_Position_Offset[channel]</w:t>
            </w:r>
          </w:p>
          <w:p w14:paraId="4CF7E6C4" w14:textId="77777777" w:rsidR="00C63E25" w:rsidRPr="00350027" w:rsidRDefault="00C63E25" w:rsidP="00F33256">
            <w:pPr>
              <w:rPr>
                <w:rFonts w:asciiTheme="minorHAnsi" w:hAnsiTheme="minorHAnsi"/>
              </w:rPr>
            </w:pPr>
            <w:r w:rsidRPr="00350027">
              <w:rPr>
                <w:rFonts w:asciiTheme="minorHAnsi" w:hAnsiTheme="minorHAnsi"/>
              </w:rPr>
              <w:tab/>
              <w:t>Set RiggingNotPerformed to TRUE</w:t>
            </w:r>
          </w:p>
          <w:p w14:paraId="5D5CDDAB" w14:textId="77777777" w:rsidR="00C63E25" w:rsidRPr="00350027" w:rsidRDefault="00C63E25" w:rsidP="00F33256">
            <w:pPr>
              <w:rPr>
                <w:rFonts w:asciiTheme="minorHAnsi" w:hAnsiTheme="minorHAnsi"/>
              </w:rPr>
            </w:pPr>
            <w:r w:rsidRPr="00350027">
              <w:rPr>
                <w:rFonts w:asciiTheme="minorHAnsi" w:hAnsiTheme="minorHAnsi"/>
              </w:rPr>
              <w:tab/>
              <w:t>Clear Bit 29 of ARINC Label 106 to indicate “Aircraft Not Rigged”.</w:t>
            </w:r>
          </w:p>
          <w:p w14:paraId="4EB0DB9C" w14:textId="77777777" w:rsidR="00C63E25" w:rsidRPr="00350027" w:rsidRDefault="00C63E25" w:rsidP="00F33256">
            <w:pPr>
              <w:rPr>
                <w:rFonts w:asciiTheme="minorHAnsi" w:hAnsiTheme="minorHAnsi"/>
              </w:rPr>
            </w:pPr>
            <w:r w:rsidRPr="00350027">
              <w:rPr>
                <w:rFonts w:asciiTheme="minorHAnsi" w:hAnsiTheme="minorHAnsi"/>
              </w:rPr>
              <w:t>ENDIF</w:t>
            </w:r>
          </w:p>
          <w:p w14:paraId="71E5DE7D" w14:textId="77777777" w:rsidR="00C63E25" w:rsidRPr="00350027" w:rsidRDefault="00C63E25" w:rsidP="00F33256">
            <w:pPr>
              <w:rPr>
                <w:rFonts w:asciiTheme="minorHAnsi" w:hAnsiTheme="minorHAnsi"/>
              </w:rPr>
            </w:pPr>
          </w:p>
          <w:p w14:paraId="1A95540E" w14:textId="77777777" w:rsidR="00C63E25" w:rsidRPr="00350027" w:rsidRDefault="00C63E25" w:rsidP="00F33256">
            <w:pPr>
              <w:rPr>
                <w:rFonts w:asciiTheme="minorHAnsi" w:hAnsiTheme="minorHAnsi"/>
              </w:rPr>
            </w:pPr>
            <w:r w:rsidRPr="00350027">
              <w:rPr>
                <w:rFonts w:asciiTheme="minorHAnsi" w:hAnsiTheme="minorHAnsi"/>
              </w:rPr>
              <w:t>Where channel is in {Pilot_RVDT1, Pilot_RVDT2, Co-Pilot_RVDT1, Co-Pilot_RVDT2, RH_LVDT1, RH_LVDT2, LH_LVDT1, LH_LVDT2}</w:t>
            </w:r>
          </w:p>
          <w:p w14:paraId="6DC64D43" w14:textId="77777777" w:rsidR="00C63E25" w:rsidRPr="00350027" w:rsidRDefault="00C63E25" w:rsidP="00F33256">
            <w:pPr>
              <w:rPr>
                <w:rFonts w:asciiTheme="minorHAnsi" w:hAnsiTheme="minorHAnsi"/>
              </w:rPr>
            </w:pPr>
            <w:r w:rsidRPr="00350027">
              <w:rPr>
                <w:rFonts w:asciiTheme="minorHAnsi" w:hAnsiTheme="minorHAnsi"/>
              </w:rPr>
              <w:t>In-Range Criterion check is defined in MRJ_SCU_STC_SRS_1039</w:t>
            </w:r>
          </w:p>
          <w:p w14:paraId="6B8EFBAC" w14:textId="77777777" w:rsidR="00C63E25" w:rsidRPr="00350027" w:rsidRDefault="00C63E25" w:rsidP="00F33256">
            <w:pPr>
              <w:rPr>
                <w:rFonts w:asciiTheme="minorHAnsi" w:hAnsiTheme="minorHAnsi"/>
              </w:rPr>
            </w:pPr>
            <w:r w:rsidRPr="00350027">
              <w:rPr>
                <w:rFonts w:asciiTheme="minorHAnsi" w:hAnsiTheme="minorHAnsi"/>
              </w:rPr>
              <w:t>NVM Read Failure is defined in MRJ_SCU_STC_SRS_711</w:t>
            </w:r>
          </w:p>
          <w:p w14:paraId="6759EAE5" w14:textId="77777777" w:rsidR="00C63E25" w:rsidRPr="00350027" w:rsidRDefault="00C63E25" w:rsidP="00F33256">
            <w:pPr>
              <w:rPr>
                <w:rFonts w:asciiTheme="minorHAnsi" w:hAnsiTheme="minorHAnsi"/>
              </w:rPr>
            </w:pPr>
            <w:r w:rsidRPr="00350027">
              <w:rPr>
                <w:rFonts w:asciiTheme="minorHAnsi" w:hAnsiTheme="minorHAnsi"/>
              </w:rPr>
              <w:t>NVM Empty Flag is defined in MRJ_SCU_STC_SRS_1038</w:t>
            </w:r>
          </w:p>
          <w:p w14:paraId="7F95454E" w14:textId="77777777" w:rsidR="00C63E25" w:rsidRPr="00350027" w:rsidRDefault="00C63E25" w:rsidP="00F33256">
            <w:pPr>
              <w:rPr>
                <w:rFonts w:asciiTheme="minorHAnsi" w:hAnsiTheme="minorHAnsi"/>
                <w:i/>
                <w:iCs/>
              </w:rPr>
            </w:pPr>
          </w:p>
        </w:tc>
      </w:tr>
      <w:tr w:rsidR="00C63E25" w:rsidRPr="00350027" w14:paraId="7359B1B6" w14:textId="77777777" w:rsidTr="00F33256">
        <w:tc>
          <w:tcPr>
            <w:tcW w:w="1559" w:type="dxa"/>
          </w:tcPr>
          <w:p w14:paraId="7649D4E0" w14:textId="77777777" w:rsidR="00C63E25" w:rsidRPr="00350027" w:rsidRDefault="00C63E25" w:rsidP="00F33256">
            <w:pPr>
              <w:rPr>
                <w:rFonts w:asciiTheme="minorHAnsi" w:hAnsiTheme="minorHAnsi"/>
                <w:i/>
                <w:iCs/>
              </w:rPr>
            </w:pPr>
          </w:p>
        </w:tc>
        <w:tc>
          <w:tcPr>
            <w:tcW w:w="9320" w:type="dxa"/>
          </w:tcPr>
          <w:p w14:paraId="09789E3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D54181C" w14:textId="77777777" w:rsidTr="00F33256">
        <w:tc>
          <w:tcPr>
            <w:tcW w:w="1559" w:type="dxa"/>
          </w:tcPr>
          <w:p w14:paraId="5303933E" w14:textId="77777777" w:rsidR="00C63E25" w:rsidRPr="00350027" w:rsidRDefault="00C63E25" w:rsidP="00F33256">
            <w:pPr>
              <w:rPr>
                <w:rFonts w:asciiTheme="minorHAnsi" w:hAnsiTheme="minorHAnsi"/>
                <w:i/>
                <w:iCs/>
              </w:rPr>
            </w:pPr>
          </w:p>
        </w:tc>
        <w:tc>
          <w:tcPr>
            <w:tcW w:w="9320" w:type="dxa"/>
          </w:tcPr>
          <w:p w14:paraId="4B34A2B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072FBC1" w14:textId="77777777" w:rsidTr="00F33256">
        <w:tc>
          <w:tcPr>
            <w:tcW w:w="1559" w:type="dxa"/>
          </w:tcPr>
          <w:p w14:paraId="5E2DAFC7" w14:textId="77777777" w:rsidR="00C63E25" w:rsidRPr="00350027" w:rsidRDefault="00C63E25" w:rsidP="00F33256">
            <w:pPr>
              <w:rPr>
                <w:rFonts w:asciiTheme="minorHAnsi" w:hAnsiTheme="minorHAnsi"/>
                <w:i/>
                <w:iCs/>
              </w:rPr>
            </w:pPr>
          </w:p>
        </w:tc>
        <w:tc>
          <w:tcPr>
            <w:tcW w:w="9320" w:type="dxa"/>
          </w:tcPr>
          <w:p w14:paraId="19BD5BA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630D0EA" w14:textId="77777777" w:rsidR="00C63E25" w:rsidRPr="00350027" w:rsidRDefault="00C63E25" w:rsidP="00C63E25">
      <w:pPr>
        <w:rPr>
          <w:rFonts w:asciiTheme="minorHAnsi" w:hAnsiTheme="minorHAnsi"/>
        </w:rPr>
      </w:pPr>
    </w:p>
    <w:p w14:paraId="39CB6485" w14:textId="77777777" w:rsidR="00C63E25" w:rsidRPr="00350027" w:rsidRDefault="00C63E25" w:rsidP="00C63E25">
      <w:pPr>
        <w:pStyle w:val="Heading3"/>
        <w:rPr>
          <w:rFonts w:asciiTheme="minorHAnsi" w:hAnsiTheme="minorHAnsi"/>
        </w:rPr>
      </w:pPr>
      <w:bookmarkStart w:id="37" w:name="_Toc464110925"/>
      <w:bookmarkStart w:id="38" w:name="_Hlk215651528"/>
      <w:r w:rsidRPr="00350027">
        <w:rPr>
          <w:rFonts w:asciiTheme="minorHAnsi" w:hAnsiTheme="minorHAnsi"/>
        </w:rPr>
        <w:t>RAM Initialisation Tasks</w:t>
      </w:r>
      <w:bookmarkEnd w:id="37"/>
    </w:p>
    <w:p w14:paraId="4ADC0F0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6638D87" w14:textId="77777777" w:rsidTr="00F33256">
        <w:tc>
          <w:tcPr>
            <w:tcW w:w="1559" w:type="dxa"/>
          </w:tcPr>
          <w:p w14:paraId="7739F2D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MRJ_SCU_STC_SRS_613</w:t>
            </w:r>
          </w:p>
        </w:tc>
        <w:tc>
          <w:tcPr>
            <w:tcW w:w="9320" w:type="dxa"/>
          </w:tcPr>
          <w:p w14:paraId="0525CD6B" w14:textId="77777777" w:rsidR="00C63E25" w:rsidRPr="00350027" w:rsidRDefault="00C63E25" w:rsidP="00F33256">
            <w:pPr>
              <w:rPr>
                <w:rFonts w:asciiTheme="minorHAnsi" w:hAnsiTheme="minorHAnsi"/>
              </w:rPr>
            </w:pPr>
            <w:r w:rsidRPr="00350027">
              <w:rPr>
                <w:rFonts w:asciiTheme="minorHAnsi" w:hAnsiTheme="minorHAnsi"/>
              </w:rPr>
              <w:t xml:space="preserve">Prior to entering runtime mode the </w:t>
            </w:r>
            <w:r w:rsidRPr="00350027">
              <w:rPr>
                <w:rFonts w:asciiTheme="minorHAnsi" w:hAnsiTheme="minorHAnsi"/>
                <w:i/>
                <w:iCs/>
              </w:rPr>
              <w:t>STC Program</w:t>
            </w:r>
            <w:r w:rsidRPr="00350027">
              <w:rPr>
                <w:rFonts w:asciiTheme="minorHAnsi" w:hAnsiTheme="minorHAnsi"/>
              </w:rPr>
              <w:t xml:space="preserve"> shall clear (0) the RAM area used for storing variables.</w:t>
            </w:r>
          </w:p>
          <w:p w14:paraId="1646350D" w14:textId="77777777" w:rsidR="00C63E25" w:rsidRPr="00350027" w:rsidRDefault="00C63E25" w:rsidP="00F33256">
            <w:pPr>
              <w:rPr>
                <w:rFonts w:asciiTheme="minorHAnsi" w:hAnsiTheme="minorHAnsi"/>
              </w:rPr>
            </w:pPr>
          </w:p>
          <w:p w14:paraId="1E6DE986" w14:textId="77777777" w:rsidR="00C63E25" w:rsidRPr="00350027" w:rsidRDefault="00C63E25" w:rsidP="00F33256">
            <w:pPr>
              <w:rPr>
                <w:rFonts w:asciiTheme="minorHAnsi" w:hAnsiTheme="minorHAnsi"/>
              </w:rPr>
            </w:pPr>
            <w:r w:rsidRPr="00350027">
              <w:rPr>
                <w:rFonts w:asciiTheme="minorHAnsi" w:hAnsiTheme="minorHAnsi"/>
              </w:rPr>
              <w:t>Justification: Good practice to avoid random un-initialised data.</w:t>
            </w:r>
          </w:p>
          <w:p w14:paraId="79A47D30" w14:textId="77777777" w:rsidR="00C63E25" w:rsidRPr="00350027" w:rsidRDefault="00C63E25" w:rsidP="00F33256">
            <w:pPr>
              <w:rPr>
                <w:rFonts w:asciiTheme="minorHAnsi" w:hAnsiTheme="minorHAnsi"/>
                <w:i/>
                <w:iCs/>
              </w:rPr>
            </w:pPr>
          </w:p>
        </w:tc>
      </w:tr>
      <w:tr w:rsidR="00C63E25" w:rsidRPr="00350027" w14:paraId="1AF08D52" w14:textId="77777777" w:rsidTr="00F33256">
        <w:tc>
          <w:tcPr>
            <w:tcW w:w="1559" w:type="dxa"/>
          </w:tcPr>
          <w:p w14:paraId="24394DE2" w14:textId="77777777" w:rsidR="00C63E25" w:rsidRPr="00350027" w:rsidRDefault="00C63E25" w:rsidP="00F33256">
            <w:pPr>
              <w:rPr>
                <w:rFonts w:asciiTheme="minorHAnsi" w:hAnsiTheme="minorHAnsi"/>
                <w:i/>
                <w:iCs/>
              </w:rPr>
            </w:pPr>
          </w:p>
        </w:tc>
        <w:tc>
          <w:tcPr>
            <w:tcW w:w="9320" w:type="dxa"/>
          </w:tcPr>
          <w:p w14:paraId="456DA8C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4D37073B" w14:textId="77777777" w:rsidTr="00F33256">
        <w:tc>
          <w:tcPr>
            <w:tcW w:w="1559" w:type="dxa"/>
          </w:tcPr>
          <w:p w14:paraId="196A5104" w14:textId="77777777" w:rsidR="00C63E25" w:rsidRPr="00350027" w:rsidRDefault="00C63E25" w:rsidP="00F33256">
            <w:pPr>
              <w:rPr>
                <w:rFonts w:asciiTheme="minorHAnsi" w:hAnsiTheme="minorHAnsi"/>
                <w:i/>
                <w:iCs/>
              </w:rPr>
            </w:pPr>
          </w:p>
        </w:tc>
        <w:tc>
          <w:tcPr>
            <w:tcW w:w="9320" w:type="dxa"/>
          </w:tcPr>
          <w:p w14:paraId="1EB2D23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015D6F90" w14:textId="77777777" w:rsidTr="00F33256">
        <w:tc>
          <w:tcPr>
            <w:tcW w:w="1559" w:type="dxa"/>
          </w:tcPr>
          <w:p w14:paraId="531D4351" w14:textId="77777777" w:rsidR="00C63E25" w:rsidRPr="00350027" w:rsidRDefault="00C63E25" w:rsidP="00F33256">
            <w:pPr>
              <w:rPr>
                <w:rFonts w:asciiTheme="minorHAnsi" w:hAnsiTheme="minorHAnsi"/>
                <w:i/>
                <w:iCs/>
              </w:rPr>
            </w:pPr>
          </w:p>
        </w:tc>
        <w:tc>
          <w:tcPr>
            <w:tcW w:w="9320" w:type="dxa"/>
          </w:tcPr>
          <w:p w14:paraId="24AC4EF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38"/>
    </w:tbl>
    <w:p w14:paraId="788D8C06" w14:textId="77777777" w:rsidR="00C63E25" w:rsidRPr="00350027" w:rsidRDefault="00C63E25" w:rsidP="00C63E25">
      <w:pPr>
        <w:rPr>
          <w:rFonts w:asciiTheme="minorHAnsi" w:hAnsiTheme="minorHAnsi"/>
        </w:rPr>
      </w:pPr>
    </w:p>
    <w:p w14:paraId="6941C28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22CA6A0" w14:textId="77777777" w:rsidTr="00F33256">
        <w:tc>
          <w:tcPr>
            <w:tcW w:w="1559" w:type="dxa"/>
          </w:tcPr>
          <w:p w14:paraId="1AD0C6A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MRJ_SCU_STC_SRS_611</w:t>
            </w:r>
          </w:p>
        </w:tc>
        <w:tc>
          <w:tcPr>
            <w:tcW w:w="9320" w:type="dxa"/>
          </w:tcPr>
          <w:p w14:paraId="5660E58E" w14:textId="77777777" w:rsidR="00C63E25" w:rsidRPr="00350027" w:rsidRDefault="00C63E25" w:rsidP="00F33256">
            <w:pPr>
              <w:rPr>
                <w:rFonts w:asciiTheme="minorHAnsi" w:hAnsiTheme="minorHAnsi"/>
              </w:rPr>
            </w:pPr>
            <w:r w:rsidRPr="00350027">
              <w:rPr>
                <w:rFonts w:asciiTheme="minorHAnsi" w:hAnsiTheme="minorHAnsi"/>
              </w:rPr>
              <w:t xml:space="preserve">During start-up the </w:t>
            </w:r>
            <w:r w:rsidRPr="00350027">
              <w:rPr>
                <w:rFonts w:asciiTheme="minorHAnsi" w:hAnsiTheme="minorHAnsi"/>
                <w:i/>
                <w:iCs/>
              </w:rPr>
              <w:t>STC Program</w:t>
            </w:r>
            <w:r w:rsidRPr="00350027">
              <w:rPr>
                <w:rFonts w:asciiTheme="minorHAnsi" w:hAnsiTheme="minorHAnsi"/>
              </w:rPr>
              <w:t xml:space="preserve"> shall copy time-critical functions (linker section 'ramfuncs') from flash into RAM in order to increase the runtime performance.</w:t>
            </w:r>
          </w:p>
          <w:p w14:paraId="5E5354F9" w14:textId="77777777" w:rsidR="00C63E25" w:rsidRPr="00350027" w:rsidRDefault="00C63E25" w:rsidP="00F33256">
            <w:pPr>
              <w:rPr>
                <w:rFonts w:asciiTheme="minorHAnsi" w:hAnsiTheme="minorHAnsi"/>
              </w:rPr>
            </w:pPr>
          </w:p>
          <w:p w14:paraId="3DEFACDF" w14:textId="77777777" w:rsidR="00C63E25" w:rsidRPr="00350027" w:rsidRDefault="00C63E25" w:rsidP="00F33256">
            <w:pPr>
              <w:rPr>
                <w:rFonts w:asciiTheme="minorHAnsi" w:hAnsiTheme="minorHAnsi"/>
              </w:rPr>
            </w:pPr>
            <w:r w:rsidRPr="00350027">
              <w:rPr>
                <w:rFonts w:asciiTheme="minorHAnsi" w:hAnsiTheme="minorHAnsi"/>
              </w:rPr>
              <w:t>Justification: Performance increase.</w:t>
            </w:r>
          </w:p>
          <w:p w14:paraId="2EC7CDBD" w14:textId="77777777" w:rsidR="00C63E25" w:rsidRPr="00350027" w:rsidRDefault="00C63E25" w:rsidP="00F33256">
            <w:pPr>
              <w:rPr>
                <w:rFonts w:asciiTheme="minorHAnsi" w:hAnsiTheme="minorHAnsi"/>
                <w:i/>
                <w:iCs/>
              </w:rPr>
            </w:pPr>
          </w:p>
        </w:tc>
      </w:tr>
      <w:tr w:rsidR="00C63E25" w:rsidRPr="00350027" w14:paraId="1C512A25" w14:textId="77777777" w:rsidTr="00F33256">
        <w:tc>
          <w:tcPr>
            <w:tcW w:w="1559" w:type="dxa"/>
          </w:tcPr>
          <w:p w14:paraId="46010F3B" w14:textId="77777777" w:rsidR="00C63E25" w:rsidRPr="00350027" w:rsidRDefault="00C63E25" w:rsidP="00F33256">
            <w:pPr>
              <w:rPr>
                <w:rFonts w:asciiTheme="minorHAnsi" w:hAnsiTheme="minorHAnsi"/>
                <w:i/>
                <w:iCs/>
              </w:rPr>
            </w:pPr>
          </w:p>
        </w:tc>
        <w:tc>
          <w:tcPr>
            <w:tcW w:w="9320" w:type="dxa"/>
          </w:tcPr>
          <w:p w14:paraId="31B232B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1A5E7424" w14:textId="77777777" w:rsidTr="00F33256">
        <w:tc>
          <w:tcPr>
            <w:tcW w:w="1559" w:type="dxa"/>
          </w:tcPr>
          <w:p w14:paraId="70CA8ABB" w14:textId="77777777" w:rsidR="00C63E25" w:rsidRPr="00350027" w:rsidRDefault="00C63E25" w:rsidP="00F33256">
            <w:pPr>
              <w:rPr>
                <w:rFonts w:asciiTheme="minorHAnsi" w:hAnsiTheme="minorHAnsi"/>
                <w:i/>
                <w:iCs/>
              </w:rPr>
            </w:pPr>
          </w:p>
        </w:tc>
        <w:tc>
          <w:tcPr>
            <w:tcW w:w="9320" w:type="dxa"/>
          </w:tcPr>
          <w:p w14:paraId="253918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59DC6F82" w14:textId="77777777" w:rsidTr="00F33256">
        <w:tc>
          <w:tcPr>
            <w:tcW w:w="1559" w:type="dxa"/>
          </w:tcPr>
          <w:p w14:paraId="349A42A0" w14:textId="77777777" w:rsidR="00C63E25" w:rsidRPr="00350027" w:rsidRDefault="00C63E25" w:rsidP="00F33256">
            <w:pPr>
              <w:rPr>
                <w:rFonts w:asciiTheme="minorHAnsi" w:hAnsiTheme="minorHAnsi"/>
                <w:i/>
                <w:iCs/>
              </w:rPr>
            </w:pPr>
          </w:p>
        </w:tc>
        <w:tc>
          <w:tcPr>
            <w:tcW w:w="9320" w:type="dxa"/>
          </w:tcPr>
          <w:p w14:paraId="1CFABAC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8AEBACB" w14:textId="77777777" w:rsidR="00C63E25" w:rsidRPr="00350027" w:rsidRDefault="00C63E25" w:rsidP="00C63E25">
      <w:pPr>
        <w:rPr>
          <w:rFonts w:asciiTheme="minorHAnsi" w:hAnsiTheme="minorHAnsi"/>
        </w:rPr>
      </w:pPr>
    </w:p>
    <w:p w14:paraId="62410584" w14:textId="77777777" w:rsidR="00C63E25" w:rsidRPr="00350027" w:rsidRDefault="00C63E25" w:rsidP="00C63E25">
      <w:pPr>
        <w:pStyle w:val="Heading3"/>
        <w:rPr>
          <w:rFonts w:asciiTheme="minorHAnsi" w:hAnsiTheme="minorHAnsi"/>
        </w:rPr>
      </w:pPr>
      <w:bookmarkStart w:id="39" w:name="_Toc464110926"/>
      <w:r w:rsidRPr="00350027">
        <w:rPr>
          <w:rFonts w:asciiTheme="minorHAnsi" w:hAnsiTheme="minorHAnsi"/>
        </w:rPr>
        <w:t>Power-up Timing Constraints</w:t>
      </w:r>
      <w:bookmarkEnd w:id="39"/>
    </w:p>
    <w:p w14:paraId="737D77E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693E751" w14:textId="77777777" w:rsidTr="00F33256">
        <w:tc>
          <w:tcPr>
            <w:tcW w:w="1559" w:type="dxa"/>
          </w:tcPr>
          <w:p w14:paraId="2F6D1EA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MRJ_SCU_STC_SRS_526</w:t>
            </w:r>
          </w:p>
        </w:tc>
        <w:tc>
          <w:tcPr>
            <w:tcW w:w="9320" w:type="dxa"/>
          </w:tcPr>
          <w:p w14:paraId="083CADF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provide control and indication outputs within 940ms of the local power supply becoming available and the Control Lane reset signal to the Control Lane DSP being released.</w:t>
            </w:r>
          </w:p>
          <w:p w14:paraId="1AEB1F19" w14:textId="77777777" w:rsidR="00C63E25" w:rsidRPr="00350027" w:rsidRDefault="00C63E25" w:rsidP="00F33256">
            <w:pPr>
              <w:rPr>
                <w:rFonts w:asciiTheme="minorHAnsi" w:hAnsiTheme="minorHAnsi"/>
              </w:rPr>
            </w:pPr>
          </w:p>
          <w:p w14:paraId="4914BC4D" w14:textId="77777777" w:rsidR="00C63E25" w:rsidRPr="00350027" w:rsidRDefault="00C63E25" w:rsidP="00F33256">
            <w:pPr>
              <w:rPr>
                <w:rFonts w:asciiTheme="minorHAnsi" w:hAnsiTheme="minorHAnsi"/>
              </w:rPr>
            </w:pPr>
            <w:r w:rsidRPr="00350027">
              <w:rPr>
                <w:rFonts w:asciiTheme="minorHAnsi" w:hAnsiTheme="minorHAnsi"/>
              </w:rPr>
              <w:t>Note: Total start-up time for providing control and indication is 1000ms, of which 60ms are allocated to HW.</w:t>
            </w:r>
          </w:p>
          <w:p w14:paraId="3B88B4FB" w14:textId="77777777" w:rsidR="00C63E25" w:rsidRPr="00350027" w:rsidRDefault="00C63E25" w:rsidP="00F33256">
            <w:pPr>
              <w:rPr>
                <w:rFonts w:asciiTheme="minorHAnsi" w:hAnsiTheme="minorHAnsi"/>
                <w:i/>
                <w:iCs/>
              </w:rPr>
            </w:pPr>
          </w:p>
        </w:tc>
      </w:tr>
      <w:tr w:rsidR="00C63E25" w:rsidRPr="00350027" w14:paraId="6502940B" w14:textId="77777777" w:rsidTr="00F33256">
        <w:tc>
          <w:tcPr>
            <w:tcW w:w="1559" w:type="dxa"/>
          </w:tcPr>
          <w:p w14:paraId="731DB1A4" w14:textId="77777777" w:rsidR="00C63E25" w:rsidRPr="00350027" w:rsidRDefault="00C63E25" w:rsidP="00F33256">
            <w:pPr>
              <w:rPr>
                <w:rFonts w:asciiTheme="minorHAnsi" w:hAnsiTheme="minorHAnsi"/>
                <w:i/>
                <w:iCs/>
              </w:rPr>
            </w:pPr>
          </w:p>
        </w:tc>
        <w:tc>
          <w:tcPr>
            <w:tcW w:w="9320" w:type="dxa"/>
          </w:tcPr>
          <w:p w14:paraId="5534C8A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EDB55D" w14:textId="77777777" w:rsidTr="00F33256">
        <w:tc>
          <w:tcPr>
            <w:tcW w:w="1559" w:type="dxa"/>
          </w:tcPr>
          <w:p w14:paraId="2EF660FC" w14:textId="77777777" w:rsidR="00C63E25" w:rsidRPr="00350027" w:rsidRDefault="00C63E25" w:rsidP="00F33256">
            <w:pPr>
              <w:rPr>
                <w:rFonts w:asciiTheme="minorHAnsi" w:hAnsiTheme="minorHAnsi"/>
                <w:i/>
                <w:iCs/>
              </w:rPr>
            </w:pPr>
          </w:p>
        </w:tc>
        <w:tc>
          <w:tcPr>
            <w:tcW w:w="9320" w:type="dxa"/>
          </w:tcPr>
          <w:p w14:paraId="3CF3681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60194BB" w14:textId="77777777" w:rsidTr="00F33256">
        <w:tc>
          <w:tcPr>
            <w:tcW w:w="1559" w:type="dxa"/>
          </w:tcPr>
          <w:p w14:paraId="1A539DA9" w14:textId="77777777" w:rsidR="00C63E25" w:rsidRPr="00350027" w:rsidRDefault="00C63E25" w:rsidP="00F33256">
            <w:pPr>
              <w:rPr>
                <w:rFonts w:asciiTheme="minorHAnsi" w:hAnsiTheme="minorHAnsi"/>
                <w:i/>
                <w:iCs/>
              </w:rPr>
            </w:pPr>
          </w:p>
        </w:tc>
        <w:tc>
          <w:tcPr>
            <w:tcW w:w="9320" w:type="dxa"/>
          </w:tcPr>
          <w:p w14:paraId="14D40CF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5B3843B" w14:textId="77777777" w:rsidR="00C63E25" w:rsidRPr="00350027" w:rsidRDefault="00C63E25" w:rsidP="00C63E25">
      <w:pPr>
        <w:rPr>
          <w:rFonts w:asciiTheme="minorHAnsi" w:hAnsiTheme="minorHAnsi"/>
        </w:rPr>
      </w:pPr>
    </w:p>
    <w:p w14:paraId="72E48B0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757F3B3" w14:textId="77777777" w:rsidTr="00F33256">
        <w:tc>
          <w:tcPr>
            <w:tcW w:w="1559" w:type="dxa"/>
          </w:tcPr>
          <w:p w14:paraId="44B72D5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MRJ_SCU_STC_SRS_1147</w:t>
            </w:r>
          </w:p>
        </w:tc>
        <w:tc>
          <w:tcPr>
            <w:tcW w:w="9320" w:type="dxa"/>
          </w:tcPr>
          <w:p w14:paraId="4254391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enable its PWM outputs within 50ms after the release of software reset.</w:t>
            </w:r>
          </w:p>
          <w:p w14:paraId="341F7F00" w14:textId="77777777" w:rsidR="00C63E25" w:rsidRPr="00350027" w:rsidRDefault="00C63E25" w:rsidP="00F33256">
            <w:pPr>
              <w:rPr>
                <w:rFonts w:asciiTheme="minorHAnsi" w:hAnsiTheme="minorHAnsi"/>
                <w:i/>
                <w:iCs/>
              </w:rPr>
            </w:pPr>
          </w:p>
        </w:tc>
      </w:tr>
      <w:tr w:rsidR="00C63E25" w:rsidRPr="00350027" w14:paraId="0F43EB11" w14:textId="77777777" w:rsidTr="00F33256">
        <w:tc>
          <w:tcPr>
            <w:tcW w:w="1559" w:type="dxa"/>
          </w:tcPr>
          <w:p w14:paraId="442CE58E" w14:textId="77777777" w:rsidR="00C63E25" w:rsidRPr="00350027" w:rsidRDefault="00C63E25" w:rsidP="00F33256">
            <w:pPr>
              <w:rPr>
                <w:rFonts w:asciiTheme="minorHAnsi" w:hAnsiTheme="minorHAnsi"/>
                <w:i/>
                <w:iCs/>
              </w:rPr>
            </w:pPr>
          </w:p>
        </w:tc>
        <w:tc>
          <w:tcPr>
            <w:tcW w:w="9320" w:type="dxa"/>
          </w:tcPr>
          <w:p w14:paraId="096F560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8A8D667" w14:textId="77777777" w:rsidTr="00F33256">
        <w:tc>
          <w:tcPr>
            <w:tcW w:w="1559" w:type="dxa"/>
          </w:tcPr>
          <w:p w14:paraId="3B9D9835" w14:textId="77777777" w:rsidR="00C63E25" w:rsidRPr="00350027" w:rsidRDefault="00C63E25" w:rsidP="00F33256">
            <w:pPr>
              <w:rPr>
                <w:rFonts w:asciiTheme="minorHAnsi" w:hAnsiTheme="minorHAnsi"/>
                <w:i/>
                <w:iCs/>
              </w:rPr>
            </w:pPr>
          </w:p>
        </w:tc>
        <w:tc>
          <w:tcPr>
            <w:tcW w:w="9320" w:type="dxa"/>
          </w:tcPr>
          <w:p w14:paraId="27E5097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8F1FFA8" w14:textId="77777777" w:rsidTr="00F33256">
        <w:tc>
          <w:tcPr>
            <w:tcW w:w="1559" w:type="dxa"/>
          </w:tcPr>
          <w:p w14:paraId="2035DB6D" w14:textId="77777777" w:rsidR="00C63E25" w:rsidRPr="00350027" w:rsidRDefault="00C63E25" w:rsidP="00F33256">
            <w:pPr>
              <w:rPr>
                <w:rFonts w:asciiTheme="minorHAnsi" w:hAnsiTheme="minorHAnsi"/>
                <w:i/>
                <w:iCs/>
              </w:rPr>
            </w:pPr>
          </w:p>
        </w:tc>
        <w:tc>
          <w:tcPr>
            <w:tcW w:w="9320" w:type="dxa"/>
          </w:tcPr>
          <w:p w14:paraId="4D2FAC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6E9A946" w14:textId="77777777" w:rsidR="00C63E25" w:rsidRPr="00350027" w:rsidRDefault="00C63E25" w:rsidP="00C63E25">
      <w:pPr>
        <w:rPr>
          <w:rFonts w:asciiTheme="minorHAnsi" w:hAnsiTheme="minorHAnsi"/>
        </w:rPr>
      </w:pPr>
    </w:p>
    <w:p w14:paraId="3D0FA2B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4898650" w14:textId="77777777" w:rsidTr="00F33256">
        <w:tc>
          <w:tcPr>
            <w:tcW w:w="1559" w:type="dxa"/>
          </w:tcPr>
          <w:p w14:paraId="1BE240D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MRJ_SCU_STC_SRS_1182</w:t>
            </w:r>
          </w:p>
        </w:tc>
        <w:tc>
          <w:tcPr>
            <w:tcW w:w="9320" w:type="dxa"/>
          </w:tcPr>
          <w:p w14:paraId="51DE435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initiate P-BIT within 440ms of the local power supply becoming available and the Control Lane reset signal to the Control Lane DSP being released.</w:t>
            </w:r>
          </w:p>
          <w:p w14:paraId="56C9FBCE" w14:textId="77777777" w:rsidR="00C63E25" w:rsidRPr="00350027" w:rsidRDefault="00C63E25" w:rsidP="00F33256">
            <w:pPr>
              <w:rPr>
                <w:rFonts w:asciiTheme="minorHAnsi" w:hAnsiTheme="minorHAnsi"/>
              </w:rPr>
            </w:pPr>
          </w:p>
          <w:p w14:paraId="1DCDE534" w14:textId="77777777" w:rsidR="00C63E25" w:rsidRPr="00350027" w:rsidRDefault="00C63E25" w:rsidP="00F33256">
            <w:pPr>
              <w:rPr>
                <w:rFonts w:asciiTheme="minorHAnsi" w:hAnsiTheme="minorHAnsi"/>
              </w:rPr>
            </w:pPr>
            <w:r w:rsidRPr="00350027">
              <w:rPr>
                <w:rFonts w:asciiTheme="minorHAnsi" w:hAnsiTheme="minorHAnsi"/>
              </w:rPr>
              <w:t>Note: Total start-up time for initiating PBIT is 500ms, of which 60ms are allocated to HW.</w:t>
            </w:r>
          </w:p>
          <w:p w14:paraId="7EDECDC9" w14:textId="77777777" w:rsidR="00C63E25" w:rsidRPr="00350027" w:rsidRDefault="00C63E25" w:rsidP="00F33256">
            <w:pPr>
              <w:rPr>
                <w:rFonts w:asciiTheme="minorHAnsi" w:hAnsiTheme="minorHAnsi"/>
                <w:i/>
                <w:iCs/>
              </w:rPr>
            </w:pPr>
          </w:p>
        </w:tc>
      </w:tr>
      <w:tr w:rsidR="00C63E25" w:rsidRPr="00350027" w14:paraId="3A85DC67" w14:textId="77777777" w:rsidTr="00F33256">
        <w:tc>
          <w:tcPr>
            <w:tcW w:w="1559" w:type="dxa"/>
          </w:tcPr>
          <w:p w14:paraId="6AF29349" w14:textId="77777777" w:rsidR="00C63E25" w:rsidRPr="00350027" w:rsidRDefault="00C63E25" w:rsidP="00F33256">
            <w:pPr>
              <w:rPr>
                <w:rFonts w:asciiTheme="minorHAnsi" w:hAnsiTheme="minorHAnsi"/>
                <w:i/>
                <w:iCs/>
              </w:rPr>
            </w:pPr>
          </w:p>
        </w:tc>
        <w:tc>
          <w:tcPr>
            <w:tcW w:w="9320" w:type="dxa"/>
          </w:tcPr>
          <w:p w14:paraId="77094AC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70DDB32" w14:textId="77777777" w:rsidTr="00F33256">
        <w:tc>
          <w:tcPr>
            <w:tcW w:w="1559" w:type="dxa"/>
          </w:tcPr>
          <w:p w14:paraId="3C6532DC" w14:textId="77777777" w:rsidR="00C63E25" w:rsidRPr="00350027" w:rsidRDefault="00C63E25" w:rsidP="00F33256">
            <w:pPr>
              <w:rPr>
                <w:rFonts w:asciiTheme="minorHAnsi" w:hAnsiTheme="minorHAnsi"/>
                <w:i/>
                <w:iCs/>
              </w:rPr>
            </w:pPr>
          </w:p>
        </w:tc>
        <w:tc>
          <w:tcPr>
            <w:tcW w:w="9320" w:type="dxa"/>
          </w:tcPr>
          <w:p w14:paraId="115CFAC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23E5E1B" w14:textId="77777777" w:rsidTr="00F33256">
        <w:tc>
          <w:tcPr>
            <w:tcW w:w="1559" w:type="dxa"/>
          </w:tcPr>
          <w:p w14:paraId="299ECF67" w14:textId="77777777" w:rsidR="00C63E25" w:rsidRPr="00350027" w:rsidRDefault="00C63E25" w:rsidP="00F33256">
            <w:pPr>
              <w:rPr>
                <w:rFonts w:asciiTheme="minorHAnsi" w:hAnsiTheme="minorHAnsi"/>
                <w:i/>
                <w:iCs/>
              </w:rPr>
            </w:pPr>
          </w:p>
        </w:tc>
        <w:tc>
          <w:tcPr>
            <w:tcW w:w="9320" w:type="dxa"/>
          </w:tcPr>
          <w:p w14:paraId="4C876BC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ACD6C0" w14:textId="77777777" w:rsidR="00C63E25" w:rsidRPr="00350027" w:rsidRDefault="00C63E25" w:rsidP="00C63E25">
      <w:pPr>
        <w:rPr>
          <w:rFonts w:asciiTheme="minorHAnsi" w:hAnsiTheme="minorHAnsi"/>
        </w:rPr>
      </w:pPr>
    </w:p>
    <w:p w14:paraId="5AB74C4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A21B497" w14:textId="77777777" w:rsidTr="00F33256">
        <w:tc>
          <w:tcPr>
            <w:tcW w:w="1559" w:type="dxa"/>
          </w:tcPr>
          <w:p w14:paraId="44F6506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MRJ_SCU_STC_SRS_1256</w:t>
            </w:r>
          </w:p>
        </w:tc>
        <w:tc>
          <w:tcPr>
            <w:tcW w:w="9320" w:type="dxa"/>
          </w:tcPr>
          <w:p w14:paraId="38776EF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provide Interlane messages within 160ms of the Control Lane reset signal to the Control Lane DSP being released in order to avoid the Loss-of-Interlane fault during warm-starts.</w:t>
            </w:r>
          </w:p>
          <w:p w14:paraId="58E9A525" w14:textId="77777777" w:rsidR="00C63E25" w:rsidRPr="00350027" w:rsidRDefault="00C63E25" w:rsidP="00F33256">
            <w:pPr>
              <w:rPr>
                <w:rFonts w:asciiTheme="minorHAnsi" w:hAnsiTheme="minorHAnsi"/>
              </w:rPr>
            </w:pPr>
          </w:p>
          <w:p w14:paraId="16714FFD" w14:textId="77777777" w:rsidR="00C63E25" w:rsidRPr="00350027" w:rsidRDefault="00C63E25" w:rsidP="00F33256">
            <w:pPr>
              <w:rPr>
                <w:rFonts w:asciiTheme="minorHAnsi" w:hAnsiTheme="minorHAnsi"/>
              </w:rPr>
            </w:pPr>
            <w:r w:rsidRPr="00350027">
              <w:rPr>
                <w:rFonts w:asciiTheme="minorHAnsi" w:hAnsiTheme="minorHAnsi"/>
              </w:rPr>
              <w:t>Note: 40ms are reserved for the HW warm-start.</w:t>
            </w:r>
          </w:p>
          <w:p w14:paraId="141664B2" w14:textId="77777777" w:rsidR="00C63E25" w:rsidRPr="00350027" w:rsidRDefault="00C63E25" w:rsidP="00F33256">
            <w:pPr>
              <w:rPr>
                <w:rFonts w:asciiTheme="minorHAnsi" w:hAnsiTheme="minorHAnsi"/>
                <w:i/>
                <w:iCs/>
              </w:rPr>
            </w:pPr>
          </w:p>
        </w:tc>
      </w:tr>
      <w:tr w:rsidR="00C63E25" w:rsidRPr="00350027" w14:paraId="0B07C186" w14:textId="77777777" w:rsidTr="00F33256">
        <w:tc>
          <w:tcPr>
            <w:tcW w:w="1559" w:type="dxa"/>
          </w:tcPr>
          <w:p w14:paraId="3A19D9FA" w14:textId="77777777" w:rsidR="00C63E25" w:rsidRPr="00350027" w:rsidRDefault="00C63E25" w:rsidP="00F33256">
            <w:pPr>
              <w:rPr>
                <w:rFonts w:asciiTheme="minorHAnsi" w:hAnsiTheme="minorHAnsi"/>
                <w:i/>
                <w:iCs/>
              </w:rPr>
            </w:pPr>
          </w:p>
        </w:tc>
        <w:tc>
          <w:tcPr>
            <w:tcW w:w="9320" w:type="dxa"/>
          </w:tcPr>
          <w:p w14:paraId="0CCC0C7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4AB60B0" w14:textId="77777777" w:rsidTr="00F33256">
        <w:tc>
          <w:tcPr>
            <w:tcW w:w="1559" w:type="dxa"/>
          </w:tcPr>
          <w:p w14:paraId="4397E84D" w14:textId="77777777" w:rsidR="00C63E25" w:rsidRPr="00350027" w:rsidRDefault="00C63E25" w:rsidP="00F33256">
            <w:pPr>
              <w:rPr>
                <w:rFonts w:asciiTheme="minorHAnsi" w:hAnsiTheme="minorHAnsi"/>
                <w:i/>
                <w:iCs/>
              </w:rPr>
            </w:pPr>
          </w:p>
        </w:tc>
        <w:tc>
          <w:tcPr>
            <w:tcW w:w="9320" w:type="dxa"/>
          </w:tcPr>
          <w:p w14:paraId="35B7BBC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73B751B" w14:textId="77777777" w:rsidTr="00F33256">
        <w:tc>
          <w:tcPr>
            <w:tcW w:w="1559" w:type="dxa"/>
          </w:tcPr>
          <w:p w14:paraId="1DA91DE6" w14:textId="77777777" w:rsidR="00C63E25" w:rsidRPr="00350027" w:rsidRDefault="00C63E25" w:rsidP="00F33256">
            <w:pPr>
              <w:rPr>
                <w:rFonts w:asciiTheme="minorHAnsi" w:hAnsiTheme="minorHAnsi"/>
                <w:i/>
                <w:iCs/>
              </w:rPr>
            </w:pPr>
          </w:p>
        </w:tc>
        <w:tc>
          <w:tcPr>
            <w:tcW w:w="9320" w:type="dxa"/>
          </w:tcPr>
          <w:p w14:paraId="7BECD1D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F086FA3" w14:textId="77777777" w:rsidR="00C63E25" w:rsidRPr="00350027" w:rsidRDefault="00C63E25" w:rsidP="00C63E25">
      <w:pPr>
        <w:rPr>
          <w:rFonts w:asciiTheme="minorHAnsi" w:hAnsiTheme="minorHAnsi"/>
        </w:rPr>
      </w:pPr>
    </w:p>
    <w:p w14:paraId="11AFB076" w14:textId="77777777" w:rsidR="00C63E25" w:rsidRPr="00350027" w:rsidRDefault="00C63E25" w:rsidP="00C63E25">
      <w:pPr>
        <w:pStyle w:val="Heading3"/>
        <w:rPr>
          <w:rFonts w:asciiTheme="minorHAnsi" w:hAnsiTheme="minorHAnsi"/>
        </w:rPr>
      </w:pPr>
      <w:bookmarkStart w:id="40" w:name="_Toc464110927"/>
      <w:r w:rsidRPr="00350027">
        <w:rPr>
          <w:rFonts w:asciiTheme="minorHAnsi" w:hAnsiTheme="minorHAnsi"/>
        </w:rPr>
        <w:t>Power-up BIT</w:t>
      </w:r>
      <w:bookmarkEnd w:id="40"/>
    </w:p>
    <w:p w14:paraId="1C115618" w14:textId="77777777" w:rsidR="00C63E25" w:rsidRPr="00350027" w:rsidRDefault="00C63E25" w:rsidP="00C63E25">
      <w:pPr>
        <w:rPr>
          <w:rFonts w:asciiTheme="minorHAnsi" w:hAnsiTheme="minorHAnsi"/>
        </w:rPr>
      </w:pPr>
      <w:r w:rsidRPr="00350027">
        <w:rPr>
          <w:rFonts w:asciiTheme="minorHAnsi" w:hAnsiTheme="minorHAnsi"/>
        </w:rPr>
        <w:t>The time period for PBIT is defined as time from program reset to output of 1</w:t>
      </w:r>
      <w:r w:rsidRPr="00350027">
        <w:rPr>
          <w:rFonts w:asciiTheme="minorHAnsi" w:hAnsiTheme="minorHAnsi"/>
          <w:vertAlign w:val="superscript"/>
        </w:rPr>
        <w:t>st</w:t>
      </w:r>
      <w:r w:rsidRPr="00350027">
        <w:rPr>
          <w:rFonts w:asciiTheme="minorHAnsi" w:hAnsiTheme="minorHAnsi"/>
        </w:rPr>
        <w:t xml:space="preserve"> set of ARINC labels. The following PBIT functions are being performed in every control loop cycle prior to outputting ARINC labels, and hence are described in the CBIT section:</w:t>
      </w:r>
    </w:p>
    <w:p w14:paraId="6020852C"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Register Check as defined in MRJ_SCU_STC_SRS_507</w:t>
      </w:r>
    </w:p>
    <w:p w14:paraId="5AA1DA80"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ROM Test as defined in MRJ_SCU_STC_SRS_479 and MRJ_SCU_STC_SRS_614</w:t>
      </w:r>
    </w:p>
    <w:p w14:paraId="0E484176"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RAM Integrity Test as defined in MRJ_SCU_STC_SRS_306 and MRJ_SCU_STC_SRS_512</w:t>
      </w:r>
    </w:p>
    <w:p w14:paraId="050400FF"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Co_Pilot SHDL Operation 1 Health Monitor as defined in MRJ_SCU_STC_SRS_596</w:t>
      </w:r>
    </w:p>
    <w:p w14:paraId="05A6E1CD"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Co_Pilot SHDL Operation 2 Health Monitor as defined in MRJ_SCU_STC_SRS_597</w:t>
      </w:r>
    </w:p>
    <w:p w14:paraId="6E311A8F"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EHSV1 Monitor as defined in MRJ_SCU_STC_SRS_606</w:t>
      </w:r>
    </w:p>
    <w:p w14:paraId="6CD4DCC7"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EHSV2 Monitor as defined in MRJ_SCU_STC_SRS_607</w:t>
      </w:r>
    </w:p>
    <w:p w14:paraId="3D26AFCF" w14:textId="77777777" w:rsidR="00C63E25" w:rsidRPr="00350027" w:rsidRDefault="00C63E25" w:rsidP="00C63E25">
      <w:pPr>
        <w:rPr>
          <w:rFonts w:asciiTheme="minorHAnsi" w:hAnsiTheme="minorHAnsi"/>
        </w:rPr>
      </w:pPr>
    </w:p>
    <w:p w14:paraId="1033793C" w14:textId="77777777" w:rsidR="00C63E25" w:rsidRPr="00350027" w:rsidRDefault="00C63E25" w:rsidP="00C63E25">
      <w:pPr>
        <w:ind w:left="360"/>
        <w:rPr>
          <w:rFonts w:asciiTheme="minorHAnsi" w:hAnsiTheme="minorHAnsi"/>
        </w:rPr>
      </w:pPr>
      <w:r w:rsidRPr="00350027">
        <w:rPr>
          <w:rFonts w:asciiTheme="minorHAnsi" w:hAnsiTheme="minorHAnsi"/>
          <w:noProof/>
          <w:lang w:eastAsia="en-GB"/>
        </w:rPr>
        <w:drawing>
          <wp:inline distT="0" distB="0" distL="0" distR="0" wp14:anchorId="2603D0F2" wp14:editId="7B73A91B">
            <wp:extent cx="5267325" cy="1647825"/>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7325" cy="1647825"/>
                    </a:xfrm>
                    <a:prstGeom prst="rect">
                      <a:avLst/>
                    </a:prstGeom>
                    <a:noFill/>
                    <a:ln>
                      <a:noFill/>
                    </a:ln>
                  </pic:spPr>
                </pic:pic>
              </a:graphicData>
            </a:graphic>
          </wp:inline>
        </w:drawing>
      </w:r>
    </w:p>
    <w:p w14:paraId="21BEAEE4" w14:textId="77777777" w:rsidR="00C63E25" w:rsidRPr="00350027" w:rsidRDefault="00C63E25" w:rsidP="00C63E25">
      <w:pPr>
        <w:ind w:left="360"/>
        <w:rPr>
          <w:rFonts w:asciiTheme="minorHAnsi" w:hAnsiTheme="minorHAnsi"/>
        </w:rPr>
      </w:pPr>
    </w:p>
    <w:p w14:paraId="2B482E3B"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Figure 6.1-1: PBIT Period</w:t>
      </w:r>
    </w:p>
    <w:p w14:paraId="0B225944" w14:textId="77777777" w:rsidR="00C63E25" w:rsidRPr="00350027" w:rsidRDefault="00C63E25" w:rsidP="00C63E25">
      <w:pPr>
        <w:rPr>
          <w:rFonts w:asciiTheme="minorHAnsi" w:hAnsiTheme="minorHAnsi"/>
        </w:rPr>
      </w:pPr>
    </w:p>
    <w:p w14:paraId="3FC73249" w14:textId="77777777" w:rsidR="00C63E25" w:rsidRPr="00350027" w:rsidRDefault="00C63E25" w:rsidP="00C63E25">
      <w:pPr>
        <w:rPr>
          <w:rFonts w:asciiTheme="minorHAnsi" w:hAnsiTheme="minorHAnsi"/>
        </w:rPr>
      </w:pPr>
    </w:p>
    <w:p w14:paraId="57E0F74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D4DA133" w14:textId="77777777" w:rsidTr="00F33256">
        <w:tc>
          <w:tcPr>
            <w:tcW w:w="1559" w:type="dxa"/>
          </w:tcPr>
          <w:p w14:paraId="6C7B5A0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MRJ_SCU_STC_SRS_1185</w:t>
            </w:r>
          </w:p>
        </w:tc>
        <w:tc>
          <w:tcPr>
            <w:tcW w:w="9320" w:type="dxa"/>
          </w:tcPr>
          <w:p w14:paraId="533A76D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perform Watchdog Test, Arithmetic Checksum Test and RAM Integrity Test before performing the Co-Pilot S-HDL Fitted test.</w:t>
            </w:r>
          </w:p>
          <w:p w14:paraId="04EE194F" w14:textId="77777777" w:rsidR="00C63E25" w:rsidRPr="00350027" w:rsidRDefault="00C63E25" w:rsidP="00F33256">
            <w:pPr>
              <w:rPr>
                <w:rFonts w:asciiTheme="minorHAnsi" w:hAnsiTheme="minorHAnsi"/>
                <w:i/>
                <w:iCs/>
              </w:rPr>
            </w:pPr>
          </w:p>
        </w:tc>
      </w:tr>
      <w:tr w:rsidR="00C63E25" w:rsidRPr="00350027" w14:paraId="542FF4F4" w14:textId="77777777" w:rsidTr="00F33256">
        <w:tc>
          <w:tcPr>
            <w:tcW w:w="1559" w:type="dxa"/>
          </w:tcPr>
          <w:p w14:paraId="662DEF87" w14:textId="77777777" w:rsidR="00C63E25" w:rsidRPr="00350027" w:rsidRDefault="00C63E25" w:rsidP="00F33256">
            <w:pPr>
              <w:rPr>
                <w:rFonts w:asciiTheme="minorHAnsi" w:hAnsiTheme="minorHAnsi"/>
                <w:i/>
                <w:iCs/>
              </w:rPr>
            </w:pPr>
          </w:p>
        </w:tc>
        <w:tc>
          <w:tcPr>
            <w:tcW w:w="9320" w:type="dxa"/>
          </w:tcPr>
          <w:p w14:paraId="0B4AEB4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34D67D0" w14:textId="77777777" w:rsidTr="00F33256">
        <w:tc>
          <w:tcPr>
            <w:tcW w:w="1559" w:type="dxa"/>
          </w:tcPr>
          <w:p w14:paraId="4ED51466" w14:textId="77777777" w:rsidR="00C63E25" w:rsidRPr="00350027" w:rsidRDefault="00C63E25" w:rsidP="00F33256">
            <w:pPr>
              <w:rPr>
                <w:rFonts w:asciiTheme="minorHAnsi" w:hAnsiTheme="minorHAnsi"/>
                <w:i/>
                <w:iCs/>
              </w:rPr>
            </w:pPr>
          </w:p>
        </w:tc>
        <w:tc>
          <w:tcPr>
            <w:tcW w:w="9320" w:type="dxa"/>
          </w:tcPr>
          <w:p w14:paraId="5F7C6C2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965567C" w14:textId="77777777" w:rsidTr="00F33256">
        <w:tc>
          <w:tcPr>
            <w:tcW w:w="1559" w:type="dxa"/>
          </w:tcPr>
          <w:p w14:paraId="0B945C06" w14:textId="77777777" w:rsidR="00C63E25" w:rsidRPr="00350027" w:rsidRDefault="00C63E25" w:rsidP="00F33256">
            <w:pPr>
              <w:rPr>
                <w:rFonts w:asciiTheme="minorHAnsi" w:hAnsiTheme="minorHAnsi"/>
                <w:i/>
                <w:iCs/>
              </w:rPr>
            </w:pPr>
          </w:p>
        </w:tc>
        <w:tc>
          <w:tcPr>
            <w:tcW w:w="9320" w:type="dxa"/>
          </w:tcPr>
          <w:p w14:paraId="559B144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FB3AE75" w14:textId="77777777" w:rsidR="00C63E25" w:rsidRPr="00350027" w:rsidRDefault="00C63E25" w:rsidP="00C63E25">
      <w:pPr>
        <w:rPr>
          <w:rFonts w:asciiTheme="minorHAnsi" w:hAnsiTheme="minorHAnsi"/>
        </w:rPr>
      </w:pPr>
    </w:p>
    <w:p w14:paraId="2B38AF6C" w14:textId="77777777" w:rsidR="00C63E25" w:rsidRPr="00350027" w:rsidRDefault="00C63E25" w:rsidP="00C63E25">
      <w:pPr>
        <w:pStyle w:val="Heading4"/>
        <w:rPr>
          <w:rFonts w:asciiTheme="minorHAnsi" w:hAnsiTheme="minorHAnsi"/>
        </w:rPr>
      </w:pPr>
      <w:r w:rsidRPr="00350027">
        <w:rPr>
          <w:rFonts w:asciiTheme="minorHAnsi" w:hAnsiTheme="minorHAnsi"/>
        </w:rPr>
        <w:t>RAM Integrity Test</w:t>
      </w:r>
    </w:p>
    <w:p w14:paraId="38AE91E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A88A13E" w14:textId="77777777" w:rsidTr="00F33256">
        <w:tc>
          <w:tcPr>
            <w:tcW w:w="1559" w:type="dxa"/>
          </w:tcPr>
          <w:p w14:paraId="1C1F682A"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MRJ_SCU_STC_SRS_306</w:t>
            </w:r>
          </w:p>
        </w:tc>
        <w:tc>
          <w:tcPr>
            <w:tcW w:w="9320" w:type="dxa"/>
          </w:tcPr>
          <w:p w14:paraId="7BEBDDA9" w14:textId="77777777" w:rsidR="00C63E25" w:rsidRPr="00350027" w:rsidRDefault="00C63E25" w:rsidP="00F33256">
            <w:pPr>
              <w:rPr>
                <w:rFonts w:asciiTheme="minorHAnsi" w:hAnsiTheme="minorHAnsi"/>
              </w:rPr>
            </w:pPr>
            <w:r w:rsidRPr="00350027">
              <w:rPr>
                <w:rFonts w:asciiTheme="minorHAnsi" w:hAnsiTheme="minorHAnsi"/>
              </w:rPr>
              <w:t xml:space="preserve">During start-up the </w:t>
            </w:r>
            <w:r w:rsidRPr="00350027">
              <w:rPr>
                <w:rFonts w:asciiTheme="minorHAnsi" w:hAnsiTheme="minorHAnsi"/>
                <w:i/>
                <w:iCs/>
              </w:rPr>
              <w:t>STC Program</w:t>
            </w:r>
            <w:r w:rsidRPr="00350027">
              <w:rPr>
                <w:rFonts w:asciiTheme="minorHAnsi" w:hAnsiTheme="minorHAnsi"/>
              </w:rPr>
              <w:t xml:space="preserve"> shall perform a check of the Static Random Access Memory (SRAM) used for data variables to verify its ability to store data by checking that logic 1's and 0's can be written and read back correctly from each bit in the used RAM area.</w:t>
            </w:r>
          </w:p>
          <w:p w14:paraId="22A38466" w14:textId="77777777" w:rsidR="00C63E25" w:rsidRPr="00350027" w:rsidRDefault="00C63E25" w:rsidP="00F33256">
            <w:pPr>
              <w:rPr>
                <w:rFonts w:asciiTheme="minorHAnsi" w:hAnsiTheme="minorHAnsi"/>
              </w:rPr>
            </w:pPr>
          </w:p>
          <w:p w14:paraId="761AF506" w14:textId="77777777" w:rsidR="00C63E25" w:rsidRPr="00350027" w:rsidRDefault="00C63E25" w:rsidP="00F33256">
            <w:pPr>
              <w:rPr>
                <w:rFonts w:asciiTheme="minorHAnsi" w:hAnsiTheme="minorHAnsi"/>
              </w:rPr>
            </w:pPr>
            <w:r w:rsidRPr="00350027">
              <w:rPr>
                <w:rFonts w:asciiTheme="minorHAnsi" w:hAnsiTheme="minorHAnsi"/>
              </w:rPr>
              <w:t>Note: the SRAM area used for RAM functions will be verified by comparison with the copy in flash memory, as described in the CBIT section.</w:t>
            </w:r>
          </w:p>
          <w:p w14:paraId="0336DB53" w14:textId="77777777" w:rsidR="00C63E25" w:rsidRPr="00350027" w:rsidRDefault="00C63E25" w:rsidP="00F33256">
            <w:pPr>
              <w:rPr>
                <w:rFonts w:asciiTheme="minorHAnsi" w:hAnsiTheme="minorHAnsi"/>
                <w:i/>
                <w:iCs/>
              </w:rPr>
            </w:pPr>
          </w:p>
        </w:tc>
      </w:tr>
      <w:tr w:rsidR="00C63E25" w:rsidRPr="00350027" w14:paraId="03634A01" w14:textId="77777777" w:rsidTr="00F33256">
        <w:tc>
          <w:tcPr>
            <w:tcW w:w="1559" w:type="dxa"/>
          </w:tcPr>
          <w:p w14:paraId="169EBA2B" w14:textId="77777777" w:rsidR="00C63E25" w:rsidRPr="00350027" w:rsidRDefault="00C63E25" w:rsidP="00F33256">
            <w:pPr>
              <w:rPr>
                <w:rFonts w:asciiTheme="minorHAnsi" w:hAnsiTheme="minorHAnsi"/>
                <w:i/>
                <w:iCs/>
              </w:rPr>
            </w:pPr>
          </w:p>
        </w:tc>
        <w:tc>
          <w:tcPr>
            <w:tcW w:w="9320" w:type="dxa"/>
          </w:tcPr>
          <w:p w14:paraId="6258CAA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6086C6B" w14:textId="77777777" w:rsidTr="00F33256">
        <w:tc>
          <w:tcPr>
            <w:tcW w:w="1559" w:type="dxa"/>
          </w:tcPr>
          <w:p w14:paraId="131AB9F8" w14:textId="77777777" w:rsidR="00C63E25" w:rsidRPr="00350027" w:rsidRDefault="00C63E25" w:rsidP="00F33256">
            <w:pPr>
              <w:rPr>
                <w:rFonts w:asciiTheme="minorHAnsi" w:hAnsiTheme="minorHAnsi"/>
                <w:i/>
                <w:iCs/>
              </w:rPr>
            </w:pPr>
          </w:p>
        </w:tc>
        <w:tc>
          <w:tcPr>
            <w:tcW w:w="9320" w:type="dxa"/>
          </w:tcPr>
          <w:p w14:paraId="035D1C0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0333663" w14:textId="77777777" w:rsidTr="00F33256">
        <w:tc>
          <w:tcPr>
            <w:tcW w:w="1559" w:type="dxa"/>
          </w:tcPr>
          <w:p w14:paraId="2C3409BB" w14:textId="77777777" w:rsidR="00C63E25" w:rsidRPr="00956303" w:rsidRDefault="00C63E25" w:rsidP="00F33256">
            <w:pPr>
              <w:rPr>
                <w:rFonts w:asciiTheme="minorHAnsi" w:hAnsiTheme="minorHAnsi"/>
                <w:i/>
                <w:iCs/>
                <w:lang w:val="en-IN"/>
              </w:rPr>
            </w:pPr>
          </w:p>
        </w:tc>
        <w:tc>
          <w:tcPr>
            <w:tcW w:w="9320" w:type="dxa"/>
          </w:tcPr>
          <w:p w14:paraId="6366220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7BA4C62" w14:textId="77777777" w:rsidR="00C63E25" w:rsidRPr="00350027" w:rsidRDefault="00C63E25" w:rsidP="00C63E25">
      <w:pPr>
        <w:rPr>
          <w:rFonts w:asciiTheme="minorHAnsi" w:hAnsiTheme="minorHAnsi"/>
        </w:rPr>
      </w:pPr>
    </w:p>
    <w:p w14:paraId="31110BF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BFE2851" w14:textId="77777777" w:rsidTr="00F33256">
        <w:tc>
          <w:tcPr>
            <w:tcW w:w="1559" w:type="dxa"/>
          </w:tcPr>
          <w:p w14:paraId="7604DDB1" w14:textId="77777777" w:rsidR="00C63E25" w:rsidRPr="00350027" w:rsidRDefault="00C63E25" w:rsidP="00F33256">
            <w:pPr>
              <w:rPr>
                <w:rFonts w:asciiTheme="minorHAnsi" w:hAnsiTheme="minorHAnsi"/>
                <w:sz w:val="18"/>
              </w:rPr>
            </w:pPr>
            <w:bookmarkStart w:id="41" w:name="_Hlk215651560"/>
            <w:r w:rsidRPr="00350027">
              <w:rPr>
                <w:rFonts w:asciiTheme="minorHAnsi" w:hAnsiTheme="minorHAnsi"/>
                <w:sz w:val="18"/>
              </w:rPr>
              <w:t>MRJ_SCU_STC_SRS_512</w:t>
            </w:r>
          </w:p>
        </w:tc>
        <w:tc>
          <w:tcPr>
            <w:tcW w:w="9320" w:type="dxa"/>
          </w:tcPr>
          <w:p w14:paraId="33B9BCC6" w14:textId="77777777" w:rsidR="00C63E25" w:rsidRPr="00350027" w:rsidRDefault="00C63E25" w:rsidP="00F33256">
            <w:pPr>
              <w:rPr>
                <w:rFonts w:asciiTheme="minorHAnsi" w:hAnsiTheme="minorHAnsi"/>
              </w:rPr>
            </w:pPr>
            <w:r w:rsidRPr="00350027">
              <w:rPr>
                <w:rFonts w:asciiTheme="minorHAnsi" w:hAnsiTheme="minorHAnsi"/>
              </w:rPr>
              <w:t xml:space="preserve">In case of a RAM check failure, the </w:t>
            </w:r>
            <w:r w:rsidRPr="00350027">
              <w:rPr>
                <w:rFonts w:asciiTheme="minorHAnsi" w:hAnsiTheme="minorHAnsi"/>
                <w:i/>
                <w:iCs/>
              </w:rPr>
              <w:t>STC Program</w:t>
            </w:r>
            <w:r w:rsidRPr="00350027">
              <w:rPr>
                <w:rFonts w:asciiTheme="minorHAnsi" w:hAnsiTheme="minorHAnsi"/>
              </w:rPr>
              <w:t xml:space="preserve"> shall not service the watchdog and let it expire, in order to reset the STC Program.</w:t>
            </w:r>
          </w:p>
          <w:p w14:paraId="778BB9F0" w14:textId="77777777" w:rsidR="00C63E25" w:rsidRPr="00350027" w:rsidRDefault="00C63E25" w:rsidP="00F33256">
            <w:pPr>
              <w:rPr>
                <w:rFonts w:asciiTheme="minorHAnsi" w:hAnsiTheme="minorHAnsi"/>
              </w:rPr>
            </w:pPr>
            <w:r w:rsidRPr="00350027">
              <w:rPr>
                <w:rFonts w:asciiTheme="minorHAnsi" w:hAnsiTheme="minorHAnsi"/>
              </w:rPr>
              <w:t>Note: This behaviour also complies with the Failsafe Level 1 condition of de-activating the SOV solenoid because the SOV is not yet activated at time of RAM check.</w:t>
            </w:r>
          </w:p>
          <w:p w14:paraId="46692D5D" w14:textId="77777777" w:rsidR="00C63E25" w:rsidRPr="00350027" w:rsidRDefault="00C63E25" w:rsidP="00F33256">
            <w:pPr>
              <w:rPr>
                <w:rFonts w:asciiTheme="minorHAnsi" w:hAnsiTheme="minorHAnsi"/>
                <w:i/>
                <w:iCs/>
              </w:rPr>
            </w:pPr>
          </w:p>
        </w:tc>
      </w:tr>
      <w:tr w:rsidR="00C63E25" w:rsidRPr="00350027" w14:paraId="61B8B835" w14:textId="77777777" w:rsidTr="00F33256">
        <w:tc>
          <w:tcPr>
            <w:tcW w:w="1559" w:type="dxa"/>
          </w:tcPr>
          <w:p w14:paraId="705D9BF7" w14:textId="77777777" w:rsidR="00C63E25" w:rsidRPr="00350027" w:rsidRDefault="00C63E25" w:rsidP="00F33256">
            <w:pPr>
              <w:rPr>
                <w:rFonts w:asciiTheme="minorHAnsi" w:hAnsiTheme="minorHAnsi"/>
                <w:i/>
                <w:iCs/>
              </w:rPr>
            </w:pPr>
          </w:p>
        </w:tc>
        <w:tc>
          <w:tcPr>
            <w:tcW w:w="9320" w:type="dxa"/>
          </w:tcPr>
          <w:p w14:paraId="52354C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5BC5D1" w14:textId="77777777" w:rsidTr="00F33256">
        <w:tc>
          <w:tcPr>
            <w:tcW w:w="1559" w:type="dxa"/>
          </w:tcPr>
          <w:p w14:paraId="067FC33E" w14:textId="77777777" w:rsidR="00C63E25" w:rsidRPr="00350027" w:rsidRDefault="00C63E25" w:rsidP="00F33256">
            <w:pPr>
              <w:rPr>
                <w:rFonts w:asciiTheme="minorHAnsi" w:hAnsiTheme="minorHAnsi"/>
                <w:i/>
                <w:iCs/>
              </w:rPr>
            </w:pPr>
          </w:p>
        </w:tc>
        <w:tc>
          <w:tcPr>
            <w:tcW w:w="9320" w:type="dxa"/>
          </w:tcPr>
          <w:p w14:paraId="6E71C9E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F8684DE" w14:textId="77777777" w:rsidTr="00F33256">
        <w:tc>
          <w:tcPr>
            <w:tcW w:w="1559" w:type="dxa"/>
          </w:tcPr>
          <w:p w14:paraId="41C09235" w14:textId="77777777" w:rsidR="00C63E25" w:rsidRPr="00350027" w:rsidRDefault="00C63E25" w:rsidP="00F33256">
            <w:pPr>
              <w:rPr>
                <w:rFonts w:asciiTheme="minorHAnsi" w:hAnsiTheme="minorHAnsi"/>
                <w:i/>
                <w:iCs/>
              </w:rPr>
            </w:pPr>
          </w:p>
        </w:tc>
        <w:tc>
          <w:tcPr>
            <w:tcW w:w="9320" w:type="dxa"/>
          </w:tcPr>
          <w:p w14:paraId="13B5C65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41"/>
    </w:tbl>
    <w:p w14:paraId="26A41842" w14:textId="77777777" w:rsidR="00C63E25" w:rsidRPr="00350027" w:rsidRDefault="00C63E25" w:rsidP="00C63E25">
      <w:pPr>
        <w:rPr>
          <w:rFonts w:asciiTheme="minorHAnsi" w:hAnsiTheme="minorHAnsi"/>
        </w:rPr>
      </w:pPr>
    </w:p>
    <w:p w14:paraId="00436D21" w14:textId="77777777" w:rsidR="00C63E25" w:rsidRPr="00350027" w:rsidRDefault="00C63E25" w:rsidP="00C63E25">
      <w:pPr>
        <w:pStyle w:val="Heading4"/>
        <w:rPr>
          <w:rFonts w:asciiTheme="minorHAnsi" w:hAnsiTheme="minorHAnsi"/>
        </w:rPr>
      </w:pPr>
      <w:r w:rsidRPr="00350027">
        <w:rPr>
          <w:rFonts w:asciiTheme="minorHAnsi" w:hAnsiTheme="minorHAnsi"/>
        </w:rPr>
        <w:t>Watchdog Test and Service</w:t>
      </w:r>
    </w:p>
    <w:p w14:paraId="35BE339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621EC35" w14:textId="77777777" w:rsidTr="00F33256">
        <w:tc>
          <w:tcPr>
            <w:tcW w:w="1559" w:type="dxa"/>
          </w:tcPr>
          <w:p w14:paraId="5CCE5FA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MRJ_SCU_STC_SRS_691</w:t>
            </w:r>
          </w:p>
        </w:tc>
        <w:tc>
          <w:tcPr>
            <w:tcW w:w="9320" w:type="dxa"/>
          </w:tcPr>
          <w:p w14:paraId="7438878B" w14:textId="77777777" w:rsidR="00C63E25" w:rsidRPr="00350027" w:rsidRDefault="00C63E25" w:rsidP="00F33256">
            <w:pPr>
              <w:rPr>
                <w:rFonts w:asciiTheme="minorHAnsi" w:hAnsiTheme="minorHAnsi"/>
              </w:rPr>
            </w:pPr>
            <w:r w:rsidRPr="00350027">
              <w:rPr>
                <w:rFonts w:asciiTheme="minorHAnsi" w:hAnsiTheme="minorHAnsi"/>
              </w:rPr>
              <w:t xml:space="preserve">Prior to entering the C-environment, the </w:t>
            </w:r>
            <w:r w:rsidRPr="00350027">
              <w:rPr>
                <w:rFonts w:asciiTheme="minorHAnsi" w:hAnsiTheme="minorHAnsi"/>
                <w:i/>
                <w:iCs/>
              </w:rPr>
              <w:t>STC Program</w:t>
            </w:r>
            <w:r w:rsidRPr="00350027">
              <w:rPr>
                <w:rFonts w:asciiTheme="minorHAnsi" w:hAnsiTheme="minorHAnsi"/>
              </w:rPr>
              <w:t xml:space="preserve"> shall disable the DSP internal watchdog.</w:t>
            </w:r>
          </w:p>
          <w:p w14:paraId="37B4E5B2" w14:textId="77777777" w:rsidR="00C63E25" w:rsidRPr="00350027" w:rsidRDefault="00C63E25" w:rsidP="00F33256">
            <w:pPr>
              <w:rPr>
                <w:rFonts w:asciiTheme="minorHAnsi" w:hAnsiTheme="minorHAnsi"/>
              </w:rPr>
            </w:pPr>
          </w:p>
          <w:p w14:paraId="31DC9D6E" w14:textId="77777777" w:rsidR="00C63E25" w:rsidRPr="00350027" w:rsidRDefault="00C63E25" w:rsidP="00F33256">
            <w:pPr>
              <w:rPr>
                <w:rFonts w:asciiTheme="minorHAnsi" w:hAnsiTheme="minorHAnsi"/>
              </w:rPr>
            </w:pPr>
            <w:r w:rsidRPr="00350027">
              <w:rPr>
                <w:rFonts w:asciiTheme="minorHAnsi" w:hAnsiTheme="minorHAnsi"/>
              </w:rPr>
              <w:t>Note: Internal watchdog not used as STC utilises external watchdog device.</w:t>
            </w:r>
          </w:p>
          <w:p w14:paraId="77904E8A" w14:textId="77777777" w:rsidR="00C63E25" w:rsidRPr="00350027" w:rsidRDefault="00C63E25" w:rsidP="00F33256">
            <w:pPr>
              <w:rPr>
                <w:rFonts w:asciiTheme="minorHAnsi" w:hAnsiTheme="minorHAnsi"/>
                <w:i/>
                <w:iCs/>
              </w:rPr>
            </w:pPr>
          </w:p>
        </w:tc>
      </w:tr>
      <w:tr w:rsidR="00C63E25" w:rsidRPr="00350027" w14:paraId="1B68E9C1" w14:textId="77777777" w:rsidTr="00F33256">
        <w:tc>
          <w:tcPr>
            <w:tcW w:w="1559" w:type="dxa"/>
          </w:tcPr>
          <w:p w14:paraId="0E6F92A3" w14:textId="77777777" w:rsidR="00C63E25" w:rsidRPr="00350027" w:rsidRDefault="00C63E25" w:rsidP="00F33256">
            <w:pPr>
              <w:rPr>
                <w:rFonts w:asciiTheme="minorHAnsi" w:hAnsiTheme="minorHAnsi"/>
                <w:i/>
                <w:iCs/>
              </w:rPr>
            </w:pPr>
          </w:p>
        </w:tc>
        <w:tc>
          <w:tcPr>
            <w:tcW w:w="9320" w:type="dxa"/>
          </w:tcPr>
          <w:p w14:paraId="6959218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46BD30" w14:textId="77777777" w:rsidTr="00F33256">
        <w:tc>
          <w:tcPr>
            <w:tcW w:w="1559" w:type="dxa"/>
          </w:tcPr>
          <w:p w14:paraId="22DC4830" w14:textId="77777777" w:rsidR="00C63E25" w:rsidRPr="00350027" w:rsidRDefault="00C63E25" w:rsidP="00F33256">
            <w:pPr>
              <w:rPr>
                <w:rFonts w:asciiTheme="minorHAnsi" w:hAnsiTheme="minorHAnsi"/>
                <w:i/>
                <w:iCs/>
              </w:rPr>
            </w:pPr>
          </w:p>
        </w:tc>
        <w:tc>
          <w:tcPr>
            <w:tcW w:w="9320" w:type="dxa"/>
          </w:tcPr>
          <w:p w14:paraId="77CA205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CBB4E32" w14:textId="77777777" w:rsidTr="00F33256">
        <w:tc>
          <w:tcPr>
            <w:tcW w:w="1559" w:type="dxa"/>
          </w:tcPr>
          <w:p w14:paraId="54D4945B" w14:textId="77777777" w:rsidR="00C63E25" w:rsidRPr="00350027" w:rsidRDefault="00C63E25" w:rsidP="00F33256">
            <w:pPr>
              <w:rPr>
                <w:rFonts w:asciiTheme="minorHAnsi" w:hAnsiTheme="minorHAnsi"/>
                <w:i/>
                <w:iCs/>
              </w:rPr>
            </w:pPr>
          </w:p>
        </w:tc>
        <w:tc>
          <w:tcPr>
            <w:tcW w:w="9320" w:type="dxa"/>
          </w:tcPr>
          <w:p w14:paraId="7A4C508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8B3C2B0" w14:textId="77777777" w:rsidR="00C63E25" w:rsidRPr="00350027" w:rsidRDefault="00C63E25" w:rsidP="00C63E25">
      <w:pPr>
        <w:rPr>
          <w:rFonts w:asciiTheme="minorHAnsi" w:hAnsiTheme="minorHAnsi"/>
        </w:rPr>
      </w:pPr>
    </w:p>
    <w:p w14:paraId="43408A5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7749217" w14:textId="77777777" w:rsidTr="00F33256">
        <w:tc>
          <w:tcPr>
            <w:tcW w:w="1559" w:type="dxa"/>
          </w:tcPr>
          <w:p w14:paraId="1E08127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MRJ_SCU_STC_SRS_308</w:t>
            </w:r>
          </w:p>
        </w:tc>
        <w:tc>
          <w:tcPr>
            <w:tcW w:w="9320" w:type="dxa"/>
          </w:tcPr>
          <w:p w14:paraId="36B9E196" w14:textId="77777777" w:rsidR="00C63E25" w:rsidRPr="00350027" w:rsidRDefault="00C63E25" w:rsidP="00F33256">
            <w:pPr>
              <w:rPr>
                <w:rFonts w:asciiTheme="minorHAnsi" w:hAnsiTheme="minorHAnsi"/>
              </w:rPr>
            </w:pPr>
            <w:r w:rsidRPr="00350027">
              <w:rPr>
                <w:rFonts w:asciiTheme="minorHAnsi" w:hAnsiTheme="minorHAnsi"/>
              </w:rPr>
              <w:t xml:space="preserve">As part of the power up sequence, and prior to enabling periodic interrupts, the </w:t>
            </w:r>
            <w:r w:rsidRPr="00350027">
              <w:rPr>
                <w:rFonts w:asciiTheme="minorHAnsi" w:hAnsiTheme="minorHAnsi"/>
                <w:i/>
                <w:iCs/>
              </w:rPr>
              <w:t xml:space="preserve">STC Program </w:t>
            </w:r>
            <w:r w:rsidRPr="00350027">
              <w:rPr>
                <w:rFonts w:asciiTheme="minorHAnsi" w:hAnsiTheme="minorHAnsi"/>
              </w:rPr>
              <w:t xml:space="preserve">shall perform a watchdog test by deliberately allowing the watchdog to timeout thus causing a processor reset: </w:t>
            </w:r>
          </w:p>
          <w:p w14:paraId="140FF65C" w14:textId="77777777" w:rsidR="00C63E25" w:rsidRPr="00350027" w:rsidRDefault="00C63E25" w:rsidP="00F33256">
            <w:pPr>
              <w:rPr>
                <w:rFonts w:asciiTheme="minorHAnsi" w:hAnsiTheme="minorHAnsi"/>
              </w:rPr>
            </w:pPr>
            <w:r w:rsidRPr="00350027">
              <w:rPr>
                <w:rFonts w:asciiTheme="minorHAnsi" w:hAnsiTheme="minorHAnsi"/>
              </w:rPr>
              <w:t>IF Watchdog test during P-BIT causes reset THEN</w:t>
            </w:r>
          </w:p>
          <w:p w14:paraId="436AEA1C" w14:textId="77777777" w:rsidR="00C63E25" w:rsidRPr="00350027" w:rsidRDefault="00C63E25" w:rsidP="00F33256">
            <w:pPr>
              <w:rPr>
                <w:rFonts w:asciiTheme="minorHAnsi" w:hAnsiTheme="minorHAnsi"/>
              </w:rPr>
            </w:pPr>
            <w:r w:rsidRPr="00350027">
              <w:rPr>
                <w:rFonts w:asciiTheme="minorHAnsi" w:hAnsiTheme="minorHAnsi"/>
              </w:rPr>
              <w:t xml:space="preserve">     Watchdog Test = PASS</w:t>
            </w:r>
          </w:p>
          <w:p w14:paraId="77A400F8" w14:textId="77777777" w:rsidR="00C63E25" w:rsidRPr="00350027" w:rsidRDefault="00C63E25" w:rsidP="00F33256">
            <w:pPr>
              <w:rPr>
                <w:rFonts w:asciiTheme="minorHAnsi" w:hAnsiTheme="minorHAnsi"/>
              </w:rPr>
            </w:pPr>
            <w:r w:rsidRPr="00350027">
              <w:rPr>
                <w:rFonts w:asciiTheme="minorHAnsi" w:hAnsiTheme="minorHAnsi"/>
              </w:rPr>
              <w:t>ELSE (if Watchdog test times out after 7.1ms)</w:t>
            </w:r>
          </w:p>
          <w:p w14:paraId="69C63143" w14:textId="77777777" w:rsidR="00C63E25" w:rsidRPr="00350027" w:rsidRDefault="00C63E25" w:rsidP="00F33256">
            <w:pPr>
              <w:rPr>
                <w:rFonts w:asciiTheme="minorHAnsi" w:hAnsiTheme="minorHAnsi"/>
              </w:rPr>
            </w:pPr>
            <w:r w:rsidRPr="00350027">
              <w:rPr>
                <w:rFonts w:asciiTheme="minorHAnsi" w:hAnsiTheme="minorHAnsi"/>
              </w:rPr>
              <w:t xml:space="preserve">     Watchdog Test = FAIL</w:t>
            </w:r>
            <w:r w:rsidRPr="00350027">
              <w:rPr>
                <w:rFonts w:asciiTheme="minorHAnsi" w:hAnsiTheme="minorHAnsi"/>
              </w:rPr>
              <w:br/>
              <w:t xml:space="preserve">           (unrecoverable)</w:t>
            </w:r>
          </w:p>
          <w:p w14:paraId="735CCB40" w14:textId="77777777" w:rsidR="00C63E25" w:rsidRPr="00350027" w:rsidRDefault="00C63E25" w:rsidP="00F33256">
            <w:pPr>
              <w:rPr>
                <w:rFonts w:asciiTheme="minorHAnsi" w:hAnsiTheme="minorHAnsi"/>
              </w:rPr>
            </w:pPr>
            <w:r w:rsidRPr="00350027">
              <w:rPr>
                <w:rFonts w:asciiTheme="minorHAnsi" w:hAnsiTheme="minorHAnsi"/>
              </w:rPr>
              <w:t>ENDIF</w:t>
            </w:r>
          </w:p>
          <w:p w14:paraId="49EE5661" w14:textId="77777777" w:rsidR="00C63E25" w:rsidRPr="00350027" w:rsidRDefault="00C63E25" w:rsidP="00F33256">
            <w:pPr>
              <w:rPr>
                <w:rFonts w:asciiTheme="minorHAnsi" w:hAnsiTheme="minorHAnsi"/>
                <w:i/>
                <w:iCs/>
              </w:rPr>
            </w:pPr>
          </w:p>
        </w:tc>
      </w:tr>
      <w:tr w:rsidR="00C63E25" w:rsidRPr="00350027" w14:paraId="49295870" w14:textId="77777777" w:rsidTr="00F33256">
        <w:tc>
          <w:tcPr>
            <w:tcW w:w="1559" w:type="dxa"/>
          </w:tcPr>
          <w:p w14:paraId="2E1567CE" w14:textId="77777777" w:rsidR="00C63E25" w:rsidRPr="00350027" w:rsidRDefault="00C63E25" w:rsidP="00F33256">
            <w:pPr>
              <w:rPr>
                <w:rFonts w:asciiTheme="minorHAnsi" w:hAnsiTheme="minorHAnsi"/>
                <w:i/>
                <w:iCs/>
              </w:rPr>
            </w:pPr>
          </w:p>
        </w:tc>
        <w:tc>
          <w:tcPr>
            <w:tcW w:w="9320" w:type="dxa"/>
          </w:tcPr>
          <w:p w14:paraId="063C0F7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44E44E" w14:textId="77777777" w:rsidTr="00F33256">
        <w:tc>
          <w:tcPr>
            <w:tcW w:w="1559" w:type="dxa"/>
          </w:tcPr>
          <w:p w14:paraId="52329A3A" w14:textId="77777777" w:rsidR="00C63E25" w:rsidRPr="00350027" w:rsidRDefault="00C63E25" w:rsidP="00F33256">
            <w:pPr>
              <w:rPr>
                <w:rFonts w:asciiTheme="minorHAnsi" w:hAnsiTheme="minorHAnsi"/>
                <w:i/>
                <w:iCs/>
              </w:rPr>
            </w:pPr>
          </w:p>
        </w:tc>
        <w:tc>
          <w:tcPr>
            <w:tcW w:w="9320" w:type="dxa"/>
          </w:tcPr>
          <w:p w14:paraId="7A537F3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B22661F" w14:textId="77777777" w:rsidTr="00F33256">
        <w:tc>
          <w:tcPr>
            <w:tcW w:w="1559" w:type="dxa"/>
          </w:tcPr>
          <w:p w14:paraId="1DF77781" w14:textId="77777777" w:rsidR="00C63E25" w:rsidRPr="00350027" w:rsidRDefault="00C63E25" w:rsidP="00F33256">
            <w:pPr>
              <w:rPr>
                <w:rFonts w:asciiTheme="minorHAnsi" w:hAnsiTheme="minorHAnsi"/>
                <w:i/>
                <w:iCs/>
              </w:rPr>
            </w:pPr>
          </w:p>
        </w:tc>
        <w:tc>
          <w:tcPr>
            <w:tcW w:w="9320" w:type="dxa"/>
          </w:tcPr>
          <w:p w14:paraId="39B04A6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1B488E8" w14:textId="77777777" w:rsidR="00C63E25" w:rsidRPr="00350027" w:rsidRDefault="00C63E25" w:rsidP="00C63E25">
      <w:pPr>
        <w:rPr>
          <w:rFonts w:asciiTheme="minorHAnsi" w:hAnsiTheme="minorHAnsi"/>
        </w:rPr>
      </w:pPr>
    </w:p>
    <w:p w14:paraId="75F4F75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2B57535" w14:textId="77777777" w:rsidTr="00F33256">
        <w:tc>
          <w:tcPr>
            <w:tcW w:w="1559" w:type="dxa"/>
          </w:tcPr>
          <w:p w14:paraId="51C25E6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MRJ_SCU_STC_SRS_472</w:t>
            </w:r>
          </w:p>
        </w:tc>
        <w:tc>
          <w:tcPr>
            <w:tcW w:w="9320" w:type="dxa"/>
          </w:tcPr>
          <w:p w14:paraId="28ACC1D4" w14:textId="78E8870E" w:rsidR="00C63E25" w:rsidRPr="00350027" w:rsidRDefault="00C63E25" w:rsidP="00F33256">
            <w:pPr>
              <w:rPr>
                <w:rFonts w:asciiTheme="minorHAnsi" w:hAnsiTheme="minorHAnsi"/>
              </w:rPr>
            </w:pPr>
            <w:r w:rsidRPr="00350027">
              <w:rPr>
                <w:rFonts w:asciiTheme="minorHAnsi" w:hAnsiTheme="minorHAnsi"/>
              </w:rPr>
              <w:t>During start-up the Watchdog shall be serviced via GPIOB0 with a high pulse width of greater than 300ns and less than 3</w:t>
            </w:r>
            <w:r w:rsidR="00C06D4D">
              <w:rPr>
                <w:rFonts w:asciiTheme="minorHAnsi" w:hAnsiTheme="minorHAnsi"/>
              </w:rPr>
              <w:t>00</w:t>
            </w:r>
            <w:r w:rsidR="008D66B5">
              <w:rPr>
                <w:rFonts w:asciiTheme="minorHAnsi" w:hAnsiTheme="minorHAnsi"/>
              </w:rPr>
              <w:t>n</w:t>
            </w:r>
            <w:r w:rsidRPr="00350027">
              <w:rPr>
                <w:rFonts w:asciiTheme="minorHAnsi" w:hAnsiTheme="minorHAnsi"/>
              </w:rPr>
              <w:t>s to avoid a Watchdog timeout, with the only exception being the watchdog test.</w:t>
            </w:r>
          </w:p>
          <w:p w14:paraId="0694BA23" w14:textId="77777777" w:rsidR="00C63E25" w:rsidRPr="00350027" w:rsidRDefault="00C63E25" w:rsidP="00F33256">
            <w:pPr>
              <w:rPr>
                <w:rFonts w:asciiTheme="minorHAnsi" w:hAnsiTheme="minorHAnsi"/>
                <w:i/>
                <w:iCs/>
              </w:rPr>
            </w:pPr>
          </w:p>
        </w:tc>
      </w:tr>
      <w:tr w:rsidR="00C63E25" w:rsidRPr="00350027" w14:paraId="2FC37001" w14:textId="77777777" w:rsidTr="00F33256">
        <w:tc>
          <w:tcPr>
            <w:tcW w:w="1559" w:type="dxa"/>
          </w:tcPr>
          <w:p w14:paraId="565E3756" w14:textId="77777777" w:rsidR="00C63E25" w:rsidRPr="00350027" w:rsidRDefault="00C63E25" w:rsidP="00F33256">
            <w:pPr>
              <w:rPr>
                <w:rFonts w:asciiTheme="minorHAnsi" w:hAnsiTheme="minorHAnsi"/>
                <w:i/>
                <w:iCs/>
              </w:rPr>
            </w:pPr>
          </w:p>
        </w:tc>
        <w:tc>
          <w:tcPr>
            <w:tcW w:w="9320" w:type="dxa"/>
          </w:tcPr>
          <w:p w14:paraId="777DCA3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C33A24B" w14:textId="77777777" w:rsidTr="00F33256">
        <w:tc>
          <w:tcPr>
            <w:tcW w:w="1559" w:type="dxa"/>
          </w:tcPr>
          <w:p w14:paraId="77ACAFE6" w14:textId="77777777" w:rsidR="00C63E25" w:rsidRPr="00350027" w:rsidRDefault="00C63E25" w:rsidP="00F33256">
            <w:pPr>
              <w:rPr>
                <w:rFonts w:asciiTheme="minorHAnsi" w:hAnsiTheme="minorHAnsi"/>
                <w:i/>
                <w:iCs/>
              </w:rPr>
            </w:pPr>
          </w:p>
        </w:tc>
        <w:tc>
          <w:tcPr>
            <w:tcW w:w="9320" w:type="dxa"/>
          </w:tcPr>
          <w:p w14:paraId="36E50D1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5F8D9ED" w14:textId="77777777" w:rsidTr="00F33256">
        <w:tc>
          <w:tcPr>
            <w:tcW w:w="1559" w:type="dxa"/>
          </w:tcPr>
          <w:p w14:paraId="33E5CB8C" w14:textId="77777777" w:rsidR="00C63E25" w:rsidRPr="00350027" w:rsidRDefault="00C63E25" w:rsidP="00F33256">
            <w:pPr>
              <w:rPr>
                <w:rFonts w:asciiTheme="minorHAnsi" w:hAnsiTheme="minorHAnsi"/>
                <w:i/>
                <w:iCs/>
              </w:rPr>
            </w:pPr>
          </w:p>
        </w:tc>
        <w:tc>
          <w:tcPr>
            <w:tcW w:w="9320" w:type="dxa"/>
          </w:tcPr>
          <w:p w14:paraId="11BE8B7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6CD2B72" w14:textId="77777777" w:rsidR="00C63E25" w:rsidRPr="00350027" w:rsidRDefault="00C63E25" w:rsidP="00C63E25">
      <w:pPr>
        <w:rPr>
          <w:rFonts w:asciiTheme="minorHAnsi" w:hAnsiTheme="minorHAnsi"/>
        </w:rPr>
      </w:pPr>
    </w:p>
    <w:p w14:paraId="48087FCB" w14:textId="77777777" w:rsidR="00C63E25" w:rsidRPr="00350027" w:rsidRDefault="00C63E25" w:rsidP="00C63E25">
      <w:pPr>
        <w:pStyle w:val="Heading4"/>
        <w:rPr>
          <w:rFonts w:asciiTheme="minorHAnsi" w:hAnsiTheme="minorHAnsi"/>
        </w:rPr>
      </w:pPr>
      <w:r w:rsidRPr="00350027">
        <w:rPr>
          <w:rFonts w:asciiTheme="minorHAnsi" w:hAnsiTheme="minorHAnsi"/>
        </w:rPr>
        <w:lastRenderedPageBreak/>
        <w:t>Reset Counter</w:t>
      </w:r>
    </w:p>
    <w:p w14:paraId="091B5E4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1D7D21B" w14:textId="77777777" w:rsidTr="00F33256">
        <w:tc>
          <w:tcPr>
            <w:tcW w:w="1559" w:type="dxa"/>
          </w:tcPr>
          <w:p w14:paraId="79FB660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MRJ_SCU_STC_SRS_1006</w:t>
            </w:r>
          </w:p>
        </w:tc>
        <w:tc>
          <w:tcPr>
            <w:tcW w:w="9320" w:type="dxa"/>
          </w:tcPr>
          <w:p w14:paraId="3C8553B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whether a start-up is due to a Power On Reset (PoR) or a warm start (e.g. watchdog reset) by evaluating the discrete input signal on GPIO E1 defined in the Hardware/Software Interface Specification (HSIS) Ref. B4.</w:t>
            </w:r>
          </w:p>
          <w:p w14:paraId="61EA3A9F" w14:textId="77777777" w:rsidR="00C63E25" w:rsidRPr="00350027" w:rsidRDefault="00C63E25" w:rsidP="00F33256">
            <w:pPr>
              <w:rPr>
                <w:rFonts w:asciiTheme="minorHAnsi" w:hAnsiTheme="minorHAnsi"/>
                <w:i/>
                <w:iCs/>
              </w:rPr>
            </w:pPr>
          </w:p>
        </w:tc>
      </w:tr>
      <w:tr w:rsidR="00C63E25" w:rsidRPr="00350027" w14:paraId="6FA68BA2" w14:textId="77777777" w:rsidTr="00F33256">
        <w:tc>
          <w:tcPr>
            <w:tcW w:w="1559" w:type="dxa"/>
          </w:tcPr>
          <w:p w14:paraId="7FA448AC" w14:textId="77777777" w:rsidR="00C63E25" w:rsidRPr="00350027" w:rsidRDefault="00C63E25" w:rsidP="00F33256">
            <w:pPr>
              <w:rPr>
                <w:rFonts w:asciiTheme="minorHAnsi" w:hAnsiTheme="minorHAnsi"/>
                <w:i/>
                <w:iCs/>
              </w:rPr>
            </w:pPr>
          </w:p>
        </w:tc>
        <w:tc>
          <w:tcPr>
            <w:tcW w:w="9320" w:type="dxa"/>
          </w:tcPr>
          <w:p w14:paraId="5C84D9D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3866C02" w14:textId="77777777" w:rsidTr="00F33256">
        <w:tc>
          <w:tcPr>
            <w:tcW w:w="1559" w:type="dxa"/>
          </w:tcPr>
          <w:p w14:paraId="6347C753" w14:textId="77777777" w:rsidR="00C63E25" w:rsidRPr="00350027" w:rsidRDefault="00C63E25" w:rsidP="00F33256">
            <w:pPr>
              <w:rPr>
                <w:rFonts w:asciiTheme="minorHAnsi" w:hAnsiTheme="minorHAnsi"/>
                <w:i/>
                <w:iCs/>
              </w:rPr>
            </w:pPr>
          </w:p>
        </w:tc>
        <w:tc>
          <w:tcPr>
            <w:tcW w:w="9320" w:type="dxa"/>
          </w:tcPr>
          <w:p w14:paraId="53B6B68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68F095F" w14:textId="77777777" w:rsidTr="00F33256">
        <w:tc>
          <w:tcPr>
            <w:tcW w:w="1559" w:type="dxa"/>
          </w:tcPr>
          <w:p w14:paraId="76EA5D51" w14:textId="77777777" w:rsidR="00C63E25" w:rsidRPr="00350027" w:rsidRDefault="00C63E25" w:rsidP="00F33256">
            <w:pPr>
              <w:rPr>
                <w:rFonts w:asciiTheme="minorHAnsi" w:hAnsiTheme="minorHAnsi"/>
                <w:i/>
                <w:iCs/>
              </w:rPr>
            </w:pPr>
          </w:p>
        </w:tc>
        <w:tc>
          <w:tcPr>
            <w:tcW w:w="9320" w:type="dxa"/>
          </w:tcPr>
          <w:p w14:paraId="180AEF6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867823D" w14:textId="77777777" w:rsidR="00C63E25" w:rsidRPr="00350027" w:rsidRDefault="00C63E25" w:rsidP="00C63E25">
      <w:pPr>
        <w:rPr>
          <w:rFonts w:asciiTheme="minorHAnsi" w:hAnsiTheme="minorHAnsi"/>
        </w:rPr>
      </w:pPr>
    </w:p>
    <w:p w14:paraId="65FC3A6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98F6510" w14:textId="77777777" w:rsidTr="00F33256">
        <w:tc>
          <w:tcPr>
            <w:tcW w:w="1559" w:type="dxa"/>
          </w:tcPr>
          <w:p w14:paraId="1859258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MRJ_SCU_STC_SRS_476</w:t>
            </w:r>
          </w:p>
        </w:tc>
        <w:tc>
          <w:tcPr>
            <w:tcW w:w="9320" w:type="dxa"/>
          </w:tcPr>
          <w:p w14:paraId="2F01C16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maintain a counter for successive warm starts and not enter runtime mode when the counter equals or exceeds a threshold value of 10 before the next power cycle. Counter is set to 0 when last reset was a PoR</w:t>
            </w:r>
          </w:p>
          <w:p w14:paraId="71645A16" w14:textId="77777777" w:rsidR="00C63E25" w:rsidRPr="00350027" w:rsidRDefault="00C63E25" w:rsidP="00F33256">
            <w:pPr>
              <w:rPr>
                <w:rFonts w:asciiTheme="minorHAnsi" w:hAnsiTheme="minorHAnsi"/>
              </w:rPr>
            </w:pPr>
          </w:p>
          <w:p w14:paraId="31E0F282" w14:textId="77777777" w:rsidR="00C63E25" w:rsidRPr="00350027" w:rsidRDefault="00C63E25" w:rsidP="00F33256">
            <w:pPr>
              <w:rPr>
                <w:rFonts w:asciiTheme="minorHAnsi" w:hAnsiTheme="minorHAnsi"/>
              </w:rPr>
            </w:pPr>
            <w:r w:rsidRPr="00350027">
              <w:rPr>
                <w:rFonts w:asciiTheme="minorHAnsi" w:hAnsiTheme="minorHAnsi"/>
              </w:rPr>
              <w:t>Note: This enforces the Fault as Failsafe Level 1 and Non-recoverable and stops ARINC429 Data transmission.</w:t>
            </w:r>
          </w:p>
          <w:p w14:paraId="1DC42A17" w14:textId="77777777" w:rsidR="00C63E25" w:rsidRPr="00350027" w:rsidRDefault="00C63E25" w:rsidP="00F33256">
            <w:pPr>
              <w:rPr>
                <w:rFonts w:asciiTheme="minorHAnsi" w:hAnsiTheme="minorHAnsi"/>
                <w:i/>
                <w:iCs/>
              </w:rPr>
            </w:pPr>
          </w:p>
        </w:tc>
      </w:tr>
      <w:tr w:rsidR="00C63E25" w:rsidRPr="00350027" w14:paraId="25A01343" w14:textId="77777777" w:rsidTr="00F33256">
        <w:tc>
          <w:tcPr>
            <w:tcW w:w="1559" w:type="dxa"/>
          </w:tcPr>
          <w:p w14:paraId="5D24CCD6" w14:textId="77777777" w:rsidR="00C63E25" w:rsidRPr="00350027" w:rsidRDefault="00C63E25" w:rsidP="00F33256">
            <w:pPr>
              <w:rPr>
                <w:rFonts w:asciiTheme="minorHAnsi" w:hAnsiTheme="minorHAnsi"/>
                <w:i/>
                <w:iCs/>
              </w:rPr>
            </w:pPr>
          </w:p>
        </w:tc>
        <w:tc>
          <w:tcPr>
            <w:tcW w:w="9320" w:type="dxa"/>
          </w:tcPr>
          <w:p w14:paraId="67D3062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2DA7656" w14:textId="77777777" w:rsidTr="00F33256">
        <w:tc>
          <w:tcPr>
            <w:tcW w:w="1559" w:type="dxa"/>
          </w:tcPr>
          <w:p w14:paraId="090FA5F1" w14:textId="77777777" w:rsidR="00C63E25" w:rsidRPr="00350027" w:rsidRDefault="00C63E25" w:rsidP="00F33256">
            <w:pPr>
              <w:rPr>
                <w:rFonts w:asciiTheme="minorHAnsi" w:hAnsiTheme="minorHAnsi"/>
                <w:i/>
                <w:iCs/>
              </w:rPr>
            </w:pPr>
          </w:p>
        </w:tc>
        <w:tc>
          <w:tcPr>
            <w:tcW w:w="9320" w:type="dxa"/>
          </w:tcPr>
          <w:p w14:paraId="385DD5A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2ED0918" w14:textId="77777777" w:rsidTr="00F33256">
        <w:tc>
          <w:tcPr>
            <w:tcW w:w="1559" w:type="dxa"/>
          </w:tcPr>
          <w:p w14:paraId="11FA6EBA" w14:textId="77777777" w:rsidR="00C63E25" w:rsidRPr="00350027" w:rsidRDefault="00C63E25" w:rsidP="00F33256">
            <w:pPr>
              <w:rPr>
                <w:rFonts w:asciiTheme="minorHAnsi" w:hAnsiTheme="minorHAnsi"/>
                <w:i/>
                <w:iCs/>
              </w:rPr>
            </w:pPr>
          </w:p>
        </w:tc>
        <w:tc>
          <w:tcPr>
            <w:tcW w:w="9320" w:type="dxa"/>
          </w:tcPr>
          <w:p w14:paraId="4F7692D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A82AB45" w14:textId="77777777" w:rsidR="00C63E25" w:rsidRPr="00350027" w:rsidRDefault="00C63E25" w:rsidP="00C63E25">
      <w:pPr>
        <w:rPr>
          <w:rFonts w:asciiTheme="minorHAnsi" w:hAnsiTheme="minorHAnsi"/>
        </w:rPr>
      </w:pPr>
    </w:p>
    <w:p w14:paraId="71F14FD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C646D1E" w14:textId="77777777" w:rsidTr="00F33256">
        <w:tc>
          <w:tcPr>
            <w:tcW w:w="1559" w:type="dxa"/>
          </w:tcPr>
          <w:p w14:paraId="5190691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MRJ_SCU_STC_SRS_477</w:t>
            </w:r>
          </w:p>
        </w:tc>
        <w:tc>
          <w:tcPr>
            <w:tcW w:w="9320" w:type="dxa"/>
          </w:tcPr>
          <w:p w14:paraId="2C1C2837" w14:textId="77777777" w:rsidR="00C63E25" w:rsidRPr="00350027" w:rsidRDefault="00C63E25" w:rsidP="00F33256">
            <w:pPr>
              <w:rPr>
                <w:rFonts w:asciiTheme="minorHAnsi" w:hAnsiTheme="minorHAnsi"/>
              </w:rPr>
            </w:pPr>
            <w:r w:rsidRPr="00350027">
              <w:rPr>
                <w:rFonts w:asciiTheme="minorHAnsi" w:hAnsiTheme="minorHAnsi"/>
              </w:rPr>
              <w:t xml:space="preserve">If the reset counter has a value of at least ‘1’ then the </w:t>
            </w:r>
            <w:r w:rsidRPr="00350027">
              <w:rPr>
                <w:rFonts w:asciiTheme="minorHAnsi" w:hAnsiTheme="minorHAnsi"/>
                <w:i/>
                <w:iCs/>
              </w:rPr>
              <w:t>STC Program</w:t>
            </w:r>
            <w:r w:rsidRPr="00350027">
              <w:rPr>
                <w:rFonts w:asciiTheme="minorHAnsi" w:hAnsiTheme="minorHAnsi"/>
              </w:rPr>
              <w:t xml:space="preserve"> shall raise the Watchdog Life Lost Fault with Failsafe Level 3, this will indicate an unexpected warm start has occured.</w:t>
            </w:r>
          </w:p>
          <w:p w14:paraId="4F3F9ACC" w14:textId="77777777" w:rsidR="00C63E25" w:rsidRPr="00350027" w:rsidRDefault="00C63E25" w:rsidP="00F33256">
            <w:pPr>
              <w:rPr>
                <w:rFonts w:asciiTheme="minorHAnsi" w:hAnsiTheme="minorHAnsi"/>
              </w:rPr>
            </w:pPr>
          </w:p>
          <w:p w14:paraId="562275A0" w14:textId="77777777" w:rsidR="00C63E25" w:rsidRPr="00350027" w:rsidRDefault="00C63E25" w:rsidP="00F33256">
            <w:pPr>
              <w:rPr>
                <w:rFonts w:asciiTheme="minorHAnsi" w:hAnsiTheme="minorHAnsi"/>
              </w:rPr>
            </w:pPr>
            <w:r w:rsidRPr="00350027">
              <w:rPr>
                <w:rFonts w:asciiTheme="minorHAnsi" w:hAnsiTheme="minorHAnsi"/>
              </w:rPr>
              <w:t>Note: This has a lower priority than MRJ_SCU_STC_476.</w:t>
            </w:r>
          </w:p>
          <w:p w14:paraId="03075C16" w14:textId="77777777" w:rsidR="00C63E25" w:rsidRPr="00350027" w:rsidRDefault="00C63E25" w:rsidP="00F33256">
            <w:pPr>
              <w:rPr>
                <w:rFonts w:asciiTheme="minorHAnsi" w:hAnsiTheme="minorHAnsi"/>
                <w:i/>
                <w:iCs/>
              </w:rPr>
            </w:pPr>
          </w:p>
        </w:tc>
      </w:tr>
      <w:tr w:rsidR="00C63E25" w:rsidRPr="00350027" w14:paraId="480271B4" w14:textId="77777777" w:rsidTr="00F33256">
        <w:tc>
          <w:tcPr>
            <w:tcW w:w="1559" w:type="dxa"/>
          </w:tcPr>
          <w:p w14:paraId="43BAE96C" w14:textId="77777777" w:rsidR="00C63E25" w:rsidRPr="00350027" w:rsidRDefault="00C63E25" w:rsidP="00F33256">
            <w:pPr>
              <w:rPr>
                <w:rFonts w:asciiTheme="minorHAnsi" w:hAnsiTheme="minorHAnsi"/>
                <w:i/>
                <w:iCs/>
              </w:rPr>
            </w:pPr>
          </w:p>
        </w:tc>
        <w:tc>
          <w:tcPr>
            <w:tcW w:w="9320" w:type="dxa"/>
          </w:tcPr>
          <w:p w14:paraId="7499B6B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33C3A89" w14:textId="77777777" w:rsidTr="00F33256">
        <w:tc>
          <w:tcPr>
            <w:tcW w:w="1559" w:type="dxa"/>
          </w:tcPr>
          <w:p w14:paraId="20D0D24C" w14:textId="77777777" w:rsidR="00C63E25" w:rsidRPr="00350027" w:rsidRDefault="00C63E25" w:rsidP="00F33256">
            <w:pPr>
              <w:rPr>
                <w:rFonts w:asciiTheme="minorHAnsi" w:hAnsiTheme="minorHAnsi"/>
                <w:i/>
                <w:iCs/>
              </w:rPr>
            </w:pPr>
          </w:p>
        </w:tc>
        <w:tc>
          <w:tcPr>
            <w:tcW w:w="9320" w:type="dxa"/>
          </w:tcPr>
          <w:p w14:paraId="0620612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C344306" w14:textId="77777777" w:rsidTr="00F33256">
        <w:tc>
          <w:tcPr>
            <w:tcW w:w="1559" w:type="dxa"/>
          </w:tcPr>
          <w:p w14:paraId="589E6F09" w14:textId="77777777" w:rsidR="00C63E25" w:rsidRPr="00350027" w:rsidRDefault="00C63E25" w:rsidP="00F33256">
            <w:pPr>
              <w:rPr>
                <w:rFonts w:asciiTheme="minorHAnsi" w:hAnsiTheme="minorHAnsi"/>
                <w:i/>
                <w:iCs/>
              </w:rPr>
            </w:pPr>
          </w:p>
        </w:tc>
        <w:tc>
          <w:tcPr>
            <w:tcW w:w="9320" w:type="dxa"/>
          </w:tcPr>
          <w:p w14:paraId="5116A13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BFC4148" w14:textId="77777777" w:rsidR="00C63E25" w:rsidRPr="00350027" w:rsidRDefault="00C63E25" w:rsidP="00C63E25">
      <w:pPr>
        <w:rPr>
          <w:rFonts w:asciiTheme="minorHAnsi" w:hAnsiTheme="minorHAnsi"/>
        </w:rPr>
      </w:pPr>
    </w:p>
    <w:p w14:paraId="076123A1"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34A07B01" w14:textId="77777777" w:rsidR="00C63E25" w:rsidRPr="00350027" w:rsidRDefault="00C63E25" w:rsidP="00C63E25">
      <w:pPr>
        <w:pStyle w:val="Heading4"/>
        <w:rPr>
          <w:rFonts w:asciiTheme="minorHAnsi" w:hAnsiTheme="minorHAnsi"/>
        </w:rPr>
      </w:pPr>
      <w:r w:rsidRPr="00350027">
        <w:rPr>
          <w:rFonts w:asciiTheme="minorHAnsi" w:hAnsiTheme="minorHAnsi"/>
        </w:rPr>
        <w:t>Arithmetic Checksum Test</w:t>
      </w:r>
    </w:p>
    <w:p w14:paraId="0B9BB2F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9D93478" w14:textId="77777777" w:rsidTr="00F33256">
        <w:tc>
          <w:tcPr>
            <w:tcW w:w="1559" w:type="dxa"/>
          </w:tcPr>
          <w:p w14:paraId="6F2CE91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MRJ_SCU_STC_SRS_1187</w:t>
            </w:r>
          </w:p>
        </w:tc>
        <w:tc>
          <w:tcPr>
            <w:tcW w:w="9320" w:type="dxa"/>
          </w:tcPr>
          <w:p w14:paraId="28F72F3D" w14:textId="77777777" w:rsidR="00C63E25" w:rsidRPr="00350027" w:rsidRDefault="00C63E25" w:rsidP="00F33256">
            <w:pPr>
              <w:rPr>
                <w:rFonts w:asciiTheme="minorHAnsi" w:hAnsiTheme="minorHAnsi"/>
              </w:rPr>
            </w:pPr>
            <w:r w:rsidRPr="00350027">
              <w:rPr>
                <w:rFonts w:asciiTheme="minorHAnsi" w:hAnsiTheme="minorHAnsi"/>
              </w:rPr>
              <w:t xml:space="preserve">As part of the power up sequence, and prior to enabling periodic interrupts, the </w:t>
            </w:r>
            <w:r w:rsidRPr="00350027">
              <w:rPr>
                <w:rFonts w:asciiTheme="minorHAnsi" w:hAnsiTheme="minorHAnsi"/>
                <w:i/>
                <w:iCs/>
              </w:rPr>
              <w:t xml:space="preserve">STC Program </w:t>
            </w:r>
            <w:r w:rsidRPr="00350027">
              <w:rPr>
                <w:rFonts w:asciiTheme="minorHAnsi" w:hAnsiTheme="minorHAnsi"/>
              </w:rPr>
              <w:t>shall perform a complete arithmetic checksum validation of the program image stored in FLASH, by comparing the generated value with the embedded checksum.</w:t>
            </w:r>
          </w:p>
          <w:p w14:paraId="2DDBF1D5" w14:textId="77777777" w:rsidR="00C63E25" w:rsidRPr="00350027" w:rsidRDefault="00C63E25" w:rsidP="00F33256">
            <w:pPr>
              <w:rPr>
                <w:rFonts w:asciiTheme="minorHAnsi" w:hAnsiTheme="minorHAnsi"/>
                <w:i/>
                <w:iCs/>
              </w:rPr>
            </w:pPr>
          </w:p>
        </w:tc>
      </w:tr>
      <w:tr w:rsidR="00C63E25" w:rsidRPr="00350027" w14:paraId="76773631" w14:textId="77777777" w:rsidTr="00F33256">
        <w:tc>
          <w:tcPr>
            <w:tcW w:w="1559" w:type="dxa"/>
          </w:tcPr>
          <w:p w14:paraId="4CBED35C" w14:textId="77777777" w:rsidR="00C63E25" w:rsidRPr="00350027" w:rsidRDefault="00C63E25" w:rsidP="00F33256">
            <w:pPr>
              <w:rPr>
                <w:rFonts w:asciiTheme="minorHAnsi" w:hAnsiTheme="minorHAnsi"/>
                <w:i/>
                <w:iCs/>
              </w:rPr>
            </w:pPr>
          </w:p>
        </w:tc>
        <w:tc>
          <w:tcPr>
            <w:tcW w:w="9320" w:type="dxa"/>
          </w:tcPr>
          <w:p w14:paraId="4FBF3C4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CC95224" w14:textId="77777777" w:rsidTr="00F33256">
        <w:tc>
          <w:tcPr>
            <w:tcW w:w="1559" w:type="dxa"/>
          </w:tcPr>
          <w:p w14:paraId="5666F8ED" w14:textId="77777777" w:rsidR="00C63E25" w:rsidRPr="00350027" w:rsidRDefault="00C63E25" w:rsidP="00F33256">
            <w:pPr>
              <w:rPr>
                <w:rFonts w:asciiTheme="minorHAnsi" w:hAnsiTheme="minorHAnsi"/>
                <w:i/>
                <w:iCs/>
              </w:rPr>
            </w:pPr>
          </w:p>
        </w:tc>
        <w:tc>
          <w:tcPr>
            <w:tcW w:w="9320" w:type="dxa"/>
          </w:tcPr>
          <w:p w14:paraId="4768712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1DA5006" w14:textId="77777777" w:rsidTr="00F33256">
        <w:tc>
          <w:tcPr>
            <w:tcW w:w="1559" w:type="dxa"/>
          </w:tcPr>
          <w:p w14:paraId="2260DD50" w14:textId="77777777" w:rsidR="00C63E25" w:rsidRPr="00350027" w:rsidRDefault="00C63E25" w:rsidP="00F33256">
            <w:pPr>
              <w:rPr>
                <w:rFonts w:asciiTheme="minorHAnsi" w:hAnsiTheme="minorHAnsi"/>
                <w:i/>
                <w:iCs/>
              </w:rPr>
            </w:pPr>
          </w:p>
        </w:tc>
        <w:tc>
          <w:tcPr>
            <w:tcW w:w="9320" w:type="dxa"/>
          </w:tcPr>
          <w:p w14:paraId="7916FC4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F3CAA42" w14:textId="77777777" w:rsidR="00C63E25" w:rsidRPr="00350027" w:rsidRDefault="00C63E25" w:rsidP="00C63E25">
      <w:pPr>
        <w:rPr>
          <w:rFonts w:asciiTheme="minorHAnsi" w:hAnsiTheme="minorHAnsi"/>
        </w:rPr>
      </w:pPr>
    </w:p>
    <w:p w14:paraId="455C62AC" w14:textId="77777777" w:rsidR="00C63E25" w:rsidRPr="00350027" w:rsidRDefault="00C63E25" w:rsidP="00C63E25">
      <w:pPr>
        <w:pStyle w:val="Heading4"/>
        <w:rPr>
          <w:rFonts w:asciiTheme="minorHAnsi" w:hAnsiTheme="minorHAnsi"/>
        </w:rPr>
      </w:pPr>
      <w:r w:rsidRPr="00350027">
        <w:rPr>
          <w:rFonts w:asciiTheme="minorHAnsi" w:hAnsiTheme="minorHAnsi"/>
        </w:rPr>
        <w:t>Analog Supplies Check</w:t>
      </w:r>
    </w:p>
    <w:p w14:paraId="04422FE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7DE1ED8" w14:textId="77777777" w:rsidTr="00F33256">
        <w:tc>
          <w:tcPr>
            <w:tcW w:w="1559" w:type="dxa"/>
          </w:tcPr>
          <w:p w14:paraId="7A34C5C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MRJ_SCU_STC_SRS_1258</w:t>
            </w:r>
          </w:p>
        </w:tc>
        <w:tc>
          <w:tcPr>
            <w:tcW w:w="9320" w:type="dxa"/>
          </w:tcPr>
          <w:p w14:paraId="5595203D" w14:textId="77777777" w:rsidR="00C63E25" w:rsidRPr="00350027" w:rsidRDefault="00C63E25" w:rsidP="00F33256">
            <w:pPr>
              <w:rPr>
                <w:rFonts w:asciiTheme="minorHAnsi" w:hAnsiTheme="minorHAnsi"/>
              </w:rPr>
            </w:pPr>
            <w:r w:rsidRPr="00350027">
              <w:rPr>
                <w:rFonts w:asciiTheme="minorHAnsi" w:hAnsiTheme="minorHAnsi"/>
              </w:rPr>
              <w:t xml:space="preserve">As part of the power up sequence, and as last task prior to enabling periodic interrupts, the </w:t>
            </w:r>
            <w:r w:rsidRPr="00350027">
              <w:rPr>
                <w:rFonts w:asciiTheme="minorHAnsi" w:hAnsiTheme="minorHAnsi"/>
                <w:i/>
                <w:iCs/>
              </w:rPr>
              <w:t xml:space="preserve">STC Program </w:t>
            </w:r>
            <w:r w:rsidRPr="00350027">
              <w:rPr>
                <w:rFonts w:asciiTheme="minorHAnsi" w:hAnsiTheme="minorHAnsi"/>
              </w:rPr>
              <w:t>shall perform the following Analog Supplies Check:</w:t>
            </w:r>
          </w:p>
          <w:p w14:paraId="5502AB30" w14:textId="77777777" w:rsidR="00C63E25" w:rsidRPr="00350027" w:rsidRDefault="00C63E25" w:rsidP="00F33256">
            <w:pPr>
              <w:rPr>
                <w:rFonts w:asciiTheme="minorHAnsi" w:hAnsiTheme="minorHAnsi"/>
              </w:rPr>
            </w:pPr>
            <w:r w:rsidRPr="00350027">
              <w:rPr>
                <w:rFonts w:asciiTheme="minorHAnsi" w:hAnsiTheme="minorHAnsi"/>
              </w:rPr>
              <w:t xml:space="preserve">   WHILE Debounced_ANALOG_SUPPLIES_OK = FALSE</w:t>
            </w:r>
            <w:r w:rsidRPr="00350027">
              <w:rPr>
                <w:rFonts w:asciiTheme="minorHAnsi" w:hAnsiTheme="minorHAnsi"/>
              </w:rPr>
              <w:br/>
              <w:t xml:space="preserve">   DO </w:t>
            </w:r>
            <w:r w:rsidRPr="00350027">
              <w:rPr>
                <w:rFonts w:asciiTheme="minorHAnsi" w:hAnsiTheme="minorHAnsi"/>
              </w:rPr>
              <w:br/>
              <w:t xml:space="preserve">        Service the watchdog as defined in MRJ_SCU_STC_SRS_309</w:t>
            </w:r>
          </w:p>
          <w:p w14:paraId="626E20E9" w14:textId="77777777" w:rsidR="00C63E25" w:rsidRPr="00350027" w:rsidRDefault="00C63E25" w:rsidP="00F33256">
            <w:pPr>
              <w:rPr>
                <w:rFonts w:asciiTheme="minorHAnsi" w:hAnsiTheme="minorHAnsi"/>
              </w:rPr>
            </w:pPr>
            <w:r w:rsidRPr="00350027">
              <w:rPr>
                <w:rFonts w:asciiTheme="minorHAnsi" w:hAnsiTheme="minorHAnsi"/>
              </w:rPr>
              <w:t xml:space="preserve">   END WHILE</w:t>
            </w:r>
          </w:p>
          <w:p w14:paraId="35F167A2" w14:textId="77777777" w:rsidR="00C63E25" w:rsidRPr="00350027" w:rsidRDefault="00C63E25" w:rsidP="00F33256">
            <w:pPr>
              <w:rPr>
                <w:rFonts w:asciiTheme="minorHAnsi" w:hAnsiTheme="minorHAnsi"/>
              </w:rPr>
            </w:pPr>
            <w:r w:rsidRPr="00350027">
              <w:rPr>
                <w:rFonts w:asciiTheme="minorHAnsi" w:hAnsiTheme="minorHAnsi"/>
              </w:rPr>
              <w:br/>
              <w:t>Where Debounced_ANALOG_SUPPLIES_OK is defined in MRJ_SCU_STC_SRS_124</w:t>
            </w:r>
          </w:p>
          <w:p w14:paraId="0921754A" w14:textId="77777777" w:rsidR="00C63E25" w:rsidRPr="00350027" w:rsidRDefault="00C63E25" w:rsidP="00F33256">
            <w:pPr>
              <w:rPr>
                <w:rFonts w:asciiTheme="minorHAnsi" w:hAnsiTheme="minorHAnsi"/>
              </w:rPr>
            </w:pPr>
          </w:p>
          <w:p w14:paraId="639D5DA4" w14:textId="77777777" w:rsidR="00C63E25" w:rsidRPr="00350027" w:rsidRDefault="00C63E25" w:rsidP="00F33256">
            <w:pPr>
              <w:rPr>
                <w:rFonts w:asciiTheme="minorHAnsi" w:hAnsiTheme="minorHAnsi"/>
              </w:rPr>
            </w:pPr>
            <w:r w:rsidRPr="00350027">
              <w:rPr>
                <w:rFonts w:asciiTheme="minorHAnsi" w:hAnsiTheme="minorHAnsi"/>
              </w:rPr>
              <w:t>Note: The objective of this requirement is to ensure the analogue supplies are present by the time the sensor settling timer starts. The PWM signal is being provided within the Interrupt Service Routine.</w:t>
            </w:r>
          </w:p>
          <w:p w14:paraId="271E3A8A" w14:textId="77777777" w:rsidR="00C63E25" w:rsidRPr="00350027" w:rsidRDefault="00C63E25" w:rsidP="00F33256">
            <w:pPr>
              <w:rPr>
                <w:rFonts w:asciiTheme="minorHAnsi" w:hAnsiTheme="minorHAnsi"/>
              </w:rPr>
            </w:pPr>
          </w:p>
          <w:p w14:paraId="4DB8916E" w14:textId="77777777" w:rsidR="00C63E25" w:rsidRPr="00350027" w:rsidRDefault="00C63E25" w:rsidP="00F33256">
            <w:pPr>
              <w:rPr>
                <w:rFonts w:asciiTheme="minorHAnsi" w:hAnsiTheme="minorHAnsi"/>
              </w:rPr>
            </w:pPr>
            <w:r w:rsidRPr="00350027">
              <w:rPr>
                <w:rFonts w:asciiTheme="minorHAnsi" w:hAnsiTheme="minorHAnsi"/>
              </w:rPr>
              <w:t>Note: Steering will still be disabled in the While loop because EHSV and SOV outputs will stay disabled until end of PBIT; refer to MRJ_SCU_STC_SRS_631 and MRJ_SCU_STC_SRS_1183.</w:t>
            </w:r>
          </w:p>
          <w:p w14:paraId="3CB005DF" w14:textId="77777777" w:rsidR="00C63E25" w:rsidRPr="00350027" w:rsidRDefault="00C63E25" w:rsidP="00F33256">
            <w:pPr>
              <w:rPr>
                <w:rFonts w:asciiTheme="minorHAnsi" w:hAnsiTheme="minorHAnsi"/>
                <w:i/>
                <w:iCs/>
              </w:rPr>
            </w:pPr>
          </w:p>
        </w:tc>
      </w:tr>
      <w:tr w:rsidR="00C63E25" w:rsidRPr="00350027" w14:paraId="05099132" w14:textId="77777777" w:rsidTr="00F33256">
        <w:tc>
          <w:tcPr>
            <w:tcW w:w="1559" w:type="dxa"/>
          </w:tcPr>
          <w:p w14:paraId="2F520E59" w14:textId="77777777" w:rsidR="00C63E25" w:rsidRPr="00350027" w:rsidRDefault="00C63E25" w:rsidP="00F33256">
            <w:pPr>
              <w:rPr>
                <w:rFonts w:asciiTheme="minorHAnsi" w:hAnsiTheme="minorHAnsi"/>
                <w:i/>
                <w:iCs/>
              </w:rPr>
            </w:pPr>
          </w:p>
        </w:tc>
        <w:tc>
          <w:tcPr>
            <w:tcW w:w="9320" w:type="dxa"/>
          </w:tcPr>
          <w:p w14:paraId="79FD49E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6405D11" w14:textId="77777777" w:rsidTr="00F33256">
        <w:tc>
          <w:tcPr>
            <w:tcW w:w="1559" w:type="dxa"/>
          </w:tcPr>
          <w:p w14:paraId="5B13CFF4" w14:textId="77777777" w:rsidR="00C63E25" w:rsidRPr="00350027" w:rsidRDefault="00C63E25" w:rsidP="00F33256">
            <w:pPr>
              <w:rPr>
                <w:rFonts w:asciiTheme="minorHAnsi" w:hAnsiTheme="minorHAnsi"/>
                <w:i/>
                <w:iCs/>
              </w:rPr>
            </w:pPr>
          </w:p>
        </w:tc>
        <w:tc>
          <w:tcPr>
            <w:tcW w:w="9320" w:type="dxa"/>
          </w:tcPr>
          <w:p w14:paraId="221DA49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F6E492B" w14:textId="77777777" w:rsidTr="00F33256">
        <w:tc>
          <w:tcPr>
            <w:tcW w:w="1559" w:type="dxa"/>
          </w:tcPr>
          <w:p w14:paraId="4E3F4D0F" w14:textId="77777777" w:rsidR="00C63E25" w:rsidRPr="00350027" w:rsidRDefault="00C63E25" w:rsidP="00F33256">
            <w:pPr>
              <w:rPr>
                <w:rFonts w:asciiTheme="minorHAnsi" w:hAnsiTheme="minorHAnsi"/>
                <w:i/>
                <w:iCs/>
              </w:rPr>
            </w:pPr>
          </w:p>
        </w:tc>
        <w:tc>
          <w:tcPr>
            <w:tcW w:w="9320" w:type="dxa"/>
          </w:tcPr>
          <w:p w14:paraId="6D7C2A4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F9E823" w14:textId="77777777" w:rsidR="00C63E25" w:rsidRPr="00350027" w:rsidRDefault="00C63E25" w:rsidP="00C63E25">
      <w:pPr>
        <w:rPr>
          <w:rFonts w:asciiTheme="minorHAnsi" w:hAnsiTheme="minorHAnsi"/>
        </w:rPr>
      </w:pPr>
    </w:p>
    <w:p w14:paraId="124B67AD" w14:textId="77777777" w:rsidR="00C63E25" w:rsidRPr="00350027" w:rsidRDefault="00C63E25" w:rsidP="00C63E25">
      <w:pPr>
        <w:pStyle w:val="Heading3"/>
        <w:rPr>
          <w:rFonts w:asciiTheme="minorHAnsi" w:hAnsiTheme="minorHAnsi"/>
        </w:rPr>
      </w:pPr>
      <w:bookmarkStart w:id="42" w:name="_Toc464110928"/>
      <w:r w:rsidRPr="00350027">
        <w:rPr>
          <w:rFonts w:asciiTheme="minorHAnsi" w:hAnsiTheme="minorHAnsi"/>
          <w:b w:val="0"/>
          <w:bCs w:val="0"/>
        </w:rPr>
        <w:t>Discrete Input Processing at Power-up</w:t>
      </w:r>
      <w:bookmarkEnd w:id="42"/>
    </w:p>
    <w:p w14:paraId="71D50CF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CBC2DC0" w14:textId="77777777" w:rsidTr="00F33256">
        <w:tc>
          <w:tcPr>
            <w:tcW w:w="1559" w:type="dxa"/>
          </w:tcPr>
          <w:p w14:paraId="155F7DF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MRJ_SCU_STC_SRS_1112</w:t>
            </w:r>
          </w:p>
        </w:tc>
        <w:tc>
          <w:tcPr>
            <w:tcW w:w="9320" w:type="dxa"/>
          </w:tcPr>
          <w:p w14:paraId="0B70D1A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sample each of the Discrete Input signals defined in MRJ_SCU_STC_SRS_124 at the power up using the discrete input interface in accordance with the HW/SW Interface Specification.</w:t>
            </w:r>
          </w:p>
          <w:p w14:paraId="022730B0" w14:textId="77777777" w:rsidR="00C63E25" w:rsidRPr="00350027" w:rsidRDefault="00C63E25" w:rsidP="00F33256">
            <w:pPr>
              <w:rPr>
                <w:rFonts w:asciiTheme="minorHAnsi" w:hAnsiTheme="minorHAnsi"/>
              </w:rPr>
            </w:pPr>
          </w:p>
          <w:p w14:paraId="34837494" w14:textId="77777777" w:rsidR="00C63E25" w:rsidRPr="00350027" w:rsidRDefault="00C63E25" w:rsidP="00F33256">
            <w:pPr>
              <w:rPr>
                <w:rFonts w:asciiTheme="minorHAnsi" w:hAnsiTheme="minorHAnsi"/>
              </w:rPr>
            </w:pPr>
            <w:r w:rsidRPr="00350027">
              <w:rPr>
                <w:rFonts w:asciiTheme="minorHAnsi" w:hAnsiTheme="minorHAnsi"/>
              </w:rPr>
              <w:t xml:space="preserve">Note: The software debounce cycles for each of the discrete inputs are provided in the Table 6.5-5. </w:t>
            </w:r>
          </w:p>
          <w:p w14:paraId="321C24CA" w14:textId="77777777" w:rsidR="00C63E25" w:rsidRPr="00350027" w:rsidRDefault="00C63E25" w:rsidP="00F33256">
            <w:pPr>
              <w:rPr>
                <w:rFonts w:asciiTheme="minorHAnsi" w:hAnsiTheme="minorHAnsi"/>
                <w:i/>
                <w:iCs/>
              </w:rPr>
            </w:pPr>
          </w:p>
        </w:tc>
      </w:tr>
      <w:tr w:rsidR="00C63E25" w:rsidRPr="00350027" w14:paraId="4119C4C8" w14:textId="77777777" w:rsidTr="00F33256">
        <w:tc>
          <w:tcPr>
            <w:tcW w:w="1559" w:type="dxa"/>
          </w:tcPr>
          <w:p w14:paraId="5A340CD2" w14:textId="77777777" w:rsidR="00C63E25" w:rsidRPr="00350027" w:rsidRDefault="00C63E25" w:rsidP="00F33256">
            <w:pPr>
              <w:rPr>
                <w:rFonts w:asciiTheme="minorHAnsi" w:hAnsiTheme="minorHAnsi"/>
                <w:i/>
                <w:iCs/>
              </w:rPr>
            </w:pPr>
          </w:p>
        </w:tc>
        <w:tc>
          <w:tcPr>
            <w:tcW w:w="9320" w:type="dxa"/>
          </w:tcPr>
          <w:p w14:paraId="19DCA7B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A2564E8" w14:textId="77777777" w:rsidTr="00F33256">
        <w:tc>
          <w:tcPr>
            <w:tcW w:w="1559" w:type="dxa"/>
          </w:tcPr>
          <w:p w14:paraId="149F0F31" w14:textId="77777777" w:rsidR="00C63E25" w:rsidRPr="00350027" w:rsidRDefault="00C63E25" w:rsidP="00F33256">
            <w:pPr>
              <w:rPr>
                <w:rFonts w:asciiTheme="minorHAnsi" w:hAnsiTheme="minorHAnsi"/>
                <w:i/>
                <w:iCs/>
              </w:rPr>
            </w:pPr>
          </w:p>
        </w:tc>
        <w:tc>
          <w:tcPr>
            <w:tcW w:w="9320" w:type="dxa"/>
          </w:tcPr>
          <w:p w14:paraId="351678C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5028DBA" w14:textId="77777777" w:rsidTr="00F33256">
        <w:tc>
          <w:tcPr>
            <w:tcW w:w="1559" w:type="dxa"/>
          </w:tcPr>
          <w:p w14:paraId="479CEB9A" w14:textId="77777777" w:rsidR="00C63E25" w:rsidRPr="00350027" w:rsidRDefault="00C63E25" w:rsidP="00F33256">
            <w:pPr>
              <w:rPr>
                <w:rFonts w:asciiTheme="minorHAnsi" w:hAnsiTheme="minorHAnsi"/>
                <w:i/>
                <w:iCs/>
              </w:rPr>
            </w:pPr>
          </w:p>
        </w:tc>
        <w:tc>
          <w:tcPr>
            <w:tcW w:w="9320" w:type="dxa"/>
          </w:tcPr>
          <w:p w14:paraId="6A074C2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E03EC91" w14:textId="77777777" w:rsidR="00C63E25" w:rsidRPr="00350027" w:rsidRDefault="00C63E25" w:rsidP="00C63E25">
      <w:pPr>
        <w:rPr>
          <w:rFonts w:asciiTheme="minorHAnsi" w:hAnsiTheme="minorHAnsi"/>
        </w:rPr>
      </w:pPr>
    </w:p>
    <w:p w14:paraId="379741E8" w14:textId="77777777" w:rsidR="00C63E25" w:rsidRPr="00350027" w:rsidRDefault="00C63E25" w:rsidP="00C63E25">
      <w:pPr>
        <w:pStyle w:val="Heading2"/>
        <w:rPr>
          <w:rFonts w:asciiTheme="minorHAnsi" w:hAnsiTheme="minorHAnsi"/>
        </w:rPr>
      </w:pPr>
      <w:bookmarkStart w:id="43" w:name="_Toc464110929"/>
      <w:r w:rsidRPr="00350027">
        <w:rPr>
          <w:rFonts w:asciiTheme="minorHAnsi" w:hAnsiTheme="minorHAnsi"/>
        </w:rPr>
        <w:t>Executive - Runtime Processing</w:t>
      </w:r>
      <w:bookmarkEnd w:id="43"/>
    </w:p>
    <w:p w14:paraId="40C822D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441CC3A" w14:textId="77777777" w:rsidTr="00F33256">
        <w:tc>
          <w:tcPr>
            <w:tcW w:w="1559" w:type="dxa"/>
          </w:tcPr>
          <w:p w14:paraId="58ED8FD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MRJ_SCU_STC_SRS_720</w:t>
            </w:r>
          </w:p>
        </w:tc>
        <w:tc>
          <w:tcPr>
            <w:tcW w:w="9320" w:type="dxa"/>
          </w:tcPr>
          <w:p w14:paraId="2CB3D6A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calculate the processor idle time within each Major Cycle and track the smallest for the current power cycle in order to gain an indication of the worst case processor load.</w:t>
            </w:r>
          </w:p>
          <w:p w14:paraId="0A3E1983" w14:textId="77777777" w:rsidR="00C63E25" w:rsidRPr="00350027" w:rsidRDefault="00C63E25" w:rsidP="00F33256">
            <w:pPr>
              <w:rPr>
                <w:rFonts w:asciiTheme="minorHAnsi" w:hAnsiTheme="minorHAnsi"/>
              </w:rPr>
            </w:pPr>
            <w:r w:rsidRPr="00350027">
              <w:rPr>
                <w:rFonts w:asciiTheme="minorHAnsi" w:hAnsiTheme="minorHAnsi"/>
              </w:rPr>
              <w:t>Major cycle is defined in Table 6.2-1</w:t>
            </w:r>
          </w:p>
          <w:p w14:paraId="0B657875" w14:textId="77777777" w:rsidR="00C63E25" w:rsidRPr="00350027" w:rsidRDefault="00C63E25" w:rsidP="00F33256">
            <w:pPr>
              <w:rPr>
                <w:rFonts w:asciiTheme="minorHAnsi" w:hAnsiTheme="minorHAnsi"/>
              </w:rPr>
            </w:pPr>
            <w:r w:rsidRPr="00350027">
              <w:rPr>
                <w:rFonts w:asciiTheme="minorHAnsi" w:hAnsiTheme="minorHAnsi"/>
              </w:rPr>
              <w:t>Justification: UEC internal processor load figure of 70% used on other DAL-A projects.</w:t>
            </w:r>
          </w:p>
          <w:p w14:paraId="4ECAC704" w14:textId="77777777" w:rsidR="00C63E25" w:rsidRPr="00350027" w:rsidRDefault="00C63E25" w:rsidP="00F33256">
            <w:pPr>
              <w:rPr>
                <w:rFonts w:asciiTheme="minorHAnsi" w:hAnsiTheme="minorHAnsi"/>
                <w:i/>
                <w:iCs/>
              </w:rPr>
            </w:pPr>
          </w:p>
        </w:tc>
      </w:tr>
      <w:tr w:rsidR="00C63E25" w:rsidRPr="00350027" w14:paraId="1963D0DB" w14:textId="77777777" w:rsidTr="00F33256">
        <w:tc>
          <w:tcPr>
            <w:tcW w:w="1559" w:type="dxa"/>
          </w:tcPr>
          <w:p w14:paraId="7B44BCDC" w14:textId="77777777" w:rsidR="00C63E25" w:rsidRPr="00350027" w:rsidRDefault="00C63E25" w:rsidP="00F33256">
            <w:pPr>
              <w:rPr>
                <w:rFonts w:asciiTheme="minorHAnsi" w:hAnsiTheme="minorHAnsi"/>
                <w:i/>
                <w:iCs/>
              </w:rPr>
            </w:pPr>
          </w:p>
        </w:tc>
        <w:tc>
          <w:tcPr>
            <w:tcW w:w="9320" w:type="dxa"/>
          </w:tcPr>
          <w:p w14:paraId="170E446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62327A80" w14:textId="77777777" w:rsidTr="00F33256">
        <w:tc>
          <w:tcPr>
            <w:tcW w:w="1559" w:type="dxa"/>
          </w:tcPr>
          <w:p w14:paraId="2550316F" w14:textId="77777777" w:rsidR="00C63E25" w:rsidRPr="00350027" w:rsidRDefault="00C63E25" w:rsidP="00F33256">
            <w:pPr>
              <w:rPr>
                <w:rFonts w:asciiTheme="minorHAnsi" w:hAnsiTheme="minorHAnsi"/>
                <w:i/>
                <w:iCs/>
              </w:rPr>
            </w:pPr>
          </w:p>
        </w:tc>
        <w:tc>
          <w:tcPr>
            <w:tcW w:w="9320" w:type="dxa"/>
          </w:tcPr>
          <w:p w14:paraId="10853AE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7C7517E0" w14:textId="77777777" w:rsidTr="00F33256">
        <w:tc>
          <w:tcPr>
            <w:tcW w:w="1559" w:type="dxa"/>
          </w:tcPr>
          <w:p w14:paraId="459269A0" w14:textId="77777777" w:rsidR="00C63E25" w:rsidRPr="00350027" w:rsidRDefault="00C63E25" w:rsidP="00F33256">
            <w:pPr>
              <w:rPr>
                <w:rFonts w:asciiTheme="minorHAnsi" w:hAnsiTheme="minorHAnsi"/>
                <w:i/>
                <w:iCs/>
              </w:rPr>
            </w:pPr>
          </w:p>
        </w:tc>
        <w:tc>
          <w:tcPr>
            <w:tcW w:w="9320" w:type="dxa"/>
          </w:tcPr>
          <w:p w14:paraId="1CEAF2E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321E0AA" w14:textId="77777777" w:rsidR="00C63E25" w:rsidRPr="00350027" w:rsidRDefault="00C63E25" w:rsidP="00C63E25">
      <w:pPr>
        <w:rPr>
          <w:rFonts w:asciiTheme="minorHAnsi" w:hAnsiTheme="minorHAnsi"/>
        </w:rPr>
      </w:pPr>
    </w:p>
    <w:p w14:paraId="35B4B000" w14:textId="77777777" w:rsidR="00C63E25" w:rsidRPr="00350027" w:rsidRDefault="00C63E25" w:rsidP="00C63E25">
      <w:pPr>
        <w:pStyle w:val="Heading3"/>
        <w:rPr>
          <w:rFonts w:asciiTheme="minorHAnsi" w:hAnsiTheme="minorHAnsi"/>
        </w:rPr>
      </w:pPr>
      <w:bookmarkStart w:id="44" w:name="_Toc464110930"/>
      <w:r w:rsidRPr="00350027">
        <w:rPr>
          <w:rFonts w:asciiTheme="minorHAnsi" w:hAnsiTheme="minorHAnsi"/>
        </w:rPr>
        <w:t>Task Scheduling</w:t>
      </w:r>
      <w:bookmarkEnd w:id="44"/>
    </w:p>
    <w:p w14:paraId="6FD0CC7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65F8B04" w14:textId="77777777" w:rsidTr="00F33256">
        <w:tc>
          <w:tcPr>
            <w:tcW w:w="1559" w:type="dxa"/>
          </w:tcPr>
          <w:p w14:paraId="3840AA4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MRJ_SCU_STC_SRS_310</w:t>
            </w:r>
          </w:p>
        </w:tc>
        <w:tc>
          <w:tcPr>
            <w:tcW w:w="9320" w:type="dxa"/>
          </w:tcPr>
          <w:p w14:paraId="23D03BEF"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STC Program</w:t>
            </w:r>
            <w:r w:rsidRPr="00350027">
              <w:rPr>
                <w:rFonts w:asciiTheme="minorHAnsi" w:hAnsiTheme="minorHAnsi"/>
              </w:rPr>
              <w:t xml:space="preserve">  ADC sampling function shall be invoked by a single timer interrupt every 5µs.</w:t>
            </w:r>
          </w:p>
          <w:p w14:paraId="0697FBC5" w14:textId="77777777" w:rsidR="00C63E25" w:rsidRPr="00350027" w:rsidRDefault="00C63E25" w:rsidP="00F33256">
            <w:pPr>
              <w:rPr>
                <w:rFonts w:asciiTheme="minorHAnsi" w:hAnsiTheme="minorHAnsi"/>
              </w:rPr>
            </w:pPr>
          </w:p>
          <w:p w14:paraId="0FA27409" w14:textId="77777777" w:rsidR="00C63E25" w:rsidRPr="00350027" w:rsidRDefault="00C63E25" w:rsidP="00F33256">
            <w:pPr>
              <w:rPr>
                <w:rFonts w:asciiTheme="minorHAnsi" w:hAnsiTheme="minorHAnsi"/>
              </w:rPr>
            </w:pPr>
            <w:r w:rsidRPr="00350027">
              <w:rPr>
                <w:rFonts w:asciiTheme="minorHAnsi" w:hAnsiTheme="minorHAnsi"/>
              </w:rPr>
              <w:t>Justification: Required to reach 100kHz ADC sampling rate (2 x 5us because 8 ADC channels sampled at a time).</w:t>
            </w:r>
          </w:p>
          <w:p w14:paraId="664A2AF9" w14:textId="77777777" w:rsidR="00C63E25" w:rsidRPr="00350027" w:rsidRDefault="00C63E25" w:rsidP="00F33256">
            <w:pPr>
              <w:rPr>
                <w:rFonts w:asciiTheme="minorHAnsi" w:hAnsiTheme="minorHAnsi"/>
                <w:i/>
                <w:iCs/>
              </w:rPr>
            </w:pPr>
          </w:p>
        </w:tc>
      </w:tr>
      <w:tr w:rsidR="00C63E25" w:rsidRPr="00350027" w14:paraId="5D822C38" w14:textId="77777777" w:rsidTr="00F33256">
        <w:tc>
          <w:tcPr>
            <w:tcW w:w="1559" w:type="dxa"/>
          </w:tcPr>
          <w:p w14:paraId="5A64FC42" w14:textId="77777777" w:rsidR="00C63E25" w:rsidRPr="00350027" w:rsidRDefault="00C63E25" w:rsidP="00F33256">
            <w:pPr>
              <w:rPr>
                <w:rFonts w:asciiTheme="minorHAnsi" w:hAnsiTheme="minorHAnsi"/>
                <w:i/>
                <w:iCs/>
              </w:rPr>
            </w:pPr>
          </w:p>
        </w:tc>
        <w:tc>
          <w:tcPr>
            <w:tcW w:w="9320" w:type="dxa"/>
          </w:tcPr>
          <w:p w14:paraId="6F2E47B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6266EEC6" w14:textId="77777777" w:rsidTr="00F33256">
        <w:tc>
          <w:tcPr>
            <w:tcW w:w="1559" w:type="dxa"/>
          </w:tcPr>
          <w:p w14:paraId="65E73A2E" w14:textId="77777777" w:rsidR="00C63E25" w:rsidRPr="00350027" w:rsidRDefault="00C63E25" w:rsidP="00F33256">
            <w:pPr>
              <w:rPr>
                <w:rFonts w:asciiTheme="minorHAnsi" w:hAnsiTheme="minorHAnsi"/>
                <w:i/>
                <w:iCs/>
              </w:rPr>
            </w:pPr>
          </w:p>
        </w:tc>
        <w:tc>
          <w:tcPr>
            <w:tcW w:w="9320" w:type="dxa"/>
          </w:tcPr>
          <w:p w14:paraId="72AFEEB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6C5FC068" w14:textId="77777777" w:rsidTr="00F33256">
        <w:tc>
          <w:tcPr>
            <w:tcW w:w="1559" w:type="dxa"/>
          </w:tcPr>
          <w:p w14:paraId="21E31698" w14:textId="77777777" w:rsidR="00C63E25" w:rsidRPr="00350027" w:rsidRDefault="00C63E25" w:rsidP="00F33256">
            <w:pPr>
              <w:rPr>
                <w:rFonts w:asciiTheme="minorHAnsi" w:hAnsiTheme="minorHAnsi"/>
                <w:i/>
                <w:iCs/>
              </w:rPr>
            </w:pPr>
          </w:p>
        </w:tc>
        <w:tc>
          <w:tcPr>
            <w:tcW w:w="9320" w:type="dxa"/>
          </w:tcPr>
          <w:p w14:paraId="1FE697F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065370A" w14:textId="77777777" w:rsidR="00C63E25" w:rsidRPr="00350027" w:rsidRDefault="00C63E25" w:rsidP="00C63E25">
      <w:pPr>
        <w:rPr>
          <w:rFonts w:asciiTheme="minorHAnsi" w:hAnsiTheme="minorHAnsi"/>
        </w:rPr>
      </w:pPr>
    </w:p>
    <w:p w14:paraId="35FD4BC8" w14:textId="77777777" w:rsidR="00C63E25" w:rsidRPr="00350027" w:rsidRDefault="00C63E25" w:rsidP="00C63E25">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STC Program</w:t>
      </w:r>
      <w:r w:rsidRPr="00350027">
        <w:rPr>
          <w:rFonts w:asciiTheme="minorHAnsi" w:hAnsiTheme="minorHAnsi"/>
        </w:rPr>
        <w:t xml:space="preserve"> will implement a number of iteration rates, where faster iterations are achieved as multiples of slower iterations. </w:t>
      </w:r>
    </w:p>
    <w:p w14:paraId="515106A1" w14:textId="77777777" w:rsidR="00C63E25" w:rsidRPr="00350027" w:rsidRDefault="00C63E25" w:rsidP="00C63E25">
      <w:pPr>
        <w:rPr>
          <w:rFonts w:asciiTheme="minorHAnsi" w:hAnsiTheme="minorHAnsi"/>
        </w:rPr>
      </w:pPr>
      <w:r w:rsidRPr="00350027">
        <w:rPr>
          <w:rFonts w:asciiTheme="minorHAnsi" w:hAnsiTheme="minorHAnsi"/>
        </w:rPr>
        <w:lastRenderedPageBreak/>
        <w:t xml:space="preserve">The </w:t>
      </w:r>
      <w:r w:rsidRPr="00350027">
        <w:rPr>
          <w:rFonts w:asciiTheme="minorHAnsi" w:hAnsiTheme="minorHAnsi"/>
          <w:i/>
          <w:iCs/>
        </w:rPr>
        <w:t>STC Program</w:t>
      </w:r>
      <w:r w:rsidRPr="00350027">
        <w:rPr>
          <w:rFonts w:asciiTheme="minorHAnsi" w:hAnsiTheme="minorHAnsi"/>
        </w:rPr>
        <w:t xml:space="preserve"> will implement iterations rates as follows:</w:t>
      </w:r>
    </w:p>
    <w:p w14:paraId="2C783990" w14:textId="77777777" w:rsidR="00C63E25" w:rsidRPr="00350027" w:rsidRDefault="00C63E25" w:rsidP="00C63E25">
      <w:pPr>
        <w:rPr>
          <w:rFonts w:asciiTheme="minorHAnsi" w:hAnsiTheme="minorHAnsi"/>
        </w:rPr>
      </w:pPr>
    </w:p>
    <w:p w14:paraId="1B451272" w14:textId="77777777" w:rsidR="00C63E25" w:rsidRPr="00350027" w:rsidRDefault="00C63E25" w:rsidP="00C63E25">
      <w:pPr>
        <w:rPr>
          <w:rFonts w:asciiTheme="minorHAnsi" w:hAnsiTheme="minorHAnsi"/>
        </w:rPr>
      </w:pPr>
      <w:r w:rsidRPr="00350027">
        <w:rPr>
          <w:rFonts w:asciiTheme="minorHAnsi" w:hAnsiTheme="minorHAnsi"/>
        </w:rPr>
        <w:object w:dxaOrig="8511" w:dyaOrig="2280" w14:anchorId="1F2B5ECE">
          <v:shape id="_x0000_i1038" type="#_x0000_t75" style="width:425.25pt;height:114pt" o:ole="">
            <v:imagedata r:id="rId38" o:title=""/>
          </v:shape>
          <o:OLEObject Type="Embed" ProgID="Word.Document.8" ShapeID="_x0000_i1038" DrawAspect="Content" ObjectID="_1831713988" r:id="rId39"/>
        </w:object>
      </w:r>
    </w:p>
    <w:p w14:paraId="43E15DAE"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6.2-1 Iteration Rates</w:t>
      </w:r>
    </w:p>
    <w:p w14:paraId="37D3B3E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E3588B3" w14:textId="77777777" w:rsidTr="00F33256">
        <w:tc>
          <w:tcPr>
            <w:tcW w:w="1559" w:type="dxa"/>
          </w:tcPr>
          <w:p w14:paraId="4FA8862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MRJ_SCU_STC_SRS_311</w:t>
            </w:r>
          </w:p>
        </w:tc>
        <w:tc>
          <w:tcPr>
            <w:tcW w:w="9320" w:type="dxa"/>
          </w:tcPr>
          <w:p w14:paraId="0F2F1741"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perform the following functions within the ADC cycle at an iteration rate given in Table 6.2-1:</w:t>
            </w:r>
          </w:p>
          <w:p w14:paraId="1C9BDBFA"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LVDT/RVDT signal sampling (ADC) defined in MRJ_SCU_STC_SRS_59.</w:t>
            </w:r>
          </w:p>
          <w:p w14:paraId="2252C49D" w14:textId="77777777" w:rsidR="00C63E25" w:rsidRPr="00350027" w:rsidRDefault="00C63E25" w:rsidP="00F33256">
            <w:pPr>
              <w:rPr>
                <w:rFonts w:asciiTheme="minorHAnsi" w:hAnsiTheme="minorHAnsi"/>
              </w:rPr>
            </w:pPr>
          </w:p>
          <w:p w14:paraId="5C4D76C0" w14:textId="77777777" w:rsidR="00C63E25" w:rsidRPr="00350027" w:rsidRDefault="00C63E25" w:rsidP="00F33256">
            <w:pPr>
              <w:rPr>
                <w:rFonts w:asciiTheme="minorHAnsi" w:hAnsiTheme="minorHAnsi"/>
              </w:rPr>
            </w:pPr>
            <w:r w:rsidRPr="00350027">
              <w:rPr>
                <w:rFonts w:asciiTheme="minorHAnsi" w:hAnsiTheme="minorHAnsi"/>
              </w:rPr>
              <w:t>Note: Entering the scheduler at 200kHz allows for sampling of 16 ADC channels in 2 steps of 8 channels each at 100kHz sampling rate.</w:t>
            </w:r>
          </w:p>
          <w:p w14:paraId="22D19B0A" w14:textId="77777777" w:rsidR="00C63E25" w:rsidRPr="00350027" w:rsidRDefault="00C63E25" w:rsidP="00F33256">
            <w:pPr>
              <w:rPr>
                <w:rFonts w:asciiTheme="minorHAnsi" w:hAnsiTheme="minorHAnsi"/>
                <w:i/>
                <w:iCs/>
              </w:rPr>
            </w:pPr>
          </w:p>
        </w:tc>
      </w:tr>
      <w:tr w:rsidR="00C63E25" w:rsidRPr="00350027" w14:paraId="2A2E37FE" w14:textId="77777777" w:rsidTr="00F33256">
        <w:tc>
          <w:tcPr>
            <w:tcW w:w="1559" w:type="dxa"/>
          </w:tcPr>
          <w:p w14:paraId="46CA3277" w14:textId="77777777" w:rsidR="00C63E25" w:rsidRPr="00350027" w:rsidRDefault="00C63E25" w:rsidP="00F33256">
            <w:pPr>
              <w:rPr>
                <w:rFonts w:asciiTheme="minorHAnsi" w:hAnsiTheme="minorHAnsi"/>
                <w:i/>
                <w:iCs/>
              </w:rPr>
            </w:pPr>
          </w:p>
        </w:tc>
        <w:tc>
          <w:tcPr>
            <w:tcW w:w="9320" w:type="dxa"/>
          </w:tcPr>
          <w:p w14:paraId="55FEC73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0718A93" w14:textId="77777777" w:rsidTr="00F33256">
        <w:tc>
          <w:tcPr>
            <w:tcW w:w="1559" w:type="dxa"/>
          </w:tcPr>
          <w:p w14:paraId="4A26D407" w14:textId="77777777" w:rsidR="00C63E25" w:rsidRPr="00350027" w:rsidRDefault="00C63E25" w:rsidP="00F33256">
            <w:pPr>
              <w:rPr>
                <w:rFonts w:asciiTheme="minorHAnsi" w:hAnsiTheme="minorHAnsi"/>
                <w:i/>
                <w:iCs/>
              </w:rPr>
            </w:pPr>
          </w:p>
        </w:tc>
        <w:tc>
          <w:tcPr>
            <w:tcW w:w="9320" w:type="dxa"/>
          </w:tcPr>
          <w:p w14:paraId="4EA0F8B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F41C643" w14:textId="77777777" w:rsidTr="00F33256">
        <w:tc>
          <w:tcPr>
            <w:tcW w:w="1559" w:type="dxa"/>
          </w:tcPr>
          <w:p w14:paraId="6EDDEEEF" w14:textId="77777777" w:rsidR="00C63E25" w:rsidRPr="00350027" w:rsidRDefault="00C63E25" w:rsidP="00F33256">
            <w:pPr>
              <w:rPr>
                <w:rFonts w:asciiTheme="minorHAnsi" w:hAnsiTheme="minorHAnsi"/>
                <w:i/>
                <w:iCs/>
              </w:rPr>
            </w:pPr>
          </w:p>
        </w:tc>
        <w:tc>
          <w:tcPr>
            <w:tcW w:w="9320" w:type="dxa"/>
          </w:tcPr>
          <w:p w14:paraId="5324363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95FB4BC" w14:textId="77777777" w:rsidR="00C63E25" w:rsidRPr="00350027" w:rsidRDefault="00C63E25" w:rsidP="00C63E25">
      <w:pPr>
        <w:rPr>
          <w:rFonts w:asciiTheme="minorHAnsi" w:hAnsiTheme="minorHAnsi"/>
        </w:rPr>
      </w:pPr>
    </w:p>
    <w:p w14:paraId="37A5533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2C05E4E" w14:textId="77777777" w:rsidTr="00F33256">
        <w:tc>
          <w:tcPr>
            <w:tcW w:w="1559" w:type="dxa"/>
          </w:tcPr>
          <w:p w14:paraId="5C75F9F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MRJ_SCU_STC_SRS_474</w:t>
            </w:r>
          </w:p>
        </w:tc>
        <w:tc>
          <w:tcPr>
            <w:tcW w:w="9320" w:type="dxa"/>
          </w:tcPr>
          <w:p w14:paraId="350326D0"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perform the following functions in the Partial DFT cycle at the iteration rate given in Table 6.2-1:</w:t>
            </w:r>
          </w:p>
          <w:p w14:paraId="54F4C83C"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Each Partial DFT Calculation being the processing of 32 of the 256 samples defined in MRJ_SCU_STC_SRS_60</w:t>
            </w:r>
          </w:p>
          <w:p w14:paraId="4DB29B5C"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Toggling of Watchdog service output defined in MRJ_SCU_STC_SRS_309.</w:t>
            </w:r>
          </w:p>
          <w:p w14:paraId="57FEF209" w14:textId="77777777" w:rsidR="00C63E25" w:rsidRPr="00350027" w:rsidRDefault="00C63E25" w:rsidP="00F33256">
            <w:pPr>
              <w:rPr>
                <w:rFonts w:asciiTheme="minorHAnsi" w:hAnsiTheme="minorHAnsi"/>
              </w:rPr>
            </w:pPr>
          </w:p>
          <w:p w14:paraId="6A982666" w14:textId="77777777" w:rsidR="00C63E25" w:rsidRPr="00350027" w:rsidRDefault="00C63E25" w:rsidP="00F33256">
            <w:pPr>
              <w:rPr>
                <w:rFonts w:asciiTheme="minorHAnsi" w:hAnsiTheme="minorHAnsi"/>
              </w:rPr>
            </w:pPr>
            <w:r w:rsidRPr="00350027">
              <w:rPr>
                <w:rFonts w:asciiTheme="minorHAnsi" w:hAnsiTheme="minorHAnsi"/>
              </w:rPr>
              <w:t>Note: This enables the Partial DFT calculation to be performed on each set of 32 ADC samples for each Channel as they become available.</w:t>
            </w:r>
          </w:p>
          <w:p w14:paraId="6A05FCCE" w14:textId="77777777" w:rsidR="00C63E25" w:rsidRPr="00350027" w:rsidRDefault="00C63E25" w:rsidP="00F33256">
            <w:pPr>
              <w:rPr>
                <w:rFonts w:asciiTheme="minorHAnsi" w:hAnsiTheme="minorHAnsi"/>
                <w:i/>
                <w:iCs/>
              </w:rPr>
            </w:pPr>
          </w:p>
        </w:tc>
      </w:tr>
      <w:tr w:rsidR="00C63E25" w:rsidRPr="00350027" w14:paraId="381FF754" w14:textId="77777777" w:rsidTr="00F33256">
        <w:tc>
          <w:tcPr>
            <w:tcW w:w="1559" w:type="dxa"/>
          </w:tcPr>
          <w:p w14:paraId="28EE864B" w14:textId="77777777" w:rsidR="00C63E25" w:rsidRPr="00350027" w:rsidRDefault="00C63E25" w:rsidP="00F33256">
            <w:pPr>
              <w:rPr>
                <w:rFonts w:asciiTheme="minorHAnsi" w:hAnsiTheme="minorHAnsi"/>
                <w:i/>
                <w:iCs/>
              </w:rPr>
            </w:pPr>
          </w:p>
        </w:tc>
        <w:tc>
          <w:tcPr>
            <w:tcW w:w="9320" w:type="dxa"/>
          </w:tcPr>
          <w:p w14:paraId="61A2A85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4843037" w14:textId="77777777" w:rsidTr="00F33256">
        <w:tc>
          <w:tcPr>
            <w:tcW w:w="1559" w:type="dxa"/>
          </w:tcPr>
          <w:p w14:paraId="3D602B6E" w14:textId="77777777" w:rsidR="00C63E25" w:rsidRPr="00350027" w:rsidRDefault="00C63E25" w:rsidP="00F33256">
            <w:pPr>
              <w:rPr>
                <w:rFonts w:asciiTheme="minorHAnsi" w:hAnsiTheme="minorHAnsi"/>
                <w:i/>
                <w:iCs/>
              </w:rPr>
            </w:pPr>
          </w:p>
        </w:tc>
        <w:tc>
          <w:tcPr>
            <w:tcW w:w="9320" w:type="dxa"/>
          </w:tcPr>
          <w:p w14:paraId="2D6EF39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A7B2F29" w14:textId="77777777" w:rsidTr="00F33256">
        <w:tc>
          <w:tcPr>
            <w:tcW w:w="1559" w:type="dxa"/>
          </w:tcPr>
          <w:p w14:paraId="2E3A7C95" w14:textId="77777777" w:rsidR="00C63E25" w:rsidRPr="00350027" w:rsidRDefault="00C63E25" w:rsidP="00F33256">
            <w:pPr>
              <w:rPr>
                <w:rFonts w:asciiTheme="minorHAnsi" w:hAnsiTheme="minorHAnsi"/>
                <w:i/>
                <w:iCs/>
              </w:rPr>
            </w:pPr>
          </w:p>
        </w:tc>
        <w:tc>
          <w:tcPr>
            <w:tcW w:w="9320" w:type="dxa"/>
          </w:tcPr>
          <w:p w14:paraId="14CA285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2CCF449" w14:textId="77777777" w:rsidR="00C63E25" w:rsidRPr="00350027" w:rsidRDefault="00C63E25" w:rsidP="00C63E25">
      <w:pPr>
        <w:rPr>
          <w:rFonts w:asciiTheme="minorHAnsi" w:hAnsiTheme="minorHAnsi"/>
        </w:rPr>
      </w:pPr>
    </w:p>
    <w:p w14:paraId="1BC47DC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E719682" w14:textId="77777777" w:rsidTr="00F33256">
        <w:tc>
          <w:tcPr>
            <w:tcW w:w="1559" w:type="dxa"/>
          </w:tcPr>
          <w:p w14:paraId="5C1AB67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MRJ_SCU_STC_SRS_789</w:t>
            </w:r>
          </w:p>
        </w:tc>
        <w:tc>
          <w:tcPr>
            <w:tcW w:w="9320" w:type="dxa"/>
          </w:tcPr>
          <w:p w14:paraId="07D65497"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perform the following functions in the DFT cycle at the iteration rate given in Table 6.2-1:</w:t>
            </w:r>
          </w:p>
          <w:p w14:paraId="4477CD2B"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ARINC Input Processing - polling of ARINC429 receive buffers defined in Section 6.5.3.</w:t>
            </w:r>
          </w:p>
          <w:p w14:paraId="4306B9D2"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ARINC Output Processing defined in Section 6.7.3.</w:t>
            </w:r>
          </w:p>
          <w:p w14:paraId="741386E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cs="Symbol"/>
              </w:rPr>
              <w:t></w:t>
            </w:r>
            <w:r w:rsidRPr="00350027">
              <w:rPr>
                <w:rFonts w:asciiTheme="minorHAnsi" w:hAnsiTheme="minorHAnsi"/>
              </w:rPr>
              <w:t xml:space="preserve">  DFT Calculation defined in MRJ_SCU_STC_SRS_60.</w:t>
            </w:r>
          </w:p>
          <w:p w14:paraId="2C2B2F0D"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Control the VSW (Va/Vb Switch)defined in MRJ_SCU_STC_SRS_62.</w:t>
            </w:r>
          </w:p>
          <w:p w14:paraId="0FB8C531" w14:textId="77777777" w:rsidR="00C63E25" w:rsidRPr="00350027" w:rsidRDefault="00C63E25" w:rsidP="00F33256">
            <w:pPr>
              <w:rPr>
                <w:rFonts w:asciiTheme="minorHAnsi" w:hAnsiTheme="minorHAnsi"/>
                <w:i/>
                <w:iCs/>
              </w:rPr>
            </w:pPr>
          </w:p>
        </w:tc>
      </w:tr>
      <w:tr w:rsidR="00C63E25" w:rsidRPr="00350027" w14:paraId="750DA15F" w14:textId="77777777" w:rsidTr="00F33256">
        <w:tc>
          <w:tcPr>
            <w:tcW w:w="1559" w:type="dxa"/>
          </w:tcPr>
          <w:p w14:paraId="26A7CB6D" w14:textId="77777777" w:rsidR="00C63E25" w:rsidRPr="00350027" w:rsidRDefault="00C63E25" w:rsidP="00F33256">
            <w:pPr>
              <w:rPr>
                <w:rFonts w:asciiTheme="minorHAnsi" w:hAnsiTheme="minorHAnsi"/>
                <w:i/>
                <w:iCs/>
              </w:rPr>
            </w:pPr>
          </w:p>
        </w:tc>
        <w:tc>
          <w:tcPr>
            <w:tcW w:w="9320" w:type="dxa"/>
          </w:tcPr>
          <w:p w14:paraId="0E33D20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38FEF07" w14:textId="77777777" w:rsidTr="00F33256">
        <w:tc>
          <w:tcPr>
            <w:tcW w:w="1559" w:type="dxa"/>
          </w:tcPr>
          <w:p w14:paraId="26F4AE40" w14:textId="77777777" w:rsidR="00C63E25" w:rsidRPr="00350027" w:rsidRDefault="00C63E25" w:rsidP="00F33256">
            <w:pPr>
              <w:rPr>
                <w:rFonts w:asciiTheme="minorHAnsi" w:hAnsiTheme="minorHAnsi"/>
                <w:i/>
                <w:iCs/>
              </w:rPr>
            </w:pPr>
          </w:p>
        </w:tc>
        <w:tc>
          <w:tcPr>
            <w:tcW w:w="9320" w:type="dxa"/>
          </w:tcPr>
          <w:p w14:paraId="13CDA71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FD3F97A" w14:textId="77777777" w:rsidTr="00F33256">
        <w:tc>
          <w:tcPr>
            <w:tcW w:w="1559" w:type="dxa"/>
          </w:tcPr>
          <w:p w14:paraId="53D1B8EE" w14:textId="77777777" w:rsidR="00C63E25" w:rsidRPr="00350027" w:rsidRDefault="00C63E25" w:rsidP="00F33256">
            <w:pPr>
              <w:rPr>
                <w:rFonts w:asciiTheme="minorHAnsi" w:hAnsiTheme="minorHAnsi"/>
                <w:i/>
                <w:iCs/>
              </w:rPr>
            </w:pPr>
          </w:p>
        </w:tc>
        <w:tc>
          <w:tcPr>
            <w:tcW w:w="9320" w:type="dxa"/>
          </w:tcPr>
          <w:p w14:paraId="2FB0770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216894D" w14:textId="77777777" w:rsidR="00C63E25" w:rsidRPr="00350027" w:rsidRDefault="00C63E25" w:rsidP="00C63E25">
      <w:pPr>
        <w:rPr>
          <w:rFonts w:asciiTheme="minorHAnsi" w:hAnsiTheme="minorHAnsi"/>
        </w:rPr>
      </w:pPr>
    </w:p>
    <w:p w14:paraId="559E097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3E59C55" w14:textId="77777777" w:rsidTr="00F33256">
        <w:tc>
          <w:tcPr>
            <w:tcW w:w="1559" w:type="dxa"/>
          </w:tcPr>
          <w:p w14:paraId="2ADEFB4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MRJ_SCU_STC_SRS_475</w:t>
            </w:r>
          </w:p>
        </w:tc>
        <w:tc>
          <w:tcPr>
            <w:tcW w:w="9320" w:type="dxa"/>
          </w:tcPr>
          <w:p w14:paraId="475B41E4"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perform the following functions within the Major cycle at an iteration rate given in Table 6.2-1:</w:t>
            </w:r>
          </w:p>
          <w:p w14:paraId="12FB92E9" w14:textId="77777777" w:rsidR="00C63E25" w:rsidRPr="00350027" w:rsidRDefault="00C63E25" w:rsidP="00F33256">
            <w:pPr>
              <w:rPr>
                <w:rFonts w:asciiTheme="minorHAnsi" w:hAnsiTheme="minorHAnsi"/>
              </w:rPr>
            </w:pPr>
            <w:r w:rsidRPr="00350027">
              <w:rPr>
                <w:rFonts w:asciiTheme="minorHAnsi" w:hAnsiTheme="minorHAnsi" w:cs="Symbol"/>
              </w:rPr>
              <w:lastRenderedPageBreak/>
              <w:tab/>
            </w:r>
            <w:r w:rsidRPr="00350027">
              <w:rPr>
                <w:rFonts w:asciiTheme="minorHAnsi" w:hAnsiTheme="minorHAnsi" w:cs="Symbol"/>
              </w:rPr>
              <w:t></w:t>
            </w:r>
            <w:r w:rsidRPr="00350027">
              <w:rPr>
                <w:rFonts w:asciiTheme="minorHAnsi" w:hAnsiTheme="minorHAnsi"/>
              </w:rPr>
              <w:t xml:space="preserve"> Calculation of the magnitude of the 3.225 kHz frequency component of the LVDT and RVDT interfaces defined in MRJ_SCU_STC_SRS_60.</w:t>
            </w:r>
          </w:p>
          <w:p w14:paraId="583FA845"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Ratiometric position calculation defined in MRJ_SCU_STC_SRS_65.</w:t>
            </w:r>
          </w:p>
          <w:p w14:paraId="1D273EAD"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Total magnitude calculation defined in MRJ_SCU_STC_SRS_736.</w:t>
            </w:r>
          </w:p>
          <w:p w14:paraId="059C4400"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SHDL Processing and Monitoring defined in Section 6.5.1.1.2.</w:t>
            </w:r>
          </w:p>
          <w:p w14:paraId="56E95C9C"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SACT Logical Level Processing and Monitoring defined in Section 6.5.1.1.3.</w:t>
            </w:r>
          </w:p>
          <w:p w14:paraId="5192B7BE"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Discrete Input Processing defined in Section 6.5.2.</w:t>
            </w:r>
          </w:p>
          <w:p w14:paraId="049FE38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cs="Symbol"/>
              </w:rPr>
              <w:t></w:t>
            </w:r>
            <w:r w:rsidRPr="00350027">
              <w:rPr>
                <w:rFonts w:asciiTheme="minorHAnsi" w:hAnsiTheme="minorHAnsi"/>
              </w:rPr>
              <w:t xml:space="preserve"> Analogue Rudder Input Processing defined in 6.5.4</w:t>
            </w:r>
          </w:p>
          <w:p w14:paraId="04E82396"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Steering Control Function defined in Section 6.6.</w:t>
            </w:r>
          </w:p>
          <w:p w14:paraId="58A9E2CB"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EHSV Output Control Function defined in Section 6.7.1.1.</w:t>
            </w:r>
          </w:p>
          <w:p w14:paraId="086E7385"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SOV Output Control Function defined in Section 6.7.2.1.</w:t>
            </w:r>
          </w:p>
          <w:p w14:paraId="10526CC4"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LVDT/RVDT Enable Control defined in Section 6.7.2.2.</w:t>
            </w:r>
          </w:p>
          <w:p w14:paraId="45235E90"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EHSV Enable Control defined in Section 6.7.2.3.</w:t>
            </w:r>
          </w:p>
          <w:p w14:paraId="78EF9F76"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Built-In-Test defined in section 6.3.6 Health Monitoring.</w:t>
            </w:r>
          </w:p>
          <w:p w14:paraId="1BC57A5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cs="Symbol"/>
              </w:rPr>
              <w:t></w:t>
            </w:r>
            <w:r w:rsidRPr="00350027">
              <w:rPr>
                <w:rFonts w:asciiTheme="minorHAnsi" w:hAnsiTheme="minorHAnsi"/>
              </w:rPr>
              <w:t xml:space="preserve"> ARINC Input Processing - decoding of received ARINC429 data (defined in Section 6.5.3).</w:t>
            </w:r>
          </w:p>
          <w:p w14:paraId="01F22010"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rPr>
              <w:t xml:space="preserve"> Failsafe Level determination as defined in Section 6.3.1.Failsafe Levels </w:t>
            </w:r>
          </w:p>
          <w:p w14:paraId="40C4C6DA"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rPr>
              <w:t xml:space="preserve"> Validate Rigging data as defined in Section 6.3.7 Rigging record and data Check</w:t>
            </w:r>
          </w:p>
          <w:p w14:paraId="580D6626"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rPr>
              <w:t xml:space="preserve"> SCS Rigging as defined in Section 6.15</w:t>
            </w:r>
          </w:p>
          <w:p w14:paraId="15149F31" w14:textId="77777777" w:rsidR="00C63E25" w:rsidRPr="00350027" w:rsidRDefault="00C63E25" w:rsidP="00F33256">
            <w:pPr>
              <w:rPr>
                <w:rFonts w:asciiTheme="minorHAnsi" w:hAnsiTheme="minorHAnsi"/>
              </w:rPr>
            </w:pPr>
          </w:p>
          <w:p w14:paraId="532BD70B" w14:textId="77777777" w:rsidR="00C63E25" w:rsidRPr="00350027" w:rsidRDefault="00C63E25" w:rsidP="00F33256">
            <w:pPr>
              <w:rPr>
                <w:rFonts w:asciiTheme="minorHAnsi" w:hAnsiTheme="minorHAnsi"/>
                <w:i/>
                <w:iCs/>
              </w:rPr>
            </w:pPr>
          </w:p>
        </w:tc>
      </w:tr>
      <w:tr w:rsidR="00C63E25" w:rsidRPr="00350027" w14:paraId="42F8B5D6" w14:textId="77777777" w:rsidTr="00F33256">
        <w:tc>
          <w:tcPr>
            <w:tcW w:w="1559" w:type="dxa"/>
          </w:tcPr>
          <w:p w14:paraId="2AAB52D4" w14:textId="77777777" w:rsidR="00C63E25" w:rsidRPr="00350027" w:rsidRDefault="00C63E25" w:rsidP="00F33256">
            <w:pPr>
              <w:rPr>
                <w:rFonts w:asciiTheme="minorHAnsi" w:hAnsiTheme="minorHAnsi"/>
                <w:i/>
                <w:iCs/>
              </w:rPr>
            </w:pPr>
          </w:p>
        </w:tc>
        <w:tc>
          <w:tcPr>
            <w:tcW w:w="9320" w:type="dxa"/>
          </w:tcPr>
          <w:p w14:paraId="099562B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1DA0A3D" w14:textId="77777777" w:rsidTr="00F33256">
        <w:tc>
          <w:tcPr>
            <w:tcW w:w="1559" w:type="dxa"/>
          </w:tcPr>
          <w:p w14:paraId="5A64A4CA" w14:textId="77777777" w:rsidR="00C63E25" w:rsidRPr="00350027" w:rsidRDefault="00C63E25" w:rsidP="00F33256">
            <w:pPr>
              <w:rPr>
                <w:rFonts w:asciiTheme="minorHAnsi" w:hAnsiTheme="minorHAnsi"/>
                <w:i/>
                <w:iCs/>
              </w:rPr>
            </w:pPr>
          </w:p>
        </w:tc>
        <w:tc>
          <w:tcPr>
            <w:tcW w:w="9320" w:type="dxa"/>
          </w:tcPr>
          <w:p w14:paraId="6212AF4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080FAE" w14:textId="77777777" w:rsidTr="00F33256">
        <w:tc>
          <w:tcPr>
            <w:tcW w:w="1559" w:type="dxa"/>
          </w:tcPr>
          <w:p w14:paraId="24C76D6D" w14:textId="77777777" w:rsidR="00C63E25" w:rsidRPr="00350027" w:rsidRDefault="00C63E25" w:rsidP="00F33256">
            <w:pPr>
              <w:rPr>
                <w:rFonts w:asciiTheme="minorHAnsi" w:hAnsiTheme="minorHAnsi"/>
                <w:i/>
                <w:iCs/>
              </w:rPr>
            </w:pPr>
          </w:p>
        </w:tc>
        <w:tc>
          <w:tcPr>
            <w:tcW w:w="9320" w:type="dxa"/>
          </w:tcPr>
          <w:p w14:paraId="11BDA8F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44E5B08" w14:textId="77777777" w:rsidR="00C63E25" w:rsidRPr="00350027" w:rsidRDefault="00C63E25" w:rsidP="00C63E25">
      <w:pPr>
        <w:rPr>
          <w:rFonts w:asciiTheme="minorHAnsi" w:hAnsiTheme="minorHAnsi"/>
        </w:rPr>
      </w:pPr>
    </w:p>
    <w:p w14:paraId="3D070D0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515DF16" w14:textId="77777777" w:rsidTr="00F33256">
        <w:tc>
          <w:tcPr>
            <w:tcW w:w="1559" w:type="dxa"/>
          </w:tcPr>
          <w:p w14:paraId="528CD96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MRJ_SCU_STC_SRS_314</w:t>
            </w:r>
          </w:p>
        </w:tc>
        <w:tc>
          <w:tcPr>
            <w:tcW w:w="9320" w:type="dxa"/>
          </w:tcPr>
          <w:p w14:paraId="007D4646"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schedule the following functions from within the Major cycle at the Iteration rate given in Table 6.2-1:</w:t>
            </w:r>
          </w:p>
          <w:p w14:paraId="60FD9696"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Internal Interlane Interface Communication defined in Section 6.8. </w:t>
            </w:r>
          </w:p>
          <w:p w14:paraId="7B86EA4E"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Engineering Access Function defined in Section 8.10.</w:t>
            </w:r>
          </w:p>
          <w:p w14:paraId="01D7BAA2" w14:textId="77777777" w:rsidR="00C63E25" w:rsidRPr="00350027" w:rsidRDefault="00C63E25" w:rsidP="00F33256">
            <w:pPr>
              <w:rPr>
                <w:rFonts w:asciiTheme="minorHAnsi" w:hAnsiTheme="minorHAnsi"/>
              </w:rPr>
            </w:pPr>
          </w:p>
          <w:p w14:paraId="4C1F9BE9" w14:textId="77777777" w:rsidR="00C63E25" w:rsidRPr="00350027" w:rsidRDefault="00C63E25" w:rsidP="00F33256">
            <w:pPr>
              <w:rPr>
                <w:rFonts w:asciiTheme="minorHAnsi" w:hAnsiTheme="minorHAnsi"/>
              </w:rPr>
            </w:pPr>
            <w:r w:rsidRPr="00350027">
              <w:rPr>
                <w:rFonts w:asciiTheme="minorHAnsi" w:hAnsiTheme="minorHAnsi"/>
              </w:rPr>
              <w:t xml:space="preserve">Note: the complete functionality of these activities will be spread over several Major cycles. </w:t>
            </w:r>
          </w:p>
          <w:p w14:paraId="73AD294A" w14:textId="77777777" w:rsidR="00C63E25" w:rsidRPr="00350027" w:rsidRDefault="00C63E25" w:rsidP="00F33256">
            <w:pPr>
              <w:rPr>
                <w:rFonts w:asciiTheme="minorHAnsi" w:hAnsiTheme="minorHAnsi"/>
                <w:i/>
                <w:iCs/>
              </w:rPr>
            </w:pPr>
          </w:p>
        </w:tc>
      </w:tr>
      <w:tr w:rsidR="00C63E25" w:rsidRPr="00350027" w14:paraId="7E51198E" w14:textId="77777777" w:rsidTr="00F33256">
        <w:tc>
          <w:tcPr>
            <w:tcW w:w="1559" w:type="dxa"/>
          </w:tcPr>
          <w:p w14:paraId="431C3BB7" w14:textId="77777777" w:rsidR="00C63E25" w:rsidRPr="00350027" w:rsidRDefault="00C63E25" w:rsidP="00F33256">
            <w:pPr>
              <w:rPr>
                <w:rFonts w:asciiTheme="minorHAnsi" w:hAnsiTheme="minorHAnsi"/>
                <w:i/>
                <w:iCs/>
              </w:rPr>
            </w:pPr>
          </w:p>
        </w:tc>
        <w:tc>
          <w:tcPr>
            <w:tcW w:w="9320" w:type="dxa"/>
          </w:tcPr>
          <w:p w14:paraId="2D2BA47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6DA0A9E" w14:textId="77777777" w:rsidTr="00F33256">
        <w:tc>
          <w:tcPr>
            <w:tcW w:w="1559" w:type="dxa"/>
          </w:tcPr>
          <w:p w14:paraId="084E62DC" w14:textId="77777777" w:rsidR="00C63E25" w:rsidRPr="00350027" w:rsidRDefault="00C63E25" w:rsidP="00F33256">
            <w:pPr>
              <w:rPr>
                <w:rFonts w:asciiTheme="minorHAnsi" w:hAnsiTheme="minorHAnsi"/>
                <w:i/>
                <w:iCs/>
              </w:rPr>
            </w:pPr>
          </w:p>
        </w:tc>
        <w:tc>
          <w:tcPr>
            <w:tcW w:w="9320" w:type="dxa"/>
          </w:tcPr>
          <w:p w14:paraId="4233589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DB35F6F" w14:textId="77777777" w:rsidTr="00F33256">
        <w:tc>
          <w:tcPr>
            <w:tcW w:w="1559" w:type="dxa"/>
          </w:tcPr>
          <w:p w14:paraId="35D63BF8" w14:textId="77777777" w:rsidR="00C63E25" w:rsidRPr="00350027" w:rsidRDefault="00C63E25" w:rsidP="00F33256">
            <w:pPr>
              <w:rPr>
                <w:rFonts w:asciiTheme="minorHAnsi" w:hAnsiTheme="minorHAnsi"/>
                <w:i/>
                <w:iCs/>
              </w:rPr>
            </w:pPr>
          </w:p>
        </w:tc>
        <w:tc>
          <w:tcPr>
            <w:tcW w:w="9320" w:type="dxa"/>
          </w:tcPr>
          <w:p w14:paraId="76C77A7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561048F" w14:textId="77777777" w:rsidR="00C63E25" w:rsidRPr="00350027" w:rsidRDefault="00C63E25" w:rsidP="00C63E25">
      <w:pPr>
        <w:rPr>
          <w:rFonts w:asciiTheme="minorHAnsi" w:hAnsiTheme="minorHAnsi"/>
        </w:rPr>
      </w:pPr>
    </w:p>
    <w:p w14:paraId="35F8B69E" w14:textId="77777777" w:rsidR="00C63E25" w:rsidRPr="00350027" w:rsidRDefault="00C63E25" w:rsidP="00C63E25">
      <w:pPr>
        <w:pStyle w:val="Heading2"/>
        <w:rPr>
          <w:rFonts w:asciiTheme="minorHAnsi" w:hAnsiTheme="minorHAnsi"/>
        </w:rPr>
      </w:pPr>
      <w:bookmarkStart w:id="45" w:name="_Toc464110931"/>
      <w:r w:rsidRPr="00350027">
        <w:rPr>
          <w:rFonts w:asciiTheme="minorHAnsi" w:hAnsiTheme="minorHAnsi"/>
        </w:rPr>
        <w:t>Continuous Built-In-Test</w:t>
      </w:r>
      <w:bookmarkEnd w:id="45"/>
    </w:p>
    <w:p w14:paraId="2182AEFB" w14:textId="77777777" w:rsidR="00C63E25" w:rsidRPr="00350027" w:rsidRDefault="00C63E25" w:rsidP="00C63E25">
      <w:pPr>
        <w:rPr>
          <w:rFonts w:asciiTheme="minorHAnsi" w:hAnsiTheme="minorHAnsi"/>
        </w:rPr>
      </w:pPr>
      <w:r w:rsidRPr="00350027">
        <w:rPr>
          <w:rFonts w:asciiTheme="minorHAnsi" w:hAnsiTheme="minorHAnsi"/>
        </w:rPr>
        <w:t>Note: In the specification of the following Monitors</w:t>
      </w:r>
    </w:p>
    <w:p w14:paraId="2D7F9605" w14:textId="77777777" w:rsidR="00C63E25" w:rsidRPr="00350027" w:rsidRDefault="00C63E25" w:rsidP="00C63E25">
      <w:pPr>
        <w:rPr>
          <w:rFonts w:asciiTheme="minorHAnsi" w:hAnsiTheme="minorHAnsi"/>
        </w:rPr>
      </w:pPr>
    </w:p>
    <w:p w14:paraId="12AB188F" w14:textId="77777777" w:rsidR="00C63E25" w:rsidRPr="00350027" w:rsidRDefault="00C63E25" w:rsidP="00C63E25">
      <w:pPr>
        <w:rPr>
          <w:rFonts w:asciiTheme="minorHAnsi" w:hAnsiTheme="minorHAnsi"/>
        </w:rPr>
      </w:pPr>
      <w:r w:rsidRPr="00350027">
        <w:rPr>
          <w:rFonts w:asciiTheme="minorHAnsi" w:hAnsiTheme="minorHAnsi"/>
          <w:b/>
          <w:bCs/>
        </w:rPr>
        <w:t xml:space="preserve">TRUE </w:t>
      </w:r>
      <w:r w:rsidRPr="00350027">
        <w:rPr>
          <w:rFonts w:asciiTheme="minorHAnsi" w:hAnsiTheme="minorHAnsi"/>
        </w:rPr>
        <w:t>has been used to indicate a Failure condition identified by the Monitor indicating Unhealthy or Invalid status.</w:t>
      </w:r>
    </w:p>
    <w:p w14:paraId="48D9D827" w14:textId="77777777" w:rsidR="00C63E25" w:rsidRPr="00350027" w:rsidRDefault="00C63E25" w:rsidP="00C63E25">
      <w:pPr>
        <w:rPr>
          <w:rFonts w:asciiTheme="minorHAnsi" w:hAnsiTheme="minorHAnsi"/>
        </w:rPr>
      </w:pPr>
      <w:r w:rsidRPr="00350027">
        <w:rPr>
          <w:rFonts w:asciiTheme="minorHAnsi" w:hAnsiTheme="minorHAnsi"/>
          <w:b/>
          <w:bCs/>
        </w:rPr>
        <w:t xml:space="preserve">FALSE </w:t>
      </w:r>
      <w:r w:rsidRPr="00350027">
        <w:rPr>
          <w:rFonts w:asciiTheme="minorHAnsi" w:hAnsiTheme="minorHAnsi"/>
        </w:rPr>
        <w:t>has been used to indicate there is no Failure condition identified by the Monitor indicating Healthy or Valid status.</w:t>
      </w:r>
    </w:p>
    <w:p w14:paraId="68461E7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101D981" w14:textId="77777777" w:rsidTr="00F33256">
        <w:tc>
          <w:tcPr>
            <w:tcW w:w="1559" w:type="dxa"/>
          </w:tcPr>
          <w:p w14:paraId="650BB45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MRJ_SCU_STC_SRS_574</w:t>
            </w:r>
          </w:p>
        </w:tc>
        <w:tc>
          <w:tcPr>
            <w:tcW w:w="9320" w:type="dxa"/>
          </w:tcPr>
          <w:p w14:paraId="0D114F4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report the status of the Control Lane Monitors to the SMB Program via the Internal Interlane Interface as defined in MRJ_SCU_STC_SRS_641.</w:t>
            </w:r>
          </w:p>
          <w:p w14:paraId="6C1B5E69" w14:textId="77777777" w:rsidR="00C63E25" w:rsidRPr="00350027" w:rsidRDefault="00C63E25" w:rsidP="00F33256">
            <w:pPr>
              <w:rPr>
                <w:rFonts w:asciiTheme="minorHAnsi" w:hAnsiTheme="minorHAnsi"/>
                <w:i/>
                <w:iCs/>
              </w:rPr>
            </w:pPr>
          </w:p>
        </w:tc>
      </w:tr>
      <w:tr w:rsidR="00C63E25" w:rsidRPr="00350027" w14:paraId="28838140" w14:textId="77777777" w:rsidTr="00F33256">
        <w:tc>
          <w:tcPr>
            <w:tcW w:w="1559" w:type="dxa"/>
          </w:tcPr>
          <w:p w14:paraId="6F021156" w14:textId="77777777" w:rsidR="00C63E25" w:rsidRPr="00350027" w:rsidRDefault="00C63E25" w:rsidP="00F33256">
            <w:pPr>
              <w:rPr>
                <w:rFonts w:asciiTheme="minorHAnsi" w:hAnsiTheme="minorHAnsi"/>
                <w:i/>
                <w:iCs/>
              </w:rPr>
            </w:pPr>
          </w:p>
        </w:tc>
        <w:tc>
          <w:tcPr>
            <w:tcW w:w="9320" w:type="dxa"/>
          </w:tcPr>
          <w:p w14:paraId="3D600A9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7EA4B30" w14:textId="77777777" w:rsidTr="00F33256">
        <w:tc>
          <w:tcPr>
            <w:tcW w:w="1559" w:type="dxa"/>
          </w:tcPr>
          <w:p w14:paraId="58023CC8" w14:textId="77777777" w:rsidR="00C63E25" w:rsidRPr="00350027" w:rsidRDefault="00C63E25" w:rsidP="00F33256">
            <w:pPr>
              <w:rPr>
                <w:rFonts w:asciiTheme="minorHAnsi" w:hAnsiTheme="minorHAnsi"/>
                <w:i/>
                <w:iCs/>
              </w:rPr>
            </w:pPr>
          </w:p>
        </w:tc>
        <w:tc>
          <w:tcPr>
            <w:tcW w:w="9320" w:type="dxa"/>
          </w:tcPr>
          <w:p w14:paraId="68E297E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F32C4EA" w14:textId="77777777" w:rsidTr="00F33256">
        <w:tc>
          <w:tcPr>
            <w:tcW w:w="1559" w:type="dxa"/>
          </w:tcPr>
          <w:p w14:paraId="52535B36" w14:textId="77777777" w:rsidR="00C63E25" w:rsidRPr="00350027" w:rsidRDefault="00C63E25" w:rsidP="00F33256">
            <w:pPr>
              <w:rPr>
                <w:rFonts w:asciiTheme="minorHAnsi" w:hAnsiTheme="minorHAnsi"/>
                <w:i/>
                <w:iCs/>
              </w:rPr>
            </w:pPr>
          </w:p>
        </w:tc>
        <w:tc>
          <w:tcPr>
            <w:tcW w:w="9320" w:type="dxa"/>
          </w:tcPr>
          <w:p w14:paraId="62DEFA3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9B8F4CF" w14:textId="77777777" w:rsidR="00C63E25" w:rsidRPr="00350027" w:rsidRDefault="00C63E25" w:rsidP="00C63E25">
      <w:pPr>
        <w:rPr>
          <w:rFonts w:asciiTheme="minorHAnsi" w:hAnsiTheme="minorHAnsi"/>
        </w:rPr>
      </w:pPr>
    </w:p>
    <w:p w14:paraId="4794A50E" w14:textId="77777777" w:rsidR="00C63E25" w:rsidRPr="00350027" w:rsidRDefault="00C63E25" w:rsidP="00C63E25">
      <w:pPr>
        <w:pStyle w:val="Heading3"/>
        <w:rPr>
          <w:rFonts w:asciiTheme="minorHAnsi" w:hAnsiTheme="minorHAnsi"/>
        </w:rPr>
      </w:pPr>
      <w:bookmarkStart w:id="46" w:name="_Toc464110932"/>
      <w:r w:rsidRPr="00350027">
        <w:rPr>
          <w:rFonts w:asciiTheme="minorHAnsi" w:hAnsiTheme="minorHAnsi"/>
        </w:rPr>
        <w:lastRenderedPageBreak/>
        <w:t>Failsafe Levels</w:t>
      </w:r>
      <w:bookmarkEnd w:id="46"/>
      <w:r w:rsidRPr="00350027">
        <w:rPr>
          <w:rFonts w:asciiTheme="minorHAnsi" w:hAnsiTheme="minorHAnsi"/>
        </w:rPr>
        <w:t xml:space="preserve"> </w:t>
      </w:r>
    </w:p>
    <w:p w14:paraId="2C8CEDAB" w14:textId="77777777" w:rsidR="00C63E25" w:rsidRPr="00350027" w:rsidRDefault="00C63E25" w:rsidP="00C63E25">
      <w:pPr>
        <w:rPr>
          <w:rFonts w:asciiTheme="minorHAnsi" w:hAnsiTheme="minorHAnsi"/>
        </w:rPr>
      </w:pPr>
      <w:r w:rsidRPr="00350027">
        <w:rPr>
          <w:rFonts w:asciiTheme="minorHAnsi" w:hAnsiTheme="minorHAnsi"/>
        </w:rPr>
        <w:t>Each BIT function is allocated a "Failsafe Level", the "Failsafe Level" have the following meanings:</w:t>
      </w:r>
    </w:p>
    <w:p w14:paraId="35867BF5"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Failsafe Level 1 - The SCU de-activates the SOV solenoid to shut off steering control such that the SCS reverts to Free Castor</w:t>
      </w:r>
    </w:p>
    <w:p w14:paraId="034E40BF"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Failsafe Level 2 - The SCU nullifies the failed part and continues steering control. The SCS will lose minor function but can still perform steering control</w:t>
      </w:r>
    </w:p>
    <w:p w14:paraId="6C169196"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Failsafe Level 3 - The SCU nullifies the failed part by using alternate data and continues steering control.  The SCS will lose redundancy, but can still perform steering control.</w:t>
      </w:r>
    </w:p>
    <w:p w14:paraId="38DC1C29" w14:textId="77777777" w:rsidR="00C63E25" w:rsidRPr="00350027" w:rsidRDefault="00C63E25" w:rsidP="00C63E25">
      <w:pPr>
        <w:pStyle w:val="Heading4"/>
        <w:rPr>
          <w:rFonts w:asciiTheme="minorHAnsi" w:hAnsiTheme="minorHAnsi"/>
        </w:rPr>
      </w:pPr>
      <w:r w:rsidRPr="00350027">
        <w:rPr>
          <w:rFonts w:asciiTheme="minorHAnsi" w:hAnsiTheme="minorHAnsi"/>
        </w:rPr>
        <w:t>Failsafe Level 1</w:t>
      </w:r>
    </w:p>
    <w:p w14:paraId="6F311441" w14:textId="77777777" w:rsidR="00C63E25" w:rsidRPr="00350027" w:rsidRDefault="00C63E25" w:rsidP="00C63E25">
      <w:pPr>
        <w:rPr>
          <w:rFonts w:asciiTheme="minorHAnsi" w:hAnsiTheme="minorHAnsi"/>
        </w:rPr>
      </w:pPr>
      <w:r w:rsidRPr="00350027">
        <w:rPr>
          <w:rFonts w:asciiTheme="minorHAnsi" w:hAnsiTheme="minorHAnsi"/>
        </w:rPr>
        <w:t xml:space="preserve">In case of Failsafe Level 1 faults as described below in this section, the </w:t>
      </w:r>
      <w:r w:rsidRPr="00350027">
        <w:rPr>
          <w:rFonts w:asciiTheme="minorHAnsi" w:hAnsiTheme="minorHAnsi"/>
          <w:i/>
          <w:iCs/>
        </w:rPr>
        <w:t>STC Program</w:t>
      </w:r>
      <w:r w:rsidRPr="00350027">
        <w:rPr>
          <w:rFonts w:asciiTheme="minorHAnsi" w:hAnsiTheme="minorHAnsi"/>
        </w:rPr>
        <w:t xml:space="preserve"> will de-activate the SOV solenoid to shut off the steering control such that the SCS reverts to Free Castor (see MRJ_SCU_STC_SRS_194, MRJ_SCU_STC_SRS_195).</w:t>
      </w:r>
    </w:p>
    <w:p w14:paraId="48E2E6C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84F2671" w14:textId="77777777" w:rsidTr="00F33256">
        <w:tc>
          <w:tcPr>
            <w:tcW w:w="1559" w:type="dxa"/>
          </w:tcPr>
          <w:p w14:paraId="43BBCF6F" w14:textId="77777777" w:rsidR="00C63E25" w:rsidRPr="00350027" w:rsidRDefault="00C63E25" w:rsidP="00F33256">
            <w:pPr>
              <w:rPr>
                <w:rFonts w:asciiTheme="minorHAnsi" w:hAnsiTheme="minorHAnsi"/>
                <w:sz w:val="18"/>
              </w:rPr>
            </w:pPr>
            <w:bookmarkStart w:id="47" w:name="_Hlk215651648"/>
            <w:r w:rsidRPr="00350027">
              <w:rPr>
                <w:rFonts w:asciiTheme="minorHAnsi" w:hAnsiTheme="minorHAnsi"/>
                <w:sz w:val="18"/>
              </w:rPr>
              <w:t>MRJ_SCU_STC_SRS_585</w:t>
            </w:r>
          </w:p>
        </w:tc>
        <w:tc>
          <w:tcPr>
            <w:tcW w:w="9320" w:type="dxa"/>
          </w:tcPr>
          <w:p w14:paraId="1711B43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 shall enter and remain in Failsafe Level 1 when a failure is reported by any one of the following Monitors:</w:t>
            </w:r>
          </w:p>
          <w:p w14:paraId="1D3A4744" w14:textId="77777777" w:rsidR="00C63E25" w:rsidRPr="00350027" w:rsidRDefault="00C63E25" w:rsidP="00F33256">
            <w:pPr>
              <w:rPr>
                <w:rFonts w:asciiTheme="minorHAnsi" w:hAnsiTheme="minorHAnsi"/>
              </w:rPr>
            </w:pPr>
            <w:r w:rsidRPr="00350027">
              <w:rPr>
                <w:rFonts w:asciiTheme="minorHAnsi" w:hAnsiTheme="minorHAnsi"/>
              </w:rPr>
              <w:t xml:space="preserve">            LVDT Double Loss Monitor defined in MRJ_SCU_STC_SRS_1245,</w:t>
            </w:r>
          </w:p>
          <w:p w14:paraId="5FCCCD86" w14:textId="77777777" w:rsidR="00C63E25" w:rsidRPr="00350027" w:rsidRDefault="00C63E25" w:rsidP="00F33256">
            <w:pPr>
              <w:rPr>
                <w:rFonts w:asciiTheme="minorHAnsi" w:hAnsiTheme="minorHAnsi"/>
              </w:rPr>
            </w:pPr>
            <w:r w:rsidRPr="00350027">
              <w:rPr>
                <w:rFonts w:asciiTheme="minorHAnsi" w:hAnsiTheme="minorHAnsi"/>
              </w:rPr>
              <w:t xml:space="preserve">            ASA Jump Monitor Status defined in MRJ_SCU_STC_SRS_1247,</w:t>
            </w:r>
          </w:p>
          <w:p w14:paraId="4EF57501" w14:textId="77777777" w:rsidR="00C63E25" w:rsidRPr="00350027" w:rsidRDefault="00C63E25" w:rsidP="00F33256">
            <w:pPr>
              <w:rPr>
                <w:rFonts w:asciiTheme="minorHAnsi" w:hAnsiTheme="minorHAnsi"/>
              </w:rPr>
            </w:pPr>
            <w:r w:rsidRPr="00350027">
              <w:rPr>
                <w:rFonts w:asciiTheme="minorHAnsi" w:hAnsiTheme="minorHAnsi"/>
              </w:rPr>
              <w:t xml:space="preserve">            LVDT No Angle Found Fault defined in MRJ_SCU_STC_SRS_1240, </w:t>
            </w:r>
          </w:p>
          <w:p w14:paraId="399693B6" w14:textId="77777777" w:rsidR="00C63E25" w:rsidRPr="00350027" w:rsidRDefault="00C63E25" w:rsidP="00F33256">
            <w:pPr>
              <w:rPr>
                <w:rFonts w:asciiTheme="minorHAnsi" w:hAnsiTheme="minorHAnsi"/>
              </w:rPr>
            </w:pPr>
            <w:r w:rsidRPr="00350027">
              <w:rPr>
                <w:rFonts w:asciiTheme="minorHAnsi" w:hAnsiTheme="minorHAnsi"/>
              </w:rPr>
              <w:tab/>
              <w:t>EHSV1 and EHSV2 Monitor defined in MRJ_SCU_STC_SRS_605,</w:t>
            </w:r>
          </w:p>
          <w:p w14:paraId="60AD799E" w14:textId="77777777" w:rsidR="00C63E25" w:rsidRPr="00350027" w:rsidRDefault="00C63E25" w:rsidP="00F33256">
            <w:pPr>
              <w:rPr>
                <w:rFonts w:asciiTheme="minorHAnsi" w:hAnsiTheme="minorHAnsi"/>
              </w:rPr>
            </w:pPr>
            <w:r w:rsidRPr="00350027">
              <w:rPr>
                <w:rFonts w:asciiTheme="minorHAnsi" w:hAnsiTheme="minorHAnsi"/>
              </w:rPr>
              <w:tab/>
              <w:t>Target Input Monitor is defined in MRJ_SCU_STC_SRS_608,</w:t>
            </w:r>
          </w:p>
          <w:p w14:paraId="7A1F8DB1" w14:textId="77777777" w:rsidR="00C63E25" w:rsidRPr="00350027" w:rsidRDefault="00C63E25" w:rsidP="00F33256">
            <w:pPr>
              <w:rPr>
                <w:rFonts w:asciiTheme="minorHAnsi" w:hAnsiTheme="minorHAnsi"/>
              </w:rPr>
            </w:pPr>
            <w:r w:rsidRPr="00350027">
              <w:rPr>
                <w:rFonts w:asciiTheme="minorHAnsi" w:hAnsiTheme="minorHAnsi"/>
              </w:rPr>
              <w:tab/>
              <w:t>Over Angle Monitor defined in MRJ_SCU_STC_SRS_1212,</w:t>
            </w:r>
          </w:p>
          <w:p w14:paraId="278BC3B3" w14:textId="77777777" w:rsidR="00C63E25" w:rsidRPr="00350027" w:rsidRDefault="00C63E25" w:rsidP="00F33256">
            <w:pPr>
              <w:rPr>
                <w:rFonts w:asciiTheme="minorHAnsi" w:hAnsiTheme="minorHAnsi"/>
              </w:rPr>
            </w:pPr>
            <w:r w:rsidRPr="00350027">
              <w:rPr>
                <w:rFonts w:asciiTheme="minorHAnsi" w:hAnsiTheme="minorHAnsi"/>
              </w:rPr>
              <w:tab/>
              <w:t>Steering Angle Monitor defined in MRJ_SCU_STC_SRS_1214,</w:t>
            </w:r>
          </w:p>
          <w:p w14:paraId="37DF825E" w14:textId="77777777" w:rsidR="00C63E25" w:rsidRPr="00350027" w:rsidRDefault="00C63E25" w:rsidP="00F33256">
            <w:pPr>
              <w:rPr>
                <w:rFonts w:asciiTheme="minorHAnsi" w:hAnsiTheme="minorHAnsi"/>
              </w:rPr>
            </w:pPr>
            <w:r w:rsidRPr="00350027">
              <w:rPr>
                <w:rFonts w:asciiTheme="minorHAnsi" w:hAnsiTheme="minorHAnsi"/>
              </w:rPr>
              <w:tab/>
              <w:t>Watchdog Test Monitor defined in MRJ_SCU_STC_SRS_308,</w:t>
            </w:r>
          </w:p>
          <w:p w14:paraId="14992FE9" w14:textId="77777777" w:rsidR="00C63E25" w:rsidRPr="00350027" w:rsidRDefault="00C63E25" w:rsidP="00F33256">
            <w:pPr>
              <w:rPr>
                <w:rFonts w:asciiTheme="minorHAnsi" w:hAnsiTheme="minorHAnsi"/>
              </w:rPr>
            </w:pPr>
            <w:r w:rsidRPr="00350027">
              <w:rPr>
                <w:rFonts w:asciiTheme="minorHAnsi" w:hAnsiTheme="minorHAnsi"/>
              </w:rPr>
              <w:tab/>
              <w:t>Watchdog Maximum Reset Count Monitor defined in MRJ_SCU_STC_SRS_476,</w:t>
            </w:r>
          </w:p>
          <w:p w14:paraId="53CFB65D" w14:textId="77777777" w:rsidR="00C63E25" w:rsidRPr="00350027" w:rsidRDefault="00C63E25" w:rsidP="00F33256">
            <w:pPr>
              <w:rPr>
                <w:rFonts w:asciiTheme="minorHAnsi" w:hAnsiTheme="minorHAnsi"/>
              </w:rPr>
            </w:pPr>
            <w:r w:rsidRPr="00350027">
              <w:rPr>
                <w:rFonts w:asciiTheme="minorHAnsi" w:hAnsiTheme="minorHAnsi"/>
              </w:rPr>
              <w:tab/>
              <w:t>ROM Test defined in MRJ_SCU_STC_SRS_478, MRJ_SCU_STC_SRS_479 and MRJ_SCU_STC_SRS_614</w:t>
            </w:r>
          </w:p>
          <w:p w14:paraId="6293FAE1" w14:textId="77777777" w:rsidR="00C63E25" w:rsidRPr="00350027" w:rsidRDefault="00C63E25" w:rsidP="00F33256">
            <w:pPr>
              <w:rPr>
                <w:rFonts w:asciiTheme="minorHAnsi" w:hAnsiTheme="minorHAnsi"/>
              </w:rPr>
            </w:pPr>
            <w:r w:rsidRPr="00350027">
              <w:rPr>
                <w:rFonts w:asciiTheme="minorHAnsi" w:hAnsiTheme="minorHAnsi"/>
              </w:rPr>
              <w:tab/>
              <w:t>RAM Integrity test defined in MRJ_SCU_STC_SRS_306 and MRJ_SCU_STC_SRS_512</w:t>
            </w:r>
          </w:p>
          <w:p w14:paraId="620C758F" w14:textId="77777777" w:rsidR="00C63E25" w:rsidRPr="00350027" w:rsidRDefault="00C63E25" w:rsidP="00F33256">
            <w:pPr>
              <w:rPr>
                <w:rFonts w:asciiTheme="minorHAnsi" w:hAnsiTheme="minorHAnsi"/>
              </w:rPr>
            </w:pPr>
            <w:r w:rsidRPr="00350027">
              <w:rPr>
                <w:rFonts w:asciiTheme="minorHAnsi" w:hAnsiTheme="minorHAnsi"/>
              </w:rPr>
              <w:tab/>
              <w:t>Rigging record and data Check defined in MRJ_SCU_STC_SRS_1043</w:t>
            </w:r>
          </w:p>
          <w:p w14:paraId="1306D767" w14:textId="77777777" w:rsidR="00C63E25" w:rsidRPr="00350027" w:rsidRDefault="00C63E25" w:rsidP="00F33256">
            <w:pPr>
              <w:rPr>
                <w:rFonts w:asciiTheme="minorHAnsi" w:hAnsiTheme="minorHAnsi"/>
              </w:rPr>
            </w:pPr>
            <w:r w:rsidRPr="00350027">
              <w:rPr>
                <w:rFonts w:asciiTheme="minorHAnsi" w:hAnsiTheme="minorHAnsi"/>
              </w:rPr>
              <w:tab/>
            </w:r>
          </w:p>
          <w:p w14:paraId="088245D7" w14:textId="77777777" w:rsidR="00C63E25" w:rsidRPr="00350027" w:rsidRDefault="00C63E25" w:rsidP="00F33256">
            <w:pPr>
              <w:rPr>
                <w:rFonts w:asciiTheme="minorHAnsi" w:hAnsiTheme="minorHAnsi"/>
              </w:rPr>
            </w:pPr>
            <w:r w:rsidRPr="00350027">
              <w:rPr>
                <w:rFonts w:asciiTheme="minorHAnsi" w:hAnsiTheme="minorHAnsi"/>
              </w:rPr>
              <w:t>Note1: Each of these individual Monitors is defined as non-recoverable, therefore ensuring the STC Program cannot leave Failsafe level 1 after any one of these has been reported.</w:t>
            </w:r>
          </w:p>
          <w:p w14:paraId="08BDFE29" w14:textId="77777777" w:rsidR="00C63E25" w:rsidRPr="00350027" w:rsidRDefault="00C63E25" w:rsidP="00F33256">
            <w:pPr>
              <w:rPr>
                <w:rFonts w:asciiTheme="minorHAnsi" w:hAnsiTheme="minorHAnsi"/>
              </w:rPr>
            </w:pPr>
          </w:p>
          <w:p w14:paraId="7BCC0F15" w14:textId="77777777" w:rsidR="00C63E25" w:rsidRPr="00350027" w:rsidRDefault="00C63E25" w:rsidP="00F33256">
            <w:pPr>
              <w:rPr>
                <w:rFonts w:asciiTheme="minorHAnsi" w:hAnsiTheme="minorHAnsi"/>
              </w:rPr>
            </w:pPr>
            <w:r w:rsidRPr="00350027">
              <w:rPr>
                <w:rFonts w:asciiTheme="minorHAnsi" w:hAnsiTheme="minorHAnsi"/>
              </w:rPr>
              <w:t>Note2:The ROM Test and Ram Test are classified as a recoverable Monitors in the Supplier Equipment Specification (Ref : B2) however this is only after a reset of the Control Lane.</w:t>
            </w:r>
          </w:p>
          <w:p w14:paraId="5E6B8E91" w14:textId="77777777" w:rsidR="00C63E25" w:rsidRPr="00350027" w:rsidRDefault="00C63E25" w:rsidP="00F33256">
            <w:pPr>
              <w:rPr>
                <w:rFonts w:asciiTheme="minorHAnsi" w:hAnsiTheme="minorHAnsi"/>
              </w:rPr>
            </w:pPr>
          </w:p>
          <w:p w14:paraId="5F4926EB" w14:textId="77777777" w:rsidR="00C63E25" w:rsidRPr="00350027" w:rsidRDefault="00C63E25" w:rsidP="00F33256">
            <w:pPr>
              <w:rPr>
                <w:rFonts w:asciiTheme="minorHAnsi" w:hAnsiTheme="minorHAnsi"/>
              </w:rPr>
            </w:pPr>
            <w:r w:rsidRPr="00350027">
              <w:rPr>
                <w:rFonts w:asciiTheme="minorHAnsi" w:hAnsiTheme="minorHAnsi"/>
              </w:rPr>
              <w:t xml:space="preserve">Note3: Some of the above fault conditions result in procesor resets which eventually end up with the processor stopping entry into a run-time mode. The SCU, as a whole, then behaves as if it is in Failsafe Level 1 because, firstly, the affected processor disables the SOV and secondly, the other processor will be in Failsafe Level 1 because of Loss of Interlane Communications. </w:t>
            </w:r>
          </w:p>
          <w:p w14:paraId="1466E1D6" w14:textId="77777777" w:rsidR="00C63E25" w:rsidRPr="00350027" w:rsidRDefault="00C63E25" w:rsidP="00F33256">
            <w:pPr>
              <w:rPr>
                <w:rFonts w:asciiTheme="minorHAnsi" w:hAnsiTheme="minorHAnsi"/>
              </w:rPr>
            </w:pPr>
          </w:p>
          <w:p w14:paraId="49F287C3" w14:textId="77777777" w:rsidR="00C63E25" w:rsidRPr="00350027" w:rsidRDefault="00C63E25" w:rsidP="00F33256">
            <w:pPr>
              <w:rPr>
                <w:rFonts w:asciiTheme="minorHAnsi" w:hAnsiTheme="minorHAnsi"/>
                <w:i/>
                <w:iCs/>
              </w:rPr>
            </w:pPr>
          </w:p>
        </w:tc>
      </w:tr>
      <w:tr w:rsidR="00C63E25" w:rsidRPr="00350027" w14:paraId="1F364798" w14:textId="77777777" w:rsidTr="00F33256">
        <w:tc>
          <w:tcPr>
            <w:tcW w:w="1559" w:type="dxa"/>
          </w:tcPr>
          <w:p w14:paraId="0F82BEC1" w14:textId="77777777" w:rsidR="00C63E25" w:rsidRPr="00350027" w:rsidRDefault="00C63E25" w:rsidP="00F33256">
            <w:pPr>
              <w:rPr>
                <w:rFonts w:asciiTheme="minorHAnsi" w:hAnsiTheme="minorHAnsi"/>
                <w:i/>
                <w:iCs/>
              </w:rPr>
            </w:pPr>
          </w:p>
        </w:tc>
        <w:tc>
          <w:tcPr>
            <w:tcW w:w="9320" w:type="dxa"/>
          </w:tcPr>
          <w:p w14:paraId="25DCB5C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E2CF7AF" w14:textId="77777777" w:rsidTr="00F33256">
        <w:tc>
          <w:tcPr>
            <w:tcW w:w="1559" w:type="dxa"/>
          </w:tcPr>
          <w:p w14:paraId="006563D2" w14:textId="77777777" w:rsidR="00C63E25" w:rsidRPr="00350027" w:rsidRDefault="00C63E25" w:rsidP="00F33256">
            <w:pPr>
              <w:rPr>
                <w:rFonts w:asciiTheme="minorHAnsi" w:hAnsiTheme="minorHAnsi"/>
                <w:i/>
                <w:iCs/>
              </w:rPr>
            </w:pPr>
          </w:p>
        </w:tc>
        <w:tc>
          <w:tcPr>
            <w:tcW w:w="9320" w:type="dxa"/>
          </w:tcPr>
          <w:p w14:paraId="4CB31B5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0ACAE45" w14:textId="77777777" w:rsidTr="00F33256">
        <w:tc>
          <w:tcPr>
            <w:tcW w:w="1559" w:type="dxa"/>
          </w:tcPr>
          <w:p w14:paraId="6E26A7F9" w14:textId="77777777" w:rsidR="00C63E25" w:rsidRPr="00350027" w:rsidRDefault="00C63E25" w:rsidP="00F33256">
            <w:pPr>
              <w:rPr>
                <w:rFonts w:asciiTheme="minorHAnsi" w:hAnsiTheme="minorHAnsi"/>
                <w:i/>
                <w:iCs/>
              </w:rPr>
            </w:pPr>
          </w:p>
        </w:tc>
        <w:tc>
          <w:tcPr>
            <w:tcW w:w="9320" w:type="dxa"/>
          </w:tcPr>
          <w:p w14:paraId="5C06EC8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47"/>
    </w:tbl>
    <w:p w14:paraId="4BA63B86" w14:textId="77777777" w:rsidR="00C63E25" w:rsidRPr="00350027" w:rsidRDefault="00C63E25" w:rsidP="00C63E25">
      <w:pPr>
        <w:rPr>
          <w:rFonts w:asciiTheme="minorHAnsi" w:hAnsiTheme="minorHAnsi"/>
        </w:rPr>
      </w:pPr>
    </w:p>
    <w:p w14:paraId="43464ED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3306C2A" w14:textId="77777777" w:rsidTr="00F33256">
        <w:tc>
          <w:tcPr>
            <w:tcW w:w="1559" w:type="dxa"/>
          </w:tcPr>
          <w:p w14:paraId="7B4B225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MRJ_SCU_STC_SRS_843</w:t>
            </w:r>
          </w:p>
        </w:tc>
        <w:tc>
          <w:tcPr>
            <w:tcW w:w="9320" w:type="dxa"/>
          </w:tcPr>
          <w:p w14:paraId="0C7118B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be in Failsafe Level 1 if an Airspeed cannot be determined in MRJ_SCU_STC_SRS_146.</w:t>
            </w:r>
          </w:p>
          <w:p w14:paraId="69CE8F87" w14:textId="77777777" w:rsidR="00C63E25" w:rsidRPr="00350027" w:rsidRDefault="00C63E25" w:rsidP="00F33256">
            <w:pPr>
              <w:rPr>
                <w:rFonts w:asciiTheme="minorHAnsi" w:hAnsiTheme="minorHAnsi"/>
              </w:rPr>
            </w:pPr>
            <w:r w:rsidRPr="00350027">
              <w:rPr>
                <w:rFonts w:asciiTheme="minorHAnsi" w:hAnsiTheme="minorHAnsi"/>
              </w:rPr>
              <w:t>Note: This monitor is recoverable.</w:t>
            </w:r>
          </w:p>
          <w:p w14:paraId="346526D4" w14:textId="77777777" w:rsidR="00C63E25" w:rsidRPr="00350027" w:rsidRDefault="00C63E25" w:rsidP="00F33256">
            <w:pPr>
              <w:rPr>
                <w:rFonts w:asciiTheme="minorHAnsi" w:hAnsiTheme="minorHAnsi"/>
              </w:rPr>
            </w:pPr>
          </w:p>
          <w:p w14:paraId="278F655D" w14:textId="77777777" w:rsidR="00C63E25" w:rsidRPr="00350027" w:rsidRDefault="00C63E25" w:rsidP="00F33256">
            <w:pPr>
              <w:rPr>
                <w:rFonts w:asciiTheme="minorHAnsi" w:hAnsiTheme="minorHAnsi"/>
                <w:i/>
                <w:iCs/>
              </w:rPr>
            </w:pPr>
          </w:p>
        </w:tc>
      </w:tr>
      <w:tr w:rsidR="00C63E25" w:rsidRPr="00350027" w14:paraId="1B442998" w14:textId="77777777" w:rsidTr="00F33256">
        <w:tc>
          <w:tcPr>
            <w:tcW w:w="1559" w:type="dxa"/>
          </w:tcPr>
          <w:p w14:paraId="33B256C2" w14:textId="77777777" w:rsidR="00C63E25" w:rsidRPr="00350027" w:rsidRDefault="00C63E25" w:rsidP="00F33256">
            <w:pPr>
              <w:rPr>
                <w:rFonts w:asciiTheme="minorHAnsi" w:hAnsiTheme="minorHAnsi"/>
                <w:i/>
                <w:iCs/>
              </w:rPr>
            </w:pPr>
          </w:p>
        </w:tc>
        <w:tc>
          <w:tcPr>
            <w:tcW w:w="9320" w:type="dxa"/>
          </w:tcPr>
          <w:p w14:paraId="5BB71F9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9AC2410" w14:textId="77777777" w:rsidTr="00F33256">
        <w:tc>
          <w:tcPr>
            <w:tcW w:w="1559" w:type="dxa"/>
          </w:tcPr>
          <w:p w14:paraId="20FC6D1C" w14:textId="77777777" w:rsidR="00C63E25" w:rsidRPr="00350027" w:rsidRDefault="00C63E25" w:rsidP="00F33256">
            <w:pPr>
              <w:rPr>
                <w:rFonts w:asciiTheme="minorHAnsi" w:hAnsiTheme="minorHAnsi"/>
                <w:i/>
                <w:iCs/>
              </w:rPr>
            </w:pPr>
          </w:p>
        </w:tc>
        <w:tc>
          <w:tcPr>
            <w:tcW w:w="9320" w:type="dxa"/>
          </w:tcPr>
          <w:p w14:paraId="0EF28A3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9C40D0D" w14:textId="77777777" w:rsidTr="00F33256">
        <w:tc>
          <w:tcPr>
            <w:tcW w:w="1559" w:type="dxa"/>
          </w:tcPr>
          <w:p w14:paraId="2BF03E60" w14:textId="77777777" w:rsidR="00C63E25" w:rsidRPr="00350027" w:rsidRDefault="00C63E25" w:rsidP="00F33256">
            <w:pPr>
              <w:rPr>
                <w:rFonts w:asciiTheme="minorHAnsi" w:hAnsiTheme="minorHAnsi"/>
                <w:i/>
                <w:iCs/>
              </w:rPr>
            </w:pPr>
          </w:p>
        </w:tc>
        <w:tc>
          <w:tcPr>
            <w:tcW w:w="9320" w:type="dxa"/>
          </w:tcPr>
          <w:p w14:paraId="3A95A41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355C48" w14:textId="77777777" w:rsidR="00C63E25" w:rsidRPr="00350027" w:rsidRDefault="00C63E25" w:rsidP="00C63E25">
      <w:pPr>
        <w:rPr>
          <w:rFonts w:asciiTheme="minorHAnsi" w:hAnsiTheme="minorHAnsi"/>
        </w:rPr>
      </w:pPr>
    </w:p>
    <w:p w14:paraId="4721DE3E" w14:textId="77777777" w:rsidR="00C63E25" w:rsidRPr="00350027" w:rsidRDefault="00C63E25" w:rsidP="00C63E25">
      <w:pPr>
        <w:pStyle w:val="Heading4"/>
        <w:rPr>
          <w:rFonts w:asciiTheme="minorHAnsi" w:hAnsiTheme="minorHAnsi"/>
        </w:rPr>
      </w:pPr>
      <w:r w:rsidRPr="00350027">
        <w:rPr>
          <w:rFonts w:asciiTheme="minorHAnsi" w:hAnsiTheme="minorHAnsi"/>
        </w:rPr>
        <w:t>Failsafe Level 2</w:t>
      </w:r>
    </w:p>
    <w:p w14:paraId="7957D12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BAC58C0" w14:textId="77777777" w:rsidTr="00F33256">
        <w:tc>
          <w:tcPr>
            <w:tcW w:w="1559" w:type="dxa"/>
          </w:tcPr>
          <w:p w14:paraId="3900B7B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MRJ_SCU_STC_SRS_809</w:t>
            </w:r>
          </w:p>
        </w:tc>
        <w:tc>
          <w:tcPr>
            <w:tcW w:w="9320" w:type="dxa"/>
          </w:tcPr>
          <w:p w14:paraId="6B93BD0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enter Failsafe Level 2, if not in Failsafe Level 1, and remain at Failsafe Level 2 or higher, when a failure is reported by any one of the following Monitors:</w:t>
            </w:r>
          </w:p>
          <w:p w14:paraId="1DC739BE" w14:textId="77777777" w:rsidR="00C63E25" w:rsidRPr="00350027" w:rsidRDefault="00C63E25" w:rsidP="00F33256">
            <w:pPr>
              <w:rPr>
                <w:rFonts w:asciiTheme="minorHAnsi" w:hAnsiTheme="minorHAnsi"/>
              </w:rPr>
            </w:pPr>
            <w:r w:rsidRPr="00350027">
              <w:rPr>
                <w:rFonts w:asciiTheme="minorHAnsi" w:hAnsiTheme="minorHAnsi"/>
              </w:rPr>
              <w:tab/>
              <w:t>Pilot SHDL Operation 1 and 2 Health Monitor defined in MRJ_SCU_STC_SRS_595,</w:t>
            </w:r>
          </w:p>
          <w:p w14:paraId="7EFEE817" w14:textId="77777777" w:rsidR="00C63E25" w:rsidRPr="00350027" w:rsidRDefault="00C63E25" w:rsidP="00F33256">
            <w:pPr>
              <w:rPr>
                <w:rFonts w:asciiTheme="minorHAnsi" w:hAnsiTheme="minorHAnsi"/>
              </w:rPr>
            </w:pPr>
            <w:r w:rsidRPr="00350027">
              <w:rPr>
                <w:rFonts w:asciiTheme="minorHAnsi" w:hAnsiTheme="minorHAnsi"/>
              </w:rPr>
              <w:tab/>
              <w:t>Pilot SHDL Operation 1 and 2 Reasonableness Check Monitor defined in MRJ_SCU_STC_SRS_599,</w:t>
            </w:r>
          </w:p>
          <w:p w14:paraId="141AB1CB" w14:textId="77777777" w:rsidR="00C63E25" w:rsidRPr="00350027" w:rsidRDefault="00C63E25" w:rsidP="00F33256">
            <w:pPr>
              <w:rPr>
                <w:rFonts w:asciiTheme="minorHAnsi" w:hAnsiTheme="minorHAnsi"/>
              </w:rPr>
            </w:pPr>
            <w:r w:rsidRPr="00350027">
              <w:rPr>
                <w:rFonts w:asciiTheme="minorHAnsi" w:hAnsiTheme="minorHAnsi"/>
              </w:rPr>
              <w:tab/>
              <w:t>Co_Pilot SHDL Operation 1 and 2 Health Monitor defined in MRJ_SCU_STC_SRS_598,</w:t>
            </w:r>
          </w:p>
          <w:p w14:paraId="5F2380E7" w14:textId="77777777" w:rsidR="00C63E25" w:rsidRPr="00350027" w:rsidRDefault="00C63E25" w:rsidP="00F33256">
            <w:pPr>
              <w:rPr>
                <w:rFonts w:asciiTheme="minorHAnsi" w:hAnsiTheme="minorHAnsi"/>
              </w:rPr>
            </w:pPr>
            <w:r w:rsidRPr="00350027">
              <w:rPr>
                <w:rFonts w:asciiTheme="minorHAnsi" w:hAnsiTheme="minorHAnsi"/>
              </w:rPr>
              <w:tab/>
              <w:t>Co_Pilot SHDL Operation 1 and 2 Reasonableness Check Monitor defined in MRJ_SCU_STC_SRS_600</w:t>
            </w:r>
          </w:p>
          <w:p w14:paraId="7014F4AF" w14:textId="77777777" w:rsidR="00C63E25" w:rsidRPr="00350027" w:rsidRDefault="00C63E25" w:rsidP="00F33256">
            <w:pPr>
              <w:rPr>
                <w:rFonts w:asciiTheme="minorHAnsi" w:hAnsiTheme="minorHAnsi"/>
              </w:rPr>
            </w:pPr>
            <w:r w:rsidRPr="00350027">
              <w:rPr>
                <w:rFonts w:asciiTheme="minorHAnsi" w:hAnsiTheme="minorHAnsi"/>
              </w:rPr>
              <w:tab/>
              <w:t>SOV Status Monitor defined in MRJ_SCU_STC_SRS_1197.</w:t>
            </w:r>
          </w:p>
          <w:p w14:paraId="6EFBC473" w14:textId="77777777" w:rsidR="00C63E25" w:rsidRPr="00350027" w:rsidRDefault="00C63E25" w:rsidP="00F33256">
            <w:pPr>
              <w:rPr>
                <w:rFonts w:asciiTheme="minorHAnsi" w:hAnsiTheme="minorHAnsi"/>
                <w:i/>
                <w:iCs/>
              </w:rPr>
            </w:pPr>
          </w:p>
        </w:tc>
      </w:tr>
      <w:tr w:rsidR="00C63E25" w:rsidRPr="00350027" w14:paraId="07C5CE8A" w14:textId="77777777" w:rsidTr="00F33256">
        <w:tc>
          <w:tcPr>
            <w:tcW w:w="1559" w:type="dxa"/>
          </w:tcPr>
          <w:p w14:paraId="2DD5AA06" w14:textId="77777777" w:rsidR="00C63E25" w:rsidRPr="00350027" w:rsidRDefault="00C63E25" w:rsidP="00F33256">
            <w:pPr>
              <w:rPr>
                <w:rFonts w:asciiTheme="minorHAnsi" w:hAnsiTheme="minorHAnsi"/>
                <w:i/>
                <w:iCs/>
              </w:rPr>
            </w:pPr>
          </w:p>
        </w:tc>
        <w:tc>
          <w:tcPr>
            <w:tcW w:w="9320" w:type="dxa"/>
          </w:tcPr>
          <w:p w14:paraId="78E86DB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798E4AD" w14:textId="77777777" w:rsidTr="00F33256">
        <w:tc>
          <w:tcPr>
            <w:tcW w:w="1559" w:type="dxa"/>
          </w:tcPr>
          <w:p w14:paraId="4A913B81" w14:textId="77777777" w:rsidR="00C63E25" w:rsidRPr="00350027" w:rsidRDefault="00C63E25" w:rsidP="00F33256">
            <w:pPr>
              <w:rPr>
                <w:rFonts w:asciiTheme="minorHAnsi" w:hAnsiTheme="minorHAnsi"/>
                <w:i/>
                <w:iCs/>
              </w:rPr>
            </w:pPr>
          </w:p>
        </w:tc>
        <w:tc>
          <w:tcPr>
            <w:tcW w:w="9320" w:type="dxa"/>
          </w:tcPr>
          <w:p w14:paraId="40A4A6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7709790" w14:textId="77777777" w:rsidTr="00F33256">
        <w:tc>
          <w:tcPr>
            <w:tcW w:w="1559" w:type="dxa"/>
          </w:tcPr>
          <w:p w14:paraId="0F897C32" w14:textId="77777777" w:rsidR="00C63E25" w:rsidRPr="00350027" w:rsidRDefault="00C63E25" w:rsidP="00F33256">
            <w:pPr>
              <w:rPr>
                <w:rFonts w:asciiTheme="minorHAnsi" w:hAnsiTheme="minorHAnsi"/>
                <w:i/>
                <w:iCs/>
              </w:rPr>
            </w:pPr>
          </w:p>
        </w:tc>
        <w:tc>
          <w:tcPr>
            <w:tcW w:w="9320" w:type="dxa"/>
          </w:tcPr>
          <w:p w14:paraId="286E383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5733E83" w14:textId="77777777" w:rsidR="00C63E25" w:rsidRPr="00350027" w:rsidRDefault="00C63E25" w:rsidP="00C63E25">
      <w:pPr>
        <w:rPr>
          <w:rFonts w:asciiTheme="minorHAnsi" w:hAnsiTheme="minorHAnsi"/>
        </w:rPr>
      </w:pPr>
    </w:p>
    <w:p w14:paraId="51320134" w14:textId="77777777" w:rsidR="00C63E25" w:rsidRPr="00350027" w:rsidRDefault="00C63E25" w:rsidP="00C63E25">
      <w:pPr>
        <w:rPr>
          <w:rFonts w:asciiTheme="minorHAnsi" w:hAnsiTheme="minorHAnsi"/>
        </w:rPr>
      </w:pPr>
      <w:r w:rsidRPr="00350027">
        <w:rPr>
          <w:rFonts w:asciiTheme="minorHAnsi" w:hAnsiTheme="minorHAnsi"/>
        </w:rPr>
        <w:t xml:space="preserve">Note: There are no failures in the </w:t>
      </w:r>
      <w:r w:rsidRPr="00350027">
        <w:rPr>
          <w:rFonts w:asciiTheme="minorHAnsi" w:hAnsiTheme="minorHAnsi"/>
          <w:i/>
          <w:iCs/>
        </w:rPr>
        <w:t>STC Program</w:t>
      </w:r>
      <w:r w:rsidRPr="00350027">
        <w:rPr>
          <w:rFonts w:asciiTheme="minorHAnsi" w:hAnsiTheme="minorHAnsi"/>
        </w:rPr>
        <w:t xml:space="preserve"> that are recoverable Failsafe Level 2 faults.</w:t>
      </w:r>
    </w:p>
    <w:p w14:paraId="06650B06" w14:textId="77777777" w:rsidR="00C63E25" w:rsidRPr="00350027" w:rsidRDefault="00C63E25" w:rsidP="00C63E25">
      <w:pPr>
        <w:pStyle w:val="Heading4"/>
        <w:rPr>
          <w:rFonts w:asciiTheme="minorHAnsi" w:hAnsiTheme="minorHAnsi"/>
        </w:rPr>
      </w:pPr>
      <w:r w:rsidRPr="00350027">
        <w:rPr>
          <w:rFonts w:asciiTheme="minorHAnsi" w:hAnsiTheme="minorHAnsi"/>
        </w:rPr>
        <w:t>Failsafe Level 3</w:t>
      </w:r>
    </w:p>
    <w:p w14:paraId="6D64A49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A7E0C57" w14:textId="77777777" w:rsidTr="00F33256">
        <w:tc>
          <w:tcPr>
            <w:tcW w:w="1559" w:type="dxa"/>
          </w:tcPr>
          <w:p w14:paraId="490A422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MRJ_SCU_STC_SRS_700</w:t>
            </w:r>
          </w:p>
        </w:tc>
        <w:tc>
          <w:tcPr>
            <w:tcW w:w="9320" w:type="dxa"/>
          </w:tcPr>
          <w:p w14:paraId="2998357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enter Failsafe Level 3, if not in Failsafe Level 1 or Failsafe Level 2, and remain at Failsafe Level 3 or higher, when a failure is reported by any one of the following Monitors:</w:t>
            </w:r>
          </w:p>
          <w:p w14:paraId="4F4826FE" w14:textId="77777777" w:rsidR="00C63E25" w:rsidRPr="00350027" w:rsidRDefault="00C63E25" w:rsidP="00F33256">
            <w:pPr>
              <w:rPr>
                <w:rFonts w:asciiTheme="minorHAnsi" w:hAnsiTheme="minorHAnsi"/>
              </w:rPr>
            </w:pPr>
            <w:r w:rsidRPr="00350027">
              <w:rPr>
                <w:rFonts w:asciiTheme="minorHAnsi" w:hAnsiTheme="minorHAnsi"/>
              </w:rPr>
              <w:tab/>
              <w:t>RH LVDT1 Health Monitor defined in MRJ_SCU_STC_SRS_67,</w:t>
            </w:r>
          </w:p>
          <w:p w14:paraId="1E0CB56B" w14:textId="77777777" w:rsidR="00C63E25" w:rsidRPr="00350027" w:rsidRDefault="00C63E25" w:rsidP="00F33256">
            <w:pPr>
              <w:rPr>
                <w:rFonts w:asciiTheme="minorHAnsi" w:hAnsiTheme="minorHAnsi"/>
              </w:rPr>
            </w:pPr>
            <w:r w:rsidRPr="00350027">
              <w:rPr>
                <w:rFonts w:asciiTheme="minorHAnsi" w:hAnsiTheme="minorHAnsi"/>
              </w:rPr>
              <w:tab/>
              <w:t>RH LVDT2 Health Monitor defined in MRJ_SCU_STC_SRS_566,</w:t>
            </w:r>
          </w:p>
          <w:p w14:paraId="689886DC" w14:textId="77777777" w:rsidR="00C63E25" w:rsidRPr="00350027" w:rsidRDefault="00C63E25" w:rsidP="00F33256">
            <w:pPr>
              <w:rPr>
                <w:rFonts w:asciiTheme="minorHAnsi" w:hAnsiTheme="minorHAnsi"/>
              </w:rPr>
            </w:pPr>
            <w:r w:rsidRPr="00350027">
              <w:rPr>
                <w:rFonts w:asciiTheme="minorHAnsi" w:hAnsiTheme="minorHAnsi"/>
              </w:rPr>
              <w:tab/>
              <w:t>LH LVDT1 Health Monitor defined in MRJ_SCU_STC_SRS_567,</w:t>
            </w:r>
          </w:p>
          <w:p w14:paraId="3E7AA094" w14:textId="77777777" w:rsidR="00C63E25" w:rsidRPr="00350027" w:rsidRDefault="00C63E25" w:rsidP="00F33256">
            <w:pPr>
              <w:rPr>
                <w:rFonts w:asciiTheme="minorHAnsi" w:hAnsiTheme="minorHAnsi"/>
              </w:rPr>
            </w:pPr>
            <w:r w:rsidRPr="00350027">
              <w:rPr>
                <w:rFonts w:asciiTheme="minorHAnsi" w:hAnsiTheme="minorHAnsi"/>
              </w:rPr>
              <w:tab/>
              <w:t>LH LVDT2 Health Monitor defined in MRJ_SCU_STC_SRS_568,</w:t>
            </w:r>
          </w:p>
          <w:p w14:paraId="016F34DF" w14:textId="77777777" w:rsidR="00C63E25" w:rsidRPr="00350027" w:rsidRDefault="00C63E25" w:rsidP="00F33256">
            <w:pPr>
              <w:rPr>
                <w:rFonts w:asciiTheme="minorHAnsi" w:hAnsiTheme="minorHAnsi"/>
              </w:rPr>
            </w:pPr>
            <w:r w:rsidRPr="00350027">
              <w:rPr>
                <w:rFonts w:asciiTheme="minorHAnsi" w:hAnsiTheme="minorHAnsi"/>
              </w:rPr>
              <w:t xml:space="preserve">            RH LVDT1 and RH LVDT2 Reasonableness Monitor defined in MRJ_SCU_STC_SRS_572,</w:t>
            </w:r>
          </w:p>
          <w:p w14:paraId="224C0018" w14:textId="77777777" w:rsidR="00C63E25" w:rsidRPr="00350027" w:rsidRDefault="00C63E25" w:rsidP="00F33256">
            <w:pPr>
              <w:rPr>
                <w:rFonts w:asciiTheme="minorHAnsi" w:hAnsiTheme="minorHAnsi"/>
              </w:rPr>
            </w:pPr>
            <w:r w:rsidRPr="00350027">
              <w:rPr>
                <w:rFonts w:asciiTheme="minorHAnsi" w:hAnsiTheme="minorHAnsi"/>
              </w:rPr>
              <w:t xml:space="preserve">            LH LVDT1 and LH LVDT2 Reasonableness Monitor defined in MRJ_SCU_STC_SRS_591,</w:t>
            </w:r>
          </w:p>
          <w:p w14:paraId="58AC4B38" w14:textId="77777777" w:rsidR="00C63E25" w:rsidRPr="00350027" w:rsidRDefault="00C63E25" w:rsidP="00F33256">
            <w:pPr>
              <w:rPr>
                <w:rFonts w:asciiTheme="minorHAnsi" w:hAnsiTheme="minorHAnsi"/>
              </w:rPr>
            </w:pPr>
            <w:r w:rsidRPr="00350027">
              <w:rPr>
                <w:rFonts w:asciiTheme="minorHAnsi" w:hAnsiTheme="minorHAnsi"/>
              </w:rPr>
              <w:tab/>
              <w:t>Pilot SHDL Operation 1 Health Monitor defined in MRJ_SCU_STC_SRS_592,</w:t>
            </w:r>
          </w:p>
          <w:p w14:paraId="64CE9904" w14:textId="77777777" w:rsidR="00C63E25" w:rsidRPr="00350027" w:rsidRDefault="00C63E25" w:rsidP="00F33256">
            <w:pPr>
              <w:rPr>
                <w:rFonts w:asciiTheme="minorHAnsi" w:hAnsiTheme="minorHAnsi"/>
              </w:rPr>
            </w:pPr>
            <w:r w:rsidRPr="00350027">
              <w:rPr>
                <w:rFonts w:asciiTheme="minorHAnsi" w:hAnsiTheme="minorHAnsi"/>
              </w:rPr>
              <w:tab/>
              <w:t>Pilot SHDL Operation 2 Health Monitor defined in MRJ_SCU_STC_SRS_593,</w:t>
            </w:r>
          </w:p>
          <w:p w14:paraId="64D125BD" w14:textId="77777777" w:rsidR="00C63E25" w:rsidRPr="00350027" w:rsidRDefault="00C63E25" w:rsidP="00F33256">
            <w:pPr>
              <w:rPr>
                <w:rFonts w:asciiTheme="minorHAnsi" w:hAnsiTheme="minorHAnsi"/>
              </w:rPr>
            </w:pPr>
            <w:r w:rsidRPr="00350027">
              <w:rPr>
                <w:rFonts w:asciiTheme="minorHAnsi" w:hAnsiTheme="minorHAnsi"/>
              </w:rPr>
              <w:tab/>
              <w:t>Co_Pilot SHDL Operation 1 Health Monitor defined in MRJ_SCU_STC_SRS_596,</w:t>
            </w:r>
          </w:p>
          <w:p w14:paraId="46A1A418" w14:textId="77777777" w:rsidR="00C63E25" w:rsidRPr="00350027" w:rsidRDefault="00C63E25" w:rsidP="00F33256">
            <w:pPr>
              <w:rPr>
                <w:rFonts w:asciiTheme="minorHAnsi" w:hAnsiTheme="minorHAnsi"/>
              </w:rPr>
            </w:pPr>
            <w:r w:rsidRPr="00350027">
              <w:rPr>
                <w:rFonts w:asciiTheme="minorHAnsi" w:hAnsiTheme="minorHAnsi"/>
              </w:rPr>
              <w:tab/>
              <w:t>Co_Pilot SHDL Operation 2 Health Monitor defined in MRJ_SCU_STC_SRS_597,</w:t>
            </w:r>
          </w:p>
          <w:p w14:paraId="4220FDCB" w14:textId="77777777" w:rsidR="00C63E25" w:rsidRPr="00350027" w:rsidRDefault="00C63E25" w:rsidP="00F33256">
            <w:pPr>
              <w:rPr>
                <w:rFonts w:asciiTheme="minorHAnsi" w:hAnsiTheme="minorHAnsi"/>
              </w:rPr>
            </w:pPr>
            <w:r w:rsidRPr="00350027">
              <w:rPr>
                <w:rFonts w:asciiTheme="minorHAnsi" w:hAnsiTheme="minorHAnsi"/>
              </w:rPr>
              <w:tab/>
              <w:t>Pilot SHDL Switch Reasonableness Check Monitor defined in MRJ_SCU_STC_SRS_575,</w:t>
            </w:r>
          </w:p>
          <w:p w14:paraId="06B51CC2" w14:textId="77777777" w:rsidR="00C63E25" w:rsidRPr="00350027" w:rsidRDefault="00C63E25" w:rsidP="00F33256">
            <w:pPr>
              <w:rPr>
                <w:rFonts w:asciiTheme="minorHAnsi" w:hAnsiTheme="minorHAnsi"/>
              </w:rPr>
            </w:pPr>
            <w:r w:rsidRPr="00350027">
              <w:rPr>
                <w:rFonts w:asciiTheme="minorHAnsi" w:hAnsiTheme="minorHAnsi"/>
              </w:rPr>
              <w:tab/>
              <w:t>Co_Pilot SHDL Switch Reasonableness Check Monitor defined in MRJ_SCU_STC_SRS_601,</w:t>
            </w:r>
          </w:p>
          <w:p w14:paraId="6D1CE0F1" w14:textId="77777777" w:rsidR="00C63E25" w:rsidRPr="00350027" w:rsidRDefault="00C63E25" w:rsidP="00F33256">
            <w:pPr>
              <w:rPr>
                <w:rFonts w:asciiTheme="minorHAnsi" w:hAnsiTheme="minorHAnsi"/>
              </w:rPr>
            </w:pPr>
            <w:r w:rsidRPr="00350027">
              <w:rPr>
                <w:rFonts w:asciiTheme="minorHAnsi" w:hAnsiTheme="minorHAnsi"/>
              </w:rPr>
              <w:tab/>
              <w:t>Towing Switch Reasonableness Check Monitor defined in MRJ_SCU_STC_SRS_603</w:t>
            </w:r>
          </w:p>
          <w:p w14:paraId="07EE6CAC" w14:textId="77777777" w:rsidR="00C63E25" w:rsidRPr="00350027" w:rsidRDefault="00C63E25" w:rsidP="00F33256">
            <w:pPr>
              <w:rPr>
                <w:rFonts w:asciiTheme="minorHAnsi" w:hAnsiTheme="minorHAnsi"/>
              </w:rPr>
            </w:pPr>
            <w:r w:rsidRPr="00350027">
              <w:rPr>
                <w:rFonts w:asciiTheme="minorHAnsi" w:hAnsiTheme="minorHAnsi"/>
              </w:rPr>
              <w:tab/>
              <w:t>EHSV1 Monitor defined in MRJ_SCU_STC_SRS_606,</w:t>
            </w:r>
          </w:p>
          <w:p w14:paraId="60CBC458" w14:textId="77777777" w:rsidR="00C63E25" w:rsidRPr="00350027" w:rsidRDefault="00C63E25" w:rsidP="00F33256">
            <w:pPr>
              <w:rPr>
                <w:rFonts w:asciiTheme="minorHAnsi" w:hAnsiTheme="minorHAnsi"/>
              </w:rPr>
            </w:pPr>
            <w:r w:rsidRPr="00350027">
              <w:rPr>
                <w:rFonts w:asciiTheme="minorHAnsi" w:hAnsiTheme="minorHAnsi"/>
              </w:rPr>
              <w:tab/>
              <w:t>EHSV2 Monitor defined in MRJ_SCU_STC_SRS_607,</w:t>
            </w:r>
          </w:p>
          <w:p w14:paraId="04385736" w14:textId="77777777" w:rsidR="00C63E25" w:rsidRPr="00350027" w:rsidRDefault="00C63E25" w:rsidP="00F33256">
            <w:pPr>
              <w:rPr>
                <w:rFonts w:asciiTheme="minorHAnsi" w:hAnsiTheme="minorHAnsi"/>
              </w:rPr>
            </w:pPr>
            <w:r w:rsidRPr="00350027">
              <w:rPr>
                <w:rFonts w:asciiTheme="minorHAnsi" w:hAnsiTheme="minorHAnsi"/>
              </w:rPr>
              <w:tab/>
              <w:t>Watchdog Life Lost Fault defined in MRJ_SCU_STC_SRS_477,</w:t>
            </w:r>
          </w:p>
          <w:p w14:paraId="00767409" w14:textId="77777777" w:rsidR="00C63E25" w:rsidRPr="00350027" w:rsidRDefault="00C63E25" w:rsidP="00F33256">
            <w:pPr>
              <w:rPr>
                <w:rFonts w:asciiTheme="minorHAnsi" w:hAnsiTheme="minorHAnsi"/>
              </w:rPr>
            </w:pPr>
            <w:r w:rsidRPr="00350027">
              <w:rPr>
                <w:rFonts w:asciiTheme="minorHAnsi" w:hAnsiTheme="minorHAnsi"/>
              </w:rPr>
              <w:tab/>
              <w:t>Cross Compare Check Monitor is defined in MRJ_SCU_STC_SRS_629,</w:t>
            </w:r>
          </w:p>
          <w:p w14:paraId="5B4E2056" w14:textId="77777777" w:rsidR="00C63E25" w:rsidRPr="00350027" w:rsidRDefault="00C63E25" w:rsidP="00F33256">
            <w:pPr>
              <w:rPr>
                <w:rFonts w:asciiTheme="minorHAnsi" w:hAnsiTheme="minorHAnsi"/>
              </w:rPr>
            </w:pPr>
            <w:r w:rsidRPr="00350027">
              <w:rPr>
                <w:rFonts w:asciiTheme="minorHAnsi" w:hAnsiTheme="minorHAnsi"/>
              </w:rPr>
              <w:tab/>
              <w:t>RiggingNotPerformed defined in MRJ_SCU_STC_SRS_1041,</w:t>
            </w:r>
          </w:p>
          <w:p w14:paraId="5F3B5D61" w14:textId="77777777" w:rsidR="00C63E25" w:rsidRPr="00350027" w:rsidRDefault="00C63E25" w:rsidP="00F33256">
            <w:pPr>
              <w:rPr>
                <w:rFonts w:asciiTheme="minorHAnsi" w:hAnsiTheme="minorHAnsi"/>
              </w:rPr>
            </w:pPr>
            <w:r w:rsidRPr="00350027">
              <w:rPr>
                <w:rFonts w:asciiTheme="minorHAnsi" w:hAnsiTheme="minorHAnsi"/>
              </w:rPr>
              <w:tab/>
              <w:t>AircraftSerNumNoSync defined in MRJ_SCU_STC_SRS_1044.</w:t>
            </w:r>
          </w:p>
          <w:p w14:paraId="037A4B40" w14:textId="77777777" w:rsidR="00C63E25" w:rsidRPr="00350027" w:rsidRDefault="00C63E25" w:rsidP="00F33256">
            <w:pPr>
              <w:rPr>
                <w:rFonts w:asciiTheme="minorHAnsi" w:hAnsiTheme="minorHAnsi"/>
              </w:rPr>
            </w:pPr>
          </w:p>
          <w:p w14:paraId="05A59724" w14:textId="77777777" w:rsidR="00C63E25" w:rsidRPr="00350027" w:rsidRDefault="00C63E25" w:rsidP="00F33256">
            <w:pPr>
              <w:rPr>
                <w:rFonts w:asciiTheme="minorHAnsi" w:hAnsiTheme="minorHAnsi"/>
              </w:rPr>
            </w:pPr>
            <w:r w:rsidRPr="00350027">
              <w:rPr>
                <w:rFonts w:asciiTheme="minorHAnsi" w:hAnsiTheme="minorHAnsi"/>
              </w:rPr>
              <w:t>Notes: Each of these individual Monitors is defined as non-recoverable, therefore ensuring the STC Program cannot revert to Failsafe level lower than 3 after any one of these has been reported.</w:t>
            </w:r>
          </w:p>
          <w:p w14:paraId="3CA3FF18" w14:textId="77777777" w:rsidR="00C63E25" w:rsidRPr="00350027" w:rsidRDefault="00C63E25" w:rsidP="00F33256">
            <w:pPr>
              <w:rPr>
                <w:rFonts w:asciiTheme="minorHAnsi" w:hAnsiTheme="minorHAnsi"/>
                <w:i/>
                <w:iCs/>
              </w:rPr>
            </w:pPr>
          </w:p>
        </w:tc>
      </w:tr>
      <w:tr w:rsidR="00C63E25" w:rsidRPr="00350027" w14:paraId="1EB0B653" w14:textId="77777777" w:rsidTr="00F33256">
        <w:tc>
          <w:tcPr>
            <w:tcW w:w="1559" w:type="dxa"/>
          </w:tcPr>
          <w:p w14:paraId="50AC5087" w14:textId="77777777" w:rsidR="00C63E25" w:rsidRPr="00350027" w:rsidRDefault="00C63E25" w:rsidP="00F33256">
            <w:pPr>
              <w:rPr>
                <w:rFonts w:asciiTheme="minorHAnsi" w:hAnsiTheme="minorHAnsi"/>
                <w:i/>
                <w:iCs/>
              </w:rPr>
            </w:pPr>
          </w:p>
        </w:tc>
        <w:tc>
          <w:tcPr>
            <w:tcW w:w="9320" w:type="dxa"/>
          </w:tcPr>
          <w:p w14:paraId="7D9A2CA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B27AB82" w14:textId="77777777" w:rsidTr="00F33256">
        <w:tc>
          <w:tcPr>
            <w:tcW w:w="1559" w:type="dxa"/>
          </w:tcPr>
          <w:p w14:paraId="7C4F6118" w14:textId="77777777" w:rsidR="00C63E25" w:rsidRPr="00350027" w:rsidRDefault="00C63E25" w:rsidP="00F33256">
            <w:pPr>
              <w:rPr>
                <w:rFonts w:asciiTheme="minorHAnsi" w:hAnsiTheme="minorHAnsi"/>
                <w:i/>
                <w:iCs/>
              </w:rPr>
            </w:pPr>
          </w:p>
        </w:tc>
        <w:tc>
          <w:tcPr>
            <w:tcW w:w="9320" w:type="dxa"/>
          </w:tcPr>
          <w:p w14:paraId="0C4CD8D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1C017E8" w14:textId="77777777" w:rsidTr="00F33256">
        <w:tc>
          <w:tcPr>
            <w:tcW w:w="1559" w:type="dxa"/>
          </w:tcPr>
          <w:p w14:paraId="3BEBA0A6" w14:textId="77777777" w:rsidR="00C63E25" w:rsidRPr="00350027" w:rsidRDefault="00C63E25" w:rsidP="00F33256">
            <w:pPr>
              <w:rPr>
                <w:rFonts w:asciiTheme="minorHAnsi" w:hAnsiTheme="minorHAnsi"/>
                <w:i/>
                <w:iCs/>
              </w:rPr>
            </w:pPr>
          </w:p>
        </w:tc>
        <w:tc>
          <w:tcPr>
            <w:tcW w:w="9320" w:type="dxa"/>
          </w:tcPr>
          <w:p w14:paraId="597ED50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162045B" w14:textId="77777777" w:rsidR="00C63E25" w:rsidRPr="00350027" w:rsidRDefault="00C63E25" w:rsidP="00C63E25">
      <w:pPr>
        <w:rPr>
          <w:rFonts w:asciiTheme="minorHAnsi" w:hAnsiTheme="minorHAnsi"/>
        </w:rPr>
      </w:pPr>
    </w:p>
    <w:p w14:paraId="584E189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84E0EF3" w14:textId="77777777" w:rsidTr="00F33256">
        <w:tc>
          <w:tcPr>
            <w:tcW w:w="1559" w:type="dxa"/>
          </w:tcPr>
          <w:p w14:paraId="4712F4C2"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MRJ_SCU_STC_SRS_699</w:t>
            </w:r>
          </w:p>
        </w:tc>
        <w:tc>
          <w:tcPr>
            <w:tcW w:w="9320" w:type="dxa"/>
          </w:tcPr>
          <w:p w14:paraId="3D44996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be in Failsafe Level 3, if not in Failsafe Level 1 or Failsafe Level 2, while a failure is reported by any one of the following Monitors:</w:t>
            </w:r>
          </w:p>
          <w:p w14:paraId="0BBD1574" w14:textId="77777777" w:rsidR="00C63E25" w:rsidRPr="00350027" w:rsidRDefault="00C63E25" w:rsidP="00F33256">
            <w:pPr>
              <w:rPr>
                <w:rFonts w:asciiTheme="minorHAnsi" w:hAnsiTheme="minorHAnsi"/>
              </w:rPr>
            </w:pPr>
            <w:r w:rsidRPr="00350027">
              <w:rPr>
                <w:rFonts w:asciiTheme="minorHAnsi" w:hAnsiTheme="minorHAnsi"/>
              </w:rPr>
              <w:t xml:space="preserve">            NVM Read failure defined in and MRJ_SCU_STC_SRS_711</w:t>
            </w:r>
          </w:p>
          <w:p w14:paraId="6FECB63D" w14:textId="77777777" w:rsidR="00C63E25" w:rsidRPr="00350027" w:rsidRDefault="00C63E25" w:rsidP="00F33256">
            <w:pPr>
              <w:rPr>
                <w:rFonts w:asciiTheme="minorHAnsi" w:hAnsiTheme="minorHAnsi"/>
              </w:rPr>
            </w:pPr>
            <w:r w:rsidRPr="00350027">
              <w:rPr>
                <w:rFonts w:asciiTheme="minorHAnsi" w:hAnsiTheme="minorHAnsi"/>
              </w:rPr>
              <w:t xml:space="preserve">            NVM Write failure defined in and MRJ_SCU_STC_SRS_1130</w:t>
            </w:r>
          </w:p>
          <w:p w14:paraId="67183DB7" w14:textId="77777777" w:rsidR="00C63E25" w:rsidRPr="00350027" w:rsidRDefault="00C63E25" w:rsidP="00F33256">
            <w:pPr>
              <w:rPr>
                <w:rFonts w:asciiTheme="minorHAnsi" w:hAnsiTheme="minorHAnsi"/>
              </w:rPr>
            </w:pPr>
            <w:r w:rsidRPr="00350027">
              <w:rPr>
                <w:rFonts w:asciiTheme="minorHAnsi" w:hAnsiTheme="minorHAnsi"/>
              </w:rPr>
              <w:tab/>
              <w:t>Loss of Interlane Communication is defined in MRJ_SCU_STC_SRS_915.</w:t>
            </w:r>
          </w:p>
          <w:p w14:paraId="2804838D" w14:textId="77777777" w:rsidR="00C63E25" w:rsidRPr="00350027" w:rsidRDefault="00C63E25" w:rsidP="00F33256">
            <w:pPr>
              <w:rPr>
                <w:rFonts w:asciiTheme="minorHAnsi" w:hAnsiTheme="minorHAnsi"/>
              </w:rPr>
            </w:pPr>
          </w:p>
          <w:p w14:paraId="50378B8B" w14:textId="77777777" w:rsidR="00C63E25" w:rsidRPr="00350027" w:rsidRDefault="00C63E25" w:rsidP="00F33256">
            <w:pPr>
              <w:rPr>
                <w:rFonts w:asciiTheme="minorHAnsi" w:hAnsiTheme="minorHAnsi"/>
              </w:rPr>
            </w:pPr>
            <w:r w:rsidRPr="00350027">
              <w:rPr>
                <w:rFonts w:asciiTheme="minorHAnsi" w:hAnsiTheme="minorHAnsi"/>
              </w:rPr>
              <w:t>Note: These Monitors are recoverable.</w:t>
            </w:r>
          </w:p>
          <w:p w14:paraId="7DF12CBB" w14:textId="77777777" w:rsidR="00C63E25" w:rsidRPr="00350027" w:rsidRDefault="00C63E25" w:rsidP="00F33256">
            <w:pPr>
              <w:rPr>
                <w:rFonts w:asciiTheme="minorHAnsi" w:hAnsiTheme="minorHAnsi"/>
                <w:i/>
                <w:iCs/>
              </w:rPr>
            </w:pPr>
          </w:p>
        </w:tc>
      </w:tr>
      <w:tr w:rsidR="00C63E25" w:rsidRPr="00350027" w14:paraId="08BE04BE" w14:textId="77777777" w:rsidTr="00F33256">
        <w:tc>
          <w:tcPr>
            <w:tcW w:w="1559" w:type="dxa"/>
          </w:tcPr>
          <w:p w14:paraId="55A0546C" w14:textId="77777777" w:rsidR="00C63E25" w:rsidRPr="00350027" w:rsidRDefault="00C63E25" w:rsidP="00F33256">
            <w:pPr>
              <w:rPr>
                <w:rFonts w:asciiTheme="minorHAnsi" w:hAnsiTheme="minorHAnsi"/>
                <w:i/>
                <w:iCs/>
              </w:rPr>
            </w:pPr>
          </w:p>
        </w:tc>
        <w:tc>
          <w:tcPr>
            <w:tcW w:w="9320" w:type="dxa"/>
          </w:tcPr>
          <w:p w14:paraId="02D38C6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877AA53" w14:textId="77777777" w:rsidTr="00F33256">
        <w:tc>
          <w:tcPr>
            <w:tcW w:w="1559" w:type="dxa"/>
          </w:tcPr>
          <w:p w14:paraId="7CC89EC6" w14:textId="77777777" w:rsidR="00C63E25" w:rsidRPr="00350027" w:rsidRDefault="00C63E25" w:rsidP="00F33256">
            <w:pPr>
              <w:rPr>
                <w:rFonts w:asciiTheme="minorHAnsi" w:hAnsiTheme="minorHAnsi"/>
                <w:i/>
                <w:iCs/>
              </w:rPr>
            </w:pPr>
          </w:p>
        </w:tc>
        <w:tc>
          <w:tcPr>
            <w:tcW w:w="9320" w:type="dxa"/>
          </w:tcPr>
          <w:p w14:paraId="37801A2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630B658" w14:textId="77777777" w:rsidTr="00F33256">
        <w:tc>
          <w:tcPr>
            <w:tcW w:w="1559" w:type="dxa"/>
          </w:tcPr>
          <w:p w14:paraId="31CE046D" w14:textId="77777777" w:rsidR="00C63E25" w:rsidRPr="00350027" w:rsidRDefault="00C63E25" w:rsidP="00F33256">
            <w:pPr>
              <w:rPr>
                <w:rFonts w:asciiTheme="minorHAnsi" w:hAnsiTheme="minorHAnsi"/>
                <w:i/>
                <w:iCs/>
              </w:rPr>
            </w:pPr>
          </w:p>
        </w:tc>
        <w:tc>
          <w:tcPr>
            <w:tcW w:w="9320" w:type="dxa"/>
          </w:tcPr>
          <w:p w14:paraId="478C8E0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5D04315" w14:textId="77777777" w:rsidR="00C63E25" w:rsidRPr="00350027" w:rsidRDefault="00C63E25" w:rsidP="00C63E25">
      <w:pPr>
        <w:rPr>
          <w:rFonts w:asciiTheme="minorHAnsi" w:hAnsiTheme="minorHAnsi"/>
        </w:rPr>
      </w:pPr>
    </w:p>
    <w:p w14:paraId="61AA52DF" w14:textId="77777777" w:rsidR="00C63E25" w:rsidRPr="00350027" w:rsidRDefault="00C63E25" w:rsidP="00C63E25">
      <w:pPr>
        <w:pStyle w:val="Heading4"/>
        <w:rPr>
          <w:rFonts w:asciiTheme="minorHAnsi" w:hAnsiTheme="minorHAnsi"/>
        </w:rPr>
      </w:pPr>
      <w:r w:rsidRPr="00350027">
        <w:rPr>
          <w:rFonts w:asciiTheme="minorHAnsi" w:hAnsiTheme="minorHAnsi"/>
        </w:rPr>
        <w:t>Failsafe Level None</w:t>
      </w:r>
    </w:p>
    <w:p w14:paraId="5E3A1179"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will determine and report the following Monitors, although they have no direct input into the Failsafe Level determination calculation.</w:t>
      </w:r>
    </w:p>
    <w:p w14:paraId="74BD2E56" w14:textId="77777777" w:rsidR="00C63E25" w:rsidRPr="00350027" w:rsidRDefault="00C63E25" w:rsidP="00C63E25">
      <w:pPr>
        <w:rPr>
          <w:rFonts w:asciiTheme="minorHAnsi" w:hAnsiTheme="minorHAnsi"/>
        </w:rPr>
      </w:pPr>
      <w:r w:rsidRPr="00350027">
        <w:rPr>
          <w:rFonts w:asciiTheme="minorHAnsi" w:hAnsiTheme="minorHAnsi"/>
        </w:rPr>
        <w:tab/>
      </w:r>
    </w:p>
    <w:p w14:paraId="18A7A237" w14:textId="77777777" w:rsidR="00C63E25" w:rsidRPr="00350027" w:rsidRDefault="00C63E25" w:rsidP="00C63E25">
      <w:pPr>
        <w:rPr>
          <w:rFonts w:asciiTheme="minorHAnsi" w:hAnsiTheme="minorHAnsi"/>
        </w:rPr>
      </w:pPr>
      <w:r w:rsidRPr="00350027">
        <w:rPr>
          <w:rFonts w:asciiTheme="minorHAnsi" w:hAnsiTheme="minorHAnsi"/>
        </w:rPr>
        <w:t>ACE1B_Label 136 Monitor (Rudder Pedal Data) as defined in MRJ_SCU_STC_SRS_828,</w:t>
      </w:r>
    </w:p>
    <w:p w14:paraId="7206CCF4" w14:textId="77777777" w:rsidR="00C63E25" w:rsidRPr="00350027" w:rsidRDefault="00C63E25" w:rsidP="00C63E25">
      <w:pPr>
        <w:rPr>
          <w:rFonts w:asciiTheme="minorHAnsi" w:hAnsiTheme="minorHAnsi"/>
        </w:rPr>
      </w:pPr>
      <w:r w:rsidRPr="00350027">
        <w:rPr>
          <w:rFonts w:asciiTheme="minorHAnsi" w:hAnsiTheme="minorHAnsi"/>
        </w:rPr>
        <w:t>ACE2B_Label 136 Monitor (Rudder Pedal Data) as defined in MRJ_SCU_STC_SRS_830,</w:t>
      </w:r>
    </w:p>
    <w:p w14:paraId="09F19698" w14:textId="77777777" w:rsidR="00C63E25" w:rsidRPr="00350027" w:rsidRDefault="00C63E25" w:rsidP="00C63E25">
      <w:pPr>
        <w:rPr>
          <w:rFonts w:asciiTheme="minorHAnsi" w:hAnsiTheme="minorHAnsi"/>
        </w:rPr>
      </w:pPr>
      <w:r w:rsidRPr="00350027">
        <w:rPr>
          <w:rFonts w:asciiTheme="minorHAnsi" w:hAnsiTheme="minorHAnsi"/>
        </w:rPr>
        <w:t>ACE1B Reasonableness Check Monitor as defined in MRJ_SCU_STC_SRS_832,</w:t>
      </w:r>
    </w:p>
    <w:p w14:paraId="142AF2B4" w14:textId="77777777" w:rsidR="00C63E25" w:rsidRPr="00350027" w:rsidRDefault="00C63E25" w:rsidP="00C63E25">
      <w:pPr>
        <w:rPr>
          <w:rFonts w:asciiTheme="minorHAnsi" w:hAnsiTheme="minorHAnsi"/>
        </w:rPr>
      </w:pPr>
      <w:r w:rsidRPr="00350027">
        <w:rPr>
          <w:rFonts w:asciiTheme="minorHAnsi" w:hAnsiTheme="minorHAnsi"/>
        </w:rPr>
        <w:t>ACE2B Reasonableness Check Monitor as defined in MRJ_SCU_STC_SRS_832,</w:t>
      </w:r>
    </w:p>
    <w:p w14:paraId="4EADA0AE" w14:textId="77777777" w:rsidR="00C63E25" w:rsidRPr="00350027" w:rsidRDefault="00C63E25" w:rsidP="00C63E25">
      <w:pPr>
        <w:rPr>
          <w:rFonts w:asciiTheme="minorHAnsi" w:hAnsiTheme="minorHAnsi"/>
        </w:rPr>
      </w:pPr>
      <w:r w:rsidRPr="00350027">
        <w:rPr>
          <w:rFonts w:asciiTheme="minorHAnsi" w:hAnsiTheme="minorHAnsi"/>
        </w:rPr>
        <w:t>ACE1B Label 136 and ACE2B Label 136 Reasonableness Check Monitor as defined in MRJ_SCU_STC_SRS_838.</w:t>
      </w:r>
    </w:p>
    <w:p w14:paraId="75FA2360" w14:textId="77777777" w:rsidR="00C63E25" w:rsidRPr="00350027" w:rsidRDefault="00C63E25" w:rsidP="00C63E25">
      <w:pPr>
        <w:rPr>
          <w:rFonts w:asciiTheme="minorHAnsi" w:hAnsiTheme="minorHAnsi"/>
        </w:rPr>
      </w:pPr>
    </w:p>
    <w:p w14:paraId="182C16DC" w14:textId="77777777" w:rsidR="00C63E25" w:rsidRPr="00350027" w:rsidRDefault="00C63E25" w:rsidP="00C63E25">
      <w:pPr>
        <w:rPr>
          <w:rFonts w:asciiTheme="minorHAnsi" w:hAnsiTheme="minorHAnsi"/>
        </w:rPr>
      </w:pPr>
      <w:r w:rsidRPr="00350027">
        <w:rPr>
          <w:rFonts w:asciiTheme="minorHAnsi" w:hAnsiTheme="minorHAnsi"/>
        </w:rPr>
        <w:t>Note: These Monitors are recoverable.</w:t>
      </w:r>
    </w:p>
    <w:p w14:paraId="6E75A87F" w14:textId="77777777" w:rsidR="00C63E25" w:rsidRPr="00350027" w:rsidRDefault="00C63E25" w:rsidP="00C63E25">
      <w:pPr>
        <w:pStyle w:val="Heading3"/>
        <w:rPr>
          <w:rFonts w:asciiTheme="minorHAnsi" w:hAnsiTheme="minorHAnsi"/>
        </w:rPr>
      </w:pPr>
      <w:bookmarkStart w:id="48" w:name="_Toc464110933"/>
      <w:bookmarkStart w:id="49" w:name="_Hlk215651694"/>
      <w:r w:rsidRPr="00350027">
        <w:rPr>
          <w:rFonts w:asciiTheme="minorHAnsi" w:hAnsiTheme="minorHAnsi"/>
        </w:rPr>
        <w:t>Watchdog Service</w:t>
      </w:r>
      <w:bookmarkEnd w:id="48"/>
    </w:p>
    <w:p w14:paraId="32CE014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13A2018" w14:textId="77777777" w:rsidTr="00F33256">
        <w:tc>
          <w:tcPr>
            <w:tcW w:w="1559" w:type="dxa"/>
          </w:tcPr>
          <w:p w14:paraId="2413E56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MRJ_SCU_STC_SRS_309</w:t>
            </w:r>
          </w:p>
        </w:tc>
        <w:tc>
          <w:tcPr>
            <w:tcW w:w="9320" w:type="dxa"/>
          </w:tcPr>
          <w:p w14:paraId="2A5537E7" w14:textId="77777777" w:rsidR="00C63E25" w:rsidRPr="00350027" w:rsidRDefault="00C63E25" w:rsidP="00F33256">
            <w:pPr>
              <w:rPr>
                <w:rFonts w:asciiTheme="minorHAnsi" w:hAnsiTheme="minorHAnsi"/>
              </w:rPr>
            </w:pPr>
            <w:r w:rsidRPr="00350027">
              <w:rPr>
                <w:rFonts w:asciiTheme="minorHAnsi" w:hAnsiTheme="minorHAnsi"/>
              </w:rPr>
              <w:t>The STC program shall service the Watchdog Timer (WDT) via GPIOB0 to avoid a Watchdog timeout during its finite life cycle with a high pulse width of greater than 300 ns and less than 3 ms.</w:t>
            </w:r>
          </w:p>
          <w:p w14:paraId="224E6054" w14:textId="77777777" w:rsidR="00C63E25" w:rsidRPr="00350027" w:rsidRDefault="00C63E25" w:rsidP="00F33256">
            <w:pPr>
              <w:rPr>
                <w:rFonts w:asciiTheme="minorHAnsi" w:hAnsiTheme="minorHAnsi"/>
              </w:rPr>
            </w:pPr>
            <w:r w:rsidRPr="00350027">
              <w:rPr>
                <w:rFonts w:asciiTheme="minorHAnsi" w:hAnsiTheme="minorHAnsi"/>
              </w:rPr>
              <w:t>Note: Error conditions which require a watchdog reset as defined in MRJ_SCU_STC_SRS_313 overrule this requirement.</w:t>
            </w:r>
          </w:p>
          <w:p w14:paraId="33D22DF7" w14:textId="77777777" w:rsidR="00C63E25" w:rsidRPr="00350027" w:rsidRDefault="00C63E25" w:rsidP="00F33256">
            <w:pPr>
              <w:rPr>
                <w:rFonts w:asciiTheme="minorHAnsi" w:hAnsiTheme="minorHAnsi"/>
                <w:i/>
                <w:iCs/>
              </w:rPr>
            </w:pPr>
          </w:p>
        </w:tc>
      </w:tr>
      <w:tr w:rsidR="00C63E25" w:rsidRPr="00350027" w14:paraId="6BDA5F9F" w14:textId="77777777" w:rsidTr="00F33256">
        <w:tc>
          <w:tcPr>
            <w:tcW w:w="1559" w:type="dxa"/>
          </w:tcPr>
          <w:p w14:paraId="4DEDF782" w14:textId="77777777" w:rsidR="00C63E25" w:rsidRPr="00350027" w:rsidRDefault="00C63E25" w:rsidP="00F33256">
            <w:pPr>
              <w:rPr>
                <w:rFonts w:asciiTheme="minorHAnsi" w:hAnsiTheme="minorHAnsi"/>
                <w:i/>
                <w:iCs/>
              </w:rPr>
            </w:pPr>
          </w:p>
        </w:tc>
        <w:tc>
          <w:tcPr>
            <w:tcW w:w="9320" w:type="dxa"/>
          </w:tcPr>
          <w:p w14:paraId="3D3D184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C64AE0A" w14:textId="77777777" w:rsidTr="00F33256">
        <w:tc>
          <w:tcPr>
            <w:tcW w:w="1559" w:type="dxa"/>
          </w:tcPr>
          <w:p w14:paraId="33933732" w14:textId="77777777" w:rsidR="00C63E25" w:rsidRPr="00350027" w:rsidRDefault="00C63E25" w:rsidP="00F33256">
            <w:pPr>
              <w:rPr>
                <w:rFonts w:asciiTheme="minorHAnsi" w:hAnsiTheme="minorHAnsi"/>
                <w:i/>
                <w:iCs/>
              </w:rPr>
            </w:pPr>
          </w:p>
        </w:tc>
        <w:tc>
          <w:tcPr>
            <w:tcW w:w="9320" w:type="dxa"/>
          </w:tcPr>
          <w:p w14:paraId="31B94A5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0C4E2B6" w14:textId="77777777" w:rsidTr="00F33256">
        <w:tc>
          <w:tcPr>
            <w:tcW w:w="1559" w:type="dxa"/>
          </w:tcPr>
          <w:p w14:paraId="2D757A58" w14:textId="77777777" w:rsidR="00C63E25" w:rsidRPr="00350027" w:rsidRDefault="00C63E25" w:rsidP="00F33256">
            <w:pPr>
              <w:rPr>
                <w:rFonts w:asciiTheme="minorHAnsi" w:hAnsiTheme="minorHAnsi"/>
                <w:i/>
                <w:iCs/>
              </w:rPr>
            </w:pPr>
          </w:p>
        </w:tc>
        <w:tc>
          <w:tcPr>
            <w:tcW w:w="9320" w:type="dxa"/>
          </w:tcPr>
          <w:p w14:paraId="0EE34B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49"/>
    </w:tbl>
    <w:p w14:paraId="5C3A37C8" w14:textId="77777777" w:rsidR="00C63E25" w:rsidRPr="00350027" w:rsidRDefault="00C63E25" w:rsidP="00C63E25">
      <w:pPr>
        <w:rPr>
          <w:rFonts w:asciiTheme="minorHAnsi" w:hAnsiTheme="minorHAnsi"/>
        </w:rPr>
      </w:pPr>
    </w:p>
    <w:p w14:paraId="407AE16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F67AD86" w14:textId="77777777" w:rsidTr="00F33256">
        <w:tc>
          <w:tcPr>
            <w:tcW w:w="1559" w:type="dxa"/>
          </w:tcPr>
          <w:p w14:paraId="4526F06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MRJ_SCU_STC_SRS_313</w:t>
            </w:r>
          </w:p>
        </w:tc>
        <w:tc>
          <w:tcPr>
            <w:tcW w:w="9320" w:type="dxa"/>
          </w:tcPr>
          <w:p w14:paraId="01E1AF8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disable interrupts and force a watchdog reset if any of the following error conditions occurred:</w:t>
            </w:r>
          </w:p>
          <w:p w14:paraId="4A16CD04"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Thread is detected to have overrun as defined in MRJ_SCU_STC_SRS_312.</w:t>
            </w:r>
          </w:p>
          <w:p w14:paraId="67C3F489"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Register Configuration is detected to be corrupted as defined in MRJ_SCU_STC_SRS_507 and MRJ_SCU_STC_SRS_1189.</w:t>
            </w:r>
          </w:p>
          <w:p w14:paraId="638913B1"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32-Bit CRC failure detected as defined in MRJ_SCU_STC_SRS_478.</w:t>
            </w:r>
          </w:p>
          <w:p w14:paraId="1CC56B08"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Arithmetic Checksum failure detected as defined in MRJ_SCU_STC_SRS_479.</w:t>
            </w:r>
          </w:p>
          <w:p w14:paraId="5CA7E3CD"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rPr>
              <w:t xml:space="preserve"> Rigging record and data Check defined in MRJ_SCU_STC_SRS_1043</w:t>
            </w:r>
          </w:p>
          <w:p w14:paraId="2FDB1DC5"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RAM Code Check failure detected as defined in MRJ_SCU_STC_SRS_614.</w:t>
            </w:r>
          </w:p>
          <w:p w14:paraId="0411D06F"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cs="Symbol"/>
              </w:rPr>
              <w:t></w:t>
            </w:r>
            <w:r w:rsidRPr="00350027">
              <w:rPr>
                <w:rFonts w:asciiTheme="minorHAnsi" w:hAnsiTheme="minorHAnsi"/>
              </w:rPr>
              <w:t>Internal Power Supply Monitor detected as defined in MRJ_SCU_STC_SRS_1168</w:t>
            </w:r>
          </w:p>
          <w:p w14:paraId="3A75D8D7" w14:textId="77777777" w:rsidR="00C63E25" w:rsidRPr="00350027" w:rsidRDefault="00C63E25" w:rsidP="00F33256">
            <w:pPr>
              <w:rPr>
                <w:rFonts w:asciiTheme="minorHAnsi" w:hAnsiTheme="minorHAnsi"/>
              </w:rPr>
            </w:pPr>
            <w:r w:rsidRPr="00350027">
              <w:rPr>
                <w:rFonts w:asciiTheme="minorHAnsi" w:hAnsiTheme="minorHAnsi"/>
              </w:rPr>
              <w:t>Note: This action prevents servicing of the ARINC 429 devices and hence stops ARINC 429 bus transmissions.</w:t>
            </w:r>
          </w:p>
          <w:p w14:paraId="560C7184" w14:textId="77777777" w:rsidR="00C63E25" w:rsidRPr="00350027" w:rsidRDefault="00C63E25" w:rsidP="00F33256">
            <w:pPr>
              <w:rPr>
                <w:rFonts w:asciiTheme="minorHAnsi" w:hAnsiTheme="minorHAnsi"/>
              </w:rPr>
            </w:pPr>
          </w:p>
          <w:p w14:paraId="366BC4BF" w14:textId="77777777" w:rsidR="00C63E25" w:rsidRPr="00350027" w:rsidRDefault="00C63E25" w:rsidP="00F33256">
            <w:pPr>
              <w:rPr>
                <w:rFonts w:asciiTheme="minorHAnsi" w:hAnsiTheme="minorHAnsi"/>
                <w:i/>
                <w:iCs/>
              </w:rPr>
            </w:pPr>
          </w:p>
        </w:tc>
      </w:tr>
      <w:tr w:rsidR="00C63E25" w:rsidRPr="00350027" w14:paraId="3E882E8B" w14:textId="77777777" w:rsidTr="00F33256">
        <w:tc>
          <w:tcPr>
            <w:tcW w:w="1559" w:type="dxa"/>
          </w:tcPr>
          <w:p w14:paraId="2778DB3A" w14:textId="77777777" w:rsidR="00C63E25" w:rsidRPr="00350027" w:rsidRDefault="00C63E25" w:rsidP="00F33256">
            <w:pPr>
              <w:rPr>
                <w:rFonts w:asciiTheme="minorHAnsi" w:hAnsiTheme="minorHAnsi"/>
                <w:i/>
                <w:iCs/>
              </w:rPr>
            </w:pPr>
          </w:p>
        </w:tc>
        <w:tc>
          <w:tcPr>
            <w:tcW w:w="9320" w:type="dxa"/>
          </w:tcPr>
          <w:p w14:paraId="627F08F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D271387" w14:textId="77777777" w:rsidTr="00F33256">
        <w:tc>
          <w:tcPr>
            <w:tcW w:w="1559" w:type="dxa"/>
          </w:tcPr>
          <w:p w14:paraId="096E6E87" w14:textId="77777777" w:rsidR="00C63E25" w:rsidRPr="00350027" w:rsidRDefault="00C63E25" w:rsidP="00F33256">
            <w:pPr>
              <w:rPr>
                <w:rFonts w:asciiTheme="minorHAnsi" w:hAnsiTheme="minorHAnsi"/>
                <w:i/>
                <w:iCs/>
              </w:rPr>
            </w:pPr>
          </w:p>
        </w:tc>
        <w:tc>
          <w:tcPr>
            <w:tcW w:w="9320" w:type="dxa"/>
          </w:tcPr>
          <w:p w14:paraId="6C92F75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74BF5CB" w14:textId="77777777" w:rsidTr="00F33256">
        <w:tc>
          <w:tcPr>
            <w:tcW w:w="1559" w:type="dxa"/>
          </w:tcPr>
          <w:p w14:paraId="3F24FCEE" w14:textId="77777777" w:rsidR="00C63E25" w:rsidRPr="00350027" w:rsidRDefault="00C63E25" w:rsidP="00F33256">
            <w:pPr>
              <w:rPr>
                <w:rFonts w:asciiTheme="minorHAnsi" w:hAnsiTheme="minorHAnsi"/>
                <w:i/>
                <w:iCs/>
              </w:rPr>
            </w:pPr>
          </w:p>
        </w:tc>
        <w:tc>
          <w:tcPr>
            <w:tcW w:w="9320" w:type="dxa"/>
          </w:tcPr>
          <w:p w14:paraId="09081CF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82119DA" w14:textId="77777777" w:rsidR="00C63E25" w:rsidRPr="00350027" w:rsidRDefault="00C63E25" w:rsidP="00C63E25">
      <w:pPr>
        <w:rPr>
          <w:rFonts w:asciiTheme="minorHAnsi" w:hAnsiTheme="minorHAnsi"/>
        </w:rPr>
      </w:pPr>
    </w:p>
    <w:p w14:paraId="08E9A76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EE4FE9F" w14:textId="77777777" w:rsidTr="00F33256">
        <w:tc>
          <w:tcPr>
            <w:tcW w:w="1559" w:type="dxa"/>
          </w:tcPr>
          <w:p w14:paraId="06C6C5E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MRJ_SCU_STC_SRS_734</w:t>
            </w:r>
          </w:p>
        </w:tc>
        <w:tc>
          <w:tcPr>
            <w:tcW w:w="9320" w:type="dxa"/>
          </w:tcPr>
          <w:p w14:paraId="12A3C37B" w14:textId="77777777" w:rsidR="00C63E25" w:rsidRPr="00350027" w:rsidRDefault="00C63E25" w:rsidP="00F33256">
            <w:pPr>
              <w:rPr>
                <w:rFonts w:asciiTheme="minorHAnsi" w:hAnsiTheme="minorHAnsi"/>
              </w:rPr>
            </w:pPr>
            <w:r w:rsidRPr="00350027">
              <w:rPr>
                <w:rFonts w:asciiTheme="minorHAnsi" w:hAnsiTheme="minorHAnsi"/>
              </w:rPr>
              <w:t xml:space="preserve">Prior to forcing a watchdog reset, the </w:t>
            </w:r>
            <w:r w:rsidRPr="00350027">
              <w:rPr>
                <w:rFonts w:asciiTheme="minorHAnsi" w:hAnsiTheme="minorHAnsi"/>
                <w:i/>
                <w:iCs/>
              </w:rPr>
              <w:t>STC Program</w:t>
            </w:r>
            <w:r w:rsidRPr="00350027">
              <w:rPr>
                <w:rFonts w:asciiTheme="minorHAnsi" w:hAnsiTheme="minorHAnsi"/>
              </w:rPr>
              <w:t xml:space="preserve"> shall set the GPIO outputs to default states as defined in the HW/SW interface specification [ref B4].</w:t>
            </w:r>
          </w:p>
          <w:p w14:paraId="2F8F09DF" w14:textId="77777777" w:rsidR="00C63E25" w:rsidRPr="00350027" w:rsidRDefault="00C63E25" w:rsidP="00F33256">
            <w:pPr>
              <w:rPr>
                <w:rFonts w:asciiTheme="minorHAnsi" w:hAnsiTheme="minorHAnsi"/>
              </w:rPr>
            </w:pPr>
          </w:p>
          <w:p w14:paraId="1D7A6EBB" w14:textId="77777777" w:rsidR="00C63E25" w:rsidRPr="00350027" w:rsidRDefault="00C63E25" w:rsidP="00F33256">
            <w:pPr>
              <w:rPr>
                <w:rFonts w:asciiTheme="minorHAnsi" w:hAnsiTheme="minorHAnsi"/>
              </w:rPr>
            </w:pPr>
            <w:r w:rsidRPr="00350027">
              <w:rPr>
                <w:rFonts w:asciiTheme="minorHAnsi" w:hAnsiTheme="minorHAnsi"/>
              </w:rPr>
              <w:t>Justification: Setting the GPIOs to default states ensures system is in safe condition until the reset and re-initialisation of GPIOs occurs.</w:t>
            </w:r>
          </w:p>
          <w:p w14:paraId="7CF6B0AE" w14:textId="77777777" w:rsidR="00C63E25" w:rsidRPr="00350027" w:rsidRDefault="00C63E25" w:rsidP="00F33256">
            <w:pPr>
              <w:rPr>
                <w:rFonts w:asciiTheme="minorHAnsi" w:hAnsiTheme="minorHAnsi"/>
                <w:i/>
                <w:iCs/>
              </w:rPr>
            </w:pPr>
          </w:p>
        </w:tc>
      </w:tr>
      <w:tr w:rsidR="00C63E25" w:rsidRPr="00350027" w14:paraId="3EE17996" w14:textId="77777777" w:rsidTr="00F33256">
        <w:tc>
          <w:tcPr>
            <w:tcW w:w="1559" w:type="dxa"/>
          </w:tcPr>
          <w:p w14:paraId="5208D388" w14:textId="77777777" w:rsidR="00C63E25" w:rsidRPr="00350027" w:rsidRDefault="00C63E25" w:rsidP="00F33256">
            <w:pPr>
              <w:rPr>
                <w:rFonts w:asciiTheme="minorHAnsi" w:hAnsiTheme="minorHAnsi"/>
                <w:i/>
                <w:iCs/>
              </w:rPr>
            </w:pPr>
          </w:p>
        </w:tc>
        <w:tc>
          <w:tcPr>
            <w:tcW w:w="9320" w:type="dxa"/>
          </w:tcPr>
          <w:p w14:paraId="37A7E3F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043EB6B2" w14:textId="77777777" w:rsidTr="00F33256">
        <w:tc>
          <w:tcPr>
            <w:tcW w:w="1559" w:type="dxa"/>
          </w:tcPr>
          <w:p w14:paraId="6B0236D2" w14:textId="77777777" w:rsidR="00C63E25" w:rsidRPr="00350027" w:rsidRDefault="00C63E25" w:rsidP="00F33256">
            <w:pPr>
              <w:rPr>
                <w:rFonts w:asciiTheme="minorHAnsi" w:hAnsiTheme="minorHAnsi"/>
                <w:i/>
                <w:iCs/>
              </w:rPr>
            </w:pPr>
          </w:p>
        </w:tc>
        <w:tc>
          <w:tcPr>
            <w:tcW w:w="9320" w:type="dxa"/>
          </w:tcPr>
          <w:p w14:paraId="4EFE137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31BC0716" w14:textId="77777777" w:rsidTr="00F33256">
        <w:tc>
          <w:tcPr>
            <w:tcW w:w="1559" w:type="dxa"/>
          </w:tcPr>
          <w:p w14:paraId="74F3900B" w14:textId="77777777" w:rsidR="00C63E25" w:rsidRPr="00350027" w:rsidRDefault="00C63E25" w:rsidP="00F33256">
            <w:pPr>
              <w:rPr>
                <w:rFonts w:asciiTheme="minorHAnsi" w:hAnsiTheme="minorHAnsi"/>
                <w:i/>
                <w:iCs/>
              </w:rPr>
            </w:pPr>
          </w:p>
        </w:tc>
        <w:tc>
          <w:tcPr>
            <w:tcW w:w="9320" w:type="dxa"/>
          </w:tcPr>
          <w:p w14:paraId="3EE9FDD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56892A3" w14:textId="77777777" w:rsidR="00C63E25" w:rsidRPr="00350027" w:rsidRDefault="00C63E25" w:rsidP="00C63E25">
      <w:pPr>
        <w:rPr>
          <w:rFonts w:asciiTheme="minorHAnsi" w:hAnsiTheme="minorHAnsi"/>
        </w:rPr>
      </w:pPr>
    </w:p>
    <w:p w14:paraId="67CE412B" w14:textId="77777777" w:rsidR="00C63E25" w:rsidRPr="00350027" w:rsidRDefault="00C63E25" w:rsidP="00C63E25">
      <w:pPr>
        <w:pStyle w:val="Heading3"/>
        <w:rPr>
          <w:rFonts w:asciiTheme="minorHAnsi" w:hAnsiTheme="minorHAnsi"/>
        </w:rPr>
      </w:pPr>
      <w:bookmarkStart w:id="50" w:name="_Toc464110934"/>
      <w:r w:rsidRPr="00350027">
        <w:rPr>
          <w:rFonts w:asciiTheme="minorHAnsi" w:hAnsiTheme="minorHAnsi"/>
        </w:rPr>
        <w:t>Runtime Integrity Check</w:t>
      </w:r>
      <w:bookmarkEnd w:id="50"/>
    </w:p>
    <w:p w14:paraId="6EA6F32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B85C93A" w14:textId="77777777" w:rsidTr="00F33256">
        <w:tc>
          <w:tcPr>
            <w:tcW w:w="1559" w:type="dxa"/>
          </w:tcPr>
          <w:p w14:paraId="15CBD60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MRJ_SCU_STC_SRS_312</w:t>
            </w:r>
          </w:p>
        </w:tc>
        <w:tc>
          <w:tcPr>
            <w:tcW w:w="9320" w:type="dxa"/>
          </w:tcPr>
          <w:p w14:paraId="47DF55F6"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perform</w:t>
            </w:r>
            <w:r w:rsidRPr="00350027">
              <w:rPr>
                <w:rFonts w:asciiTheme="minorHAnsi" w:hAnsiTheme="minorHAnsi"/>
                <w:b/>
                <w:bCs/>
              </w:rPr>
              <w:t xml:space="preserve"> </w:t>
            </w:r>
            <w:r w:rsidRPr="00350027">
              <w:rPr>
                <w:rFonts w:asciiTheme="minorHAnsi" w:hAnsiTheme="minorHAnsi"/>
              </w:rPr>
              <w:t>runtime checks to ensure that processing threads from the previous processing cycle have completed before being scheduled in.</w:t>
            </w:r>
          </w:p>
          <w:p w14:paraId="5DF1A2C5" w14:textId="77777777" w:rsidR="00C63E25" w:rsidRPr="00350027" w:rsidRDefault="00C63E25" w:rsidP="00F33256">
            <w:pPr>
              <w:rPr>
                <w:rFonts w:asciiTheme="minorHAnsi" w:hAnsiTheme="minorHAnsi"/>
              </w:rPr>
            </w:pPr>
          </w:p>
          <w:p w14:paraId="19FE48B2" w14:textId="77777777" w:rsidR="00C63E25" w:rsidRPr="00350027" w:rsidRDefault="00C63E25" w:rsidP="00F33256">
            <w:pPr>
              <w:rPr>
                <w:rFonts w:asciiTheme="minorHAnsi" w:hAnsiTheme="minorHAnsi"/>
              </w:rPr>
            </w:pPr>
          </w:p>
          <w:p w14:paraId="4B378212" w14:textId="77777777" w:rsidR="00C63E25" w:rsidRPr="00350027" w:rsidRDefault="00C63E25" w:rsidP="00F33256">
            <w:pPr>
              <w:rPr>
                <w:rFonts w:asciiTheme="minorHAnsi" w:hAnsiTheme="minorHAnsi"/>
                <w:i/>
                <w:iCs/>
              </w:rPr>
            </w:pPr>
          </w:p>
        </w:tc>
      </w:tr>
      <w:tr w:rsidR="00C63E25" w:rsidRPr="00350027" w14:paraId="3E0CCB33" w14:textId="77777777" w:rsidTr="00F33256">
        <w:tc>
          <w:tcPr>
            <w:tcW w:w="1559" w:type="dxa"/>
          </w:tcPr>
          <w:p w14:paraId="468583FF" w14:textId="77777777" w:rsidR="00C63E25" w:rsidRPr="00350027" w:rsidRDefault="00C63E25" w:rsidP="00F33256">
            <w:pPr>
              <w:rPr>
                <w:rFonts w:asciiTheme="minorHAnsi" w:hAnsiTheme="minorHAnsi"/>
                <w:i/>
                <w:iCs/>
              </w:rPr>
            </w:pPr>
          </w:p>
        </w:tc>
        <w:tc>
          <w:tcPr>
            <w:tcW w:w="9320" w:type="dxa"/>
          </w:tcPr>
          <w:p w14:paraId="0B25A3E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E8BBD97" w14:textId="77777777" w:rsidTr="00F33256">
        <w:tc>
          <w:tcPr>
            <w:tcW w:w="1559" w:type="dxa"/>
          </w:tcPr>
          <w:p w14:paraId="0BDC42EA" w14:textId="77777777" w:rsidR="00C63E25" w:rsidRPr="00350027" w:rsidRDefault="00C63E25" w:rsidP="00F33256">
            <w:pPr>
              <w:rPr>
                <w:rFonts w:asciiTheme="minorHAnsi" w:hAnsiTheme="minorHAnsi"/>
                <w:i/>
                <w:iCs/>
              </w:rPr>
            </w:pPr>
          </w:p>
        </w:tc>
        <w:tc>
          <w:tcPr>
            <w:tcW w:w="9320" w:type="dxa"/>
          </w:tcPr>
          <w:p w14:paraId="1BFFC74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16C5241C" w14:textId="77777777" w:rsidTr="00F33256">
        <w:tc>
          <w:tcPr>
            <w:tcW w:w="1559" w:type="dxa"/>
          </w:tcPr>
          <w:p w14:paraId="11F50D72" w14:textId="77777777" w:rsidR="00C63E25" w:rsidRPr="00350027" w:rsidRDefault="00C63E25" w:rsidP="00F33256">
            <w:pPr>
              <w:rPr>
                <w:rFonts w:asciiTheme="minorHAnsi" w:hAnsiTheme="minorHAnsi"/>
                <w:i/>
                <w:iCs/>
              </w:rPr>
            </w:pPr>
          </w:p>
        </w:tc>
        <w:tc>
          <w:tcPr>
            <w:tcW w:w="9320" w:type="dxa"/>
          </w:tcPr>
          <w:p w14:paraId="01117BC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406F1DC" w14:textId="77777777" w:rsidR="00C63E25" w:rsidRPr="00350027" w:rsidRDefault="00C63E25" w:rsidP="00C63E25">
      <w:pPr>
        <w:rPr>
          <w:rFonts w:asciiTheme="minorHAnsi" w:hAnsiTheme="minorHAnsi"/>
        </w:rPr>
      </w:pPr>
    </w:p>
    <w:p w14:paraId="39793FEE" w14:textId="77777777" w:rsidR="00C63E25" w:rsidRPr="00350027" w:rsidRDefault="00C63E25" w:rsidP="00C63E25">
      <w:pPr>
        <w:pStyle w:val="Heading3"/>
        <w:rPr>
          <w:rFonts w:asciiTheme="minorHAnsi" w:hAnsiTheme="minorHAnsi"/>
        </w:rPr>
      </w:pPr>
      <w:bookmarkStart w:id="51" w:name="_Toc464110935"/>
      <w:bookmarkStart w:id="52" w:name="_Hlk215651715"/>
      <w:r w:rsidRPr="00350027">
        <w:rPr>
          <w:rFonts w:asciiTheme="minorHAnsi" w:hAnsiTheme="minorHAnsi"/>
        </w:rPr>
        <w:t>Register Check</w:t>
      </w:r>
      <w:bookmarkEnd w:id="51"/>
    </w:p>
    <w:p w14:paraId="7B9655B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083"/>
      </w:tblGrid>
      <w:tr w:rsidR="00C63E25" w:rsidRPr="00350027" w14:paraId="4814F49A" w14:textId="77777777" w:rsidTr="00F33256">
        <w:tc>
          <w:tcPr>
            <w:tcW w:w="1559" w:type="dxa"/>
          </w:tcPr>
          <w:p w14:paraId="5163B50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MRJ_SCU_STC_SRS_507</w:t>
            </w:r>
          </w:p>
        </w:tc>
        <w:tc>
          <w:tcPr>
            <w:tcW w:w="9320" w:type="dxa"/>
          </w:tcPr>
          <w:p w14:paraId="7923F20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periodically compare the contents of its processor configuration registers with the values set at initialisation; and react to a mismatch as follows:</w:t>
            </w:r>
          </w:p>
          <w:p w14:paraId="7309E53D" w14:textId="77777777" w:rsidR="00C63E25" w:rsidRPr="00350027" w:rsidRDefault="00C63E25" w:rsidP="00F33256">
            <w:pPr>
              <w:rPr>
                <w:rFonts w:asciiTheme="minorHAnsi" w:hAnsiTheme="minorHAnsi"/>
              </w:rPr>
            </w:pPr>
          </w:p>
          <w:p w14:paraId="5DAC5390" w14:textId="77777777" w:rsidR="00C63E25" w:rsidRPr="00350027" w:rsidRDefault="00C63E25" w:rsidP="00F33256">
            <w:pPr>
              <w:rPr>
                <w:rFonts w:asciiTheme="minorHAnsi" w:hAnsiTheme="minorHAnsi"/>
              </w:rPr>
            </w:pPr>
            <w:r w:rsidRPr="00350027">
              <w:rPr>
                <w:rFonts w:asciiTheme="minorHAnsi" w:hAnsiTheme="minorHAnsi"/>
              </w:rPr>
              <w:t xml:space="preserve">IF </w:t>
            </w:r>
            <w:r w:rsidRPr="00350027">
              <w:rPr>
                <w:rFonts w:asciiTheme="minorHAnsi" w:hAnsiTheme="minorHAnsi"/>
              </w:rPr>
              <w:tab/>
              <w:t>for any register listed in Table “Register Check Mask Values” the following condition is met:</w:t>
            </w:r>
          </w:p>
          <w:p w14:paraId="370EA5A3" w14:textId="77777777" w:rsidR="00C63E25" w:rsidRPr="00350027" w:rsidRDefault="00C63E25" w:rsidP="00F33256">
            <w:pPr>
              <w:rPr>
                <w:rFonts w:asciiTheme="minorHAnsi" w:hAnsiTheme="minorHAnsi"/>
              </w:rPr>
            </w:pPr>
            <w:r w:rsidRPr="00350027">
              <w:rPr>
                <w:rFonts w:asciiTheme="minorHAnsi" w:hAnsiTheme="minorHAnsi"/>
              </w:rPr>
              <w:tab/>
              <w:t>(Initial Value bitwise-AND Mask)  &lt;&gt;  (Current Value bitwise-AND Mask)</w:t>
            </w:r>
          </w:p>
          <w:p w14:paraId="47F52E63" w14:textId="77777777" w:rsidR="00C63E25" w:rsidRPr="00350027" w:rsidRDefault="00C63E25" w:rsidP="00F33256">
            <w:pPr>
              <w:rPr>
                <w:rFonts w:asciiTheme="minorHAnsi" w:hAnsiTheme="minorHAnsi"/>
              </w:rPr>
            </w:pPr>
            <w:r w:rsidRPr="00350027">
              <w:rPr>
                <w:rFonts w:asciiTheme="minorHAnsi" w:hAnsiTheme="minorHAnsi"/>
              </w:rPr>
              <w:t>THEN</w:t>
            </w:r>
          </w:p>
          <w:p w14:paraId="24017371" w14:textId="77777777" w:rsidR="00C63E25" w:rsidRPr="00350027" w:rsidRDefault="00C63E25" w:rsidP="00F33256">
            <w:pPr>
              <w:rPr>
                <w:rFonts w:asciiTheme="minorHAnsi" w:hAnsiTheme="minorHAnsi"/>
              </w:rPr>
            </w:pPr>
            <w:r w:rsidRPr="00350027">
              <w:rPr>
                <w:rFonts w:asciiTheme="minorHAnsi" w:hAnsiTheme="minorHAnsi"/>
              </w:rPr>
              <w:tab/>
              <w:t>Disable interrupts and force a watchdog reset</w:t>
            </w:r>
          </w:p>
          <w:p w14:paraId="66B689F8" w14:textId="77777777" w:rsidR="00C63E25" w:rsidRPr="00350027" w:rsidRDefault="00C63E25" w:rsidP="00F33256">
            <w:pPr>
              <w:rPr>
                <w:rFonts w:asciiTheme="minorHAnsi" w:hAnsiTheme="minorHAnsi"/>
              </w:rPr>
            </w:pPr>
            <w:r w:rsidRPr="00350027">
              <w:rPr>
                <w:rFonts w:asciiTheme="minorHAnsi" w:hAnsiTheme="minorHAnsi"/>
              </w:rPr>
              <w:t>ELSE</w:t>
            </w:r>
          </w:p>
          <w:p w14:paraId="03D7D9B9" w14:textId="77777777" w:rsidR="00C63E25" w:rsidRPr="00350027" w:rsidRDefault="00C63E25" w:rsidP="00F33256">
            <w:pPr>
              <w:rPr>
                <w:rFonts w:asciiTheme="minorHAnsi" w:hAnsiTheme="minorHAnsi"/>
              </w:rPr>
            </w:pPr>
            <w:r w:rsidRPr="00350027">
              <w:rPr>
                <w:rFonts w:asciiTheme="minorHAnsi" w:hAnsiTheme="minorHAnsi"/>
              </w:rPr>
              <w:tab/>
              <w:t>No action</w:t>
            </w:r>
          </w:p>
          <w:p w14:paraId="0AC82D88" w14:textId="77777777" w:rsidR="00C63E25" w:rsidRPr="00350027" w:rsidRDefault="00C63E25" w:rsidP="00F33256">
            <w:pPr>
              <w:rPr>
                <w:rFonts w:asciiTheme="minorHAnsi" w:hAnsiTheme="minorHAnsi"/>
              </w:rPr>
            </w:pPr>
            <w:r w:rsidRPr="00350027">
              <w:rPr>
                <w:rFonts w:asciiTheme="minorHAnsi" w:hAnsiTheme="minorHAnsi"/>
              </w:rPr>
              <w:t>ENDIF</w:t>
            </w:r>
          </w:p>
          <w:p w14:paraId="3C876B09" w14:textId="77777777" w:rsidR="00C63E25" w:rsidRPr="00350027" w:rsidRDefault="00C63E25" w:rsidP="00F33256">
            <w:pPr>
              <w:rPr>
                <w:rFonts w:asciiTheme="minorHAnsi" w:hAnsiTheme="minorHAnsi"/>
              </w:rPr>
            </w:pPr>
          </w:p>
          <w:p w14:paraId="32220DB0" w14:textId="77777777" w:rsidR="00C63E25" w:rsidRPr="00350027" w:rsidRDefault="00C63E25" w:rsidP="00F33256">
            <w:pPr>
              <w:rPr>
                <w:rFonts w:asciiTheme="minorHAnsi" w:hAnsiTheme="minorHAnsi"/>
              </w:rPr>
            </w:pPr>
            <w:r w:rsidRPr="00350027">
              <w:rPr>
                <w:rFonts w:asciiTheme="minorHAnsi" w:hAnsiTheme="minorHAnsi"/>
              </w:rPr>
              <w:t>where:</w:t>
            </w:r>
          </w:p>
          <w:p w14:paraId="5F73F579" w14:textId="77777777" w:rsidR="00C63E25" w:rsidRPr="00350027" w:rsidRDefault="00C63E25" w:rsidP="00F33256">
            <w:pPr>
              <w:rPr>
                <w:rFonts w:asciiTheme="minorHAnsi" w:hAnsiTheme="minorHAnsi"/>
              </w:rPr>
            </w:pPr>
            <w:r w:rsidRPr="00350027">
              <w:rPr>
                <w:rFonts w:asciiTheme="minorHAnsi" w:hAnsiTheme="minorHAnsi"/>
              </w:rPr>
              <w:t>the period for reading the configuration registers is every major cycle  (MRJ_SCU_STC_SRS_786);</w:t>
            </w:r>
          </w:p>
          <w:p w14:paraId="7E9D094E" w14:textId="77777777" w:rsidR="00C63E25" w:rsidRPr="00350027" w:rsidRDefault="00C63E25" w:rsidP="00F33256">
            <w:pPr>
              <w:rPr>
                <w:rFonts w:asciiTheme="minorHAnsi" w:hAnsiTheme="minorHAnsi"/>
              </w:rPr>
            </w:pPr>
            <w:r w:rsidRPr="00350027">
              <w:rPr>
                <w:rFonts w:asciiTheme="minorHAnsi" w:hAnsiTheme="minorHAnsi"/>
              </w:rPr>
              <w:t>the Initial Value is set at initialisation as specified in Section "Register Initialisation" (MRJ_SCU_STC_SRS_463);</w:t>
            </w:r>
          </w:p>
          <w:p w14:paraId="697AFA2E" w14:textId="77777777" w:rsidR="00C63E25" w:rsidRPr="00350027" w:rsidRDefault="00C63E25" w:rsidP="00F33256">
            <w:pPr>
              <w:rPr>
                <w:rFonts w:asciiTheme="minorHAnsi" w:hAnsiTheme="minorHAnsi"/>
              </w:rPr>
            </w:pPr>
            <w:r w:rsidRPr="00350027">
              <w:rPr>
                <w:rFonts w:asciiTheme="minorHAnsi" w:hAnsiTheme="minorHAnsi"/>
              </w:rPr>
              <w:t>Mask is as specified in Table “Register Check Mask Values”;</w:t>
            </w:r>
          </w:p>
          <w:p w14:paraId="2DDCB8DD" w14:textId="77777777" w:rsidR="00C63E25" w:rsidRPr="00350027" w:rsidRDefault="00C63E25" w:rsidP="00F33256">
            <w:pPr>
              <w:rPr>
                <w:rFonts w:asciiTheme="minorHAnsi" w:hAnsiTheme="minorHAnsi"/>
              </w:rPr>
            </w:pPr>
            <w:r w:rsidRPr="00350027">
              <w:rPr>
                <w:rFonts w:asciiTheme="minorHAnsi" w:hAnsiTheme="minorHAnsi"/>
              </w:rPr>
              <w:t>Current Value is the value of the register read in the processing cycle in which the check is being performed.</w:t>
            </w:r>
          </w:p>
          <w:p w14:paraId="07ACBD52" w14:textId="77777777" w:rsidR="00C63E25" w:rsidRPr="00350027" w:rsidRDefault="00C63E25" w:rsidP="00F33256">
            <w:pPr>
              <w:rPr>
                <w:rFonts w:asciiTheme="minorHAnsi" w:hAnsiTheme="minorHAnsi"/>
              </w:rPr>
            </w:pPr>
          </w:p>
          <w:p w14:paraId="08E7ADC3" w14:textId="77777777" w:rsidR="00C63E25" w:rsidRPr="00350027" w:rsidRDefault="00C63E25" w:rsidP="00F33256">
            <w:pPr>
              <w:rPr>
                <w:rFonts w:asciiTheme="minorHAnsi" w:hAnsiTheme="minorHAnsi"/>
                <w:b/>
                <w:bCs/>
              </w:rPr>
            </w:pPr>
            <w:r w:rsidRPr="00350027">
              <w:rPr>
                <w:rFonts w:asciiTheme="minorHAnsi" w:hAnsiTheme="minorHAnsi"/>
                <w:b/>
                <w:bCs/>
              </w:rPr>
              <w:t>Table - Register Check Mask Values</w:t>
            </w:r>
          </w:p>
          <w:p w14:paraId="3B01C371" w14:textId="77777777" w:rsidR="00C63E25" w:rsidRPr="00350027" w:rsidRDefault="00C63E25" w:rsidP="00F33256">
            <w:pPr>
              <w:rPr>
                <w:rFonts w:asciiTheme="minorHAnsi" w:hAnsiTheme="minorHAnsi"/>
              </w:rPr>
            </w:pPr>
            <w:r w:rsidRPr="00350027">
              <w:rPr>
                <w:rFonts w:asciiTheme="minorHAnsi" w:hAnsiTheme="minorHAnsi"/>
                <w:b/>
                <w:bCs/>
              </w:rPr>
              <w:object w:dxaOrig="8866" w:dyaOrig="11760" w14:anchorId="5DE0D130">
                <v:shape id="_x0000_i1039" type="#_x0000_t75" style="width:443.25pt;height:588pt" o:ole="">
                  <v:imagedata r:id="rId40" o:title=""/>
                </v:shape>
                <o:OLEObject Type="Embed" ProgID="Word.Document.8" ShapeID="_x0000_i1039" DrawAspect="Content" ObjectID="_1831713989" r:id="rId41"/>
              </w:object>
            </w:r>
          </w:p>
          <w:p w14:paraId="4DB3A955" w14:textId="77777777" w:rsidR="00C63E25" w:rsidRPr="00350027" w:rsidRDefault="00C63E25" w:rsidP="00F33256">
            <w:pPr>
              <w:rPr>
                <w:rFonts w:asciiTheme="minorHAnsi" w:hAnsiTheme="minorHAnsi"/>
              </w:rPr>
            </w:pPr>
            <w:r w:rsidRPr="00350027">
              <w:rPr>
                <w:rFonts w:asciiTheme="minorHAnsi" w:hAnsiTheme="minorHAnsi"/>
              </w:rPr>
              <w:object w:dxaOrig="8866" w:dyaOrig="10206" w14:anchorId="14C5FBCD">
                <v:shape id="_x0000_i1040" type="#_x0000_t75" style="width:443.25pt;height:510pt" o:ole="">
                  <v:imagedata r:id="rId42" o:title=""/>
                </v:shape>
                <o:OLEObject Type="Embed" ProgID="Word.Document.8" ShapeID="_x0000_i1040" DrawAspect="Content" ObjectID="_1831713990" r:id="rId43"/>
              </w:object>
            </w:r>
          </w:p>
          <w:p w14:paraId="0073EF36" w14:textId="77777777" w:rsidR="00C63E25" w:rsidRPr="00350027" w:rsidRDefault="00C63E25" w:rsidP="00F33256">
            <w:pPr>
              <w:rPr>
                <w:rFonts w:asciiTheme="minorHAnsi" w:hAnsiTheme="minorHAnsi"/>
              </w:rPr>
            </w:pPr>
            <w:r w:rsidRPr="00350027">
              <w:rPr>
                <w:rFonts w:asciiTheme="minorHAnsi" w:hAnsiTheme="minorHAnsi"/>
              </w:rPr>
              <w:object w:dxaOrig="8866" w:dyaOrig="7726" w14:anchorId="0A59A764">
                <v:shape id="_x0000_i1041" type="#_x0000_t75" style="width:443.25pt;height:387pt" o:ole="">
                  <v:imagedata r:id="rId44" o:title=""/>
                </v:shape>
                <o:OLEObject Type="Embed" ProgID="Word.Document.8" ShapeID="_x0000_i1041" DrawAspect="Content" ObjectID="_1831713991" r:id="rId45"/>
              </w:object>
            </w:r>
          </w:p>
          <w:p w14:paraId="7AAC891C" w14:textId="77777777" w:rsidR="00C63E25" w:rsidRPr="00350027" w:rsidRDefault="00C63E25" w:rsidP="00F33256">
            <w:pPr>
              <w:rPr>
                <w:rFonts w:asciiTheme="minorHAnsi" w:hAnsiTheme="minorHAnsi"/>
                <w:i/>
                <w:iCs/>
              </w:rPr>
            </w:pPr>
          </w:p>
        </w:tc>
      </w:tr>
      <w:tr w:rsidR="00C63E25" w:rsidRPr="00350027" w14:paraId="604D2C22" w14:textId="77777777" w:rsidTr="00F33256">
        <w:tc>
          <w:tcPr>
            <w:tcW w:w="1559" w:type="dxa"/>
          </w:tcPr>
          <w:p w14:paraId="66F89FDE" w14:textId="77777777" w:rsidR="00C63E25" w:rsidRPr="00350027" w:rsidRDefault="00C63E25" w:rsidP="00F33256">
            <w:pPr>
              <w:rPr>
                <w:rFonts w:asciiTheme="minorHAnsi" w:hAnsiTheme="minorHAnsi"/>
                <w:i/>
                <w:iCs/>
              </w:rPr>
            </w:pPr>
          </w:p>
        </w:tc>
        <w:tc>
          <w:tcPr>
            <w:tcW w:w="9320" w:type="dxa"/>
          </w:tcPr>
          <w:p w14:paraId="6B1A056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5881463" w14:textId="77777777" w:rsidTr="00F33256">
        <w:tc>
          <w:tcPr>
            <w:tcW w:w="1559" w:type="dxa"/>
          </w:tcPr>
          <w:p w14:paraId="0BA302B9" w14:textId="77777777" w:rsidR="00C63E25" w:rsidRPr="00350027" w:rsidRDefault="00C63E25" w:rsidP="00F33256">
            <w:pPr>
              <w:rPr>
                <w:rFonts w:asciiTheme="minorHAnsi" w:hAnsiTheme="minorHAnsi"/>
                <w:i/>
                <w:iCs/>
              </w:rPr>
            </w:pPr>
          </w:p>
        </w:tc>
        <w:tc>
          <w:tcPr>
            <w:tcW w:w="9320" w:type="dxa"/>
          </w:tcPr>
          <w:p w14:paraId="07AC3C0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DE5D07A" w14:textId="77777777" w:rsidTr="00F33256">
        <w:tc>
          <w:tcPr>
            <w:tcW w:w="1559" w:type="dxa"/>
          </w:tcPr>
          <w:p w14:paraId="0083021F" w14:textId="77777777" w:rsidR="00C63E25" w:rsidRPr="00350027" w:rsidRDefault="00C63E25" w:rsidP="00F33256">
            <w:pPr>
              <w:rPr>
                <w:rFonts w:asciiTheme="minorHAnsi" w:hAnsiTheme="minorHAnsi"/>
                <w:i/>
                <w:iCs/>
              </w:rPr>
            </w:pPr>
          </w:p>
        </w:tc>
        <w:tc>
          <w:tcPr>
            <w:tcW w:w="9320" w:type="dxa"/>
          </w:tcPr>
          <w:p w14:paraId="3CF4FEF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52"/>
    </w:tbl>
    <w:p w14:paraId="147BA49A" w14:textId="77777777" w:rsidR="00C63E25" w:rsidRPr="00350027" w:rsidRDefault="00C63E25" w:rsidP="00C63E25">
      <w:pPr>
        <w:rPr>
          <w:rFonts w:asciiTheme="minorHAnsi" w:hAnsiTheme="minorHAnsi"/>
        </w:rPr>
      </w:pPr>
    </w:p>
    <w:p w14:paraId="666657F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B4992C3" w14:textId="77777777" w:rsidTr="00F33256">
        <w:tc>
          <w:tcPr>
            <w:tcW w:w="1559" w:type="dxa"/>
          </w:tcPr>
          <w:p w14:paraId="7F49D5D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MRJ_SCU_STC_SRS_1189</w:t>
            </w:r>
          </w:p>
        </w:tc>
        <w:tc>
          <w:tcPr>
            <w:tcW w:w="9320" w:type="dxa"/>
          </w:tcPr>
          <w:p w14:paraId="4E9E09B3" w14:textId="77777777" w:rsidR="00C63E25" w:rsidRPr="00350027" w:rsidRDefault="00C63E25" w:rsidP="00F33256">
            <w:pPr>
              <w:rPr>
                <w:rFonts w:asciiTheme="minorHAnsi" w:hAnsiTheme="minorHAnsi"/>
              </w:rPr>
            </w:pPr>
            <w:r w:rsidRPr="00350027">
              <w:rPr>
                <w:rFonts w:asciiTheme="minorHAnsi" w:hAnsiTheme="minorHAnsi"/>
              </w:rPr>
              <w:t xml:space="preserve">During Runtime processing, the </w:t>
            </w:r>
            <w:r w:rsidRPr="00350027">
              <w:rPr>
                <w:rFonts w:asciiTheme="minorHAnsi" w:hAnsiTheme="minorHAnsi"/>
                <w:i/>
                <w:iCs/>
              </w:rPr>
              <w:t>STC Program</w:t>
            </w:r>
            <w:r w:rsidRPr="00350027">
              <w:rPr>
                <w:rFonts w:asciiTheme="minorHAnsi" w:hAnsiTheme="minorHAnsi"/>
              </w:rPr>
              <w:t xml:space="preserve"> shall verify the ARINC devices DEI-1085 control register configuration within every 100ms to confirm that the register configuration has not been corrupted.</w:t>
            </w:r>
          </w:p>
          <w:p w14:paraId="1FE6FB76" w14:textId="77777777" w:rsidR="00C63E25" w:rsidRPr="00350027" w:rsidRDefault="00C63E25" w:rsidP="00F33256">
            <w:pPr>
              <w:rPr>
                <w:rFonts w:asciiTheme="minorHAnsi" w:hAnsiTheme="minorHAnsi"/>
                <w:i/>
                <w:iCs/>
              </w:rPr>
            </w:pPr>
          </w:p>
        </w:tc>
      </w:tr>
      <w:tr w:rsidR="00C63E25" w:rsidRPr="00350027" w14:paraId="625EA60A" w14:textId="77777777" w:rsidTr="00F33256">
        <w:tc>
          <w:tcPr>
            <w:tcW w:w="1559" w:type="dxa"/>
          </w:tcPr>
          <w:p w14:paraId="50904C2F" w14:textId="77777777" w:rsidR="00C63E25" w:rsidRPr="00350027" w:rsidRDefault="00C63E25" w:rsidP="00F33256">
            <w:pPr>
              <w:rPr>
                <w:rFonts w:asciiTheme="minorHAnsi" w:hAnsiTheme="minorHAnsi"/>
                <w:i/>
                <w:iCs/>
              </w:rPr>
            </w:pPr>
          </w:p>
        </w:tc>
        <w:tc>
          <w:tcPr>
            <w:tcW w:w="9320" w:type="dxa"/>
          </w:tcPr>
          <w:p w14:paraId="4AC77EF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7FCD425" w14:textId="77777777" w:rsidTr="00F33256">
        <w:tc>
          <w:tcPr>
            <w:tcW w:w="1559" w:type="dxa"/>
          </w:tcPr>
          <w:p w14:paraId="6414C571" w14:textId="77777777" w:rsidR="00C63E25" w:rsidRPr="00350027" w:rsidRDefault="00C63E25" w:rsidP="00F33256">
            <w:pPr>
              <w:rPr>
                <w:rFonts w:asciiTheme="minorHAnsi" w:hAnsiTheme="minorHAnsi"/>
                <w:i/>
                <w:iCs/>
              </w:rPr>
            </w:pPr>
          </w:p>
        </w:tc>
        <w:tc>
          <w:tcPr>
            <w:tcW w:w="9320" w:type="dxa"/>
          </w:tcPr>
          <w:p w14:paraId="0BE76AE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C7E6699" w14:textId="77777777" w:rsidTr="00F33256">
        <w:tc>
          <w:tcPr>
            <w:tcW w:w="1559" w:type="dxa"/>
          </w:tcPr>
          <w:p w14:paraId="49635A12" w14:textId="77777777" w:rsidR="00C63E25" w:rsidRPr="00350027" w:rsidRDefault="00C63E25" w:rsidP="00F33256">
            <w:pPr>
              <w:rPr>
                <w:rFonts w:asciiTheme="minorHAnsi" w:hAnsiTheme="minorHAnsi"/>
                <w:i/>
                <w:iCs/>
              </w:rPr>
            </w:pPr>
          </w:p>
        </w:tc>
        <w:tc>
          <w:tcPr>
            <w:tcW w:w="9320" w:type="dxa"/>
          </w:tcPr>
          <w:p w14:paraId="03833B1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832F0D7" w14:textId="77777777" w:rsidR="00C63E25" w:rsidRPr="00350027" w:rsidRDefault="00C63E25" w:rsidP="00C63E25">
      <w:pPr>
        <w:rPr>
          <w:rFonts w:asciiTheme="minorHAnsi" w:hAnsiTheme="minorHAnsi"/>
        </w:rPr>
      </w:pPr>
    </w:p>
    <w:p w14:paraId="554E7292" w14:textId="77777777" w:rsidR="00C63E25" w:rsidRPr="00350027" w:rsidRDefault="00C63E25" w:rsidP="00C63E25">
      <w:pPr>
        <w:pStyle w:val="Heading3"/>
        <w:rPr>
          <w:rFonts w:asciiTheme="minorHAnsi" w:hAnsiTheme="minorHAnsi"/>
        </w:rPr>
      </w:pPr>
      <w:bookmarkStart w:id="53" w:name="_Toc464110936"/>
      <w:r w:rsidRPr="00350027">
        <w:rPr>
          <w:rFonts w:asciiTheme="minorHAnsi" w:hAnsiTheme="minorHAnsi"/>
        </w:rPr>
        <w:t>ROM Test</w:t>
      </w:r>
      <w:bookmarkEnd w:id="53"/>
    </w:p>
    <w:p w14:paraId="3D8E3EA7" w14:textId="77777777" w:rsidR="00C63E25" w:rsidRPr="00350027" w:rsidRDefault="00C63E25" w:rsidP="00C63E25">
      <w:pPr>
        <w:pStyle w:val="Heading4"/>
        <w:rPr>
          <w:rFonts w:asciiTheme="minorHAnsi" w:hAnsiTheme="minorHAnsi"/>
        </w:rPr>
      </w:pPr>
      <w:r w:rsidRPr="00350027">
        <w:rPr>
          <w:rFonts w:asciiTheme="minorHAnsi" w:hAnsiTheme="minorHAnsi"/>
        </w:rPr>
        <w:t>32-Bit CRC Failure</w:t>
      </w:r>
    </w:p>
    <w:p w14:paraId="150670ED"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verify the program image stored in FLASH by checking the resulting 32-bit CRC and arithmetic checksum values against the values generated and stored in the image during the Configuration Management (CM) release process.</w:t>
      </w:r>
    </w:p>
    <w:p w14:paraId="3326E8E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575873A" w14:textId="77777777" w:rsidTr="00F33256">
        <w:tc>
          <w:tcPr>
            <w:tcW w:w="1559" w:type="dxa"/>
          </w:tcPr>
          <w:p w14:paraId="76C281B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MRJ_SCU_STC_SRS_478</w:t>
            </w:r>
          </w:p>
        </w:tc>
        <w:tc>
          <w:tcPr>
            <w:tcW w:w="9320" w:type="dxa"/>
          </w:tcPr>
          <w:p w14:paraId="1EF85853" w14:textId="77777777" w:rsidR="00C63E25" w:rsidRPr="00350027" w:rsidRDefault="00C63E25" w:rsidP="00F33256">
            <w:pPr>
              <w:rPr>
                <w:rFonts w:asciiTheme="minorHAnsi" w:hAnsiTheme="minorHAnsi"/>
              </w:rPr>
            </w:pPr>
            <w:r w:rsidRPr="00350027">
              <w:rPr>
                <w:rFonts w:asciiTheme="minorHAnsi" w:hAnsiTheme="minorHAnsi"/>
              </w:rPr>
              <w:t xml:space="preserve">During Run Time processing, the </w:t>
            </w:r>
            <w:r w:rsidRPr="00350027">
              <w:rPr>
                <w:rFonts w:asciiTheme="minorHAnsi" w:hAnsiTheme="minorHAnsi"/>
                <w:i/>
                <w:iCs/>
              </w:rPr>
              <w:t>STC Program</w:t>
            </w:r>
            <w:r w:rsidRPr="00350027">
              <w:rPr>
                <w:rFonts w:asciiTheme="minorHAnsi" w:hAnsiTheme="minorHAnsi"/>
              </w:rPr>
              <w:t xml:space="preserve"> shall perform a complete 32-bit CRC validation of the program image stored in FLASH at least once every 20 seconds by comparing the generated value with the embedded checksum value.</w:t>
            </w:r>
          </w:p>
          <w:p w14:paraId="38613D32" w14:textId="77777777" w:rsidR="00C63E25" w:rsidRPr="00350027" w:rsidRDefault="00C63E25" w:rsidP="00F33256">
            <w:pPr>
              <w:rPr>
                <w:rFonts w:asciiTheme="minorHAnsi" w:hAnsiTheme="minorHAnsi"/>
                <w:i/>
                <w:iCs/>
              </w:rPr>
            </w:pPr>
          </w:p>
        </w:tc>
      </w:tr>
      <w:tr w:rsidR="00C63E25" w:rsidRPr="00350027" w14:paraId="2FD28973" w14:textId="77777777" w:rsidTr="00F33256">
        <w:tc>
          <w:tcPr>
            <w:tcW w:w="1559" w:type="dxa"/>
          </w:tcPr>
          <w:p w14:paraId="08D16A4E" w14:textId="77777777" w:rsidR="00C63E25" w:rsidRPr="00350027" w:rsidRDefault="00C63E25" w:rsidP="00F33256">
            <w:pPr>
              <w:rPr>
                <w:rFonts w:asciiTheme="minorHAnsi" w:hAnsiTheme="minorHAnsi"/>
                <w:i/>
                <w:iCs/>
              </w:rPr>
            </w:pPr>
          </w:p>
        </w:tc>
        <w:tc>
          <w:tcPr>
            <w:tcW w:w="9320" w:type="dxa"/>
          </w:tcPr>
          <w:p w14:paraId="64E7E89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65CBE29" w14:textId="77777777" w:rsidTr="00F33256">
        <w:tc>
          <w:tcPr>
            <w:tcW w:w="1559" w:type="dxa"/>
          </w:tcPr>
          <w:p w14:paraId="3AEFDB24" w14:textId="77777777" w:rsidR="00C63E25" w:rsidRPr="00350027" w:rsidRDefault="00C63E25" w:rsidP="00F33256">
            <w:pPr>
              <w:rPr>
                <w:rFonts w:asciiTheme="minorHAnsi" w:hAnsiTheme="minorHAnsi"/>
                <w:i/>
                <w:iCs/>
              </w:rPr>
            </w:pPr>
          </w:p>
        </w:tc>
        <w:tc>
          <w:tcPr>
            <w:tcW w:w="9320" w:type="dxa"/>
          </w:tcPr>
          <w:p w14:paraId="1EB6D02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22535A0" w14:textId="77777777" w:rsidTr="00F33256">
        <w:tc>
          <w:tcPr>
            <w:tcW w:w="1559" w:type="dxa"/>
          </w:tcPr>
          <w:p w14:paraId="0EF8221C" w14:textId="77777777" w:rsidR="00C63E25" w:rsidRPr="00350027" w:rsidRDefault="00C63E25" w:rsidP="00F33256">
            <w:pPr>
              <w:rPr>
                <w:rFonts w:asciiTheme="minorHAnsi" w:hAnsiTheme="minorHAnsi"/>
                <w:i/>
                <w:iCs/>
              </w:rPr>
            </w:pPr>
          </w:p>
        </w:tc>
        <w:tc>
          <w:tcPr>
            <w:tcW w:w="9320" w:type="dxa"/>
          </w:tcPr>
          <w:p w14:paraId="60413F4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88702C2" w14:textId="77777777" w:rsidR="00C63E25" w:rsidRPr="00350027" w:rsidRDefault="00C63E25" w:rsidP="00C63E25">
      <w:pPr>
        <w:rPr>
          <w:rFonts w:asciiTheme="minorHAnsi" w:hAnsiTheme="minorHAnsi"/>
        </w:rPr>
      </w:pPr>
    </w:p>
    <w:p w14:paraId="5E8198D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C1C8253" w14:textId="77777777" w:rsidTr="00F33256">
        <w:tc>
          <w:tcPr>
            <w:tcW w:w="1559" w:type="dxa"/>
          </w:tcPr>
          <w:p w14:paraId="2CD0DA6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MRJ_SCU_STC_SRS_802</w:t>
            </w:r>
          </w:p>
        </w:tc>
        <w:tc>
          <w:tcPr>
            <w:tcW w:w="9320" w:type="dxa"/>
          </w:tcPr>
          <w:p w14:paraId="63567B2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satisfy MRJ_SCU_STC_SRS_478 by applying the following algorithm:</w:t>
            </w:r>
          </w:p>
          <w:p w14:paraId="07BF5EB0" w14:textId="77777777" w:rsidR="00C63E25" w:rsidRPr="00350027" w:rsidRDefault="00C63E25" w:rsidP="00F33256">
            <w:pPr>
              <w:rPr>
                <w:rFonts w:asciiTheme="minorHAnsi" w:hAnsiTheme="minorHAnsi"/>
              </w:rPr>
            </w:pPr>
          </w:p>
          <w:p w14:paraId="53A03F68" w14:textId="77777777" w:rsidR="00C63E25" w:rsidRPr="00350027" w:rsidRDefault="00C63E25" w:rsidP="00F33256">
            <w:pPr>
              <w:rPr>
                <w:rFonts w:asciiTheme="minorHAnsi" w:hAnsiTheme="minorHAnsi"/>
              </w:rPr>
            </w:pPr>
            <w:r w:rsidRPr="00350027">
              <w:rPr>
                <w:rFonts w:asciiTheme="minorHAnsi" w:hAnsiTheme="minorHAnsi"/>
              </w:rPr>
              <w:t>The Seed value is 0x746D7361.</w:t>
            </w:r>
          </w:p>
          <w:p w14:paraId="45AD5ED5" w14:textId="77777777" w:rsidR="00C63E25" w:rsidRPr="00350027" w:rsidRDefault="00C63E25" w:rsidP="00F33256">
            <w:pPr>
              <w:rPr>
                <w:rFonts w:asciiTheme="minorHAnsi" w:hAnsiTheme="minorHAnsi"/>
              </w:rPr>
            </w:pPr>
            <w:r w:rsidRPr="00350027">
              <w:rPr>
                <w:rFonts w:asciiTheme="minorHAnsi" w:hAnsiTheme="minorHAnsi"/>
              </w:rPr>
              <w:t xml:space="preserve">      The CRC is initialised to the seed.</w:t>
            </w:r>
          </w:p>
          <w:p w14:paraId="271BFA5B" w14:textId="77777777" w:rsidR="00C63E25" w:rsidRPr="00350027" w:rsidRDefault="00C63E25" w:rsidP="00F33256">
            <w:pPr>
              <w:rPr>
                <w:rFonts w:asciiTheme="minorHAnsi" w:hAnsiTheme="minorHAnsi"/>
              </w:rPr>
            </w:pPr>
            <w:r w:rsidRPr="00350027">
              <w:rPr>
                <w:rFonts w:asciiTheme="minorHAnsi" w:hAnsiTheme="minorHAnsi"/>
              </w:rPr>
              <w:t xml:space="preserve">      Set Starting Address to beginning of program image to be checked. </w:t>
            </w:r>
          </w:p>
          <w:p w14:paraId="77603AE4" w14:textId="77777777" w:rsidR="00C63E25" w:rsidRPr="00350027" w:rsidRDefault="00C63E25" w:rsidP="00F33256">
            <w:pPr>
              <w:rPr>
                <w:rFonts w:asciiTheme="minorHAnsi" w:hAnsiTheme="minorHAnsi"/>
              </w:rPr>
            </w:pPr>
            <w:r w:rsidRPr="00350027">
              <w:rPr>
                <w:rFonts w:asciiTheme="minorHAnsi" w:hAnsiTheme="minorHAnsi"/>
              </w:rPr>
              <w:t>Set Length to the number of 32-bit memory locations to perform the CRC algorithm.</w:t>
            </w:r>
          </w:p>
          <w:p w14:paraId="41C021C2" w14:textId="77777777" w:rsidR="00C63E25" w:rsidRPr="00350027" w:rsidRDefault="00C63E25" w:rsidP="00F33256">
            <w:pPr>
              <w:rPr>
                <w:rFonts w:asciiTheme="minorHAnsi" w:hAnsiTheme="minorHAnsi"/>
              </w:rPr>
            </w:pPr>
          </w:p>
          <w:p w14:paraId="02DBDCBB" w14:textId="77777777" w:rsidR="00C63E25" w:rsidRPr="00350027" w:rsidRDefault="00C63E25" w:rsidP="00F33256">
            <w:pPr>
              <w:rPr>
                <w:rFonts w:asciiTheme="minorHAnsi" w:hAnsiTheme="minorHAnsi"/>
              </w:rPr>
            </w:pPr>
            <w:r w:rsidRPr="00350027">
              <w:rPr>
                <w:rFonts w:asciiTheme="minorHAnsi" w:hAnsiTheme="minorHAnsi"/>
              </w:rPr>
              <w:t>Perform the following loop Length times:</w:t>
            </w:r>
          </w:p>
          <w:p w14:paraId="47AFAFD3" w14:textId="77777777" w:rsidR="00C63E25" w:rsidRPr="00350027" w:rsidRDefault="00C63E25" w:rsidP="00F33256">
            <w:pPr>
              <w:rPr>
                <w:rFonts w:asciiTheme="minorHAnsi" w:hAnsiTheme="minorHAnsi"/>
              </w:rPr>
            </w:pPr>
          </w:p>
          <w:p w14:paraId="39F90CD8" w14:textId="77777777" w:rsidR="00C63E25" w:rsidRPr="00350027" w:rsidRDefault="00C63E25" w:rsidP="00F33256">
            <w:pPr>
              <w:rPr>
                <w:rFonts w:asciiTheme="minorHAnsi" w:hAnsiTheme="minorHAnsi"/>
              </w:rPr>
            </w:pPr>
            <w:r w:rsidRPr="00350027">
              <w:rPr>
                <w:rFonts w:asciiTheme="minorHAnsi" w:hAnsiTheme="minorHAnsi"/>
              </w:rPr>
              <w:t xml:space="preserve">    Loop</w:t>
            </w:r>
          </w:p>
          <w:p w14:paraId="226E871F" w14:textId="77777777" w:rsidR="00C63E25" w:rsidRPr="00350027" w:rsidRDefault="00C63E25" w:rsidP="00F33256">
            <w:pPr>
              <w:rPr>
                <w:rFonts w:asciiTheme="minorHAnsi" w:hAnsiTheme="minorHAnsi"/>
              </w:rPr>
            </w:pPr>
            <w:r w:rsidRPr="00350027">
              <w:rPr>
                <w:rFonts w:asciiTheme="minorHAnsi" w:hAnsiTheme="minorHAnsi"/>
              </w:rPr>
              <w:t xml:space="preserve">       At Starting Address take in turn the 2</w:t>
            </w:r>
            <w:r w:rsidRPr="00350027">
              <w:rPr>
                <w:rFonts w:asciiTheme="minorHAnsi" w:hAnsiTheme="minorHAnsi"/>
                <w:vertAlign w:val="superscript"/>
              </w:rPr>
              <w:t>nd</w:t>
            </w:r>
            <w:r w:rsidRPr="00350027">
              <w:rPr>
                <w:rFonts w:asciiTheme="minorHAnsi" w:hAnsiTheme="minorHAnsi"/>
              </w:rPr>
              <w:t xml:space="preserve"> byte, 1</w:t>
            </w:r>
            <w:r w:rsidRPr="00350027">
              <w:rPr>
                <w:rFonts w:asciiTheme="minorHAnsi" w:hAnsiTheme="minorHAnsi"/>
                <w:vertAlign w:val="superscript"/>
              </w:rPr>
              <w:t>st</w:t>
            </w:r>
            <w:r w:rsidRPr="00350027">
              <w:rPr>
                <w:rFonts w:asciiTheme="minorHAnsi" w:hAnsiTheme="minorHAnsi"/>
              </w:rPr>
              <w:t xml:space="preserve"> byte, 4</w:t>
            </w:r>
            <w:r w:rsidRPr="00350027">
              <w:rPr>
                <w:rFonts w:asciiTheme="minorHAnsi" w:hAnsiTheme="minorHAnsi"/>
                <w:vertAlign w:val="superscript"/>
              </w:rPr>
              <w:t>th</w:t>
            </w:r>
            <w:r w:rsidRPr="00350027">
              <w:rPr>
                <w:rFonts w:asciiTheme="minorHAnsi" w:hAnsiTheme="minorHAnsi"/>
              </w:rPr>
              <w:t xml:space="preserve"> byte and 3</w:t>
            </w:r>
            <w:r w:rsidRPr="00350027">
              <w:rPr>
                <w:rFonts w:asciiTheme="minorHAnsi" w:hAnsiTheme="minorHAnsi"/>
                <w:vertAlign w:val="superscript"/>
              </w:rPr>
              <w:t>rd</w:t>
            </w:r>
            <w:r w:rsidRPr="00350027">
              <w:rPr>
                <w:rFonts w:asciiTheme="minorHAnsi" w:hAnsiTheme="minorHAnsi"/>
              </w:rPr>
              <w:t xml:space="preserve"> byte </w:t>
            </w:r>
          </w:p>
          <w:p w14:paraId="05428323" w14:textId="77777777" w:rsidR="00C63E25" w:rsidRPr="00350027" w:rsidRDefault="00C63E25" w:rsidP="00F33256">
            <w:pPr>
              <w:rPr>
                <w:rFonts w:asciiTheme="minorHAnsi" w:hAnsiTheme="minorHAnsi"/>
              </w:rPr>
            </w:pPr>
            <w:r w:rsidRPr="00350027">
              <w:rPr>
                <w:rFonts w:asciiTheme="minorHAnsi" w:hAnsiTheme="minorHAnsi"/>
              </w:rPr>
              <w:t xml:space="preserve">       and perform the following:</w:t>
            </w:r>
          </w:p>
          <w:p w14:paraId="63AD8525" w14:textId="77777777" w:rsidR="00C63E25" w:rsidRPr="00350027" w:rsidRDefault="00C63E25" w:rsidP="00F33256">
            <w:pPr>
              <w:rPr>
                <w:rFonts w:asciiTheme="minorHAnsi" w:hAnsiTheme="minorHAnsi"/>
              </w:rPr>
            </w:pPr>
            <w:r w:rsidRPr="00350027">
              <w:rPr>
                <w:rFonts w:asciiTheme="minorHAnsi" w:hAnsiTheme="minorHAnsi"/>
              </w:rPr>
              <w:t xml:space="preserve">      Read the current 8-bit data byte</w:t>
            </w:r>
          </w:p>
          <w:p w14:paraId="12D9B576" w14:textId="77777777" w:rsidR="00C63E25" w:rsidRPr="00350027" w:rsidRDefault="00C63E25" w:rsidP="00F33256">
            <w:pPr>
              <w:rPr>
                <w:rFonts w:asciiTheme="minorHAnsi" w:hAnsiTheme="minorHAnsi"/>
              </w:rPr>
            </w:pPr>
            <w:r w:rsidRPr="00350027">
              <w:rPr>
                <w:rFonts w:asciiTheme="minorHAnsi" w:hAnsiTheme="minorHAnsi"/>
              </w:rPr>
              <w:t xml:space="preserve">      CRC = (CRC right shifted by 8 bits) </w:t>
            </w:r>
            <w:r w:rsidRPr="00350027">
              <w:rPr>
                <w:rFonts w:asciiTheme="minorHAnsi" w:hAnsiTheme="minorHAnsi"/>
                <w:i/>
                <w:iCs/>
              </w:rPr>
              <w:t>XOR</w:t>
            </w:r>
            <w:r w:rsidRPr="00350027">
              <w:rPr>
                <w:rFonts w:asciiTheme="minorHAnsi" w:hAnsiTheme="minorHAnsi"/>
              </w:rPr>
              <w:t xml:space="preserve"> CRC_Table([CRC </w:t>
            </w:r>
            <w:r w:rsidRPr="00350027">
              <w:rPr>
                <w:rFonts w:asciiTheme="minorHAnsi" w:hAnsiTheme="minorHAnsi"/>
                <w:i/>
                <w:iCs/>
              </w:rPr>
              <w:t>XOR</w:t>
            </w:r>
            <w:r w:rsidRPr="00350027">
              <w:rPr>
                <w:rFonts w:asciiTheme="minorHAnsi" w:hAnsiTheme="minorHAnsi"/>
              </w:rPr>
              <w:t xml:space="preserve"> current 8-bit data byte]   </w:t>
            </w:r>
          </w:p>
          <w:p w14:paraId="45131B40"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i/>
                <w:iCs/>
              </w:rPr>
              <w:t>AND</w:t>
            </w:r>
            <w:r w:rsidRPr="00350027">
              <w:rPr>
                <w:rFonts w:asciiTheme="minorHAnsi" w:hAnsiTheme="minorHAnsi"/>
              </w:rPr>
              <w:t xml:space="preserve"> 0x000000FF)</w:t>
            </w:r>
          </w:p>
          <w:p w14:paraId="0909469D" w14:textId="77777777" w:rsidR="00C63E25" w:rsidRPr="00350027" w:rsidRDefault="00C63E25" w:rsidP="00F33256">
            <w:pPr>
              <w:rPr>
                <w:rFonts w:asciiTheme="minorHAnsi" w:hAnsiTheme="minorHAnsi"/>
              </w:rPr>
            </w:pPr>
          </w:p>
          <w:p w14:paraId="43E698C7" w14:textId="77777777" w:rsidR="00C63E25" w:rsidRPr="00350027" w:rsidRDefault="00C63E25" w:rsidP="00F33256">
            <w:pPr>
              <w:rPr>
                <w:rFonts w:asciiTheme="minorHAnsi" w:hAnsiTheme="minorHAnsi"/>
              </w:rPr>
            </w:pPr>
            <w:r w:rsidRPr="00350027">
              <w:rPr>
                <w:rFonts w:asciiTheme="minorHAnsi" w:hAnsiTheme="minorHAnsi"/>
              </w:rPr>
              <w:t xml:space="preserve">              Increment Starting Address to next 32-bit data in program image to be checked.</w:t>
            </w:r>
          </w:p>
          <w:p w14:paraId="007FD66D" w14:textId="77777777" w:rsidR="00C63E25" w:rsidRPr="00350027" w:rsidRDefault="00C63E25" w:rsidP="00F33256">
            <w:pPr>
              <w:rPr>
                <w:rFonts w:asciiTheme="minorHAnsi" w:hAnsiTheme="minorHAnsi"/>
              </w:rPr>
            </w:pPr>
            <w:r w:rsidRPr="00350027">
              <w:rPr>
                <w:rFonts w:asciiTheme="minorHAnsi" w:hAnsiTheme="minorHAnsi"/>
              </w:rPr>
              <w:t xml:space="preserve">          End Loop</w:t>
            </w:r>
          </w:p>
          <w:p w14:paraId="4351B5B1" w14:textId="77777777" w:rsidR="00C63E25" w:rsidRPr="00350027" w:rsidRDefault="00C63E25" w:rsidP="00F33256">
            <w:pPr>
              <w:rPr>
                <w:rFonts w:asciiTheme="minorHAnsi" w:hAnsiTheme="minorHAnsi"/>
              </w:rPr>
            </w:pPr>
          </w:p>
          <w:p w14:paraId="30B41395" w14:textId="77777777" w:rsidR="00C63E25" w:rsidRPr="00350027" w:rsidRDefault="00C63E25" w:rsidP="00F33256">
            <w:pPr>
              <w:rPr>
                <w:rFonts w:asciiTheme="minorHAnsi" w:hAnsiTheme="minorHAnsi"/>
              </w:rPr>
            </w:pPr>
            <w:r w:rsidRPr="00350027">
              <w:rPr>
                <w:rFonts w:asciiTheme="minorHAnsi" w:hAnsiTheme="minorHAnsi"/>
              </w:rPr>
              <w:t>Where The CRC_Table is given in MRJ_SCU_STC_SRS_688</w:t>
            </w:r>
          </w:p>
          <w:p w14:paraId="075FF6A0" w14:textId="77777777" w:rsidR="00C63E25" w:rsidRPr="00350027" w:rsidRDefault="00C63E25" w:rsidP="00F33256">
            <w:pPr>
              <w:rPr>
                <w:rFonts w:asciiTheme="minorHAnsi" w:hAnsiTheme="minorHAnsi"/>
              </w:rPr>
            </w:pPr>
          </w:p>
          <w:p w14:paraId="07851425" w14:textId="77777777" w:rsidR="00C63E25" w:rsidRPr="00350027" w:rsidRDefault="00C63E25" w:rsidP="00F33256">
            <w:pPr>
              <w:rPr>
                <w:rFonts w:asciiTheme="minorHAnsi" w:hAnsiTheme="minorHAnsi"/>
              </w:rPr>
            </w:pPr>
            <w:r w:rsidRPr="00350027">
              <w:rPr>
                <w:rFonts w:asciiTheme="minorHAnsi" w:hAnsiTheme="minorHAnsi"/>
              </w:rPr>
              <w:t>Justification: Recommended 32-bit CRC algorithm as applied on other DAL-A projects.</w:t>
            </w:r>
          </w:p>
          <w:p w14:paraId="176295E0" w14:textId="77777777" w:rsidR="00C63E25" w:rsidRPr="00350027" w:rsidRDefault="00C63E25" w:rsidP="00F33256">
            <w:pPr>
              <w:rPr>
                <w:rFonts w:asciiTheme="minorHAnsi" w:hAnsiTheme="minorHAnsi"/>
                <w:i/>
                <w:iCs/>
              </w:rPr>
            </w:pPr>
          </w:p>
        </w:tc>
      </w:tr>
      <w:tr w:rsidR="00C63E25" w:rsidRPr="00350027" w14:paraId="424295E9" w14:textId="77777777" w:rsidTr="00F33256">
        <w:tc>
          <w:tcPr>
            <w:tcW w:w="1559" w:type="dxa"/>
          </w:tcPr>
          <w:p w14:paraId="2CC07CBA" w14:textId="77777777" w:rsidR="00C63E25" w:rsidRPr="00350027" w:rsidRDefault="00C63E25" w:rsidP="00F33256">
            <w:pPr>
              <w:rPr>
                <w:rFonts w:asciiTheme="minorHAnsi" w:hAnsiTheme="minorHAnsi"/>
                <w:i/>
                <w:iCs/>
              </w:rPr>
            </w:pPr>
          </w:p>
        </w:tc>
        <w:tc>
          <w:tcPr>
            <w:tcW w:w="9320" w:type="dxa"/>
          </w:tcPr>
          <w:p w14:paraId="6F7DA57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7269553A" w14:textId="77777777" w:rsidTr="00F33256">
        <w:tc>
          <w:tcPr>
            <w:tcW w:w="1559" w:type="dxa"/>
          </w:tcPr>
          <w:p w14:paraId="0F7DDBE5" w14:textId="77777777" w:rsidR="00C63E25" w:rsidRPr="00350027" w:rsidRDefault="00C63E25" w:rsidP="00F33256">
            <w:pPr>
              <w:rPr>
                <w:rFonts w:asciiTheme="minorHAnsi" w:hAnsiTheme="minorHAnsi"/>
                <w:i/>
                <w:iCs/>
              </w:rPr>
            </w:pPr>
          </w:p>
        </w:tc>
        <w:tc>
          <w:tcPr>
            <w:tcW w:w="9320" w:type="dxa"/>
          </w:tcPr>
          <w:p w14:paraId="6A69A84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6C9704C6" w14:textId="77777777" w:rsidTr="00F33256">
        <w:tc>
          <w:tcPr>
            <w:tcW w:w="1559" w:type="dxa"/>
          </w:tcPr>
          <w:p w14:paraId="4DF77D11" w14:textId="77777777" w:rsidR="00C63E25" w:rsidRPr="00350027" w:rsidRDefault="00C63E25" w:rsidP="00F33256">
            <w:pPr>
              <w:rPr>
                <w:rFonts w:asciiTheme="minorHAnsi" w:hAnsiTheme="minorHAnsi"/>
                <w:i/>
                <w:iCs/>
              </w:rPr>
            </w:pPr>
          </w:p>
        </w:tc>
        <w:tc>
          <w:tcPr>
            <w:tcW w:w="9320" w:type="dxa"/>
          </w:tcPr>
          <w:p w14:paraId="2A85DDB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89F1D95" w14:textId="77777777" w:rsidR="00C63E25" w:rsidRPr="00350027" w:rsidRDefault="00C63E25" w:rsidP="00C63E25">
      <w:pPr>
        <w:rPr>
          <w:rFonts w:asciiTheme="minorHAnsi" w:hAnsiTheme="minorHAnsi"/>
        </w:rPr>
      </w:pPr>
    </w:p>
    <w:p w14:paraId="0B3ECE80" w14:textId="77777777" w:rsidR="00C63E25" w:rsidRPr="00350027" w:rsidRDefault="00C63E25" w:rsidP="00C63E25">
      <w:pPr>
        <w:pStyle w:val="Heading4"/>
        <w:rPr>
          <w:rFonts w:asciiTheme="minorHAnsi" w:hAnsiTheme="minorHAnsi"/>
        </w:rPr>
      </w:pPr>
      <w:r w:rsidRPr="00350027">
        <w:rPr>
          <w:rFonts w:asciiTheme="minorHAnsi" w:hAnsiTheme="minorHAnsi"/>
        </w:rPr>
        <w:t>Arithmetic Checksum</w:t>
      </w:r>
    </w:p>
    <w:p w14:paraId="0384B13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D6860BC" w14:textId="77777777" w:rsidTr="00F33256">
        <w:tc>
          <w:tcPr>
            <w:tcW w:w="1559" w:type="dxa"/>
          </w:tcPr>
          <w:p w14:paraId="14900F2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MRJ_SCU_STC_SRS_479</w:t>
            </w:r>
          </w:p>
        </w:tc>
        <w:tc>
          <w:tcPr>
            <w:tcW w:w="9320" w:type="dxa"/>
          </w:tcPr>
          <w:p w14:paraId="75A15800" w14:textId="77777777" w:rsidR="00C63E25" w:rsidRPr="00350027" w:rsidRDefault="00C63E25" w:rsidP="00F33256">
            <w:pPr>
              <w:rPr>
                <w:rFonts w:asciiTheme="minorHAnsi" w:hAnsiTheme="minorHAnsi"/>
              </w:rPr>
            </w:pPr>
            <w:r w:rsidRPr="00350027">
              <w:rPr>
                <w:rFonts w:asciiTheme="minorHAnsi" w:hAnsiTheme="minorHAnsi"/>
              </w:rPr>
              <w:t xml:space="preserve">During Run Time processing, the </w:t>
            </w:r>
            <w:r w:rsidRPr="00350027">
              <w:rPr>
                <w:rFonts w:asciiTheme="minorHAnsi" w:hAnsiTheme="minorHAnsi"/>
                <w:i/>
                <w:iCs/>
              </w:rPr>
              <w:t>STC Program</w:t>
            </w:r>
            <w:r w:rsidRPr="00350027">
              <w:rPr>
                <w:rFonts w:asciiTheme="minorHAnsi" w:hAnsiTheme="minorHAnsi"/>
              </w:rPr>
              <w:t xml:space="preserve"> shall perform a complete arithmetic checksum validation of the program image stored in FLASH at least every 30ms, by comparing the generated value with the embedded checksum.</w:t>
            </w:r>
          </w:p>
          <w:p w14:paraId="49B9F13C" w14:textId="77777777" w:rsidR="00C63E25" w:rsidRPr="00350027" w:rsidRDefault="00C63E25" w:rsidP="00F33256">
            <w:pPr>
              <w:rPr>
                <w:rFonts w:asciiTheme="minorHAnsi" w:hAnsiTheme="minorHAnsi"/>
                <w:i/>
                <w:iCs/>
              </w:rPr>
            </w:pPr>
          </w:p>
        </w:tc>
      </w:tr>
      <w:tr w:rsidR="00C63E25" w:rsidRPr="00350027" w14:paraId="42B4FFFB" w14:textId="77777777" w:rsidTr="00F33256">
        <w:tc>
          <w:tcPr>
            <w:tcW w:w="1559" w:type="dxa"/>
          </w:tcPr>
          <w:p w14:paraId="2854199D" w14:textId="77777777" w:rsidR="00C63E25" w:rsidRPr="00350027" w:rsidRDefault="00C63E25" w:rsidP="00F33256">
            <w:pPr>
              <w:rPr>
                <w:rFonts w:asciiTheme="minorHAnsi" w:hAnsiTheme="minorHAnsi"/>
                <w:i/>
                <w:iCs/>
              </w:rPr>
            </w:pPr>
          </w:p>
        </w:tc>
        <w:tc>
          <w:tcPr>
            <w:tcW w:w="9320" w:type="dxa"/>
          </w:tcPr>
          <w:p w14:paraId="3D6765B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682F2DE" w14:textId="77777777" w:rsidTr="00F33256">
        <w:tc>
          <w:tcPr>
            <w:tcW w:w="1559" w:type="dxa"/>
          </w:tcPr>
          <w:p w14:paraId="34CD215E" w14:textId="77777777" w:rsidR="00C63E25" w:rsidRPr="00350027" w:rsidRDefault="00C63E25" w:rsidP="00F33256">
            <w:pPr>
              <w:rPr>
                <w:rFonts w:asciiTheme="minorHAnsi" w:hAnsiTheme="minorHAnsi"/>
                <w:i/>
                <w:iCs/>
              </w:rPr>
            </w:pPr>
          </w:p>
        </w:tc>
        <w:tc>
          <w:tcPr>
            <w:tcW w:w="9320" w:type="dxa"/>
          </w:tcPr>
          <w:p w14:paraId="3C85DD2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B98D122" w14:textId="77777777" w:rsidTr="00F33256">
        <w:tc>
          <w:tcPr>
            <w:tcW w:w="1559" w:type="dxa"/>
          </w:tcPr>
          <w:p w14:paraId="18AC2197" w14:textId="77777777" w:rsidR="00C63E25" w:rsidRPr="00350027" w:rsidRDefault="00C63E25" w:rsidP="00F33256">
            <w:pPr>
              <w:rPr>
                <w:rFonts w:asciiTheme="minorHAnsi" w:hAnsiTheme="minorHAnsi"/>
                <w:i/>
                <w:iCs/>
              </w:rPr>
            </w:pPr>
          </w:p>
        </w:tc>
        <w:tc>
          <w:tcPr>
            <w:tcW w:w="9320" w:type="dxa"/>
          </w:tcPr>
          <w:p w14:paraId="1E9169E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09BD5C0" w14:textId="77777777" w:rsidR="00C63E25" w:rsidRPr="00350027" w:rsidRDefault="00C63E25" w:rsidP="00C63E25">
      <w:pPr>
        <w:rPr>
          <w:rFonts w:asciiTheme="minorHAnsi" w:hAnsiTheme="minorHAnsi"/>
        </w:rPr>
      </w:pPr>
    </w:p>
    <w:p w14:paraId="3563FCC5" w14:textId="77777777" w:rsidR="00C63E25" w:rsidRPr="00350027" w:rsidRDefault="00C63E25" w:rsidP="00C63E25">
      <w:pPr>
        <w:pStyle w:val="Heading4"/>
        <w:rPr>
          <w:rFonts w:asciiTheme="minorHAnsi" w:hAnsiTheme="minorHAnsi"/>
        </w:rPr>
      </w:pPr>
      <w:r w:rsidRPr="00350027">
        <w:rPr>
          <w:rFonts w:asciiTheme="minorHAnsi" w:hAnsiTheme="minorHAnsi"/>
        </w:rPr>
        <w:t>RAM Code Check</w:t>
      </w:r>
    </w:p>
    <w:p w14:paraId="57E4D91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CA21C09" w14:textId="77777777" w:rsidTr="00F33256">
        <w:tc>
          <w:tcPr>
            <w:tcW w:w="1559" w:type="dxa"/>
          </w:tcPr>
          <w:p w14:paraId="016A660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MRJ_SCU_STC_SRS_614</w:t>
            </w:r>
          </w:p>
        </w:tc>
        <w:tc>
          <w:tcPr>
            <w:tcW w:w="9320" w:type="dxa"/>
          </w:tcPr>
          <w:p w14:paraId="69D83C35"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w:t>
            </w:r>
            <w:r w:rsidRPr="00350027">
              <w:rPr>
                <w:rFonts w:asciiTheme="minorHAnsi" w:hAnsiTheme="minorHAnsi"/>
                <w:b/>
                <w:bCs/>
              </w:rPr>
              <w:t xml:space="preserve"> </w:t>
            </w:r>
            <w:r w:rsidRPr="00350027">
              <w:rPr>
                <w:rFonts w:asciiTheme="minorHAnsi" w:hAnsiTheme="minorHAnsi"/>
              </w:rPr>
              <w:t>compare any code copies located in RAM with their code image located in flash memory at least every 100ms to confirm that the software has not been corrupted.</w:t>
            </w:r>
          </w:p>
          <w:p w14:paraId="278AA329" w14:textId="77777777" w:rsidR="00C63E25" w:rsidRPr="00350027" w:rsidRDefault="00C63E25" w:rsidP="00F33256">
            <w:pPr>
              <w:rPr>
                <w:rFonts w:asciiTheme="minorHAnsi" w:hAnsiTheme="minorHAnsi"/>
                <w:i/>
                <w:iCs/>
              </w:rPr>
            </w:pPr>
          </w:p>
        </w:tc>
      </w:tr>
      <w:tr w:rsidR="00C63E25" w:rsidRPr="00350027" w14:paraId="7E07B2B8" w14:textId="77777777" w:rsidTr="00F33256">
        <w:tc>
          <w:tcPr>
            <w:tcW w:w="1559" w:type="dxa"/>
          </w:tcPr>
          <w:p w14:paraId="421A4B54" w14:textId="77777777" w:rsidR="00C63E25" w:rsidRPr="00350027" w:rsidRDefault="00C63E25" w:rsidP="00F33256">
            <w:pPr>
              <w:rPr>
                <w:rFonts w:asciiTheme="minorHAnsi" w:hAnsiTheme="minorHAnsi"/>
                <w:i/>
                <w:iCs/>
              </w:rPr>
            </w:pPr>
          </w:p>
        </w:tc>
        <w:tc>
          <w:tcPr>
            <w:tcW w:w="9320" w:type="dxa"/>
          </w:tcPr>
          <w:p w14:paraId="05C8A8F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53192A1" w14:textId="77777777" w:rsidTr="00F33256">
        <w:tc>
          <w:tcPr>
            <w:tcW w:w="1559" w:type="dxa"/>
          </w:tcPr>
          <w:p w14:paraId="0860419F" w14:textId="77777777" w:rsidR="00C63E25" w:rsidRPr="00350027" w:rsidRDefault="00C63E25" w:rsidP="00F33256">
            <w:pPr>
              <w:rPr>
                <w:rFonts w:asciiTheme="minorHAnsi" w:hAnsiTheme="minorHAnsi"/>
                <w:i/>
                <w:iCs/>
              </w:rPr>
            </w:pPr>
          </w:p>
        </w:tc>
        <w:tc>
          <w:tcPr>
            <w:tcW w:w="9320" w:type="dxa"/>
          </w:tcPr>
          <w:p w14:paraId="6FC21F2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25C0E2F" w14:textId="77777777" w:rsidTr="00F33256">
        <w:tc>
          <w:tcPr>
            <w:tcW w:w="1559" w:type="dxa"/>
          </w:tcPr>
          <w:p w14:paraId="59D2E95A" w14:textId="77777777" w:rsidR="00C63E25" w:rsidRPr="00350027" w:rsidRDefault="00C63E25" w:rsidP="00F33256">
            <w:pPr>
              <w:rPr>
                <w:rFonts w:asciiTheme="minorHAnsi" w:hAnsiTheme="minorHAnsi"/>
                <w:i/>
                <w:iCs/>
              </w:rPr>
            </w:pPr>
          </w:p>
        </w:tc>
        <w:tc>
          <w:tcPr>
            <w:tcW w:w="9320" w:type="dxa"/>
          </w:tcPr>
          <w:p w14:paraId="0B4F0AC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099283F" w14:textId="77777777" w:rsidR="00C63E25" w:rsidRPr="00350027" w:rsidRDefault="00C63E25" w:rsidP="00C63E25">
      <w:pPr>
        <w:rPr>
          <w:rFonts w:asciiTheme="minorHAnsi" w:hAnsiTheme="minorHAnsi"/>
        </w:rPr>
      </w:pPr>
    </w:p>
    <w:p w14:paraId="1EA9C671" w14:textId="77777777" w:rsidR="00C63E25" w:rsidRPr="00350027" w:rsidRDefault="00C63E25" w:rsidP="00C63E25">
      <w:pPr>
        <w:pStyle w:val="Heading3"/>
        <w:rPr>
          <w:rFonts w:asciiTheme="minorHAnsi" w:hAnsiTheme="minorHAnsi"/>
        </w:rPr>
      </w:pPr>
      <w:bookmarkStart w:id="54" w:name="_Toc464110937"/>
      <w:r w:rsidRPr="00350027">
        <w:rPr>
          <w:rFonts w:asciiTheme="minorHAnsi" w:hAnsiTheme="minorHAnsi"/>
        </w:rPr>
        <w:t>Health Monitoring</w:t>
      </w:r>
      <w:bookmarkEnd w:id="54"/>
    </w:p>
    <w:p w14:paraId="722E907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CD5FEC6" w14:textId="77777777" w:rsidTr="00F33256">
        <w:tc>
          <w:tcPr>
            <w:tcW w:w="1559" w:type="dxa"/>
          </w:tcPr>
          <w:p w14:paraId="7F687CD7"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MRJ_SCU_STC_SRS_659</w:t>
            </w:r>
          </w:p>
        </w:tc>
        <w:tc>
          <w:tcPr>
            <w:tcW w:w="9320" w:type="dxa"/>
          </w:tcPr>
          <w:p w14:paraId="668A480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use the following Limit values in calculating Health Monitors (data format assumes straight signed 16-bit comparisons):</w:t>
            </w:r>
          </w:p>
          <w:p w14:paraId="61FB15FA" w14:textId="77777777" w:rsidR="00C63E25" w:rsidRPr="00350027" w:rsidRDefault="00C63E25" w:rsidP="00F33256">
            <w:pPr>
              <w:rPr>
                <w:rFonts w:asciiTheme="minorHAnsi" w:hAnsiTheme="minorHAnsi"/>
              </w:rPr>
            </w:pPr>
          </w:p>
          <w:p w14:paraId="7887104D" w14:textId="77777777" w:rsidR="00C63E25" w:rsidRPr="00350027" w:rsidRDefault="00C63E25" w:rsidP="00F33256">
            <w:pPr>
              <w:rPr>
                <w:rFonts w:asciiTheme="minorHAnsi" w:hAnsiTheme="minorHAnsi"/>
              </w:rPr>
            </w:pPr>
            <w:r w:rsidRPr="00350027">
              <w:rPr>
                <w:rFonts w:asciiTheme="minorHAnsi" w:hAnsiTheme="minorHAnsi"/>
              </w:rPr>
              <w:object w:dxaOrig="8046" w:dyaOrig="5430" w14:anchorId="2C77587C">
                <v:shape id="_x0000_i1042" type="#_x0000_t75" style="width:402pt;height:271.5pt" o:ole="">
                  <v:imagedata r:id="rId46" o:title=""/>
                </v:shape>
                <o:OLEObject Type="Embed" ProgID="Word.Document.8" ShapeID="_x0000_i1042" DrawAspect="Content" ObjectID="_1831713992" r:id="rId47"/>
              </w:object>
            </w:r>
          </w:p>
          <w:p w14:paraId="70895D2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6.3-1 Monitoring Limits</w:t>
            </w:r>
          </w:p>
          <w:p w14:paraId="60C83CEB" w14:textId="77777777" w:rsidR="00C63E25" w:rsidRPr="00350027" w:rsidRDefault="00C63E25" w:rsidP="00F33256">
            <w:pPr>
              <w:rPr>
                <w:rFonts w:asciiTheme="minorHAnsi" w:hAnsiTheme="minorHAnsi"/>
                <w:i/>
                <w:iCs/>
              </w:rPr>
            </w:pPr>
          </w:p>
        </w:tc>
      </w:tr>
      <w:tr w:rsidR="00C63E25" w:rsidRPr="00350027" w14:paraId="7C40D83B" w14:textId="77777777" w:rsidTr="00F33256">
        <w:tc>
          <w:tcPr>
            <w:tcW w:w="1559" w:type="dxa"/>
          </w:tcPr>
          <w:p w14:paraId="389BF85A" w14:textId="77777777" w:rsidR="00C63E25" w:rsidRPr="00350027" w:rsidRDefault="00C63E25" w:rsidP="00F33256">
            <w:pPr>
              <w:rPr>
                <w:rFonts w:asciiTheme="minorHAnsi" w:hAnsiTheme="minorHAnsi"/>
                <w:i/>
                <w:iCs/>
              </w:rPr>
            </w:pPr>
          </w:p>
        </w:tc>
        <w:tc>
          <w:tcPr>
            <w:tcW w:w="9320" w:type="dxa"/>
          </w:tcPr>
          <w:p w14:paraId="5293697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7145654" w14:textId="77777777" w:rsidTr="00F33256">
        <w:tc>
          <w:tcPr>
            <w:tcW w:w="1559" w:type="dxa"/>
          </w:tcPr>
          <w:p w14:paraId="5EB45AE0" w14:textId="77777777" w:rsidR="00C63E25" w:rsidRPr="00350027" w:rsidRDefault="00C63E25" w:rsidP="00F33256">
            <w:pPr>
              <w:rPr>
                <w:rFonts w:asciiTheme="minorHAnsi" w:hAnsiTheme="minorHAnsi"/>
                <w:i/>
                <w:iCs/>
              </w:rPr>
            </w:pPr>
          </w:p>
        </w:tc>
        <w:tc>
          <w:tcPr>
            <w:tcW w:w="9320" w:type="dxa"/>
          </w:tcPr>
          <w:p w14:paraId="480F1E9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B1B6E3D" w14:textId="77777777" w:rsidTr="00F33256">
        <w:tc>
          <w:tcPr>
            <w:tcW w:w="1559" w:type="dxa"/>
          </w:tcPr>
          <w:p w14:paraId="32408A17" w14:textId="77777777" w:rsidR="00C63E25" w:rsidRPr="00350027" w:rsidRDefault="00C63E25" w:rsidP="00F33256">
            <w:pPr>
              <w:rPr>
                <w:rFonts w:asciiTheme="minorHAnsi" w:hAnsiTheme="minorHAnsi"/>
                <w:i/>
                <w:iCs/>
              </w:rPr>
            </w:pPr>
          </w:p>
        </w:tc>
        <w:tc>
          <w:tcPr>
            <w:tcW w:w="9320" w:type="dxa"/>
          </w:tcPr>
          <w:p w14:paraId="70FE69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6611951" w14:textId="77777777" w:rsidR="00C63E25" w:rsidRPr="00350027" w:rsidRDefault="00C63E25" w:rsidP="00C63E25">
      <w:pPr>
        <w:rPr>
          <w:rFonts w:asciiTheme="minorHAnsi" w:hAnsiTheme="minorHAnsi"/>
        </w:rPr>
      </w:pPr>
    </w:p>
    <w:p w14:paraId="2614F558" w14:textId="77777777" w:rsidR="00C63E25" w:rsidRPr="00350027" w:rsidRDefault="00C63E25" w:rsidP="00C63E25">
      <w:pPr>
        <w:pStyle w:val="Heading4"/>
        <w:rPr>
          <w:rFonts w:asciiTheme="minorHAnsi" w:hAnsiTheme="minorHAnsi"/>
        </w:rPr>
      </w:pPr>
      <w:r w:rsidRPr="00350027">
        <w:rPr>
          <w:rFonts w:asciiTheme="minorHAnsi" w:hAnsiTheme="minorHAnsi"/>
        </w:rPr>
        <w:t>RH LVDT1 Health Monitor</w:t>
      </w:r>
    </w:p>
    <w:p w14:paraId="0D14FE4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4358E00A" w14:textId="77777777" w:rsidTr="00F33256">
        <w:tc>
          <w:tcPr>
            <w:tcW w:w="1559" w:type="dxa"/>
          </w:tcPr>
          <w:p w14:paraId="796C6E7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MRJ_SCU_STC_SRS_67</w:t>
            </w:r>
          </w:p>
        </w:tc>
        <w:tc>
          <w:tcPr>
            <w:tcW w:w="9320" w:type="dxa"/>
          </w:tcPr>
          <w:p w14:paraId="4FD6C8A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RH LVDT1 Health Monitor status for the RH_LVDT1 channel defined in MRJ_SCU_STC_SRS_59  with a confirmation time of 150ms using the following logic:</w:t>
            </w:r>
          </w:p>
          <w:p w14:paraId="7DDCD7ED" w14:textId="77777777" w:rsidR="00C63E25" w:rsidRPr="00350027" w:rsidRDefault="00C63E25" w:rsidP="00F33256">
            <w:pPr>
              <w:rPr>
                <w:rFonts w:asciiTheme="minorHAnsi" w:hAnsiTheme="minorHAnsi"/>
              </w:rPr>
            </w:pPr>
          </w:p>
          <w:p w14:paraId="1C54ABD1" w14:textId="77777777" w:rsidR="00C63E25" w:rsidRPr="00350027" w:rsidRDefault="00C63E25" w:rsidP="00F33256">
            <w:pPr>
              <w:rPr>
                <w:rFonts w:asciiTheme="minorHAnsi" w:hAnsiTheme="minorHAnsi"/>
              </w:rPr>
            </w:pPr>
            <w:r w:rsidRPr="00350027">
              <w:rPr>
                <w:rFonts w:asciiTheme="minorHAnsi" w:hAnsiTheme="minorHAnsi"/>
              </w:rPr>
              <w:tab/>
              <w:t>IF (RH LVDT1 Health Monitor Status = FALSE)</w:t>
            </w:r>
          </w:p>
          <w:p w14:paraId="77502932" w14:textId="77777777" w:rsidR="00C63E25" w:rsidRPr="00350027" w:rsidRDefault="00C63E25" w:rsidP="00F33256">
            <w:pPr>
              <w:rPr>
                <w:rFonts w:asciiTheme="minorHAnsi" w:hAnsiTheme="minorHAnsi"/>
              </w:rPr>
            </w:pPr>
            <w:r w:rsidRPr="00350027">
              <w:rPr>
                <w:rFonts w:asciiTheme="minorHAnsi" w:hAnsiTheme="minorHAnsi"/>
              </w:rPr>
              <w:tab/>
              <w:t>THEN</w:t>
            </w:r>
          </w:p>
          <w:p w14:paraId="59494CD0" w14:textId="77777777" w:rsidR="00C63E25" w:rsidRPr="00350027" w:rsidRDefault="00C63E25" w:rsidP="00F33256">
            <w:pPr>
              <w:rPr>
                <w:rFonts w:asciiTheme="minorHAnsi" w:hAnsiTheme="minorHAnsi"/>
              </w:rPr>
            </w:pPr>
            <w:r w:rsidRPr="00350027">
              <w:rPr>
                <w:rFonts w:asciiTheme="minorHAnsi" w:hAnsiTheme="minorHAnsi"/>
              </w:rPr>
              <w:tab/>
              <w:t xml:space="preserve">    RH LVDT1 Health Monitor Status = </w:t>
            </w:r>
          </w:p>
          <w:p w14:paraId="6C14A5E5" w14:textId="77777777" w:rsidR="00C63E25" w:rsidRPr="00350027" w:rsidRDefault="00C63E25" w:rsidP="00F33256">
            <w:pPr>
              <w:rPr>
                <w:rFonts w:asciiTheme="minorHAnsi" w:hAnsiTheme="minorHAnsi"/>
              </w:rPr>
            </w:pPr>
            <w:r w:rsidRPr="00350027">
              <w:rPr>
                <w:rFonts w:asciiTheme="minorHAnsi" w:hAnsiTheme="minorHAnsi"/>
              </w:rPr>
              <w:tab/>
              <w:t xml:space="preserve">        ( Va_MAG [RH_LVDT1] &lt; Lower_LVDT_Limit_1 ) OR</w:t>
            </w:r>
          </w:p>
          <w:p w14:paraId="6F2D3654" w14:textId="77777777" w:rsidR="00C63E25" w:rsidRPr="00350027" w:rsidRDefault="00C63E25" w:rsidP="00F33256">
            <w:pPr>
              <w:rPr>
                <w:rFonts w:asciiTheme="minorHAnsi" w:hAnsiTheme="minorHAnsi"/>
              </w:rPr>
            </w:pPr>
            <w:r w:rsidRPr="00350027">
              <w:rPr>
                <w:rFonts w:asciiTheme="minorHAnsi" w:hAnsiTheme="minorHAnsi"/>
              </w:rPr>
              <w:t xml:space="preserve">                    ( Va_MAG [RH_LVDT1] &gt; Upper_LVDT_Limit_1 ) OR </w:t>
            </w:r>
          </w:p>
          <w:p w14:paraId="348A2356" w14:textId="77777777" w:rsidR="00C63E25" w:rsidRPr="00350027" w:rsidRDefault="00C63E25" w:rsidP="00F33256">
            <w:pPr>
              <w:rPr>
                <w:rFonts w:asciiTheme="minorHAnsi" w:hAnsiTheme="minorHAnsi"/>
              </w:rPr>
            </w:pPr>
            <w:r w:rsidRPr="00350027">
              <w:rPr>
                <w:rFonts w:asciiTheme="minorHAnsi" w:hAnsiTheme="minorHAnsi"/>
              </w:rPr>
              <w:t xml:space="preserve">                    ( Vb_MAG [RH_LVDT1] &lt; Lower_LVDT_Limit_1 ) OR </w:t>
            </w:r>
          </w:p>
          <w:p w14:paraId="327A6698" w14:textId="77777777" w:rsidR="00C63E25" w:rsidRPr="00350027" w:rsidRDefault="00C63E25" w:rsidP="00F33256">
            <w:pPr>
              <w:rPr>
                <w:rFonts w:asciiTheme="minorHAnsi" w:hAnsiTheme="minorHAnsi"/>
              </w:rPr>
            </w:pPr>
            <w:r w:rsidRPr="00350027">
              <w:rPr>
                <w:rFonts w:asciiTheme="minorHAnsi" w:hAnsiTheme="minorHAnsi"/>
              </w:rPr>
              <w:t xml:space="preserve">                    ( Vb_MAG [RH_LVDT1] &gt; Upper_LVDT_Limit_1 ) OR</w:t>
            </w:r>
          </w:p>
          <w:p w14:paraId="1CBEB295"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[RH_LVDT1]) &lt; Lower_LVDT_Sum_Limit_1 ) OR</w:t>
            </w:r>
          </w:p>
          <w:p w14:paraId="5AD5BE0B" w14:textId="77777777" w:rsidR="00C63E25" w:rsidRPr="00350027" w:rsidRDefault="00C63E25" w:rsidP="00F33256">
            <w:pPr>
              <w:rPr>
                <w:rFonts w:asciiTheme="minorHAnsi" w:hAnsiTheme="minorHAnsi"/>
              </w:rPr>
            </w:pPr>
            <w:r w:rsidRPr="00350027">
              <w:rPr>
                <w:rFonts w:asciiTheme="minorHAnsi" w:hAnsiTheme="minorHAnsi"/>
              </w:rPr>
              <w:tab/>
              <w:t xml:space="preserve">        ( (SUM_V [RH_LVDT1]) &gt; Upper_LVDT_Sum_Limit_1 )</w:t>
            </w:r>
          </w:p>
          <w:p w14:paraId="54E88383" w14:textId="77777777" w:rsidR="00C63E25" w:rsidRPr="00350027" w:rsidRDefault="00C63E25" w:rsidP="00F33256">
            <w:pPr>
              <w:rPr>
                <w:rFonts w:asciiTheme="minorHAnsi" w:hAnsiTheme="minorHAnsi"/>
              </w:rPr>
            </w:pPr>
            <w:r w:rsidRPr="00350027">
              <w:rPr>
                <w:rFonts w:asciiTheme="minorHAnsi" w:hAnsiTheme="minorHAnsi"/>
              </w:rPr>
              <w:tab/>
              <w:t>ELSE</w:t>
            </w:r>
          </w:p>
          <w:p w14:paraId="770A186C"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5957CD49" w14:textId="77777777" w:rsidR="00C63E25" w:rsidRPr="00350027" w:rsidRDefault="00C63E25" w:rsidP="00F33256">
            <w:pPr>
              <w:rPr>
                <w:rFonts w:asciiTheme="minorHAnsi" w:hAnsiTheme="minorHAnsi"/>
              </w:rPr>
            </w:pPr>
            <w:r w:rsidRPr="00350027">
              <w:rPr>
                <w:rFonts w:asciiTheme="minorHAnsi" w:hAnsiTheme="minorHAnsi"/>
              </w:rPr>
              <w:tab/>
              <w:t>ENDIF</w:t>
            </w:r>
          </w:p>
          <w:p w14:paraId="186B52A6" w14:textId="77777777" w:rsidR="00C63E25" w:rsidRPr="00350027" w:rsidRDefault="00C63E25" w:rsidP="00F33256">
            <w:pPr>
              <w:rPr>
                <w:rFonts w:asciiTheme="minorHAnsi" w:hAnsiTheme="minorHAnsi"/>
              </w:rPr>
            </w:pPr>
          </w:p>
          <w:p w14:paraId="684E57B6"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3125 Hz component magnitudes calculated by MRJ_SCU_STC_SRS_736 for the RH LVDT1 interface and</w:t>
            </w:r>
          </w:p>
          <w:p w14:paraId="2087BDCE"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RH LVDT1 interface</w:t>
            </w:r>
          </w:p>
          <w:p w14:paraId="128955C4" w14:textId="77777777" w:rsidR="00C63E25" w:rsidRPr="00350027" w:rsidRDefault="00C63E25" w:rsidP="00F33256">
            <w:pPr>
              <w:rPr>
                <w:rFonts w:asciiTheme="minorHAnsi" w:hAnsiTheme="minorHAnsi"/>
              </w:rPr>
            </w:pPr>
            <w:r w:rsidRPr="00350027">
              <w:rPr>
                <w:rFonts w:asciiTheme="minorHAnsi" w:hAnsiTheme="minorHAnsi"/>
              </w:rPr>
              <w:t>Lower_LVDT_Limit_1 is defined in MRJ_SCU_STC_SRS_659</w:t>
            </w:r>
          </w:p>
          <w:p w14:paraId="39ABF015" w14:textId="77777777" w:rsidR="00C63E25" w:rsidRPr="00350027" w:rsidRDefault="00C63E25" w:rsidP="00F33256">
            <w:pPr>
              <w:rPr>
                <w:rFonts w:asciiTheme="minorHAnsi" w:hAnsiTheme="minorHAnsi"/>
              </w:rPr>
            </w:pPr>
            <w:r w:rsidRPr="00350027">
              <w:rPr>
                <w:rFonts w:asciiTheme="minorHAnsi" w:hAnsiTheme="minorHAnsi"/>
              </w:rPr>
              <w:t>Upper_LVDT_Limit_1 is defined in MRJ_SCU_STC_SRS_659</w:t>
            </w:r>
          </w:p>
          <w:p w14:paraId="14263218" w14:textId="77777777" w:rsidR="00C63E25" w:rsidRPr="00350027" w:rsidRDefault="00C63E25" w:rsidP="00F33256">
            <w:pPr>
              <w:rPr>
                <w:rFonts w:asciiTheme="minorHAnsi" w:hAnsiTheme="minorHAnsi"/>
              </w:rPr>
            </w:pPr>
            <w:r w:rsidRPr="00350027">
              <w:rPr>
                <w:rFonts w:asciiTheme="minorHAnsi" w:hAnsiTheme="minorHAnsi"/>
              </w:rPr>
              <w:t>Lower_LVDT_Sum_Limit_1 is defined in MRJ_SCU_STC_SRS_659</w:t>
            </w:r>
          </w:p>
          <w:p w14:paraId="185C7BBE" w14:textId="77777777" w:rsidR="00C63E25" w:rsidRPr="00350027" w:rsidRDefault="00C63E25" w:rsidP="00F33256">
            <w:pPr>
              <w:rPr>
                <w:rFonts w:asciiTheme="minorHAnsi" w:hAnsiTheme="minorHAnsi"/>
              </w:rPr>
            </w:pPr>
            <w:r w:rsidRPr="00350027">
              <w:rPr>
                <w:rFonts w:asciiTheme="minorHAnsi" w:hAnsiTheme="minorHAnsi"/>
              </w:rPr>
              <w:t>Upper_LVDT_Sum_Limit_1 is defined in MRJ_SCU_STC_SRS_659</w:t>
            </w:r>
          </w:p>
          <w:p w14:paraId="2F03E444" w14:textId="77777777" w:rsidR="00C63E25" w:rsidRPr="00350027" w:rsidRDefault="00C63E25" w:rsidP="00F33256">
            <w:pPr>
              <w:rPr>
                <w:rFonts w:asciiTheme="minorHAnsi" w:hAnsiTheme="minorHAnsi"/>
                <w:i/>
                <w:iCs/>
              </w:rPr>
            </w:pPr>
          </w:p>
        </w:tc>
      </w:tr>
      <w:tr w:rsidR="00C63E25" w:rsidRPr="00350027" w14:paraId="474D705F" w14:textId="77777777" w:rsidTr="00F33256">
        <w:tc>
          <w:tcPr>
            <w:tcW w:w="1559" w:type="dxa"/>
          </w:tcPr>
          <w:p w14:paraId="4397C995" w14:textId="77777777" w:rsidR="00C63E25" w:rsidRPr="00350027" w:rsidRDefault="00C63E25" w:rsidP="00F33256">
            <w:pPr>
              <w:rPr>
                <w:rFonts w:asciiTheme="minorHAnsi" w:hAnsiTheme="minorHAnsi"/>
                <w:i/>
                <w:iCs/>
              </w:rPr>
            </w:pPr>
          </w:p>
        </w:tc>
        <w:tc>
          <w:tcPr>
            <w:tcW w:w="9320" w:type="dxa"/>
          </w:tcPr>
          <w:p w14:paraId="311D2CD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427B6E8" w14:textId="77777777" w:rsidTr="00F33256">
        <w:tc>
          <w:tcPr>
            <w:tcW w:w="1559" w:type="dxa"/>
          </w:tcPr>
          <w:p w14:paraId="00DCBE90" w14:textId="77777777" w:rsidR="00C63E25" w:rsidRPr="00350027" w:rsidRDefault="00C63E25" w:rsidP="00F33256">
            <w:pPr>
              <w:rPr>
                <w:rFonts w:asciiTheme="minorHAnsi" w:hAnsiTheme="minorHAnsi"/>
                <w:i/>
                <w:iCs/>
              </w:rPr>
            </w:pPr>
          </w:p>
        </w:tc>
        <w:tc>
          <w:tcPr>
            <w:tcW w:w="9320" w:type="dxa"/>
          </w:tcPr>
          <w:p w14:paraId="2F8749D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C446E35" w14:textId="77777777" w:rsidTr="00F33256">
        <w:tc>
          <w:tcPr>
            <w:tcW w:w="1559" w:type="dxa"/>
          </w:tcPr>
          <w:p w14:paraId="32A0E1C6" w14:textId="77777777" w:rsidR="00C63E25" w:rsidRPr="00350027" w:rsidRDefault="00C63E25" w:rsidP="00F33256">
            <w:pPr>
              <w:rPr>
                <w:rFonts w:asciiTheme="minorHAnsi" w:hAnsiTheme="minorHAnsi"/>
                <w:i/>
                <w:iCs/>
              </w:rPr>
            </w:pPr>
          </w:p>
        </w:tc>
        <w:tc>
          <w:tcPr>
            <w:tcW w:w="9320" w:type="dxa"/>
          </w:tcPr>
          <w:p w14:paraId="610231F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844C30A" w14:textId="77777777" w:rsidR="00C63E25" w:rsidRPr="00350027" w:rsidRDefault="00C63E25" w:rsidP="00C63E25">
      <w:pPr>
        <w:rPr>
          <w:rFonts w:asciiTheme="minorHAnsi" w:hAnsiTheme="minorHAnsi"/>
        </w:rPr>
      </w:pPr>
    </w:p>
    <w:p w14:paraId="60FB440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D974FD8" w14:textId="77777777" w:rsidTr="00F33256">
        <w:tc>
          <w:tcPr>
            <w:tcW w:w="1559" w:type="dxa"/>
          </w:tcPr>
          <w:p w14:paraId="226DA1E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MRJ_SCU_STC_SRS_916</w:t>
            </w:r>
          </w:p>
        </w:tc>
        <w:tc>
          <w:tcPr>
            <w:tcW w:w="9320" w:type="dxa"/>
          </w:tcPr>
          <w:p w14:paraId="62E7E65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RH LVDT1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RH_LVDT1 in SACT Logical Level Processing.</w:t>
            </w:r>
          </w:p>
          <w:p w14:paraId="757C7AE2" w14:textId="77777777" w:rsidR="00C63E25" w:rsidRPr="00350027" w:rsidRDefault="00C63E25" w:rsidP="00F33256">
            <w:pPr>
              <w:rPr>
                <w:rFonts w:asciiTheme="minorHAnsi" w:hAnsiTheme="minorHAnsi"/>
              </w:rPr>
            </w:pPr>
          </w:p>
          <w:p w14:paraId="438323CA"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1900E79C"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52C1FC60"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76FBCB42"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34B1A1C2" w14:textId="77777777" w:rsidR="00C63E25" w:rsidRPr="00350027" w:rsidRDefault="00C63E25" w:rsidP="00F33256">
            <w:pPr>
              <w:rPr>
                <w:rFonts w:asciiTheme="minorHAnsi" w:hAnsiTheme="minorHAnsi"/>
                <w:i/>
                <w:iCs/>
              </w:rPr>
            </w:pPr>
          </w:p>
        </w:tc>
      </w:tr>
      <w:tr w:rsidR="00C63E25" w:rsidRPr="00350027" w14:paraId="6CD20D3D" w14:textId="77777777" w:rsidTr="00F33256">
        <w:tc>
          <w:tcPr>
            <w:tcW w:w="1559" w:type="dxa"/>
          </w:tcPr>
          <w:p w14:paraId="50DEC611" w14:textId="77777777" w:rsidR="00C63E25" w:rsidRPr="00350027" w:rsidRDefault="00C63E25" w:rsidP="00F33256">
            <w:pPr>
              <w:rPr>
                <w:rFonts w:asciiTheme="minorHAnsi" w:hAnsiTheme="minorHAnsi"/>
                <w:i/>
                <w:iCs/>
              </w:rPr>
            </w:pPr>
          </w:p>
        </w:tc>
        <w:tc>
          <w:tcPr>
            <w:tcW w:w="9320" w:type="dxa"/>
          </w:tcPr>
          <w:p w14:paraId="0D6167A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B6CC82" w14:textId="77777777" w:rsidTr="00F33256">
        <w:tc>
          <w:tcPr>
            <w:tcW w:w="1559" w:type="dxa"/>
          </w:tcPr>
          <w:p w14:paraId="5152D75E" w14:textId="77777777" w:rsidR="00C63E25" w:rsidRPr="00350027" w:rsidRDefault="00C63E25" w:rsidP="00F33256">
            <w:pPr>
              <w:rPr>
                <w:rFonts w:asciiTheme="minorHAnsi" w:hAnsiTheme="minorHAnsi"/>
                <w:i/>
                <w:iCs/>
              </w:rPr>
            </w:pPr>
          </w:p>
        </w:tc>
        <w:tc>
          <w:tcPr>
            <w:tcW w:w="9320" w:type="dxa"/>
          </w:tcPr>
          <w:p w14:paraId="721D14E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711F2BC" w14:textId="77777777" w:rsidTr="00F33256">
        <w:tc>
          <w:tcPr>
            <w:tcW w:w="1559" w:type="dxa"/>
          </w:tcPr>
          <w:p w14:paraId="5FD0903C" w14:textId="77777777" w:rsidR="00C63E25" w:rsidRPr="00350027" w:rsidRDefault="00C63E25" w:rsidP="00F33256">
            <w:pPr>
              <w:rPr>
                <w:rFonts w:asciiTheme="minorHAnsi" w:hAnsiTheme="minorHAnsi"/>
                <w:i/>
                <w:iCs/>
              </w:rPr>
            </w:pPr>
          </w:p>
        </w:tc>
        <w:tc>
          <w:tcPr>
            <w:tcW w:w="9320" w:type="dxa"/>
          </w:tcPr>
          <w:p w14:paraId="5F3A350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69A0D48" w14:textId="77777777" w:rsidR="00C63E25" w:rsidRPr="00350027" w:rsidRDefault="00C63E25" w:rsidP="00C63E25">
      <w:pPr>
        <w:rPr>
          <w:rFonts w:asciiTheme="minorHAnsi" w:hAnsiTheme="minorHAnsi"/>
        </w:rPr>
      </w:pPr>
    </w:p>
    <w:p w14:paraId="3EFC6E14" w14:textId="77777777" w:rsidR="00C63E25" w:rsidRPr="00350027" w:rsidRDefault="00C63E25" w:rsidP="00C63E25">
      <w:pPr>
        <w:pStyle w:val="Heading4"/>
        <w:rPr>
          <w:rFonts w:asciiTheme="minorHAnsi" w:hAnsiTheme="minorHAnsi"/>
        </w:rPr>
      </w:pPr>
      <w:r w:rsidRPr="00350027">
        <w:rPr>
          <w:rFonts w:asciiTheme="minorHAnsi" w:hAnsiTheme="minorHAnsi"/>
        </w:rPr>
        <w:t>RH LVDT2 Health Monitor</w:t>
      </w:r>
    </w:p>
    <w:p w14:paraId="7517D6D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AA71371" w14:textId="77777777" w:rsidTr="00F33256">
        <w:tc>
          <w:tcPr>
            <w:tcW w:w="1559" w:type="dxa"/>
          </w:tcPr>
          <w:p w14:paraId="2E99232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MRJ_SCU_STC_SRS_566</w:t>
            </w:r>
          </w:p>
        </w:tc>
        <w:tc>
          <w:tcPr>
            <w:tcW w:w="9320" w:type="dxa"/>
          </w:tcPr>
          <w:p w14:paraId="43E6B2E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RH LVDT2 Health Monitor status for the RH_LVDT2 channel defined in MRJ_SCU_STC_SRS_59  with a confirmation time of 150ms using the following logic:</w:t>
            </w:r>
          </w:p>
          <w:p w14:paraId="046983E3" w14:textId="77777777" w:rsidR="00C63E25" w:rsidRPr="00350027" w:rsidRDefault="00C63E25" w:rsidP="00F33256">
            <w:pPr>
              <w:rPr>
                <w:rFonts w:asciiTheme="minorHAnsi" w:hAnsiTheme="minorHAnsi"/>
              </w:rPr>
            </w:pPr>
          </w:p>
          <w:p w14:paraId="5EF551A3" w14:textId="77777777" w:rsidR="00C63E25" w:rsidRPr="00350027" w:rsidRDefault="00C63E25" w:rsidP="00F33256">
            <w:pPr>
              <w:rPr>
                <w:rFonts w:asciiTheme="minorHAnsi" w:hAnsiTheme="minorHAnsi"/>
              </w:rPr>
            </w:pPr>
            <w:r w:rsidRPr="00350027">
              <w:rPr>
                <w:rFonts w:asciiTheme="minorHAnsi" w:hAnsiTheme="minorHAnsi"/>
              </w:rPr>
              <w:tab/>
              <w:t>IF (RH LVDT2 Health Monitor Status = FALSE)</w:t>
            </w:r>
          </w:p>
          <w:p w14:paraId="0449C092" w14:textId="77777777" w:rsidR="00C63E25" w:rsidRPr="00350027" w:rsidRDefault="00C63E25" w:rsidP="00F33256">
            <w:pPr>
              <w:rPr>
                <w:rFonts w:asciiTheme="minorHAnsi" w:hAnsiTheme="minorHAnsi"/>
              </w:rPr>
            </w:pPr>
            <w:r w:rsidRPr="00350027">
              <w:rPr>
                <w:rFonts w:asciiTheme="minorHAnsi" w:hAnsiTheme="minorHAnsi"/>
              </w:rPr>
              <w:tab/>
              <w:t>THEN</w:t>
            </w:r>
          </w:p>
          <w:p w14:paraId="1C6D592A" w14:textId="77777777" w:rsidR="00C63E25" w:rsidRPr="00350027" w:rsidRDefault="00C63E25" w:rsidP="00F33256">
            <w:pPr>
              <w:rPr>
                <w:rFonts w:asciiTheme="minorHAnsi" w:hAnsiTheme="minorHAnsi"/>
              </w:rPr>
            </w:pPr>
            <w:r w:rsidRPr="00350027">
              <w:rPr>
                <w:rFonts w:asciiTheme="minorHAnsi" w:hAnsiTheme="minorHAnsi"/>
              </w:rPr>
              <w:tab/>
              <w:t xml:space="preserve">    RH LVDT2 Health Monitor Status = </w:t>
            </w:r>
          </w:p>
          <w:p w14:paraId="2A02559C" w14:textId="77777777" w:rsidR="00C63E25" w:rsidRPr="00350027" w:rsidRDefault="00C63E25" w:rsidP="00F33256">
            <w:pPr>
              <w:rPr>
                <w:rFonts w:asciiTheme="minorHAnsi" w:hAnsiTheme="minorHAnsi"/>
              </w:rPr>
            </w:pPr>
            <w:r w:rsidRPr="00350027">
              <w:rPr>
                <w:rFonts w:asciiTheme="minorHAnsi" w:hAnsiTheme="minorHAnsi"/>
              </w:rPr>
              <w:tab/>
              <w:t xml:space="preserve">        ( Va_MAG [RH_LVDT2] &lt; Lower_LVDT_Limit_2 ) OR</w:t>
            </w:r>
          </w:p>
          <w:p w14:paraId="369B01BD" w14:textId="77777777" w:rsidR="00C63E25" w:rsidRPr="00350027" w:rsidRDefault="00C63E25" w:rsidP="00F33256">
            <w:pPr>
              <w:rPr>
                <w:rFonts w:asciiTheme="minorHAnsi" w:hAnsiTheme="minorHAnsi"/>
              </w:rPr>
            </w:pPr>
            <w:r w:rsidRPr="00350027">
              <w:rPr>
                <w:rFonts w:asciiTheme="minorHAnsi" w:hAnsiTheme="minorHAnsi"/>
              </w:rPr>
              <w:t xml:space="preserve">                    ( Va_MAG [RH_LVDT2] &gt; Upper_LVDT_Limit_2 ) OR </w:t>
            </w:r>
          </w:p>
          <w:p w14:paraId="739E6EBF" w14:textId="77777777" w:rsidR="00C63E25" w:rsidRPr="00350027" w:rsidRDefault="00C63E25" w:rsidP="00F33256">
            <w:pPr>
              <w:rPr>
                <w:rFonts w:asciiTheme="minorHAnsi" w:hAnsiTheme="minorHAnsi"/>
              </w:rPr>
            </w:pPr>
            <w:r w:rsidRPr="00350027">
              <w:rPr>
                <w:rFonts w:asciiTheme="minorHAnsi" w:hAnsiTheme="minorHAnsi"/>
              </w:rPr>
              <w:t xml:space="preserve">                    ( Vb_MAG [RH_LVDT2] &lt; Lower_LVDT_Limit_2 ) OR </w:t>
            </w:r>
          </w:p>
          <w:p w14:paraId="200B9358" w14:textId="77777777" w:rsidR="00C63E25" w:rsidRPr="00350027" w:rsidRDefault="00C63E25" w:rsidP="00F33256">
            <w:pPr>
              <w:rPr>
                <w:rFonts w:asciiTheme="minorHAnsi" w:hAnsiTheme="minorHAnsi"/>
              </w:rPr>
            </w:pPr>
            <w:r w:rsidRPr="00350027">
              <w:rPr>
                <w:rFonts w:asciiTheme="minorHAnsi" w:hAnsiTheme="minorHAnsi"/>
              </w:rPr>
              <w:t xml:space="preserve">                    ( Vb_MAG [RH_LVDT2] &gt; Upper_LVDT_Limit_2 ) OR</w:t>
            </w:r>
          </w:p>
          <w:p w14:paraId="7720577B"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[RH_LVDT2]) &lt; Lower_LVDT_Sum_Limit_2 ) OR</w:t>
            </w:r>
          </w:p>
          <w:p w14:paraId="2EC8F296" w14:textId="77777777" w:rsidR="00C63E25" w:rsidRPr="00350027" w:rsidRDefault="00C63E25" w:rsidP="00F33256">
            <w:pPr>
              <w:rPr>
                <w:rFonts w:asciiTheme="minorHAnsi" w:hAnsiTheme="minorHAnsi"/>
              </w:rPr>
            </w:pPr>
            <w:r w:rsidRPr="00350027">
              <w:rPr>
                <w:rFonts w:asciiTheme="minorHAnsi" w:hAnsiTheme="minorHAnsi"/>
              </w:rPr>
              <w:tab/>
              <w:t xml:space="preserve">        ( (SUM_V [RH_LVDT2]) &gt; Upper_LVDT_Sum_Limit_2 )</w:t>
            </w:r>
          </w:p>
          <w:p w14:paraId="6E0F235B" w14:textId="77777777" w:rsidR="00C63E25" w:rsidRPr="00350027" w:rsidRDefault="00C63E25" w:rsidP="00F33256">
            <w:pPr>
              <w:rPr>
                <w:rFonts w:asciiTheme="minorHAnsi" w:hAnsiTheme="minorHAnsi"/>
              </w:rPr>
            </w:pPr>
            <w:r w:rsidRPr="00350027">
              <w:rPr>
                <w:rFonts w:asciiTheme="minorHAnsi" w:hAnsiTheme="minorHAnsi"/>
              </w:rPr>
              <w:tab/>
              <w:t>ELSE</w:t>
            </w:r>
          </w:p>
          <w:p w14:paraId="55CC431B"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18375620" w14:textId="77777777" w:rsidR="00C63E25" w:rsidRPr="00350027" w:rsidRDefault="00C63E25" w:rsidP="00F33256">
            <w:pPr>
              <w:rPr>
                <w:rFonts w:asciiTheme="minorHAnsi" w:hAnsiTheme="minorHAnsi"/>
              </w:rPr>
            </w:pPr>
            <w:r w:rsidRPr="00350027">
              <w:rPr>
                <w:rFonts w:asciiTheme="minorHAnsi" w:hAnsiTheme="minorHAnsi"/>
              </w:rPr>
              <w:tab/>
              <w:t>ENDIF</w:t>
            </w:r>
          </w:p>
          <w:p w14:paraId="1DEFD202" w14:textId="77777777" w:rsidR="00C63E25" w:rsidRPr="00350027" w:rsidRDefault="00C63E25" w:rsidP="00F33256">
            <w:pPr>
              <w:rPr>
                <w:rFonts w:asciiTheme="minorHAnsi" w:hAnsiTheme="minorHAnsi"/>
              </w:rPr>
            </w:pPr>
          </w:p>
          <w:p w14:paraId="14585C0A"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3225 Hz component magnitudes calculated by MRJ_SCU_STC_SRS_736 for the RH LVDT2 interface and</w:t>
            </w:r>
          </w:p>
          <w:p w14:paraId="1CCF9FC9"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RH LVDT2 interface</w:t>
            </w:r>
          </w:p>
          <w:p w14:paraId="6431A5AE" w14:textId="77777777" w:rsidR="00C63E25" w:rsidRPr="00350027" w:rsidRDefault="00C63E25" w:rsidP="00F33256">
            <w:pPr>
              <w:rPr>
                <w:rFonts w:asciiTheme="minorHAnsi" w:hAnsiTheme="minorHAnsi"/>
              </w:rPr>
            </w:pPr>
            <w:r w:rsidRPr="00350027">
              <w:rPr>
                <w:rFonts w:asciiTheme="minorHAnsi" w:hAnsiTheme="minorHAnsi"/>
              </w:rPr>
              <w:t>Lower_LVDT_Limit_2 is defined in MRJ_SCU_STC_SRS_659</w:t>
            </w:r>
          </w:p>
          <w:p w14:paraId="5FADDEDF" w14:textId="77777777" w:rsidR="00C63E25" w:rsidRPr="00350027" w:rsidRDefault="00C63E25" w:rsidP="00F33256">
            <w:pPr>
              <w:rPr>
                <w:rFonts w:asciiTheme="minorHAnsi" w:hAnsiTheme="minorHAnsi"/>
              </w:rPr>
            </w:pPr>
            <w:r w:rsidRPr="00350027">
              <w:rPr>
                <w:rFonts w:asciiTheme="minorHAnsi" w:hAnsiTheme="minorHAnsi"/>
              </w:rPr>
              <w:t>Upper_LVDT_Limit_2 is defined in MRJ_SCU_STC_SRS_659</w:t>
            </w:r>
          </w:p>
          <w:p w14:paraId="2C4C08F9" w14:textId="77777777" w:rsidR="00C63E25" w:rsidRPr="00350027" w:rsidRDefault="00C63E25" w:rsidP="00F33256">
            <w:pPr>
              <w:rPr>
                <w:rFonts w:asciiTheme="minorHAnsi" w:hAnsiTheme="minorHAnsi"/>
              </w:rPr>
            </w:pPr>
            <w:r w:rsidRPr="00350027">
              <w:rPr>
                <w:rFonts w:asciiTheme="minorHAnsi" w:hAnsiTheme="minorHAnsi"/>
              </w:rPr>
              <w:t>Lower_LVDT_Sum_Limit_2 is defined in MRJ_SCU_STC_SRS_659</w:t>
            </w:r>
          </w:p>
          <w:p w14:paraId="7C010AE0" w14:textId="77777777" w:rsidR="00C63E25" w:rsidRPr="00350027" w:rsidRDefault="00C63E25" w:rsidP="00F33256">
            <w:pPr>
              <w:rPr>
                <w:rFonts w:asciiTheme="minorHAnsi" w:hAnsiTheme="minorHAnsi"/>
              </w:rPr>
            </w:pPr>
            <w:r w:rsidRPr="00350027">
              <w:rPr>
                <w:rFonts w:asciiTheme="minorHAnsi" w:hAnsiTheme="minorHAnsi"/>
              </w:rPr>
              <w:t>Upper_LVDT_Sum_Limit_2 is defined in MRJ_SCU_STC_SRS_659</w:t>
            </w:r>
          </w:p>
          <w:p w14:paraId="4F0B2C15" w14:textId="77777777" w:rsidR="00C63E25" w:rsidRPr="00350027" w:rsidRDefault="00C63E25" w:rsidP="00F33256">
            <w:pPr>
              <w:rPr>
                <w:rFonts w:asciiTheme="minorHAnsi" w:hAnsiTheme="minorHAnsi"/>
                <w:i/>
                <w:iCs/>
              </w:rPr>
            </w:pPr>
          </w:p>
        </w:tc>
      </w:tr>
      <w:tr w:rsidR="00C63E25" w:rsidRPr="00350027" w14:paraId="3337E5A6" w14:textId="77777777" w:rsidTr="00F33256">
        <w:tc>
          <w:tcPr>
            <w:tcW w:w="1559" w:type="dxa"/>
          </w:tcPr>
          <w:p w14:paraId="76A1D2E1" w14:textId="77777777" w:rsidR="00C63E25" w:rsidRPr="00350027" w:rsidRDefault="00C63E25" w:rsidP="00F33256">
            <w:pPr>
              <w:rPr>
                <w:rFonts w:asciiTheme="minorHAnsi" w:hAnsiTheme="minorHAnsi"/>
                <w:i/>
                <w:iCs/>
              </w:rPr>
            </w:pPr>
          </w:p>
        </w:tc>
        <w:tc>
          <w:tcPr>
            <w:tcW w:w="9320" w:type="dxa"/>
          </w:tcPr>
          <w:p w14:paraId="3923F34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2494756" w14:textId="77777777" w:rsidTr="00F33256">
        <w:tc>
          <w:tcPr>
            <w:tcW w:w="1559" w:type="dxa"/>
          </w:tcPr>
          <w:p w14:paraId="0271CD67" w14:textId="77777777" w:rsidR="00C63E25" w:rsidRPr="00350027" w:rsidRDefault="00C63E25" w:rsidP="00F33256">
            <w:pPr>
              <w:rPr>
                <w:rFonts w:asciiTheme="minorHAnsi" w:hAnsiTheme="minorHAnsi"/>
                <w:i/>
                <w:iCs/>
              </w:rPr>
            </w:pPr>
          </w:p>
        </w:tc>
        <w:tc>
          <w:tcPr>
            <w:tcW w:w="9320" w:type="dxa"/>
          </w:tcPr>
          <w:p w14:paraId="62E18F7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98323D6" w14:textId="77777777" w:rsidTr="00F33256">
        <w:tc>
          <w:tcPr>
            <w:tcW w:w="1559" w:type="dxa"/>
          </w:tcPr>
          <w:p w14:paraId="504271D4" w14:textId="77777777" w:rsidR="00C63E25" w:rsidRPr="00350027" w:rsidRDefault="00C63E25" w:rsidP="00F33256">
            <w:pPr>
              <w:rPr>
                <w:rFonts w:asciiTheme="minorHAnsi" w:hAnsiTheme="minorHAnsi"/>
                <w:i/>
                <w:iCs/>
              </w:rPr>
            </w:pPr>
          </w:p>
        </w:tc>
        <w:tc>
          <w:tcPr>
            <w:tcW w:w="9320" w:type="dxa"/>
          </w:tcPr>
          <w:p w14:paraId="2015A5B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02B816" w14:textId="77777777" w:rsidR="00C63E25" w:rsidRPr="00350027" w:rsidRDefault="00C63E25" w:rsidP="00C63E25">
      <w:pPr>
        <w:rPr>
          <w:rFonts w:asciiTheme="minorHAnsi" w:hAnsiTheme="minorHAnsi"/>
        </w:rPr>
      </w:pPr>
    </w:p>
    <w:p w14:paraId="7E5CFAD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7346E46" w14:textId="77777777" w:rsidTr="00F33256">
        <w:tc>
          <w:tcPr>
            <w:tcW w:w="1559" w:type="dxa"/>
          </w:tcPr>
          <w:p w14:paraId="500FAB3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MRJ_SCU_STC_SRS_917</w:t>
            </w:r>
          </w:p>
        </w:tc>
        <w:tc>
          <w:tcPr>
            <w:tcW w:w="9320" w:type="dxa"/>
          </w:tcPr>
          <w:p w14:paraId="04288EA4"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RH LVDT2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RH_LVDT2 in SACT Logical Level Processing.</w:t>
            </w:r>
          </w:p>
          <w:p w14:paraId="22F4D065" w14:textId="77777777" w:rsidR="00C63E25" w:rsidRPr="00350027" w:rsidRDefault="00C63E25" w:rsidP="00F33256">
            <w:pPr>
              <w:rPr>
                <w:rFonts w:asciiTheme="minorHAnsi" w:hAnsiTheme="minorHAnsi"/>
              </w:rPr>
            </w:pPr>
          </w:p>
          <w:p w14:paraId="24EB699E"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763F8B57"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7ED18A9A"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47BF3BD8"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0E6797BA" w14:textId="77777777" w:rsidR="00C63E25" w:rsidRPr="00350027" w:rsidRDefault="00C63E25" w:rsidP="00F33256">
            <w:pPr>
              <w:rPr>
                <w:rFonts w:asciiTheme="minorHAnsi" w:hAnsiTheme="minorHAnsi"/>
                <w:i/>
                <w:iCs/>
              </w:rPr>
            </w:pPr>
          </w:p>
        </w:tc>
      </w:tr>
      <w:tr w:rsidR="00C63E25" w:rsidRPr="00350027" w14:paraId="2DF5B272" w14:textId="77777777" w:rsidTr="00F33256">
        <w:tc>
          <w:tcPr>
            <w:tcW w:w="1559" w:type="dxa"/>
          </w:tcPr>
          <w:p w14:paraId="717733A4" w14:textId="77777777" w:rsidR="00C63E25" w:rsidRPr="00350027" w:rsidRDefault="00C63E25" w:rsidP="00F33256">
            <w:pPr>
              <w:rPr>
                <w:rFonts w:asciiTheme="minorHAnsi" w:hAnsiTheme="minorHAnsi"/>
                <w:i/>
                <w:iCs/>
              </w:rPr>
            </w:pPr>
          </w:p>
        </w:tc>
        <w:tc>
          <w:tcPr>
            <w:tcW w:w="9320" w:type="dxa"/>
          </w:tcPr>
          <w:p w14:paraId="05050DF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6D5C7E1" w14:textId="77777777" w:rsidTr="00F33256">
        <w:tc>
          <w:tcPr>
            <w:tcW w:w="1559" w:type="dxa"/>
          </w:tcPr>
          <w:p w14:paraId="45CB809A" w14:textId="77777777" w:rsidR="00C63E25" w:rsidRPr="00350027" w:rsidRDefault="00C63E25" w:rsidP="00F33256">
            <w:pPr>
              <w:rPr>
                <w:rFonts w:asciiTheme="minorHAnsi" w:hAnsiTheme="minorHAnsi"/>
                <w:i/>
                <w:iCs/>
              </w:rPr>
            </w:pPr>
          </w:p>
        </w:tc>
        <w:tc>
          <w:tcPr>
            <w:tcW w:w="9320" w:type="dxa"/>
          </w:tcPr>
          <w:p w14:paraId="2B116ED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F2695F7" w14:textId="77777777" w:rsidTr="00F33256">
        <w:tc>
          <w:tcPr>
            <w:tcW w:w="1559" w:type="dxa"/>
          </w:tcPr>
          <w:p w14:paraId="6261EF28" w14:textId="77777777" w:rsidR="00C63E25" w:rsidRPr="00350027" w:rsidRDefault="00C63E25" w:rsidP="00F33256">
            <w:pPr>
              <w:rPr>
                <w:rFonts w:asciiTheme="minorHAnsi" w:hAnsiTheme="minorHAnsi"/>
                <w:i/>
                <w:iCs/>
              </w:rPr>
            </w:pPr>
          </w:p>
        </w:tc>
        <w:tc>
          <w:tcPr>
            <w:tcW w:w="9320" w:type="dxa"/>
          </w:tcPr>
          <w:p w14:paraId="6220CB5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653DCC7" w14:textId="77777777" w:rsidR="00C63E25" w:rsidRPr="00350027" w:rsidRDefault="00C63E25" w:rsidP="00C63E25">
      <w:pPr>
        <w:rPr>
          <w:rFonts w:asciiTheme="minorHAnsi" w:hAnsiTheme="minorHAnsi"/>
        </w:rPr>
      </w:pPr>
    </w:p>
    <w:p w14:paraId="7A499309"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739AAAD1" w14:textId="77777777" w:rsidR="00C63E25" w:rsidRPr="00350027" w:rsidRDefault="00C63E25" w:rsidP="00C63E25">
      <w:pPr>
        <w:pStyle w:val="Heading4"/>
        <w:rPr>
          <w:rFonts w:asciiTheme="minorHAnsi" w:hAnsiTheme="minorHAnsi"/>
        </w:rPr>
      </w:pPr>
      <w:r w:rsidRPr="00350027">
        <w:rPr>
          <w:rFonts w:asciiTheme="minorHAnsi" w:hAnsiTheme="minorHAnsi"/>
        </w:rPr>
        <w:t>RH LVDT1 and RH LVDT2 Reasonableness Check Monitor</w:t>
      </w:r>
    </w:p>
    <w:p w14:paraId="0F97F92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1C83FEA" w14:textId="77777777" w:rsidTr="00F33256">
        <w:tc>
          <w:tcPr>
            <w:tcW w:w="1559" w:type="dxa"/>
          </w:tcPr>
          <w:p w14:paraId="543E364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MRJ_SCU_STC_SRS_572</w:t>
            </w:r>
          </w:p>
        </w:tc>
        <w:tc>
          <w:tcPr>
            <w:tcW w:w="9320" w:type="dxa"/>
          </w:tcPr>
          <w:p w14:paraId="71B5AF0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status of the monitor using the following logic:</w:t>
            </w:r>
          </w:p>
          <w:p w14:paraId="62080923" w14:textId="77777777" w:rsidR="00C63E25" w:rsidRPr="00350027" w:rsidRDefault="00C63E25" w:rsidP="00F33256">
            <w:pPr>
              <w:rPr>
                <w:rFonts w:asciiTheme="minorHAnsi" w:hAnsiTheme="minorHAnsi"/>
              </w:rPr>
            </w:pPr>
          </w:p>
          <w:p w14:paraId="69537814" w14:textId="77777777" w:rsidR="00C63E25" w:rsidRPr="00350027" w:rsidRDefault="00C63E25" w:rsidP="00F33256">
            <w:pPr>
              <w:rPr>
                <w:rFonts w:asciiTheme="minorHAnsi" w:hAnsiTheme="minorHAnsi"/>
              </w:rPr>
            </w:pPr>
            <w:r w:rsidRPr="00350027">
              <w:rPr>
                <w:rFonts w:asciiTheme="minorHAnsi" w:hAnsiTheme="minorHAnsi"/>
              </w:rPr>
              <w:tab/>
              <w:t>IF (RH LVDT1 and RH LVDT2 Reasonableness Check Monitor Status = FALSE) THEN</w:t>
            </w:r>
          </w:p>
          <w:p w14:paraId="4232747A" w14:textId="77777777" w:rsidR="00C63E25" w:rsidRPr="00350027" w:rsidRDefault="00C63E25" w:rsidP="00F33256">
            <w:pPr>
              <w:rPr>
                <w:rFonts w:asciiTheme="minorHAnsi" w:hAnsiTheme="minorHAnsi"/>
              </w:rPr>
            </w:pPr>
          </w:p>
          <w:p w14:paraId="24AB44AA" w14:textId="77777777" w:rsidR="00C63E25" w:rsidRPr="00350027" w:rsidRDefault="00C63E25" w:rsidP="00F33256">
            <w:pPr>
              <w:rPr>
                <w:rFonts w:asciiTheme="minorHAnsi" w:hAnsiTheme="minorHAnsi"/>
              </w:rPr>
            </w:pPr>
            <w:r w:rsidRPr="00350027">
              <w:rPr>
                <w:rFonts w:asciiTheme="minorHAnsi" w:hAnsiTheme="minorHAnsi"/>
              </w:rPr>
              <w:tab/>
              <w:t xml:space="preserve">      IF (RH LVDT1 Health Monitor status = TRUE) OR</w:t>
            </w:r>
          </w:p>
          <w:p w14:paraId="5975E727" w14:textId="77777777" w:rsidR="00C63E25" w:rsidRPr="00350027" w:rsidRDefault="00C63E25" w:rsidP="00F33256">
            <w:pPr>
              <w:rPr>
                <w:rFonts w:asciiTheme="minorHAnsi" w:hAnsiTheme="minorHAnsi"/>
              </w:rPr>
            </w:pPr>
            <w:r w:rsidRPr="00350027">
              <w:rPr>
                <w:rFonts w:asciiTheme="minorHAnsi" w:hAnsiTheme="minorHAnsi"/>
              </w:rPr>
              <w:tab/>
              <w:t xml:space="preserve">          (RH LVDT2 Health Monitor status = TRUE) THEN</w:t>
            </w:r>
          </w:p>
          <w:p w14:paraId="1B31A241" w14:textId="77777777" w:rsidR="00C63E25" w:rsidRPr="00350027" w:rsidRDefault="00C63E25" w:rsidP="00F33256">
            <w:pPr>
              <w:rPr>
                <w:rFonts w:asciiTheme="minorHAnsi" w:hAnsiTheme="minorHAnsi"/>
              </w:rPr>
            </w:pPr>
            <w:r w:rsidRPr="00350027">
              <w:rPr>
                <w:rFonts w:asciiTheme="minorHAnsi" w:hAnsiTheme="minorHAnsi"/>
              </w:rPr>
              <w:t xml:space="preserve">                              ( The evaluation of the monitor is Inhibited )</w:t>
            </w:r>
          </w:p>
          <w:p w14:paraId="5A2A5E5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RH LVDT1 and RH LVDT2 Reasonableness Check Monitor Status = FALSE</w:t>
            </w:r>
          </w:p>
          <w:p w14:paraId="267241CB"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0852CAD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with a confirmation time of 200ms </w:t>
            </w:r>
          </w:p>
          <w:p w14:paraId="6B3C2F2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RH LVDT1 and RH LVDT2 Reasonableness Check Monitor Status =</w:t>
            </w:r>
          </w:p>
          <w:p w14:paraId="7EEA134E"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 xml:space="preserve">Absolute( Ratiometric_Position[RH_LVDT1] </w:t>
            </w:r>
          </w:p>
          <w:p w14:paraId="74F3884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 Ratiometric_Position[RH_LVDT2] ) &gt; LVDT_Ratio_Diff_Limit</w:t>
            </w:r>
          </w:p>
          <w:p w14:paraId="3DBEF543"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61D3E879" w14:textId="77777777" w:rsidR="00C63E25" w:rsidRPr="00350027" w:rsidRDefault="00C63E25" w:rsidP="00F33256">
            <w:pPr>
              <w:rPr>
                <w:rFonts w:asciiTheme="minorHAnsi" w:hAnsiTheme="minorHAnsi"/>
              </w:rPr>
            </w:pPr>
            <w:r w:rsidRPr="00350027">
              <w:rPr>
                <w:rFonts w:asciiTheme="minorHAnsi" w:hAnsiTheme="minorHAnsi"/>
              </w:rPr>
              <w:t>ELSE</w:t>
            </w:r>
          </w:p>
          <w:p w14:paraId="198A61B2"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6CD2A72E" w14:textId="77777777" w:rsidR="00C63E25" w:rsidRPr="00350027" w:rsidRDefault="00C63E25" w:rsidP="00F33256">
            <w:pPr>
              <w:rPr>
                <w:rFonts w:asciiTheme="minorHAnsi" w:hAnsiTheme="minorHAnsi"/>
              </w:rPr>
            </w:pPr>
            <w:r w:rsidRPr="00350027">
              <w:rPr>
                <w:rFonts w:asciiTheme="minorHAnsi" w:hAnsiTheme="minorHAnsi"/>
              </w:rPr>
              <w:t>ENDIF</w:t>
            </w:r>
          </w:p>
          <w:p w14:paraId="68646E6B" w14:textId="77777777" w:rsidR="00C63E25" w:rsidRPr="00350027" w:rsidRDefault="00C63E25" w:rsidP="00F33256">
            <w:pPr>
              <w:rPr>
                <w:rFonts w:asciiTheme="minorHAnsi" w:hAnsiTheme="minorHAnsi"/>
              </w:rPr>
            </w:pPr>
          </w:p>
          <w:p w14:paraId="6FECEF7C" w14:textId="77777777" w:rsidR="00C63E25" w:rsidRPr="00350027" w:rsidRDefault="00C63E25" w:rsidP="00F33256">
            <w:pPr>
              <w:rPr>
                <w:rFonts w:asciiTheme="minorHAnsi" w:hAnsiTheme="minorHAnsi"/>
              </w:rPr>
            </w:pPr>
            <w:r w:rsidRPr="00350027">
              <w:rPr>
                <w:rFonts w:asciiTheme="minorHAnsi" w:hAnsiTheme="minorHAnsi"/>
              </w:rPr>
              <w:t>Where Ratiometric_Position is defined in MRJ_SCU_STC_SRS_65</w:t>
            </w:r>
          </w:p>
          <w:p w14:paraId="6FAC6879" w14:textId="77777777" w:rsidR="00C63E25" w:rsidRPr="00350027" w:rsidRDefault="00C63E25" w:rsidP="00F33256">
            <w:pPr>
              <w:rPr>
                <w:rFonts w:asciiTheme="minorHAnsi" w:hAnsiTheme="minorHAnsi"/>
              </w:rPr>
            </w:pPr>
            <w:r w:rsidRPr="00350027">
              <w:rPr>
                <w:rFonts w:asciiTheme="minorHAnsi" w:hAnsiTheme="minorHAnsi"/>
              </w:rPr>
              <w:t>LVDT_Ratio_Diff_Limit is defined in MRJ_SCU_STC_SRS_659</w:t>
            </w:r>
          </w:p>
          <w:p w14:paraId="4430D0AF" w14:textId="77777777" w:rsidR="00C63E25" w:rsidRPr="00350027" w:rsidRDefault="00C63E25" w:rsidP="00F33256">
            <w:pPr>
              <w:rPr>
                <w:rFonts w:asciiTheme="minorHAnsi" w:hAnsiTheme="minorHAnsi"/>
              </w:rPr>
            </w:pPr>
            <w:r w:rsidRPr="00350027">
              <w:rPr>
                <w:rFonts w:asciiTheme="minorHAnsi" w:hAnsiTheme="minorHAnsi"/>
              </w:rPr>
              <w:t>RH_LVDT1 and RH_LVDT2 are channels defined in MRJ_SCU_STC_SRS_59</w:t>
            </w:r>
          </w:p>
          <w:p w14:paraId="1FC2A49D" w14:textId="77777777" w:rsidR="00C63E25" w:rsidRPr="00350027" w:rsidRDefault="00C63E25" w:rsidP="00F33256">
            <w:pPr>
              <w:rPr>
                <w:rFonts w:asciiTheme="minorHAnsi" w:hAnsiTheme="minorHAnsi"/>
              </w:rPr>
            </w:pPr>
            <w:r w:rsidRPr="00350027">
              <w:rPr>
                <w:rFonts w:asciiTheme="minorHAnsi" w:hAnsiTheme="minorHAnsi"/>
              </w:rPr>
              <w:t>RH LVDT1 Health Monitor is defined in MRJ_SCU_STC_SRS_67</w:t>
            </w:r>
          </w:p>
          <w:p w14:paraId="0931E91D" w14:textId="77777777" w:rsidR="00C63E25" w:rsidRPr="00350027" w:rsidRDefault="00C63E25" w:rsidP="00F33256">
            <w:pPr>
              <w:rPr>
                <w:rFonts w:asciiTheme="minorHAnsi" w:hAnsiTheme="minorHAnsi"/>
              </w:rPr>
            </w:pPr>
            <w:r w:rsidRPr="00350027">
              <w:rPr>
                <w:rFonts w:asciiTheme="minorHAnsi" w:hAnsiTheme="minorHAnsi"/>
              </w:rPr>
              <w:t>RH LVDT2 Health Monitor is defined in MRJ_SCU_STC_SRS_566</w:t>
            </w:r>
          </w:p>
          <w:p w14:paraId="5AC8BB5A" w14:textId="77777777" w:rsidR="00C63E25" w:rsidRPr="00350027" w:rsidRDefault="00C63E25" w:rsidP="00F33256">
            <w:pPr>
              <w:rPr>
                <w:rFonts w:asciiTheme="minorHAnsi" w:hAnsiTheme="minorHAnsi"/>
                <w:i/>
                <w:iCs/>
              </w:rPr>
            </w:pPr>
          </w:p>
        </w:tc>
      </w:tr>
      <w:tr w:rsidR="00C63E25" w:rsidRPr="00350027" w14:paraId="79F92011" w14:textId="77777777" w:rsidTr="00F33256">
        <w:tc>
          <w:tcPr>
            <w:tcW w:w="1559" w:type="dxa"/>
          </w:tcPr>
          <w:p w14:paraId="5A48D424" w14:textId="77777777" w:rsidR="00C63E25" w:rsidRPr="00350027" w:rsidRDefault="00C63E25" w:rsidP="00F33256">
            <w:pPr>
              <w:rPr>
                <w:rFonts w:asciiTheme="minorHAnsi" w:hAnsiTheme="minorHAnsi"/>
                <w:i/>
                <w:iCs/>
              </w:rPr>
            </w:pPr>
          </w:p>
        </w:tc>
        <w:tc>
          <w:tcPr>
            <w:tcW w:w="9320" w:type="dxa"/>
          </w:tcPr>
          <w:p w14:paraId="36FF44A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DF9D70B" w14:textId="77777777" w:rsidTr="00F33256">
        <w:tc>
          <w:tcPr>
            <w:tcW w:w="1559" w:type="dxa"/>
          </w:tcPr>
          <w:p w14:paraId="655019DE" w14:textId="77777777" w:rsidR="00C63E25" w:rsidRPr="00350027" w:rsidRDefault="00C63E25" w:rsidP="00F33256">
            <w:pPr>
              <w:rPr>
                <w:rFonts w:asciiTheme="minorHAnsi" w:hAnsiTheme="minorHAnsi"/>
                <w:i/>
                <w:iCs/>
              </w:rPr>
            </w:pPr>
          </w:p>
        </w:tc>
        <w:tc>
          <w:tcPr>
            <w:tcW w:w="9320" w:type="dxa"/>
          </w:tcPr>
          <w:p w14:paraId="4CFD56D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96FB8E9" w14:textId="77777777" w:rsidTr="00F33256">
        <w:tc>
          <w:tcPr>
            <w:tcW w:w="1559" w:type="dxa"/>
          </w:tcPr>
          <w:p w14:paraId="64BB7F69" w14:textId="77777777" w:rsidR="00C63E25" w:rsidRPr="00350027" w:rsidRDefault="00C63E25" w:rsidP="00F33256">
            <w:pPr>
              <w:rPr>
                <w:rFonts w:asciiTheme="minorHAnsi" w:hAnsiTheme="minorHAnsi"/>
                <w:i/>
                <w:iCs/>
              </w:rPr>
            </w:pPr>
          </w:p>
        </w:tc>
        <w:tc>
          <w:tcPr>
            <w:tcW w:w="9320" w:type="dxa"/>
          </w:tcPr>
          <w:p w14:paraId="0813C4C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E15C791" w14:textId="77777777" w:rsidR="00C63E25" w:rsidRPr="00350027" w:rsidRDefault="00C63E25" w:rsidP="00C63E25">
      <w:pPr>
        <w:rPr>
          <w:rFonts w:asciiTheme="minorHAnsi" w:hAnsiTheme="minorHAnsi"/>
        </w:rPr>
      </w:pPr>
    </w:p>
    <w:p w14:paraId="3495E88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3CB7155" w14:textId="77777777" w:rsidTr="00F33256">
        <w:tc>
          <w:tcPr>
            <w:tcW w:w="1559" w:type="dxa"/>
          </w:tcPr>
          <w:p w14:paraId="76058D1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MRJ_SCU_STC_SRS_941</w:t>
            </w:r>
          </w:p>
        </w:tc>
        <w:tc>
          <w:tcPr>
            <w:tcW w:w="9320" w:type="dxa"/>
          </w:tcPr>
          <w:p w14:paraId="4E032265"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RH LVDT1 and RH LVDT2 Reasonableness Check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in SACT Logical Level Processing.</w:t>
            </w:r>
          </w:p>
          <w:p w14:paraId="694B5195" w14:textId="77777777" w:rsidR="00C63E25" w:rsidRPr="00350027" w:rsidRDefault="00C63E25" w:rsidP="00F33256">
            <w:pPr>
              <w:rPr>
                <w:rFonts w:asciiTheme="minorHAnsi" w:hAnsiTheme="minorHAnsi"/>
              </w:rPr>
            </w:pPr>
          </w:p>
          <w:p w14:paraId="0985B99E"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6A2E98DE"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18AB7EE0"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062F2561"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59B9B116" w14:textId="77777777" w:rsidR="00C63E25" w:rsidRPr="00350027" w:rsidRDefault="00C63E25" w:rsidP="00F33256">
            <w:pPr>
              <w:rPr>
                <w:rFonts w:asciiTheme="minorHAnsi" w:hAnsiTheme="minorHAnsi"/>
                <w:i/>
                <w:iCs/>
              </w:rPr>
            </w:pPr>
          </w:p>
        </w:tc>
      </w:tr>
      <w:tr w:rsidR="00C63E25" w:rsidRPr="00350027" w14:paraId="7A759DC7" w14:textId="77777777" w:rsidTr="00F33256">
        <w:tc>
          <w:tcPr>
            <w:tcW w:w="1559" w:type="dxa"/>
          </w:tcPr>
          <w:p w14:paraId="6EC7A9A2" w14:textId="77777777" w:rsidR="00C63E25" w:rsidRPr="00350027" w:rsidRDefault="00C63E25" w:rsidP="00F33256">
            <w:pPr>
              <w:rPr>
                <w:rFonts w:asciiTheme="minorHAnsi" w:hAnsiTheme="minorHAnsi"/>
                <w:i/>
                <w:iCs/>
              </w:rPr>
            </w:pPr>
          </w:p>
        </w:tc>
        <w:tc>
          <w:tcPr>
            <w:tcW w:w="9320" w:type="dxa"/>
          </w:tcPr>
          <w:p w14:paraId="7CC3B14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9DE5EC" w14:textId="77777777" w:rsidTr="00F33256">
        <w:tc>
          <w:tcPr>
            <w:tcW w:w="1559" w:type="dxa"/>
          </w:tcPr>
          <w:p w14:paraId="0D32CE29" w14:textId="77777777" w:rsidR="00C63E25" w:rsidRPr="00350027" w:rsidRDefault="00C63E25" w:rsidP="00F33256">
            <w:pPr>
              <w:rPr>
                <w:rFonts w:asciiTheme="minorHAnsi" w:hAnsiTheme="minorHAnsi"/>
                <w:i/>
                <w:iCs/>
              </w:rPr>
            </w:pPr>
          </w:p>
        </w:tc>
        <w:tc>
          <w:tcPr>
            <w:tcW w:w="9320" w:type="dxa"/>
          </w:tcPr>
          <w:p w14:paraId="711BBFE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D7ABF9B" w14:textId="77777777" w:rsidTr="00F33256">
        <w:tc>
          <w:tcPr>
            <w:tcW w:w="1559" w:type="dxa"/>
          </w:tcPr>
          <w:p w14:paraId="548A62E1" w14:textId="77777777" w:rsidR="00C63E25" w:rsidRPr="00350027" w:rsidRDefault="00C63E25" w:rsidP="00F33256">
            <w:pPr>
              <w:rPr>
                <w:rFonts w:asciiTheme="minorHAnsi" w:hAnsiTheme="minorHAnsi"/>
                <w:i/>
                <w:iCs/>
              </w:rPr>
            </w:pPr>
          </w:p>
        </w:tc>
        <w:tc>
          <w:tcPr>
            <w:tcW w:w="9320" w:type="dxa"/>
          </w:tcPr>
          <w:p w14:paraId="5C002AE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9154F10" w14:textId="77777777" w:rsidR="00C63E25" w:rsidRPr="00350027" w:rsidRDefault="00C63E25" w:rsidP="00C63E25">
      <w:pPr>
        <w:rPr>
          <w:rFonts w:asciiTheme="minorHAnsi" w:hAnsiTheme="minorHAnsi"/>
        </w:rPr>
      </w:pPr>
    </w:p>
    <w:p w14:paraId="0186E3AC" w14:textId="77777777" w:rsidR="00C63E25" w:rsidRPr="00350027" w:rsidRDefault="00C63E25" w:rsidP="00C63E25">
      <w:pPr>
        <w:pStyle w:val="Heading4"/>
        <w:rPr>
          <w:rFonts w:asciiTheme="minorHAnsi" w:hAnsiTheme="minorHAnsi"/>
        </w:rPr>
      </w:pPr>
      <w:r w:rsidRPr="00350027">
        <w:rPr>
          <w:rFonts w:asciiTheme="minorHAnsi" w:hAnsiTheme="minorHAnsi"/>
        </w:rPr>
        <w:t>LH LVDT1 Health Monitor</w:t>
      </w:r>
    </w:p>
    <w:p w14:paraId="2ED8DC3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E5737DB" w14:textId="77777777" w:rsidTr="00F33256">
        <w:tc>
          <w:tcPr>
            <w:tcW w:w="1559" w:type="dxa"/>
          </w:tcPr>
          <w:p w14:paraId="5084A2D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MRJ_SCU_STC_SRS_567</w:t>
            </w:r>
          </w:p>
        </w:tc>
        <w:tc>
          <w:tcPr>
            <w:tcW w:w="9320" w:type="dxa"/>
          </w:tcPr>
          <w:p w14:paraId="0B68D3D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LH LVDT1 Health Monitor status for the LH_LVDT1 channel defined in MRJ_SCU_STC_SRS_59  with a confirmation time of 150ms using the following logic:</w:t>
            </w:r>
          </w:p>
          <w:p w14:paraId="4F929459" w14:textId="77777777" w:rsidR="00C63E25" w:rsidRPr="00350027" w:rsidRDefault="00C63E25" w:rsidP="00F33256">
            <w:pPr>
              <w:rPr>
                <w:rFonts w:asciiTheme="minorHAnsi" w:hAnsiTheme="minorHAnsi"/>
              </w:rPr>
            </w:pPr>
          </w:p>
          <w:p w14:paraId="4552069A" w14:textId="77777777" w:rsidR="00C63E25" w:rsidRPr="00350027" w:rsidRDefault="00C63E25" w:rsidP="00F33256">
            <w:pPr>
              <w:rPr>
                <w:rFonts w:asciiTheme="minorHAnsi" w:hAnsiTheme="minorHAnsi"/>
              </w:rPr>
            </w:pPr>
            <w:r w:rsidRPr="00350027">
              <w:rPr>
                <w:rFonts w:asciiTheme="minorHAnsi" w:hAnsiTheme="minorHAnsi"/>
              </w:rPr>
              <w:tab/>
              <w:t>IF LH LVDT1 Health Monitor Status = FALSE</w:t>
            </w:r>
          </w:p>
          <w:p w14:paraId="76D42DD7" w14:textId="77777777" w:rsidR="00C63E25" w:rsidRPr="00350027" w:rsidRDefault="00C63E25" w:rsidP="00F33256">
            <w:pPr>
              <w:rPr>
                <w:rFonts w:asciiTheme="minorHAnsi" w:hAnsiTheme="minorHAnsi"/>
              </w:rPr>
            </w:pPr>
            <w:r w:rsidRPr="00350027">
              <w:rPr>
                <w:rFonts w:asciiTheme="minorHAnsi" w:hAnsiTheme="minorHAnsi"/>
              </w:rPr>
              <w:tab/>
              <w:t>THEN</w:t>
            </w:r>
          </w:p>
          <w:p w14:paraId="44EF8086" w14:textId="77777777" w:rsidR="00C63E25" w:rsidRPr="00350027" w:rsidRDefault="00C63E25" w:rsidP="00F33256">
            <w:pPr>
              <w:rPr>
                <w:rFonts w:asciiTheme="minorHAnsi" w:hAnsiTheme="minorHAnsi"/>
              </w:rPr>
            </w:pPr>
            <w:r w:rsidRPr="00350027">
              <w:rPr>
                <w:rFonts w:asciiTheme="minorHAnsi" w:hAnsiTheme="minorHAnsi"/>
              </w:rPr>
              <w:tab/>
              <w:t xml:space="preserve">    LH LVDT1 Health Monitor Status = </w:t>
            </w:r>
          </w:p>
          <w:p w14:paraId="3322726B" w14:textId="77777777" w:rsidR="00C63E25" w:rsidRPr="00350027" w:rsidRDefault="00C63E25" w:rsidP="00F33256">
            <w:pPr>
              <w:rPr>
                <w:rFonts w:asciiTheme="minorHAnsi" w:hAnsiTheme="minorHAnsi"/>
              </w:rPr>
            </w:pPr>
            <w:r w:rsidRPr="00350027">
              <w:rPr>
                <w:rFonts w:asciiTheme="minorHAnsi" w:hAnsiTheme="minorHAnsi"/>
              </w:rPr>
              <w:tab/>
              <w:t xml:space="preserve">        ( Va_MAG [LH_LVDT1] &lt; Lower_LVDT_Limit_1 ) OR</w:t>
            </w:r>
          </w:p>
          <w:p w14:paraId="4B8C2F43" w14:textId="77777777" w:rsidR="00C63E25" w:rsidRPr="00350027" w:rsidRDefault="00C63E25" w:rsidP="00F33256">
            <w:pPr>
              <w:rPr>
                <w:rFonts w:asciiTheme="minorHAnsi" w:hAnsiTheme="minorHAnsi"/>
              </w:rPr>
            </w:pPr>
            <w:r w:rsidRPr="00350027">
              <w:rPr>
                <w:rFonts w:asciiTheme="minorHAnsi" w:hAnsiTheme="minorHAnsi"/>
              </w:rPr>
              <w:t xml:space="preserve">                    ( Va_MAG [LH_LVDT1] &gt; Upper_LVDT_Limit_1 ) OR </w:t>
            </w:r>
          </w:p>
          <w:p w14:paraId="5BFE069D" w14:textId="77777777" w:rsidR="00C63E25" w:rsidRPr="00350027" w:rsidRDefault="00C63E25" w:rsidP="00F33256">
            <w:pPr>
              <w:rPr>
                <w:rFonts w:asciiTheme="minorHAnsi" w:hAnsiTheme="minorHAnsi"/>
              </w:rPr>
            </w:pPr>
            <w:r w:rsidRPr="00350027">
              <w:rPr>
                <w:rFonts w:asciiTheme="minorHAnsi" w:hAnsiTheme="minorHAnsi"/>
              </w:rPr>
              <w:t xml:space="preserve">                    ( Vb_MAG [LH_LVDT1] &lt; Lower_LVDT_Limit_1 ) OR </w:t>
            </w:r>
          </w:p>
          <w:p w14:paraId="3B5096BE" w14:textId="77777777" w:rsidR="00C63E25" w:rsidRPr="00350027" w:rsidRDefault="00C63E25" w:rsidP="00F33256">
            <w:pPr>
              <w:rPr>
                <w:rFonts w:asciiTheme="minorHAnsi" w:hAnsiTheme="minorHAnsi"/>
              </w:rPr>
            </w:pPr>
            <w:r w:rsidRPr="00350027">
              <w:rPr>
                <w:rFonts w:asciiTheme="minorHAnsi" w:hAnsiTheme="minorHAnsi"/>
              </w:rPr>
              <w:t xml:space="preserve">                    ( Vb_MAG[LH_LVDT1] &gt; Upper_LVDT_Limit_1 ) OR</w:t>
            </w:r>
          </w:p>
          <w:p w14:paraId="1DB3CB78"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[LH_LVDT1]) &lt; Lower_LVDT_Sum_Limit_1 ) OR</w:t>
            </w:r>
          </w:p>
          <w:p w14:paraId="15918945" w14:textId="77777777" w:rsidR="00C63E25" w:rsidRPr="00350027" w:rsidRDefault="00C63E25" w:rsidP="00F33256">
            <w:pPr>
              <w:rPr>
                <w:rFonts w:asciiTheme="minorHAnsi" w:hAnsiTheme="minorHAnsi"/>
              </w:rPr>
            </w:pPr>
            <w:r w:rsidRPr="00350027">
              <w:rPr>
                <w:rFonts w:asciiTheme="minorHAnsi" w:hAnsiTheme="minorHAnsi"/>
              </w:rPr>
              <w:tab/>
              <w:t xml:space="preserve">        ( (SUM_V [LH_LVDT1]) &gt; Upper_LVDT_Sum_Limit_1 )</w:t>
            </w:r>
          </w:p>
          <w:p w14:paraId="0B4BEB45" w14:textId="77777777" w:rsidR="00C63E25" w:rsidRPr="00350027" w:rsidRDefault="00C63E25" w:rsidP="00F33256">
            <w:pPr>
              <w:rPr>
                <w:rFonts w:asciiTheme="minorHAnsi" w:hAnsiTheme="minorHAnsi"/>
              </w:rPr>
            </w:pPr>
            <w:r w:rsidRPr="00350027">
              <w:rPr>
                <w:rFonts w:asciiTheme="minorHAnsi" w:hAnsiTheme="minorHAnsi"/>
              </w:rPr>
              <w:tab/>
              <w:t>ELSE</w:t>
            </w:r>
          </w:p>
          <w:p w14:paraId="7A8D6950"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1E0E2B8F" w14:textId="77777777" w:rsidR="00C63E25" w:rsidRPr="00350027" w:rsidRDefault="00C63E25" w:rsidP="00F33256">
            <w:pPr>
              <w:rPr>
                <w:rFonts w:asciiTheme="minorHAnsi" w:hAnsiTheme="minorHAnsi"/>
              </w:rPr>
            </w:pPr>
            <w:r w:rsidRPr="00350027">
              <w:rPr>
                <w:rFonts w:asciiTheme="minorHAnsi" w:hAnsiTheme="minorHAnsi"/>
              </w:rPr>
              <w:tab/>
              <w:t>ENDIF</w:t>
            </w:r>
          </w:p>
          <w:p w14:paraId="20A9CC6A" w14:textId="77777777" w:rsidR="00C63E25" w:rsidRPr="00350027" w:rsidRDefault="00C63E25" w:rsidP="00F33256">
            <w:pPr>
              <w:rPr>
                <w:rFonts w:asciiTheme="minorHAnsi" w:hAnsiTheme="minorHAnsi"/>
              </w:rPr>
            </w:pPr>
          </w:p>
          <w:p w14:paraId="2D13D294"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3125 Hz component magnitudes calculated by MRJ_SCU_STC_SRS_736 for the LH LVDT1 interface and</w:t>
            </w:r>
          </w:p>
          <w:p w14:paraId="6C8249F6"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LH LVDT1 interface</w:t>
            </w:r>
          </w:p>
          <w:p w14:paraId="5D5C462C" w14:textId="77777777" w:rsidR="00C63E25" w:rsidRPr="00350027" w:rsidRDefault="00C63E25" w:rsidP="00F33256">
            <w:pPr>
              <w:rPr>
                <w:rFonts w:asciiTheme="minorHAnsi" w:hAnsiTheme="minorHAnsi"/>
              </w:rPr>
            </w:pPr>
            <w:r w:rsidRPr="00350027">
              <w:rPr>
                <w:rFonts w:asciiTheme="minorHAnsi" w:hAnsiTheme="minorHAnsi"/>
              </w:rPr>
              <w:t>Lower_LVDT_Limit_1 is defined in MRJ_SCU_STC_SRS_659</w:t>
            </w:r>
          </w:p>
          <w:p w14:paraId="37FCDDBA" w14:textId="77777777" w:rsidR="00C63E25" w:rsidRPr="00350027" w:rsidRDefault="00C63E25" w:rsidP="00F33256">
            <w:pPr>
              <w:rPr>
                <w:rFonts w:asciiTheme="minorHAnsi" w:hAnsiTheme="minorHAnsi"/>
              </w:rPr>
            </w:pPr>
            <w:r w:rsidRPr="00350027">
              <w:rPr>
                <w:rFonts w:asciiTheme="minorHAnsi" w:hAnsiTheme="minorHAnsi"/>
              </w:rPr>
              <w:t>Upper_LVDT_Limit_1 is defined in MRJ_SCU_STC_SRS_659</w:t>
            </w:r>
          </w:p>
          <w:p w14:paraId="7AD2F6F1" w14:textId="77777777" w:rsidR="00C63E25" w:rsidRPr="00350027" w:rsidRDefault="00C63E25" w:rsidP="00F33256">
            <w:pPr>
              <w:rPr>
                <w:rFonts w:asciiTheme="minorHAnsi" w:hAnsiTheme="minorHAnsi"/>
              </w:rPr>
            </w:pPr>
            <w:r w:rsidRPr="00350027">
              <w:rPr>
                <w:rFonts w:asciiTheme="minorHAnsi" w:hAnsiTheme="minorHAnsi"/>
              </w:rPr>
              <w:t>Lower_LVDT_Sum_Limit_1 is defined in MRJ_SCU_STC_SRS_659</w:t>
            </w:r>
          </w:p>
          <w:p w14:paraId="0A587B9B" w14:textId="77777777" w:rsidR="00C63E25" w:rsidRPr="00350027" w:rsidRDefault="00C63E25" w:rsidP="00F33256">
            <w:pPr>
              <w:rPr>
                <w:rFonts w:asciiTheme="minorHAnsi" w:hAnsiTheme="minorHAnsi"/>
              </w:rPr>
            </w:pPr>
            <w:r w:rsidRPr="00350027">
              <w:rPr>
                <w:rFonts w:asciiTheme="minorHAnsi" w:hAnsiTheme="minorHAnsi"/>
              </w:rPr>
              <w:t>Upper_LVDT_Sum_Limit_1 is defined in MRJ_SCU_STC_SRS_659</w:t>
            </w:r>
          </w:p>
          <w:p w14:paraId="7F8AAD1D" w14:textId="77777777" w:rsidR="00C63E25" w:rsidRPr="00350027" w:rsidRDefault="00C63E25" w:rsidP="00F33256">
            <w:pPr>
              <w:rPr>
                <w:rFonts w:asciiTheme="minorHAnsi" w:hAnsiTheme="minorHAnsi"/>
              </w:rPr>
            </w:pPr>
          </w:p>
          <w:p w14:paraId="06204081" w14:textId="77777777" w:rsidR="00C63E25" w:rsidRPr="00350027" w:rsidRDefault="00C63E25" w:rsidP="00F33256">
            <w:pPr>
              <w:rPr>
                <w:rFonts w:asciiTheme="minorHAnsi" w:hAnsiTheme="minorHAnsi"/>
                <w:i/>
                <w:iCs/>
              </w:rPr>
            </w:pPr>
          </w:p>
        </w:tc>
      </w:tr>
      <w:tr w:rsidR="00C63E25" w:rsidRPr="00350027" w14:paraId="7C85B0B0" w14:textId="77777777" w:rsidTr="00F33256">
        <w:tc>
          <w:tcPr>
            <w:tcW w:w="1559" w:type="dxa"/>
          </w:tcPr>
          <w:p w14:paraId="13069FBB" w14:textId="77777777" w:rsidR="00C63E25" w:rsidRPr="00350027" w:rsidRDefault="00C63E25" w:rsidP="00F33256">
            <w:pPr>
              <w:rPr>
                <w:rFonts w:asciiTheme="minorHAnsi" w:hAnsiTheme="minorHAnsi"/>
                <w:i/>
                <w:iCs/>
              </w:rPr>
            </w:pPr>
          </w:p>
        </w:tc>
        <w:tc>
          <w:tcPr>
            <w:tcW w:w="9320" w:type="dxa"/>
          </w:tcPr>
          <w:p w14:paraId="002A943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A86DCD" w14:textId="77777777" w:rsidTr="00F33256">
        <w:tc>
          <w:tcPr>
            <w:tcW w:w="1559" w:type="dxa"/>
          </w:tcPr>
          <w:p w14:paraId="2FD8498D" w14:textId="77777777" w:rsidR="00C63E25" w:rsidRPr="00350027" w:rsidRDefault="00C63E25" w:rsidP="00F33256">
            <w:pPr>
              <w:rPr>
                <w:rFonts w:asciiTheme="minorHAnsi" w:hAnsiTheme="minorHAnsi"/>
                <w:i/>
                <w:iCs/>
              </w:rPr>
            </w:pPr>
          </w:p>
        </w:tc>
        <w:tc>
          <w:tcPr>
            <w:tcW w:w="9320" w:type="dxa"/>
          </w:tcPr>
          <w:p w14:paraId="178A609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C0BF4C9" w14:textId="77777777" w:rsidTr="00F33256">
        <w:tc>
          <w:tcPr>
            <w:tcW w:w="1559" w:type="dxa"/>
          </w:tcPr>
          <w:p w14:paraId="02892F5D" w14:textId="77777777" w:rsidR="00C63E25" w:rsidRPr="00350027" w:rsidRDefault="00C63E25" w:rsidP="00F33256">
            <w:pPr>
              <w:rPr>
                <w:rFonts w:asciiTheme="minorHAnsi" w:hAnsiTheme="minorHAnsi"/>
                <w:i/>
                <w:iCs/>
              </w:rPr>
            </w:pPr>
          </w:p>
        </w:tc>
        <w:tc>
          <w:tcPr>
            <w:tcW w:w="9320" w:type="dxa"/>
          </w:tcPr>
          <w:p w14:paraId="63EAA6C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1BA961E" w14:textId="77777777" w:rsidR="00C63E25" w:rsidRPr="00350027" w:rsidRDefault="00C63E25" w:rsidP="00C63E25">
      <w:pPr>
        <w:rPr>
          <w:rFonts w:asciiTheme="minorHAnsi" w:hAnsiTheme="minorHAnsi"/>
        </w:rPr>
      </w:pPr>
    </w:p>
    <w:p w14:paraId="5E1DC13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6F17ABA" w14:textId="77777777" w:rsidTr="00F33256">
        <w:tc>
          <w:tcPr>
            <w:tcW w:w="1559" w:type="dxa"/>
          </w:tcPr>
          <w:p w14:paraId="368AE77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MRJ_SCU_STC_SRS_918</w:t>
            </w:r>
          </w:p>
        </w:tc>
        <w:tc>
          <w:tcPr>
            <w:tcW w:w="9320" w:type="dxa"/>
          </w:tcPr>
          <w:p w14:paraId="09DDF9A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LH LVDT1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LH_LVDT1 in SACT Logical Level Processing.</w:t>
            </w:r>
          </w:p>
          <w:p w14:paraId="23BF2B1A" w14:textId="77777777" w:rsidR="00C63E25" w:rsidRPr="00350027" w:rsidRDefault="00C63E25" w:rsidP="00F33256">
            <w:pPr>
              <w:rPr>
                <w:rFonts w:asciiTheme="minorHAnsi" w:hAnsiTheme="minorHAnsi"/>
              </w:rPr>
            </w:pPr>
          </w:p>
          <w:p w14:paraId="77E53718"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2F7F8BD5"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4B242473"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449720DA"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74D41333" w14:textId="77777777" w:rsidR="00C63E25" w:rsidRPr="00350027" w:rsidRDefault="00C63E25" w:rsidP="00F33256">
            <w:pPr>
              <w:rPr>
                <w:rFonts w:asciiTheme="minorHAnsi" w:hAnsiTheme="minorHAnsi"/>
                <w:i/>
                <w:iCs/>
              </w:rPr>
            </w:pPr>
          </w:p>
        </w:tc>
      </w:tr>
      <w:tr w:rsidR="00C63E25" w:rsidRPr="00350027" w14:paraId="3084F060" w14:textId="77777777" w:rsidTr="00F33256">
        <w:tc>
          <w:tcPr>
            <w:tcW w:w="1559" w:type="dxa"/>
          </w:tcPr>
          <w:p w14:paraId="78FDD3F6" w14:textId="77777777" w:rsidR="00C63E25" w:rsidRPr="00350027" w:rsidRDefault="00C63E25" w:rsidP="00F33256">
            <w:pPr>
              <w:rPr>
                <w:rFonts w:asciiTheme="minorHAnsi" w:hAnsiTheme="minorHAnsi"/>
                <w:i/>
                <w:iCs/>
              </w:rPr>
            </w:pPr>
          </w:p>
        </w:tc>
        <w:tc>
          <w:tcPr>
            <w:tcW w:w="9320" w:type="dxa"/>
          </w:tcPr>
          <w:p w14:paraId="3CB96C8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A4ADAEE" w14:textId="77777777" w:rsidTr="00F33256">
        <w:tc>
          <w:tcPr>
            <w:tcW w:w="1559" w:type="dxa"/>
          </w:tcPr>
          <w:p w14:paraId="77066658" w14:textId="77777777" w:rsidR="00C63E25" w:rsidRPr="00350027" w:rsidRDefault="00C63E25" w:rsidP="00F33256">
            <w:pPr>
              <w:rPr>
                <w:rFonts w:asciiTheme="minorHAnsi" w:hAnsiTheme="minorHAnsi"/>
                <w:i/>
                <w:iCs/>
              </w:rPr>
            </w:pPr>
          </w:p>
        </w:tc>
        <w:tc>
          <w:tcPr>
            <w:tcW w:w="9320" w:type="dxa"/>
          </w:tcPr>
          <w:p w14:paraId="4B91252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ADF1795" w14:textId="77777777" w:rsidTr="00F33256">
        <w:tc>
          <w:tcPr>
            <w:tcW w:w="1559" w:type="dxa"/>
          </w:tcPr>
          <w:p w14:paraId="44BD91CF" w14:textId="77777777" w:rsidR="00C63E25" w:rsidRPr="00350027" w:rsidRDefault="00C63E25" w:rsidP="00F33256">
            <w:pPr>
              <w:rPr>
                <w:rFonts w:asciiTheme="minorHAnsi" w:hAnsiTheme="minorHAnsi"/>
                <w:i/>
                <w:iCs/>
              </w:rPr>
            </w:pPr>
          </w:p>
        </w:tc>
        <w:tc>
          <w:tcPr>
            <w:tcW w:w="9320" w:type="dxa"/>
          </w:tcPr>
          <w:p w14:paraId="378F98A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B98605A" w14:textId="77777777" w:rsidR="00C63E25" w:rsidRPr="00350027" w:rsidRDefault="00C63E25" w:rsidP="00C63E25">
      <w:pPr>
        <w:rPr>
          <w:rFonts w:asciiTheme="minorHAnsi" w:hAnsiTheme="minorHAnsi"/>
        </w:rPr>
      </w:pPr>
    </w:p>
    <w:p w14:paraId="1FB569DD" w14:textId="77777777" w:rsidR="00C63E25" w:rsidRPr="00350027" w:rsidRDefault="00C63E25" w:rsidP="00C63E25">
      <w:pPr>
        <w:pStyle w:val="Heading4"/>
        <w:rPr>
          <w:rFonts w:asciiTheme="minorHAnsi" w:hAnsiTheme="minorHAnsi"/>
        </w:rPr>
      </w:pPr>
      <w:r w:rsidRPr="00350027">
        <w:rPr>
          <w:rFonts w:asciiTheme="minorHAnsi" w:hAnsiTheme="minorHAnsi"/>
        </w:rPr>
        <w:t>LH LVDT2 Health Monitor</w:t>
      </w:r>
    </w:p>
    <w:p w14:paraId="0DAAFED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1FC83F1" w14:textId="77777777" w:rsidTr="00F33256">
        <w:tc>
          <w:tcPr>
            <w:tcW w:w="1559" w:type="dxa"/>
          </w:tcPr>
          <w:p w14:paraId="73FFDA8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MRJ_SCU_STC_SRS_568</w:t>
            </w:r>
          </w:p>
        </w:tc>
        <w:tc>
          <w:tcPr>
            <w:tcW w:w="9320" w:type="dxa"/>
          </w:tcPr>
          <w:p w14:paraId="396FEF2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LH LVDT2 Health Monitor Status for the LH_LVDT2 channel defined in MRJ_SCU_STC_SRS_59  with a confirmation time of 150ms using the following logic:</w:t>
            </w:r>
          </w:p>
          <w:p w14:paraId="16373B63" w14:textId="77777777" w:rsidR="00C63E25" w:rsidRPr="00350027" w:rsidRDefault="00C63E25" w:rsidP="00F33256">
            <w:pPr>
              <w:rPr>
                <w:rFonts w:asciiTheme="minorHAnsi" w:hAnsiTheme="minorHAnsi"/>
              </w:rPr>
            </w:pPr>
          </w:p>
          <w:p w14:paraId="5FEDF49E" w14:textId="77777777" w:rsidR="00C63E25" w:rsidRPr="00350027" w:rsidRDefault="00C63E25" w:rsidP="00F33256">
            <w:pPr>
              <w:rPr>
                <w:rFonts w:asciiTheme="minorHAnsi" w:hAnsiTheme="minorHAnsi"/>
              </w:rPr>
            </w:pPr>
            <w:r w:rsidRPr="00350027">
              <w:rPr>
                <w:rFonts w:asciiTheme="minorHAnsi" w:hAnsiTheme="minorHAnsi"/>
              </w:rPr>
              <w:tab/>
              <w:t>IF (LH LVDT2 Health Monitor Status = FALSE)</w:t>
            </w:r>
          </w:p>
          <w:p w14:paraId="46CE3F51" w14:textId="77777777" w:rsidR="00C63E25" w:rsidRPr="00350027" w:rsidRDefault="00C63E25" w:rsidP="00F33256">
            <w:pPr>
              <w:rPr>
                <w:rFonts w:asciiTheme="minorHAnsi" w:hAnsiTheme="minorHAnsi"/>
              </w:rPr>
            </w:pPr>
            <w:r w:rsidRPr="00350027">
              <w:rPr>
                <w:rFonts w:asciiTheme="minorHAnsi" w:hAnsiTheme="minorHAnsi"/>
              </w:rPr>
              <w:tab/>
              <w:t>THEN</w:t>
            </w:r>
          </w:p>
          <w:p w14:paraId="715FF22C" w14:textId="77777777" w:rsidR="00C63E25" w:rsidRPr="00350027" w:rsidRDefault="00C63E25" w:rsidP="00F33256">
            <w:pPr>
              <w:rPr>
                <w:rFonts w:asciiTheme="minorHAnsi" w:hAnsiTheme="minorHAnsi"/>
              </w:rPr>
            </w:pPr>
            <w:r w:rsidRPr="00350027">
              <w:rPr>
                <w:rFonts w:asciiTheme="minorHAnsi" w:hAnsiTheme="minorHAnsi"/>
              </w:rPr>
              <w:tab/>
              <w:t xml:space="preserve">    LH LVDT2 Health Monitor Status = </w:t>
            </w:r>
          </w:p>
          <w:p w14:paraId="08DA6378" w14:textId="77777777" w:rsidR="00C63E25" w:rsidRPr="00350027" w:rsidRDefault="00C63E25" w:rsidP="00F33256">
            <w:pPr>
              <w:rPr>
                <w:rFonts w:asciiTheme="minorHAnsi" w:hAnsiTheme="minorHAnsi"/>
              </w:rPr>
            </w:pPr>
            <w:r w:rsidRPr="00350027">
              <w:rPr>
                <w:rFonts w:asciiTheme="minorHAnsi" w:hAnsiTheme="minorHAnsi"/>
              </w:rPr>
              <w:tab/>
              <w:t xml:space="preserve">        ( Va_MAG [LH_LVDT2] &lt; Lower_LVDT_Limit_2 ) OR</w:t>
            </w:r>
          </w:p>
          <w:p w14:paraId="3D26B235" w14:textId="77777777" w:rsidR="00C63E25" w:rsidRPr="00350027" w:rsidRDefault="00C63E25" w:rsidP="00F33256">
            <w:pPr>
              <w:rPr>
                <w:rFonts w:asciiTheme="minorHAnsi" w:hAnsiTheme="minorHAnsi"/>
              </w:rPr>
            </w:pPr>
            <w:r w:rsidRPr="00350027">
              <w:rPr>
                <w:rFonts w:asciiTheme="minorHAnsi" w:hAnsiTheme="minorHAnsi"/>
              </w:rPr>
              <w:t xml:space="preserve">                    ( Va_MAG [LH_LVDT2] &gt; Upper_LVDT_Limit_2 ) OR </w:t>
            </w:r>
          </w:p>
          <w:p w14:paraId="108F7D43" w14:textId="77777777" w:rsidR="00C63E25" w:rsidRPr="00350027" w:rsidRDefault="00C63E25" w:rsidP="00F33256">
            <w:pPr>
              <w:rPr>
                <w:rFonts w:asciiTheme="minorHAnsi" w:hAnsiTheme="minorHAnsi"/>
              </w:rPr>
            </w:pPr>
            <w:r w:rsidRPr="00350027">
              <w:rPr>
                <w:rFonts w:asciiTheme="minorHAnsi" w:hAnsiTheme="minorHAnsi"/>
              </w:rPr>
              <w:t xml:space="preserve">                    ( Vb_MAG [LH_LVDT2] &lt; Lower_LVDT_Limit_2 ) OR </w:t>
            </w:r>
          </w:p>
          <w:p w14:paraId="6BC53D4B" w14:textId="77777777" w:rsidR="00C63E25" w:rsidRPr="00350027" w:rsidRDefault="00C63E25" w:rsidP="00F33256">
            <w:pPr>
              <w:rPr>
                <w:rFonts w:asciiTheme="minorHAnsi" w:hAnsiTheme="minorHAnsi"/>
              </w:rPr>
            </w:pPr>
            <w:r w:rsidRPr="00350027">
              <w:rPr>
                <w:rFonts w:asciiTheme="minorHAnsi" w:hAnsiTheme="minorHAnsi"/>
              </w:rPr>
              <w:t xml:space="preserve">                    ( Vb_MAG [LH_LVDT2] &gt; Upper_LVDT_Limit_2 ) OR</w:t>
            </w:r>
          </w:p>
          <w:p w14:paraId="08CD4ACE"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[LH_LVDT2]) &lt; Lower_LVDT_Sum_Limit_2 ) OR</w:t>
            </w:r>
          </w:p>
          <w:p w14:paraId="46BB6B52" w14:textId="77777777" w:rsidR="00C63E25" w:rsidRPr="00350027" w:rsidRDefault="00C63E25" w:rsidP="00F33256">
            <w:pPr>
              <w:rPr>
                <w:rFonts w:asciiTheme="minorHAnsi" w:hAnsiTheme="minorHAnsi"/>
              </w:rPr>
            </w:pPr>
            <w:r w:rsidRPr="00350027">
              <w:rPr>
                <w:rFonts w:asciiTheme="minorHAnsi" w:hAnsiTheme="minorHAnsi"/>
              </w:rPr>
              <w:tab/>
              <w:t xml:space="preserve">        ( (SUM_V [LH_LVDT2]) &gt; Upper_LVDT_Sum_Limit_2 )</w:t>
            </w:r>
          </w:p>
          <w:p w14:paraId="1F110241" w14:textId="77777777" w:rsidR="00C63E25" w:rsidRPr="00350027" w:rsidRDefault="00C63E25" w:rsidP="00F33256">
            <w:pPr>
              <w:rPr>
                <w:rFonts w:asciiTheme="minorHAnsi" w:hAnsiTheme="minorHAnsi"/>
              </w:rPr>
            </w:pPr>
            <w:r w:rsidRPr="00350027">
              <w:rPr>
                <w:rFonts w:asciiTheme="minorHAnsi" w:hAnsiTheme="minorHAnsi"/>
              </w:rPr>
              <w:tab/>
              <w:t>ELSE</w:t>
            </w:r>
          </w:p>
          <w:p w14:paraId="6A904CCE" w14:textId="77777777" w:rsidR="00C63E25" w:rsidRPr="00350027" w:rsidRDefault="00C63E25" w:rsidP="00F33256">
            <w:pPr>
              <w:rPr>
                <w:rFonts w:asciiTheme="minorHAnsi" w:hAnsiTheme="minorHAnsi"/>
              </w:rPr>
            </w:pPr>
            <w:r w:rsidRPr="00350027">
              <w:rPr>
                <w:rFonts w:asciiTheme="minorHAnsi" w:hAnsiTheme="minorHAnsi"/>
              </w:rPr>
              <w:lastRenderedPageBreak/>
              <w:tab/>
              <w:t xml:space="preserve">    do nothing (monitor status remains TRUE, making it Non-recoverable)</w:t>
            </w:r>
          </w:p>
          <w:p w14:paraId="3CDF68D5" w14:textId="77777777" w:rsidR="00C63E25" w:rsidRPr="00350027" w:rsidRDefault="00C63E25" w:rsidP="00F33256">
            <w:pPr>
              <w:rPr>
                <w:rFonts w:asciiTheme="minorHAnsi" w:hAnsiTheme="minorHAnsi"/>
              </w:rPr>
            </w:pPr>
            <w:r w:rsidRPr="00350027">
              <w:rPr>
                <w:rFonts w:asciiTheme="minorHAnsi" w:hAnsiTheme="minorHAnsi"/>
              </w:rPr>
              <w:tab/>
              <w:t>ENDIF</w:t>
            </w:r>
          </w:p>
          <w:p w14:paraId="61C57FBB" w14:textId="77777777" w:rsidR="00C63E25" w:rsidRPr="00350027" w:rsidRDefault="00C63E25" w:rsidP="00F33256">
            <w:pPr>
              <w:rPr>
                <w:rFonts w:asciiTheme="minorHAnsi" w:hAnsiTheme="minorHAnsi"/>
              </w:rPr>
            </w:pPr>
          </w:p>
          <w:p w14:paraId="70C2064B"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3225 Hz component magnitudes calculated by MRJ_SCU_STC_SRS_736 for the LH LVDT2 interface and</w:t>
            </w:r>
          </w:p>
          <w:p w14:paraId="5E785186"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LH LVDT2 interface</w:t>
            </w:r>
          </w:p>
          <w:p w14:paraId="48DC5945" w14:textId="77777777" w:rsidR="00C63E25" w:rsidRPr="00350027" w:rsidRDefault="00C63E25" w:rsidP="00F33256">
            <w:pPr>
              <w:rPr>
                <w:rFonts w:asciiTheme="minorHAnsi" w:hAnsiTheme="minorHAnsi"/>
              </w:rPr>
            </w:pPr>
            <w:r w:rsidRPr="00350027">
              <w:rPr>
                <w:rFonts w:asciiTheme="minorHAnsi" w:hAnsiTheme="minorHAnsi"/>
              </w:rPr>
              <w:t>Lower_LVDT_Limit_2 is defined in MRJ_SCU_STC_SRS_659</w:t>
            </w:r>
          </w:p>
          <w:p w14:paraId="485992DE" w14:textId="77777777" w:rsidR="00C63E25" w:rsidRPr="00350027" w:rsidRDefault="00C63E25" w:rsidP="00F33256">
            <w:pPr>
              <w:rPr>
                <w:rFonts w:asciiTheme="minorHAnsi" w:hAnsiTheme="minorHAnsi"/>
              </w:rPr>
            </w:pPr>
            <w:r w:rsidRPr="00350027">
              <w:rPr>
                <w:rFonts w:asciiTheme="minorHAnsi" w:hAnsiTheme="minorHAnsi"/>
              </w:rPr>
              <w:t>Upper_LVDT_Limit_2 is defined in MRJ_SCU_STC_SRS_659</w:t>
            </w:r>
          </w:p>
          <w:p w14:paraId="2F643095" w14:textId="77777777" w:rsidR="00C63E25" w:rsidRPr="00350027" w:rsidRDefault="00C63E25" w:rsidP="00F33256">
            <w:pPr>
              <w:rPr>
                <w:rFonts w:asciiTheme="minorHAnsi" w:hAnsiTheme="minorHAnsi"/>
              </w:rPr>
            </w:pPr>
            <w:r w:rsidRPr="00350027">
              <w:rPr>
                <w:rFonts w:asciiTheme="minorHAnsi" w:hAnsiTheme="minorHAnsi"/>
              </w:rPr>
              <w:t>Lower_LVDT_Sum_Limit_2 is defined in MRJ_SCU_STC_SRS_659</w:t>
            </w:r>
          </w:p>
          <w:p w14:paraId="31A8871E" w14:textId="77777777" w:rsidR="00C63E25" w:rsidRPr="00350027" w:rsidRDefault="00C63E25" w:rsidP="00F33256">
            <w:pPr>
              <w:rPr>
                <w:rFonts w:asciiTheme="minorHAnsi" w:hAnsiTheme="minorHAnsi"/>
              </w:rPr>
            </w:pPr>
            <w:r w:rsidRPr="00350027">
              <w:rPr>
                <w:rFonts w:asciiTheme="minorHAnsi" w:hAnsiTheme="minorHAnsi"/>
              </w:rPr>
              <w:t>Upper_LVDT_Sum_Limit_2 is defined in MRJ_SCU_STC_SRS_659</w:t>
            </w:r>
          </w:p>
          <w:p w14:paraId="29544C36" w14:textId="77777777" w:rsidR="00C63E25" w:rsidRPr="00350027" w:rsidRDefault="00C63E25" w:rsidP="00F33256">
            <w:pPr>
              <w:rPr>
                <w:rFonts w:asciiTheme="minorHAnsi" w:hAnsiTheme="minorHAnsi"/>
                <w:i/>
                <w:iCs/>
              </w:rPr>
            </w:pPr>
          </w:p>
        </w:tc>
      </w:tr>
      <w:tr w:rsidR="00C63E25" w:rsidRPr="00350027" w14:paraId="3F329D49" w14:textId="77777777" w:rsidTr="00F33256">
        <w:tc>
          <w:tcPr>
            <w:tcW w:w="1559" w:type="dxa"/>
          </w:tcPr>
          <w:p w14:paraId="6F5E8399" w14:textId="77777777" w:rsidR="00C63E25" w:rsidRPr="00350027" w:rsidRDefault="00C63E25" w:rsidP="00F33256">
            <w:pPr>
              <w:rPr>
                <w:rFonts w:asciiTheme="minorHAnsi" w:hAnsiTheme="minorHAnsi"/>
                <w:i/>
                <w:iCs/>
              </w:rPr>
            </w:pPr>
          </w:p>
        </w:tc>
        <w:tc>
          <w:tcPr>
            <w:tcW w:w="9320" w:type="dxa"/>
          </w:tcPr>
          <w:p w14:paraId="17EB76A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1823576" w14:textId="77777777" w:rsidTr="00F33256">
        <w:tc>
          <w:tcPr>
            <w:tcW w:w="1559" w:type="dxa"/>
          </w:tcPr>
          <w:p w14:paraId="13C8C619" w14:textId="77777777" w:rsidR="00C63E25" w:rsidRPr="00350027" w:rsidRDefault="00C63E25" w:rsidP="00F33256">
            <w:pPr>
              <w:rPr>
                <w:rFonts w:asciiTheme="minorHAnsi" w:hAnsiTheme="minorHAnsi"/>
                <w:i/>
                <w:iCs/>
              </w:rPr>
            </w:pPr>
          </w:p>
        </w:tc>
        <w:tc>
          <w:tcPr>
            <w:tcW w:w="9320" w:type="dxa"/>
          </w:tcPr>
          <w:p w14:paraId="186478F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F52EEBD" w14:textId="77777777" w:rsidTr="00F33256">
        <w:tc>
          <w:tcPr>
            <w:tcW w:w="1559" w:type="dxa"/>
          </w:tcPr>
          <w:p w14:paraId="5B49C882" w14:textId="77777777" w:rsidR="00C63E25" w:rsidRPr="00350027" w:rsidRDefault="00C63E25" w:rsidP="00F33256">
            <w:pPr>
              <w:rPr>
                <w:rFonts w:asciiTheme="minorHAnsi" w:hAnsiTheme="minorHAnsi"/>
                <w:i/>
                <w:iCs/>
              </w:rPr>
            </w:pPr>
          </w:p>
        </w:tc>
        <w:tc>
          <w:tcPr>
            <w:tcW w:w="9320" w:type="dxa"/>
          </w:tcPr>
          <w:p w14:paraId="389DF87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B9D90E4" w14:textId="77777777" w:rsidR="00C63E25" w:rsidRPr="00350027" w:rsidRDefault="00C63E25" w:rsidP="00C63E25">
      <w:pPr>
        <w:rPr>
          <w:rFonts w:asciiTheme="minorHAnsi" w:hAnsiTheme="minorHAnsi"/>
        </w:rPr>
      </w:pPr>
    </w:p>
    <w:p w14:paraId="76CC588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78716BE" w14:textId="77777777" w:rsidTr="00F33256">
        <w:tc>
          <w:tcPr>
            <w:tcW w:w="1559" w:type="dxa"/>
          </w:tcPr>
          <w:p w14:paraId="186E6F1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MRJ_SCU_STC_SRS_919</w:t>
            </w:r>
          </w:p>
        </w:tc>
        <w:tc>
          <w:tcPr>
            <w:tcW w:w="9320" w:type="dxa"/>
          </w:tcPr>
          <w:p w14:paraId="5FA7C899"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LH LVDT2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LH_LVDT2 in SACT Logical Level Processing.</w:t>
            </w:r>
          </w:p>
          <w:p w14:paraId="42C7853A" w14:textId="77777777" w:rsidR="00C63E25" w:rsidRPr="00350027" w:rsidRDefault="00C63E25" w:rsidP="00F33256">
            <w:pPr>
              <w:rPr>
                <w:rFonts w:asciiTheme="minorHAnsi" w:hAnsiTheme="minorHAnsi"/>
              </w:rPr>
            </w:pPr>
          </w:p>
          <w:p w14:paraId="7B4ECE45"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194C22DB"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18E1F3B8"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2F4F8A40"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197779C4" w14:textId="77777777" w:rsidR="00C63E25" w:rsidRPr="00350027" w:rsidRDefault="00C63E25" w:rsidP="00F33256">
            <w:pPr>
              <w:rPr>
                <w:rFonts w:asciiTheme="minorHAnsi" w:hAnsiTheme="minorHAnsi"/>
                <w:i/>
                <w:iCs/>
              </w:rPr>
            </w:pPr>
          </w:p>
        </w:tc>
      </w:tr>
      <w:tr w:rsidR="00C63E25" w:rsidRPr="00350027" w14:paraId="5D254AC1" w14:textId="77777777" w:rsidTr="00F33256">
        <w:tc>
          <w:tcPr>
            <w:tcW w:w="1559" w:type="dxa"/>
          </w:tcPr>
          <w:p w14:paraId="348035E4" w14:textId="77777777" w:rsidR="00C63E25" w:rsidRPr="00350027" w:rsidRDefault="00C63E25" w:rsidP="00F33256">
            <w:pPr>
              <w:rPr>
                <w:rFonts w:asciiTheme="minorHAnsi" w:hAnsiTheme="minorHAnsi"/>
                <w:i/>
                <w:iCs/>
              </w:rPr>
            </w:pPr>
          </w:p>
        </w:tc>
        <w:tc>
          <w:tcPr>
            <w:tcW w:w="9320" w:type="dxa"/>
          </w:tcPr>
          <w:p w14:paraId="35A02E8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6F1075B" w14:textId="77777777" w:rsidTr="00F33256">
        <w:tc>
          <w:tcPr>
            <w:tcW w:w="1559" w:type="dxa"/>
          </w:tcPr>
          <w:p w14:paraId="7AB1AEEB" w14:textId="77777777" w:rsidR="00C63E25" w:rsidRPr="00350027" w:rsidRDefault="00C63E25" w:rsidP="00F33256">
            <w:pPr>
              <w:rPr>
                <w:rFonts w:asciiTheme="minorHAnsi" w:hAnsiTheme="minorHAnsi"/>
                <w:i/>
                <w:iCs/>
              </w:rPr>
            </w:pPr>
          </w:p>
        </w:tc>
        <w:tc>
          <w:tcPr>
            <w:tcW w:w="9320" w:type="dxa"/>
          </w:tcPr>
          <w:p w14:paraId="0D90614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77C0023" w14:textId="77777777" w:rsidTr="00F33256">
        <w:tc>
          <w:tcPr>
            <w:tcW w:w="1559" w:type="dxa"/>
          </w:tcPr>
          <w:p w14:paraId="17B42619" w14:textId="77777777" w:rsidR="00C63E25" w:rsidRPr="00350027" w:rsidRDefault="00C63E25" w:rsidP="00F33256">
            <w:pPr>
              <w:rPr>
                <w:rFonts w:asciiTheme="minorHAnsi" w:hAnsiTheme="minorHAnsi"/>
                <w:i/>
                <w:iCs/>
              </w:rPr>
            </w:pPr>
          </w:p>
        </w:tc>
        <w:tc>
          <w:tcPr>
            <w:tcW w:w="9320" w:type="dxa"/>
          </w:tcPr>
          <w:p w14:paraId="7526404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B1E28BD" w14:textId="77777777" w:rsidR="00C63E25" w:rsidRPr="00350027" w:rsidRDefault="00C63E25" w:rsidP="00C63E25">
      <w:pPr>
        <w:rPr>
          <w:rFonts w:asciiTheme="minorHAnsi" w:hAnsiTheme="minorHAnsi"/>
        </w:rPr>
      </w:pPr>
    </w:p>
    <w:p w14:paraId="5F0DB552"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2BF202C0" w14:textId="77777777" w:rsidR="00C63E25" w:rsidRPr="00350027" w:rsidRDefault="00C63E25" w:rsidP="00C63E25">
      <w:pPr>
        <w:pStyle w:val="Heading4"/>
        <w:rPr>
          <w:rFonts w:asciiTheme="minorHAnsi" w:hAnsiTheme="minorHAnsi"/>
        </w:rPr>
      </w:pPr>
      <w:r w:rsidRPr="00350027">
        <w:rPr>
          <w:rFonts w:asciiTheme="minorHAnsi" w:hAnsiTheme="minorHAnsi"/>
        </w:rPr>
        <w:t>LH LVDT1 and LH LVDT2 Reasonableness Check Monitor</w:t>
      </w:r>
    </w:p>
    <w:p w14:paraId="7E60522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C2C9D3D" w14:textId="77777777" w:rsidTr="00F33256">
        <w:tc>
          <w:tcPr>
            <w:tcW w:w="1559" w:type="dxa"/>
          </w:tcPr>
          <w:p w14:paraId="503D345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MRJ_SCU_STC_SRS_591</w:t>
            </w:r>
          </w:p>
        </w:tc>
        <w:tc>
          <w:tcPr>
            <w:tcW w:w="9320" w:type="dxa"/>
          </w:tcPr>
          <w:p w14:paraId="570D6C5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status of the monitor using the following logic:</w:t>
            </w:r>
          </w:p>
          <w:p w14:paraId="3901CF59" w14:textId="77777777" w:rsidR="00C63E25" w:rsidRPr="00350027" w:rsidRDefault="00C63E25" w:rsidP="00F33256">
            <w:pPr>
              <w:rPr>
                <w:rFonts w:asciiTheme="minorHAnsi" w:hAnsiTheme="minorHAnsi"/>
              </w:rPr>
            </w:pPr>
          </w:p>
          <w:p w14:paraId="157C5457" w14:textId="77777777" w:rsidR="00C63E25" w:rsidRPr="00350027" w:rsidRDefault="00C63E25" w:rsidP="00F33256">
            <w:pPr>
              <w:rPr>
                <w:rFonts w:asciiTheme="minorHAnsi" w:hAnsiTheme="minorHAnsi"/>
              </w:rPr>
            </w:pPr>
            <w:r w:rsidRPr="00350027">
              <w:rPr>
                <w:rFonts w:asciiTheme="minorHAnsi" w:hAnsiTheme="minorHAnsi"/>
              </w:rPr>
              <w:tab/>
              <w:t>IF (LH LVDT1 and LH LVDT2 Reasonableness Check Monitor Status = FALSE) THEN</w:t>
            </w:r>
          </w:p>
          <w:p w14:paraId="5DBC3A43" w14:textId="77777777" w:rsidR="00C63E25" w:rsidRPr="00350027" w:rsidRDefault="00C63E25" w:rsidP="00F33256">
            <w:pPr>
              <w:rPr>
                <w:rFonts w:asciiTheme="minorHAnsi" w:hAnsiTheme="minorHAnsi"/>
              </w:rPr>
            </w:pPr>
            <w:r w:rsidRPr="00350027">
              <w:rPr>
                <w:rFonts w:asciiTheme="minorHAnsi" w:hAnsiTheme="minorHAnsi"/>
              </w:rPr>
              <w:tab/>
              <w:t xml:space="preserve">      IF (LH LVDT1 Health Monitor status = TRUE) OR</w:t>
            </w:r>
          </w:p>
          <w:p w14:paraId="19140012" w14:textId="77777777" w:rsidR="00C63E25" w:rsidRPr="00350027" w:rsidRDefault="00C63E25" w:rsidP="00F33256">
            <w:pPr>
              <w:rPr>
                <w:rFonts w:asciiTheme="minorHAnsi" w:hAnsiTheme="minorHAnsi"/>
              </w:rPr>
            </w:pPr>
            <w:r w:rsidRPr="00350027">
              <w:rPr>
                <w:rFonts w:asciiTheme="minorHAnsi" w:hAnsiTheme="minorHAnsi"/>
              </w:rPr>
              <w:tab/>
              <w:t xml:space="preserve">          (LH LVDT2 Health Monitor status = TRUE) THEN</w:t>
            </w:r>
          </w:p>
          <w:p w14:paraId="2F538350" w14:textId="77777777" w:rsidR="00C63E25" w:rsidRPr="00350027" w:rsidRDefault="00C63E25" w:rsidP="00F33256">
            <w:pPr>
              <w:rPr>
                <w:rFonts w:asciiTheme="minorHAnsi" w:hAnsiTheme="minorHAnsi"/>
              </w:rPr>
            </w:pPr>
            <w:r w:rsidRPr="00350027">
              <w:rPr>
                <w:rFonts w:asciiTheme="minorHAnsi" w:hAnsiTheme="minorHAnsi"/>
              </w:rPr>
              <w:t xml:space="preserve">                              ( The evaluation of the monitor is Inhibited )</w:t>
            </w:r>
          </w:p>
          <w:p w14:paraId="31E1668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LH LVDT1 and LH LVDT2 Reasonableness Check Monitor Status = FALSE</w:t>
            </w:r>
          </w:p>
          <w:p w14:paraId="2F285544"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395BD8F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with a confirmation time of 200ms </w:t>
            </w:r>
          </w:p>
          <w:p w14:paraId="139F253E"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LH LVDT1 and LH LVDT2 Reasonableness Check Monitor Status =</w:t>
            </w:r>
          </w:p>
          <w:p w14:paraId="5B648720"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 xml:space="preserve">Absolute( Ratiometric_Position[LH_LVDT1] </w:t>
            </w:r>
          </w:p>
          <w:p w14:paraId="3AA0BB0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 Ratiometric_Position[LH_LVDT2] ) &gt; LVDT_Ratio_Diff_Limit</w:t>
            </w:r>
          </w:p>
          <w:p w14:paraId="4333E4AB"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8D847E4" w14:textId="77777777" w:rsidR="00C63E25" w:rsidRPr="00350027" w:rsidRDefault="00C63E25" w:rsidP="00F33256">
            <w:pPr>
              <w:rPr>
                <w:rFonts w:asciiTheme="minorHAnsi" w:hAnsiTheme="minorHAnsi"/>
              </w:rPr>
            </w:pPr>
            <w:r w:rsidRPr="00350027">
              <w:rPr>
                <w:rFonts w:asciiTheme="minorHAnsi" w:hAnsiTheme="minorHAnsi"/>
              </w:rPr>
              <w:t>ELSE</w:t>
            </w:r>
          </w:p>
          <w:p w14:paraId="5C4AD283"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3D7ADFE1" w14:textId="77777777" w:rsidR="00C63E25" w:rsidRPr="00350027" w:rsidRDefault="00C63E25" w:rsidP="00F33256">
            <w:pPr>
              <w:rPr>
                <w:rFonts w:asciiTheme="minorHAnsi" w:hAnsiTheme="minorHAnsi"/>
              </w:rPr>
            </w:pPr>
            <w:r w:rsidRPr="00350027">
              <w:rPr>
                <w:rFonts w:asciiTheme="minorHAnsi" w:hAnsiTheme="minorHAnsi"/>
              </w:rPr>
              <w:t>ENDIF</w:t>
            </w:r>
          </w:p>
          <w:p w14:paraId="2DEB90FB" w14:textId="77777777" w:rsidR="00C63E25" w:rsidRPr="00350027" w:rsidRDefault="00C63E25" w:rsidP="00F33256">
            <w:pPr>
              <w:rPr>
                <w:rFonts w:asciiTheme="minorHAnsi" w:hAnsiTheme="minorHAnsi"/>
              </w:rPr>
            </w:pPr>
          </w:p>
          <w:p w14:paraId="4125C9A5" w14:textId="77777777" w:rsidR="00C63E25" w:rsidRPr="00350027" w:rsidRDefault="00C63E25" w:rsidP="00F33256">
            <w:pPr>
              <w:rPr>
                <w:rFonts w:asciiTheme="minorHAnsi" w:hAnsiTheme="minorHAnsi"/>
              </w:rPr>
            </w:pPr>
            <w:r w:rsidRPr="00350027">
              <w:rPr>
                <w:rFonts w:asciiTheme="minorHAnsi" w:hAnsiTheme="minorHAnsi"/>
              </w:rPr>
              <w:t>Where Ratiometric_Position is defined in MRJ_SCU_STC_SRS_65</w:t>
            </w:r>
          </w:p>
          <w:p w14:paraId="61B59E53" w14:textId="77777777" w:rsidR="00C63E25" w:rsidRPr="00350027" w:rsidRDefault="00C63E25" w:rsidP="00F33256">
            <w:pPr>
              <w:rPr>
                <w:rFonts w:asciiTheme="minorHAnsi" w:hAnsiTheme="minorHAnsi"/>
              </w:rPr>
            </w:pPr>
            <w:r w:rsidRPr="00350027">
              <w:rPr>
                <w:rFonts w:asciiTheme="minorHAnsi" w:hAnsiTheme="minorHAnsi"/>
              </w:rPr>
              <w:t>LVDT_Ratio_Diff_Limit is defined in MRJ_SCU_STC_SRS_659</w:t>
            </w:r>
          </w:p>
          <w:p w14:paraId="0F87B8C3" w14:textId="77777777" w:rsidR="00C63E25" w:rsidRPr="00350027" w:rsidRDefault="00C63E25" w:rsidP="00F33256">
            <w:pPr>
              <w:rPr>
                <w:rFonts w:asciiTheme="minorHAnsi" w:hAnsiTheme="minorHAnsi"/>
              </w:rPr>
            </w:pPr>
            <w:r w:rsidRPr="00350027">
              <w:rPr>
                <w:rFonts w:asciiTheme="minorHAnsi" w:hAnsiTheme="minorHAnsi"/>
              </w:rPr>
              <w:t>LH_LVDT1 and LH_LVDT2 are channels defined in MRJ_SCU_STC_SRS_59</w:t>
            </w:r>
          </w:p>
          <w:p w14:paraId="64C7C5D0" w14:textId="77777777" w:rsidR="00C63E25" w:rsidRPr="00350027" w:rsidRDefault="00C63E25" w:rsidP="00F33256">
            <w:pPr>
              <w:rPr>
                <w:rFonts w:asciiTheme="minorHAnsi" w:hAnsiTheme="minorHAnsi"/>
              </w:rPr>
            </w:pPr>
            <w:r w:rsidRPr="00350027">
              <w:rPr>
                <w:rFonts w:asciiTheme="minorHAnsi" w:hAnsiTheme="minorHAnsi"/>
              </w:rPr>
              <w:t>LH LVDT1 Health Monitor is defined in MRJ_SCU_STC_SRS_567</w:t>
            </w:r>
          </w:p>
          <w:p w14:paraId="5EFCA682" w14:textId="77777777" w:rsidR="00C63E25" w:rsidRPr="00350027" w:rsidRDefault="00C63E25" w:rsidP="00F33256">
            <w:pPr>
              <w:rPr>
                <w:rFonts w:asciiTheme="minorHAnsi" w:hAnsiTheme="minorHAnsi"/>
              </w:rPr>
            </w:pPr>
            <w:r w:rsidRPr="00350027">
              <w:rPr>
                <w:rFonts w:asciiTheme="minorHAnsi" w:hAnsiTheme="minorHAnsi"/>
              </w:rPr>
              <w:t>LH LVDT2 Health Monitor is defined in MRJ_SCU_STC_SRS_568</w:t>
            </w:r>
          </w:p>
          <w:p w14:paraId="1D8CC34A" w14:textId="77777777" w:rsidR="00C63E25" w:rsidRPr="00350027" w:rsidRDefault="00C63E25" w:rsidP="00F33256">
            <w:pPr>
              <w:rPr>
                <w:rFonts w:asciiTheme="minorHAnsi" w:hAnsiTheme="minorHAnsi"/>
                <w:i/>
                <w:iCs/>
              </w:rPr>
            </w:pPr>
          </w:p>
        </w:tc>
      </w:tr>
      <w:tr w:rsidR="00C63E25" w:rsidRPr="00350027" w14:paraId="7A8B073E" w14:textId="77777777" w:rsidTr="00F33256">
        <w:tc>
          <w:tcPr>
            <w:tcW w:w="1559" w:type="dxa"/>
          </w:tcPr>
          <w:p w14:paraId="1698FF36" w14:textId="77777777" w:rsidR="00C63E25" w:rsidRPr="00350027" w:rsidRDefault="00C63E25" w:rsidP="00F33256">
            <w:pPr>
              <w:rPr>
                <w:rFonts w:asciiTheme="minorHAnsi" w:hAnsiTheme="minorHAnsi"/>
                <w:i/>
                <w:iCs/>
              </w:rPr>
            </w:pPr>
          </w:p>
        </w:tc>
        <w:tc>
          <w:tcPr>
            <w:tcW w:w="9320" w:type="dxa"/>
          </w:tcPr>
          <w:p w14:paraId="06836A2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2A041BD" w14:textId="77777777" w:rsidTr="00F33256">
        <w:tc>
          <w:tcPr>
            <w:tcW w:w="1559" w:type="dxa"/>
          </w:tcPr>
          <w:p w14:paraId="42A1C983" w14:textId="77777777" w:rsidR="00C63E25" w:rsidRPr="00350027" w:rsidRDefault="00C63E25" w:rsidP="00F33256">
            <w:pPr>
              <w:rPr>
                <w:rFonts w:asciiTheme="minorHAnsi" w:hAnsiTheme="minorHAnsi"/>
                <w:i/>
                <w:iCs/>
              </w:rPr>
            </w:pPr>
          </w:p>
        </w:tc>
        <w:tc>
          <w:tcPr>
            <w:tcW w:w="9320" w:type="dxa"/>
          </w:tcPr>
          <w:p w14:paraId="53BC87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B72E774" w14:textId="77777777" w:rsidTr="00F33256">
        <w:tc>
          <w:tcPr>
            <w:tcW w:w="1559" w:type="dxa"/>
          </w:tcPr>
          <w:p w14:paraId="5906A72E" w14:textId="77777777" w:rsidR="00C63E25" w:rsidRPr="00350027" w:rsidRDefault="00C63E25" w:rsidP="00F33256">
            <w:pPr>
              <w:rPr>
                <w:rFonts w:asciiTheme="minorHAnsi" w:hAnsiTheme="minorHAnsi"/>
                <w:i/>
                <w:iCs/>
              </w:rPr>
            </w:pPr>
          </w:p>
        </w:tc>
        <w:tc>
          <w:tcPr>
            <w:tcW w:w="9320" w:type="dxa"/>
          </w:tcPr>
          <w:p w14:paraId="6F48806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22626AF" w14:textId="77777777" w:rsidR="00C63E25" w:rsidRPr="00350027" w:rsidRDefault="00C63E25" w:rsidP="00C63E25">
      <w:pPr>
        <w:rPr>
          <w:rFonts w:asciiTheme="minorHAnsi" w:hAnsiTheme="minorHAnsi"/>
        </w:rPr>
      </w:pPr>
    </w:p>
    <w:p w14:paraId="5CA6BD5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A8424C2" w14:textId="77777777" w:rsidTr="00F33256">
        <w:tc>
          <w:tcPr>
            <w:tcW w:w="1559" w:type="dxa"/>
          </w:tcPr>
          <w:p w14:paraId="03BBCF6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MRJ_SCU_STC_SRS_942</w:t>
            </w:r>
          </w:p>
        </w:tc>
        <w:tc>
          <w:tcPr>
            <w:tcW w:w="9320" w:type="dxa"/>
          </w:tcPr>
          <w:p w14:paraId="570FD5B1"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LH LVDT1 and LH LVDT2 Reasonableness Check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in SACT Logical Level Processing.</w:t>
            </w:r>
          </w:p>
          <w:p w14:paraId="1585C125" w14:textId="77777777" w:rsidR="00C63E25" w:rsidRPr="00350027" w:rsidRDefault="00C63E25" w:rsidP="00F33256">
            <w:pPr>
              <w:rPr>
                <w:rFonts w:asciiTheme="minorHAnsi" w:hAnsiTheme="minorHAnsi"/>
              </w:rPr>
            </w:pPr>
          </w:p>
          <w:p w14:paraId="474F53C0"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494CC624"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215A214E"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19BC7917"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6E7E3355" w14:textId="77777777" w:rsidR="00C63E25" w:rsidRPr="00350027" w:rsidRDefault="00C63E25" w:rsidP="00F33256">
            <w:pPr>
              <w:rPr>
                <w:rFonts w:asciiTheme="minorHAnsi" w:hAnsiTheme="minorHAnsi"/>
                <w:i/>
                <w:iCs/>
              </w:rPr>
            </w:pPr>
          </w:p>
        </w:tc>
      </w:tr>
      <w:tr w:rsidR="00C63E25" w:rsidRPr="00350027" w14:paraId="34F04D04" w14:textId="77777777" w:rsidTr="00F33256">
        <w:tc>
          <w:tcPr>
            <w:tcW w:w="1559" w:type="dxa"/>
          </w:tcPr>
          <w:p w14:paraId="3A83216F" w14:textId="77777777" w:rsidR="00C63E25" w:rsidRPr="00350027" w:rsidRDefault="00C63E25" w:rsidP="00F33256">
            <w:pPr>
              <w:rPr>
                <w:rFonts w:asciiTheme="minorHAnsi" w:hAnsiTheme="minorHAnsi"/>
                <w:i/>
                <w:iCs/>
              </w:rPr>
            </w:pPr>
          </w:p>
        </w:tc>
        <w:tc>
          <w:tcPr>
            <w:tcW w:w="9320" w:type="dxa"/>
          </w:tcPr>
          <w:p w14:paraId="53A67C0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C1D1804" w14:textId="77777777" w:rsidTr="00F33256">
        <w:tc>
          <w:tcPr>
            <w:tcW w:w="1559" w:type="dxa"/>
          </w:tcPr>
          <w:p w14:paraId="01C768B3" w14:textId="77777777" w:rsidR="00C63E25" w:rsidRPr="00350027" w:rsidRDefault="00C63E25" w:rsidP="00F33256">
            <w:pPr>
              <w:rPr>
                <w:rFonts w:asciiTheme="minorHAnsi" w:hAnsiTheme="minorHAnsi"/>
                <w:i/>
                <w:iCs/>
              </w:rPr>
            </w:pPr>
          </w:p>
        </w:tc>
        <w:tc>
          <w:tcPr>
            <w:tcW w:w="9320" w:type="dxa"/>
          </w:tcPr>
          <w:p w14:paraId="5A0851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7C0BB5D" w14:textId="77777777" w:rsidTr="00F33256">
        <w:tc>
          <w:tcPr>
            <w:tcW w:w="1559" w:type="dxa"/>
          </w:tcPr>
          <w:p w14:paraId="532EFE56" w14:textId="77777777" w:rsidR="00C63E25" w:rsidRPr="00350027" w:rsidRDefault="00C63E25" w:rsidP="00F33256">
            <w:pPr>
              <w:rPr>
                <w:rFonts w:asciiTheme="minorHAnsi" w:hAnsiTheme="minorHAnsi"/>
                <w:i/>
                <w:iCs/>
              </w:rPr>
            </w:pPr>
          </w:p>
        </w:tc>
        <w:tc>
          <w:tcPr>
            <w:tcW w:w="9320" w:type="dxa"/>
          </w:tcPr>
          <w:p w14:paraId="4CDFFB8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7E0B268" w14:textId="77777777" w:rsidR="00C63E25" w:rsidRPr="00350027" w:rsidRDefault="00C63E25" w:rsidP="00C63E25">
      <w:pPr>
        <w:rPr>
          <w:rFonts w:asciiTheme="minorHAnsi" w:hAnsiTheme="minorHAnsi"/>
        </w:rPr>
      </w:pPr>
    </w:p>
    <w:p w14:paraId="12290E89" w14:textId="77777777" w:rsidR="00C63E25" w:rsidRPr="00350027" w:rsidRDefault="00C63E25" w:rsidP="00C63E25">
      <w:pPr>
        <w:pStyle w:val="Heading4"/>
        <w:rPr>
          <w:rFonts w:asciiTheme="minorHAnsi" w:hAnsiTheme="minorHAnsi"/>
        </w:rPr>
      </w:pPr>
      <w:r w:rsidRPr="00350027">
        <w:rPr>
          <w:rFonts w:asciiTheme="minorHAnsi" w:hAnsiTheme="minorHAnsi"/>
        </w:rPr>
        <w:t>Pilot SHDL Operation 1 Health Monitor</w:t>
      </w:r>
    </w:p>
    <w:p w14:paraId="4C1F4D9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CF01BB6" w14:textId="77777777" w:rsidTr="00F33256">
        <w:tc>
          <w:tcPr>
            <w:tcW w:w="1559" w:type="dxa"/>
          </w:tcPr>
          <w:p w14:paraId="67EFD5E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MRJ_SCU_STC_SRS_592</w:t>
            </w:r>
          </w:p>
        </w:tc>
        <w:tc>
          <w:tcPr>
            <w:tcW w:w="9320" w:type="dxa"/>
          </w:tcPr>
          <w:p w14:paraId="76ED95B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 SHDL Operation 1 Health Monitor Status for the Pilot_RVDT1 channel defined in MRJ_SCU_STC_SRS_59 with a confirmation time of 150ms using the following logic:</w:t>
            </w:r>
          </w:p>
          <w:p w14:paraId="1394AFE6" w14:textId="77777777" w:rsidR="00C63E25" w:rsidRPr="00350027" w:rsidRDefault="00C63E25" w:rsidP="00F33256">
            <w:pPr>
              <w:rPr>
                <w:rFonts w:asciiTheme="minorHAnsi" w:hAnsiTheme="minorHAnsi"/>
              </w:rPr>
            </w:pPr>
          </w:p>
          <w:p w14:paraId="4A2CC320" w14:textId="77777777" w:rsidR="00C63E25" w:rsidRPr="00350027" w:rsidRDefault="00C63E25" w:rsidP="00F33256">
            <w:pPr>
              <w:rPr>
                <w:rFonts w:asciiTheme="minorHAnsi" w:hAnsiTheme="minorHAnsi"/>
              </w:rPr>
            </w:pPr>
            <w:r w:rsidRPr="00350027">
              <w:rPr>
                <w:rFonts w:asciiTheme="minorHAnsi" w:hAnsiTheme="minorHAnsi"/>
              </w:rPr>
              <w:tab/>
              <w:t>IF (Pilot SHDL Operation 1 Health Monitor Status = FALSE)</w:t>
            </w:r>
          </w:p>
          <w:p w14:paraId="324681C9" w14:textId="77777777" w:rsidR="00C63E25" w:rsidRPr="00350027" w:rsidRDefault="00C63E25" w:rsidP="00F33256">
            <w:pPr>
              <w:rPr>
                <w:rFonts w:asciiTheme="minorHAnsi" w:hAnsiTheme="minorHAnsi"/>
              </w:rPr>
            </w:pPr>
            <w:r w:rsidRPr="00350027">
              <w:rPr>
                <w:rFonts w:asciiTheme="minorHAnsi" w:hAnsiTheme="minorHAnsi"/>
              </w:rPr>
              <w:tab/>
              <w:t>THEN</w:t>
            </w:r>
          </w:p>
          <w:p w14:paraId="55EDC9B8" w14:textId="77777777" w:rsidR="00C63E25" w:rsidRPr="00350027" w:rsidRDefault="00C63E25" w:rsidP="00F33256">
            <w:pPr>
              <w:rPr>
                <w:rFonts w:asciiTheme="minorHAnsi" w:hAnsiTheme="minorHAnsi"/>
              </w:rPr>
            </w:pPr>
            <w:r w:rsidRPr="00350027">
              <w:rPr>
                <w:rFonts w:asciiTheme="minorHAnsi" w:hAnsiTheme="minorHAnsi"/>
              </w:rPr>
              <w:tab/>
              <w:t xml:space="preserve">    Pilot SHDL Operation 1 Health Monitor Status = </w:t>
            </w:r>
          </w:p>
          <w:p w14:paraId="1E607F8C" w14:textId="77777777" w:rsidR="00C63E25" w:rsidRPr="00350027" w:rsidRDefault="00C63E25" w:rsidP="00F33256">
            <w:pPr>
              <w:rPr>
                <w:rFonts w:asciiTheme="minorHAnsi" w:hAnsiTheme="minorHAnsi"/>
              </w:rPr>
            </w:pPr>
            <w:r w:rsidRPr="00350027">
              <w:rPr>
                <w:rFonts w:asciiTheme="minorHAnsi" w:hAnsiTheme="minorHAnsi"/>
              </w:rPr>
              <w:tab/>
              <w:t xml:space="preserve">        ( Va_MAG [Pilot_RVDT1] &lt; Lower_RVDT_Limit_1 ) OR</w:t>
            </w:r>
          </w:p>
          <w:p w14:paraId="7709E051" w14:textId="77777777" w:rsidR="00C63E25" w:rsidRPr="00350027" w:rsidRDefault="00C63E25" w:rsidP="00F33256">
            <w:pPr>
              <w:rPr>
                <w:rFonts w:asciiTheme="minorHAnsi" w:hAnsiTheme="minorHAnsi"/>
              </w:rPr>
            </w:pPr>
            <w:r w:rsidRPr="00350027">
              <w:rPr>
                <w:rFonts w:asciiTheme="minorHAnsi" w:hAnsiTheme="minorHAnsi"/>
              </w:rPr>
              <w:t xml:space="preserve">                    ( Va_MAG [Pilot_RVDT1] &gt; Upper_RVDT_Limit_1 ) OR </w:t>
            </w:r>
          </w:p>
          <w:p w14:paraId="50EF880C" w14:textId="77777777" w:rsidR="00C63E25" w:rsidRPr="00350027" w:rsidRDefault="00C63E25" w:rsidP="00F33256">
            <w:pPr>
              <w:rPr>
                <w:rFonts w:asciiTheme="minorHAnsi" w:hAnsiTheme="minorHAnsi"/>
              </w:rPr>
            </w:pPr>
            <w:r w:rsidRPr="00350027">
              <w:rPr>
                <w:rFonts w:asciiTheme="minorHAnsi" w:hAnsiTheme="minorHAnsi"/>
              </w:rPr>
              <w:t xml:space="preserve">                    ( Vb_MAG [Pilot_RVDT1] &lt; Lower_RVDT_Limit_1 ) OR </w:t>
            </w:r>
          </w:p>
          <w:p w14:paraId="104321AF" w14:textId="77777777" w:rsidR="00C63E25" w:rsidRPr="00350027" w:rsidRDefault="00C63E25" w:rsidP="00F33256">
            <w:pPr>
              <w:rPr>
                <w:rFonts w:asciiTheme="minorHAnsi" w:hAnsiTheme="minorHAnsi"/>
              </w:rPr>
            </w:pPr>
            <w:r w:rsidRPr="00350027">
              <w:rPr>
                <w:rFonts w:asciiTheme="minorHAnsi" w:hAnsiTheme="minorHAnsi"/>
              </w:rPr>
              <w:t xml:space="preserve">                    ( Vb_MAG [Pilot_RVDT1] &gt; Upper_RVDT_Limit_1 ) OR</w:t>
            </w:r>
          </w:p>
          <w:p w14:paraId="7A6FEA92"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[Pilot_RVDT1]) &lt; Lower_RVDT_Sum_Limit_1 ) OR</w:t>
            </w:r>
          </w:p>
          <w:p w14:paraId="3286E57E" w14:textId="77777777" w:rsidR="00C63E25" w:rsidRPr="00350027" w:rsidRDefault="00C63E25" w:rsidP="00F33256">
            <w:pPr>
              <w:rPr>
                <w:rFonts w:asciiTheme="minorHAnsi" w:hAnsiTheme="minorHAnsi"/>
              </w:rPr>
            </w:pPr>
            <w:r w:rsidRPr="00350027">
              <w:rPr>
                <w:rFonts w:asciiTheme="minorHAnsi" w:hAnsiTheme="minorHAnsi"/>
              </w:rPr>
              <w:tab/>
              <w:t xml:space="preserve">        ( (SUM_V [Pilot_RVDT1]) &gt; Upper_RVDT_Sum_Limit_1 )</w:t>
            </w:r>
          </w:p>
          <w:p w14:paraId="7C1ECF63" w14:textId="77777777" w:rsidR="00C63E25" w:rsidRPr="00350027" w:rsidRDefault="00C63E25" w:rsidP="00F33256">
            <w:pPr>
              <w:rPr>
                <w:rFonts w:asciiTheme="minorHAnsi" w:hAnsiTheme="minorHAnsi"/>
              </w:rPr>
            </w:pPr>
            <w:r w:rsidRPr="00350027">
              <w:rPr>
                <w:rFonts w:asciiTheme="minorHAnsi" w:hAnsiTheme="minorHAnsi"/>
              </w:rPr>
              <w:tab/>
              <w:t>ELSE</w:t>
            </w:r>
          </w:p>
          <w:p w14:paraId="45070725"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39A9EBC9" w14:textId="77777777" w:rsidR="00C63E25" w:rsidRPr="00350027" w:rsidRDefault="00C63E25" w:rsidP="00F33256">
            <w:pPr>
              <w:rPr>
                <w:rFonts w:asciiTheme="minorHAnsi" w:hAnsiTheme="minorHAnsi"/>
              </w:rPr>
            </w:pPr>
            <w:r w:rsidRPr="00350027">
              <w:rPr>
                <w:rFonts w:asciiTheme="minorHAnsi" w:hAnsiTheme="minorHAnsi"/>
              </w:rPr>
              <w:tab/>
              <w:t>ENDIF</w:t>
            </w:r>
          </w:p>
          <w:p w14:paraId="46C75396" w14:textId="77777777" w:rsidR="00C63E25" w:rsidRPr="00350027" w:rsidRDefault="00C63E25" w:rsidP="00F33256">
            <w:pPr>
              <w:rPr>
                <w:rFonts w:asciiTheme="minorHAnsi" w:hAnsiTheme="minorHAnsi"/>
              </w:rPr>
            </w:pPr>
          </w:p>
          <w:p w14:paraId="67DE8BF7"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3125 Hz component magnitudes calculated by MRJ_SCU_STC_SRS_736 for the Pilot_RVDT1 interface and</w:t>
            </w:r>
          </w:p>
          <w:p w14:paraId="5FAC60D7"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Pilot_RVDT1 interface</w:t>
            </w:r>
          </w:p>
          <w:p w14:paraId="730BF756" w14:textId="77777777" w:rsidR="00C63E25" w:rsidRPr="00350027" w:rsidRDefault="00C63E25" w:rsidP="00F33256">
            <w:pPr>
              <w:rPr>
                <w:rFonts w:asciiTheme="minorHAnsi" w:hAnsiTheme="minorHAnsi"/>
              </w:rPr>
            </w:pPr>
            <w:r w:rsidRPr="00350027">
              <w:rPr>
                <w:rFonts w:asciiTheme="minorHAnsi" w:hAnsiTheme="minorHAnsi"/>
              </w:rPr>
              <w:t>Lower_RVDT_Limit_1 is defined in MRJ_SCU_STC_SRS_659</w:t>
            </w:r>
          </w:p>
          <w:p w14:paraId="2D1C9947" w14:textId="77777777" w:rsidR="00C63E25" w:rsidRPr="00350027" w:rsidRDefault="00C63E25" w:rsidP="00F33256">
            <w:pPr>
              <w:rPr>
                <w:rFonts w:asciiTheme="minorHAnsi" w:hAnsiTheme="minorHAnsi"/>
              </w:rPr>
            </w:pPr>
            <w:r w:rsidRPr="00350027">
              <w:rPr>
                <w:rFonts w:asciiTheme="minorHAnsi" w:hAnsiTheme="minorHAnsi"/>
              </w:rPr>
              <w:t>Upper_RVDT_Limit_1 is defined in MRJ_SCU_STC_SRS_659</w:t>
            </w:r>
          </w:p>
          <w:p w14:paraId="3D30F629" w14:textId="77777777" w:rsidR="00C63E25" w:rsidRPr="00350027" w:rsidRDefault="00C63E25" w:rsidP="00F33256">
            <w:pPr>
              <w:rPr>
                <w:rFonts w:asciiTheme="minorHAnsi" w:hAnsiTheme="minorHAnsi"/>
              </w:rPr>
            </w:pPr>
            <w:r w:rsidRPr="00350027">
              <w:rPr>
                <w:rFonts w:asciiTheme="minorHAnsi" w:hAnsiTheme="minorHAnsi"/>
              </w:rPr>
              <w:t>Lower_RVDT_Sum_Limit_1 is defined in MRJ_SCU_STC_SRS_659</w:t>
            </w:r>
          </w:p>
          <w:p w14:paraId="1A6053AB" w14:textId="77777777" w:rsidR="00C63E25" w:rsidRPr="00350027" w:rsidRDefault="00C63E25" w:rsidP="00F33256">
            <w:pPr>
              <w:rPr>
                <w:rFonts w:asciiTheme="minorHAnsi" w:hAnsiTheme="minorHAnsi"/>
              </w:rPr>
            </w:pPr>
            <w:r w:rsidRPr="00350027">
              <w:rPr>
                <w:rFonts w:asciiTheme="minorHAnsi" w:hAnsiTheme="minorHAnsi"/>
              </w:rPr>
              <w:t>Upper_RVDT_Sum_Limit_1 is defined in MRJ_SCU_STC_SRS_659</w:t>
            </w:r>
          </w:p>
          <w:p w14:paraId="7C76999D" w14:textId="77777777" w:rsidR="00C63E25" w:rsidRPr="00350027" w:rsidRDefault="00C63E25" w:rsidP="00F33256">
            <w:pPr>
              <w:rPr>
                <w:rFonts w:asciiTheme="minorHAnsi" w:hAnsiTheme="minorHAnsi"/>
                <w:i/>
                <w:iCs/>
              </w:rPr>
            </w:pPr>
          </w:p>
        </w:tc>
      </w:tr>
      <w:tr w:rsidR="00C63E25" w:rsidRPr="00350027" w14:paraId="18211F3F" w14:textId="77777777" w:rsidTr="00F33256">
        <w:tc>
          <w:tcPr>
            <w:tcW w:w="1559" w:type="dxa"/>
          </w:tcPr>
          <w:p w14:paraId="526402BD" w14:textId="77777777" w:rsidR="00C63E25" w:rsidRPr="00350027" w:rsidRDefault="00C63E25" w:rsidP="00F33256">
            <w:pPr>
              <w:rPr>
                <w:rFonts w:asciiTheme="minorHAnsi" w:hAnsiTheme="minorHAnsi"/>
                <w:i/>
                <w:iCs/>
              </w:rPr>
            </w:pPr>
          </w:p>
        </w:tc>
        <w:tc>
          <w:tcPr>
            <w:tcW w:w="9320" w:type="dxa"/>
          </w:tcPr>
          <w:p w14:paraId="61C9DC9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6F7F07D" w14:textId="77777777" w:rsidTr="00F33256">
        <w:tc>
          <w:tcPr>
            <w:tcW w:w="1559" w:type="dxa"/>
          </w:tcPr>
          <w:p w14:paraId="49B86DCE" w14:textId="77777777" w:rsidR="00C63E25" w:rsidRPr="00350027" w:rsidRDefault="00C63E25" w:rsidP="00F33256">
            <w:pPr>
              <w:rPr>
                <w:rFonts w:asciiTheme="minorHAnsi" w:hAnsiTheme="minorHAnsi"/>
                <w:i/>
                <w:iCs/>
              </w:rPr>
            </w:pPr>
          </w:p>
        </w:tc>
        <w:tc>
          <w:tcPr>
            <w:tcW w:w="9320" w:type="dxa"/>
          </w:tcPr>
          <w:p w14:paraId="4359615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98C6C0F" w14:textId="77777777" w:rsidTr="00F33256">
        <w:tc>
          <w:tcPr>
            <w:tcW w:w="1559" w:type="dxa"/>
          </w:tcPr>
          <w:p w14:paraId="00D1D9DC" w14:textId="77777777" w:rsidR="00C63E25" w:rsidRPr="00350027" w:rsidRDefault="00C63E25" w:rsidP="00F33256">
            <w:pPr>
              <w:rPr>
                <w:rFonts w:asciiTheme="minorHAnsi" w:hAnsiTheme="minorHAnsi"/>
                <w:i/>
                <w:iCs/>
              </w:rPr>
            </w:pPr>
          </w:p>
        </w:tc>
        <w:tc>
          <w:tcPr>
            <w:tcW w:w="9320" w:type="dxa"/>
          </w:tcPr>
          <w:p w14:paraId="0D9F765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B1A491C" w14:textId="77777777" w:rsidR="00C63E25" w:rsidRPr="00350027" w:rsidRDefault="00C63E25" w:rsidP="00C63E25">
      <w:pPr>
        <w:rPr>
          <w:rFonts w:asciiTheme="minorHAnsi" w:hAnsiTheme="minorHAnsi"/>
        </w:rPr>
      </w:pPr>
    </w:p>
    <w:p w14:paraId="1A73AE9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32B6B14" w14:textId="77777777" w:rsidTr="00F33256">
        <w:tc>
          <w:tcPr>
            <w:tcW w:w="1559" w:type="dxa"/>
          </w:tcPr>
          <w:p w14:paraId="62FE5EA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MRJ_SCU_STC_SRS_920</w:t>
            </w:r>
          </w:p>
        </w:tc>
        <w:tc>
          <w:tcPr>
            <w:tcW w:w="9320" w:type="dxa"/>
          </w:tcPr>
          <w:p w14:paraId="5383020A"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Pilot SHDL Operation 1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Pilot_RVDT1 in SHDL Logical Level Processing.</w:t>
            </w:r>
          </w:p>
          <w:p w14:paraId="63F228C0" w14:textId="77777777" w:rsidR="00C63E25" w:rsidRPr="00350027" w:rsidRDefault="00C63E25" w:rsidP="00F33256">
            <w:pPr>
              <w:rPr>
                <w:rFonts w:asciiTheme="minorHAnsi" w:hAnsiTheme="minorHAnsi"/>
              </w:rPr>
            </w:pPr>
          </w:p>
          <w:p w14:paraId="5C1235E6"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41AAA4D4"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4A821E8C"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7CDAD046" w14:textId="77777777" w:rsidR="00C63E25" w:rsidRPr="00350027" w:rsidRDefault="00C63E25" w:rsidP="00F33256">
            <w:pPr>
              <w:rPr>
                <w:rFonts w:asciiTheme="minorHAnsi" w:hAnsiTheme="minorHAnsi"/>
              </w:rPr>
            </w:pPr>
            <w:r w:rsidRPr="00350027">
              <w:rPr>
                <w:rFonts w:asciiTheme="minorHAnsi" w:hAnsiTheme="minorHAnsi"/>
              </w:rPr>
              <w:lastRenderedPageBreak/>
              <w:t>Initial value for last valid in range ratiometric values is 0.</w:t>
            </w:r>
          </w:p>
          <w:p w14:paraId="71751173" w14:textId="77777777" w:rsidR="00C63E25" w:rsidRPr="00350027" w:rsidRDefault="00C63E25" w:rsidP="00F33256">
            <w:pPr>
              <w:rPr>
                <w:rFonts w:asciiTheme="minorHAnsi" w:hAnsiTheme="minorHAnsi"/>
                <w:i/>
                <w:iCs/>
              </w:rPr>
            </w:pPr>
          </w:p>
        </w:tc>
      </w:tr>
      <w:tr w:rsidR="00C63E25" w:rsidRPr="00350027" w14:paraId="558A9012" w14:textId="77777777" w:rsidTr="00F33256">
        <w:tc>
          <w:tcPr>
            <w:tcW w:w="1559" w:type="dxa"/>
          </w:tcPr>
          <w:p w14:paraId="23B7B350" w14:textId="77777777" w:rsidR="00C63E25" w:rsidRPr="00350027" w:rsidRDefault="00C63E25" w:rsidP="00F33256">
            <w:pPr>
              <w:rPr>
                <w:rFonts w:asciiTheme="minorHAnsi" w:hAnsiTheme="minorHAnsi"/>
                <w:i/>
                <w:iCs/>
              </w:rPr>
            </w:pPr>
          </w:p>
        </w:tc>
        <w:tc>
          <w:tcPr>
            <w:tcW w:w="9320" w:type="dxa"/>
          </w:tcPr>
          <w:p w14:paraId="5966BDC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D6E7FFD" w14:textId="77777777" w:rsidTr="00F33256">
        <w:tc>
          <w:tcPr>
            <w:tcW w:w="1559" w:type="dxa"/>
          </w:tcPr>
          <w:p w14:paraId="3FC5DF27" w14:textId="77777777" w:rsidR="00C63E25" w:rsidRPr="00350027" w:rsidRDefault="00C63E25" w:rsidP="00F33256">
            <w:pPr>
              <w:rPr>
                <w:rFonts w:asciiTheme="minorHAnsi" w:hAnsiTheme="minorHAnsi"/>
                <w:i/>
                <w:iCs/>
              </w:rPr>
            </w:pPr>
          </w:p>
        </w:tc>
        <w:tc>
          <w:tcPr>
            <w:tcW w:w="9320" w:type="dxa"/>
          </w:tcPr>
          <w:p w14:paraId="250EA2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715E259" w14:textId="77777777" w:rsidTr="00F33256">
        <w:tc>
          <w:tcPr>
            <w:tcW w:w="1559" w:type="dxa"/>
          </w:tcPr>
          <w:p w14:paraId="5330E8FF" w14:textId="77777777" w:rsidR="00C63E25" w:rsidRPr="00350027" w:rsidRDefault="00C63E25" w:rsidP="00F33256">
            <w:pPr>
              <w:rPr>
                <w:rFonts w:asciiTheme="minorHAnsi" w:hAnsiTheme="minorHAnsi"/>
                <w:i/>
                <w:iCs/>
              </w:rPr>
            </w:pPr>
          </w:p>
        </w:tc>
        <w:tc>
          <w:tcPr>
            <w:tcW w:w="9320" w:type="dxa"/>
          </w:tcPr>
          <w:p w14:paraId="1667618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D99236F" w14:textId="77777777" w:rsidR="00C63E25" w:rsidRPr="00350027" w:rsidRDefault="00C63E25" w:rsidP="00C63E25">
      <w:pPr>
        <w:rPr>
          <w:rFonts w:asciiTheme="minorHAnsi" w:hAnsiTheme="minorHAnsi"/>
        </w:rPr>
      </w:pPr>
    </w:p>
    <w:p w14:paraId="36F12E85" w14:textId="77777777" w:rsidR="00C63E25" w:rsidRPr="00350027" w:rsidRDefault="00C63E25" w:rsidP="00C63E25">
      <w:pPr>
        <w:pStyle w:val="Heading4"/>
        <w:rPr>
          <w:rFonts w:asciiTheme="minorHAnsi" w:hAnsiTheme="minorHAnsi"/>
        </w:rPr>
      </w:pPr>
      <w:r w:rsidRPr="00350027">
        <w:rPr>
          <w:rFonts w:asciiTheme="minorHAnsi" w:hAnsiTheme="minorHAnsi"/>
        </w:rPr>
        <w:t>Pilot SHDL Operation 2 Health Monitor</w:t>
      </w:r>
    </w:p>
    <w:p w14:paraId="5D926BF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3576225" w14:textId="77777777" w:rsidTr="00F33256">
        <w:tc>
          <w:tcPr>
            <w:tcW w:w="1559" w:type="dxa"/>
          </w:tcPr>
          <w:p w14:paraId="554415A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MRJ_SCU_STC_SRS_593</w:t>
            </w:r>
          </w:p>
        </w:tc>
        <w:tc>
          <w:tcPr>
            <w:tcW w:w="9320" w:type="dxa"/>
          </w:tcPr>
          <w:p w14:paraId="2FFE9ED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 SHDL Operation 2 Health Monitor Status for the Pilot_RVDT2 channel defined in MRJ_SCU_STC_SRS_59 with a confirmation time of 150ms using the following logic:</w:t>
            </w:r>
          </w:p>
          <w:p w14:paraId="5620D11C" w14:textId="77777777" w:rsidR="00C63E25" w:rsidRPr="00350027" w:rsidRDefault="00C63E25" w:rsidP="00F33256">
            <w:pPr>
              <w:rPr>
                <w:rFonts w:asciiTheme="minorHAnsi" w:hAnsiTheme="minorHAnsi"/>
              </w:rPr>
            </w:pPr>
          </w:p>
          <w:p w14:paraId="4402F6B0" w14:textId="77777777" w:rsidR="00C63E25" w:rsidRPr="00350027" w:rsidRDefault="00C63E25" w:rsidP="00F33256">
            <w:pPr>
              <w:rPr>
                <w:rFonts w:asciiTheme="minorHAnsi" w:hAnsiTheme="minorHAnsi"/>
              </w:rPr>
            </w:pPr>
            <w:r w:rsidRPr="00350027">
              <w:rPr>
                <w:rFonts w:asciiTheme="minorHAnsi" w:hAnsiTheme="minorHAnsi"/>
              </w:rPr>
              <w:tab/>
              <w:t>IF (Pilot SHDL Operation 2 Health Monitor Status = FALSE)</w:t>
            </w:r>
          </w:p>
          <w:p w14:paraId="40BE9DC5" w14:textId="77777777" w:rsidR="00C63E25" w:rsidRPr="00350027" w:rsidRDefault="00C63E25" w:rsidP="00F33256">
            <w:pPr>
              <w:rPr>
                <w:rFonts w:asciiTheme="minorHAnsi" w:hAnsiTheme="minorHAnsi"/>
              </w:rPr>
            </w:pPr>
            <w:r w:rsidRPr="00350027">
              <w:rPr>
                <w:rFonts w:asciiTheme="minorHAnsi" w:hAnsiTheme="minorHAnsi"/>
              </w:rPr>
              <w:tab/>
              <w:t>THEN</w:t>
            </w:r>
          </w:p>
          <w:p w14:paraId="6BB7749E" w14:textId="77777777" w:rsidR="00C63E25" w:rsidRPr="00350027" w:rsidRDefault="00C63E25" w:rsidP="00F33256">
            <w:pPr>
              <w:rPr>
                <w:rFonts w:asciiTheme="minorHAnsi" w:hAnsiTheme="minorHAnsi"/>
              </w:rPr>
            </w:pPr>
            <w:r w:rsidRPr="00350027">
              <w:rPr>
                <w:rFonts w:asciiTheme="minorHAnsi" w:hAnsiTheme="minorHAnsi"/>
              </w:rPr>
              <w:tab/>
              <w:t xml:space="preserve">    Pilot SHDL Operation 2 Health Monitor Status = </w:t>
            </w:r>
          </w:p>
          <w:p w14:paraId="7801BA5F" w14:textId="77777777" w:rsidR="00C63E25" w:rsidRPr="00350027" w:rsidRDefault="00C63E25" w:rsidP="00F33256">
            <w:pPr>
              <w:rPr>
                <w:rFonts w:asciiTheme="minorHAnsi" w:hAnsiTheme="minorHAnsi"/>
              </w:rPr>
            </w:pPr>
            <w:r w:rsidRPr="00350027">
              <w:rPr>
                <w:rFonts w:asciiTheme="minorHAnsi" w:hAnsiTheme="minorHAnsi"/>
              </w:rPr>
              <w:tab/>
              <w:t xml:space="preserve">        ( Va_MAG [Pilot_RVDT2] &lt; Lower_RVDT_Limit_2 ) OR</w:t>
            </w:r>
          </w:p>
          <w:p w14:paraId="7557BAC8" w14:textId="77777777" w:rsidR="00C63E25" w:rsidRPr="00350027" w:rsidRDefault="00C63E25" w:rsidP="00F33256">
            <w:pPr>
              <w:rPr>
                <w:rFonts w:asciiTheme="minorHAnsi" w:hAnsiTheme="minorHAnsi"/>
              </w:rPr>
            </w:pPr>
            <w:r w:rsidRPr="00350027">
              <w:rPr>
                <w:rFonts w:asciiTheme="minorHAnsi" w:hAnsiTheme="minorHAnsi"/>
              </w:rPr>
              <w:t xml:space="preserve">                    ( Va_MAG [Pilot_RVDT2] &gt; Upper_RVDT_Limit_2 ) OR </w:t>
            </w:r>
          </w:p>
          <w:p w14:paraId="41A576A1" w14:textId="77777777" w:rsidR="00C63E25" w:rsidRPr="00350027" w:rsidRDefault="00C63E25" w:rsidP="00F33256">
            <w:pPr>
              <w:rPr>
                <w:rFonts w:asciiTheme="minorHAnsi" w:hAnsiTheme="minorHAnsi"/>
              </w:rPr>
            </w:pPr>
            <w:r w:rsidRPr="00350027">
              <w:rPr>
                <w:rFonts w:asciiTheme="minorHAnsi" w:hAnsiTheme="minorHAnsi"/>
              </w:rPr>
              <w:t xml:space="preserve">                    ( Vb_MAG [Pilot_RVDT2] &lt; Lower_RVDT_Limit_2 ) OR </w:t>
            </w:r>
          </w:p>
          <w:p w14:paraId="03C4CE97" w14:textId="77777777" w:rsidR="00C63E25" w:rsidRPr="00350027" w:rsidRDefault="00C63E25" w:rsidP="00F33256">
            <w:pPr>
              <w:rPr>
                <w:rFonts w:asciiTheme="minorHAnsi" w:hAnsiTheme="minorHAnsi"/>
              </w:rPr>
            </w:pPr>
            <w:r w:rsidRPr="00350027">
              <w:rPr>
                <w:rFonts w:asciiTheme="minorHAnsi" w:hAnsiTheme="minorHAnsi"/>
              </w:rPr>
              <w:t xml:space="preserve">                    ( Vb_MAG [Pilot_RVDT2] &gt; Upper_RVDT_Limit_2 ) OR</w:t>
            </w:r>
          </w:p>
          <w:p w14:paraId="30363100"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[Pilot_RVDT2]) &lt; Lower_RVDT_Sum_Limit_2 ) OR</w:t>
            </w:r>
          </w:p>
          <w:p w14:paraId="2A02A50B" w14:textId="77777777" w:rsidR="00C63E25" w:rsidRPr="00350027" w:rsidRDefault="00C63E25" w:rsidP="00F33256">
            <w:pPr>
              <w:rPr>
                <w:rFonts w:asciiTheme="minorHAnsi" w:hAnsiTheme="minorHAnsi"/>
              </w:rPr>
            </w:pPr>
            <w:r w:rsidRPr="00350027">
              <w:rPr>
                <w:rFonts w:asciiTheme="minorHAnsi" w:hAnsiTheme="minorHAnsi"/>
              </w:rPr>
              <w:tab/>
              <w:t xml:space="preserve">        ( (SUM_V [Pilot_RVDT2]) &gt; Upper_RVDT_Sum_Limit_2 )</w:t>
            </w:r>
          </w:p>
          <w:p w14:paraId="42825AE2" w14:textId="77777777" w:rsidR="00C63E25" w:rsidRPr="00350027" w:rsidRDefault="00C63E25" w:rsidP="00F33256">
            <w:pPr>
              <w:rPr>
                <w:rFonts w:asciiTheme="minorHAnsi" w:hAnsiTheme="minorHAnsi"/>
              </w:rPr>
            </w:pPr>
            <w:r w:rsidRPr="00350027">
              <w:rPr>
                <w:rFonts w:asciiTheme="minorHAnsi" w:hAnsiTheme="minorHAnsi"/>
              </w:rPr>
              <w:tab/>
              <w:t>ELSE</w:t>
            </w:r>
          </w:p>
          <w:p w14:paraId="1DE5594F"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029FF0F0" w14:textId="77777777" w:rsidR="00C63E25" w:rsidRPr="00350027" w:rsidRDefault="00C63E25" w:rsidP="00F33256">
            <w:pPr>
              <w:rPr>
                <w:rFonts w:asciiTheme="minorHAnsi" w:hAnsiTheme="minorHAnsi"/>
              </w:rPr>
            </w:pPr>
            <w:r w:rsidRPr="00350027">
              <w:rPr>
                <w:rFonts w:asciiTheme="minorHAnsi" w:hAnsiTheme="minorHAnsi"/>
              </w:rPr>
              <w:tab/>
              <w:t>ENDIF</w:t>
            </w:r>
          </w:p>
          <w:p w14:paraId="4CEAD45E" w14:textId="77777777" w:rsidR="00C63E25" w:rsidRPr="00350027" w:rsidRDefault="00C63E25" w:rsidP="00F33256">
            <w:pPr>
              <w:rPr>
                <w:rFonts w:asciiTheme="minorHAnsi" w:hAnsiTheme="minorHAnsi"/>
              </w:rPr>
            </w:pPr>
          </w:p>
          <w:p w14:paraId="67E2084B"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3225 Hz component magnitudes calculated by MRJ_SCU_STC_SRS_736 for the Pilot_RVDT2 interface and</w:t>
            </w:r>
          </w:p>
          <w:p w14:paraId="65651689"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Pilot_RVDT2 interface</w:t>
            </w:r>
          </w:p>
          <w:p w14:paraId="721E782F" w14:textId="77777777" w:rsidR="00C63E25" w:rsidRPr="00350027" w:rsidRDefault="00C63E25" w:rsidP="00F33256">
            <w:pPr>
              <w:rPr>
                <w:rFonts w:asciiTheme="minorHAnsi" w:hAnsiTheme="minorHAnsi"/>
              </w:rPr>
            </w:pPr>
            <w:r w:rsidRPr="00350027">
              <w:rPr>
                <w:rFonts w:asciiTheme="minorHAnsi" w:hAnsiTheme="minorHAnsi"/>
              </w:rPr>
              <w:t>Lower_RVDT_Limit_2 is defined in MRJ_SCU_STC_SRS_659</w:t>
            </w:r>
          </w:p>
          <w:p w14:paraId="15F58AEE" w14:textId="77777777" w:rsidR="00C63E25" w:rsidRPr="00350027" w:rsidRDefault="00C63E25" w:rsidP="00F33256">
            <w:pPr>
              <w:rPr>
                <w:rFonts w:asciiTheme="minorHAnsi" w:hAnsiTheme="minorHAnsi"/>
              </w:rPr>
            </w:pPr>
            <w:r w:rsidRPr="00350027">
              <w:rPr>
                <w:rFonts w:asciiTheme="minorHAnsi" w:hAnsiTheme="minorHAnsi"/>
              </w:rPr>
              <w:t>Upper_RVDT_Limit_2 is defined in MRJ_SCU_STC_SRS_659</w:t>
            </w:r>
          </w:p>
          <w:p w14:paraId="07DF76A6" w14:textId="77777777" w:rsidR="00C63E25" w:rsidRPr="00350027" w:rsidRDefault="00C63E25" w:rsidP="00F33256">
            <w:pPr>
              <w:rPr>
                <w:rFonts w:asciiTheme="minorHAnsi" w:hAnsiTheme="minorHAnsi"/>
              </w:rPr>
            </w:pPr>
            <w:r w:rsidRPr="00350027">
              <w:rPr>
                <w:rFonts w:asciiTheme="minorHAnsi" w:hAnsiTheme="minorHAnsi"/>
              </w:rPr>
              <w:t>Lower_RVDT_Sum_Limit_2 is defined in MRJ_SCU_STC_SRS_659</w:t>
            </w:r>
          </w:p>
          <w:p w14:paraId="22D77BE6" w14:textId="77777777" w:rsidR="00C63E25" w:rsidRPr="00350027" w:rsidRDefault="00C63E25" w:rsidP="00F33256">
            <w:pPr>
              <w:rPr>
                <w:rFonts w:asciiTheme="minorHAnsi" w:hAnsiTheme="minorHAnsi"/>
              </w:rPr>
            </w:pPr>
            <w:r w:rsidRPr="00350027">
              <w:rPr>
                <w:rFonts w:asciiTheme="minorHAnsi" w:hAnsiTheme="minorHAnsi"/>
              </w:rPr>
              <w:t>Upper_RVDT_Sum_Limit_2 is defined in MRJ_SCU_STC_SRS_659</w:t>
            </w:r>
          </w:p>
          <w:p w14:paraId="3FB8E5DF" w14:textId="77777777" w:rsidR="00C63E25" w:rsidRPr="00350027" w:rsidRDefault="00C63E25" w:rsidP="00F33256">
            <w:pPr>
              <w:rPr>
                <w:rFonts w:asciiTheme="minorHAnsi" w:hAnsiTheme="minorHAnsi"/>
                <w:i/>
                <w:iCs/>
              </w:rPr>
            </w:pPr>
          </w:p>
        </w:tc>
      </w:tr>
      <w:tr w:rsidR="00C63E25" w:rsidRPr="00350027" w14:paraId="223C7388" w14:textId="77777777" w:rsidTr="00F33256">
        <w:tc>
          <w:tcPr>
            <w:tcW w:w="1559" w:type="dxa"/>
          </w:tcPr>
          <w:p w14:paraId="3A5CFFE1" w14:textId="77777777" w:rsidR="00C63E25" w:rsidRPr="00350027" w:rsidRDefault="00C63E25" w:rsidP="00F33256">
            <w:pPr>
              <w:rPr>
                <w:rFonts w:asciiTheme="minorHAnsi" w:hAnsiTheme="minorHAnsi"/>
                <w:i/>
                <w:iCs/>
              </w:rPr>
            </w:pPr>
          </w:p>
        </w:tc>
        <w:tc>
          <w:tcPr>
            <w:tcW w:w="9320" w:type="dxa"/>
          </w:tcPr>
          <w:p w14:paraId="1CD13DC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F0F41EA" w14:textId="77777777" w:rsidTr="00F33256">
        <w:tc>
          <w:tcPr>
            <w:tcW w:w="1559" w:type="dxa"/>
          </w:tcPr>
          <w:p w14:paraId="0428F9A2" w14:textId="77777777" w:rsidR="00C63E25" w:rsidRPr="00350027" w:rsidRDefault="00C63E25" w:rsidP="00F33256">
            <w:pPr>
              <w:rPr>
                <w:rFonts w:asciiTheme="minorHAnsi" w:hAnsiTheme="minorHAnsi"/>
                <w:i/>
                <w:iCs/>
              </w:rPr>
            </w:pPr>
          </w:p>
        </w:tc>
        <w:tc>
          <w:tcPr>
            <w:tcW w:w="9320" w:type="dxa"/>
          </w:tcPr>
          <w:p w14:paraId="32FD6B6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4DB3F16" w14:textId="77777777" w:rsidTr="00F33256">
        <w:tc>
          <w:tcPr>
            <w:tcW w:w="1559" w:type="dxa"/>
          </w:tcPr>
          <w:p w14:paraId="47607783" w14:textId="77777777" w:rsidR="00C63E25" w:rsidRPr="00350027" w:rsidRDefault="00C63E25" w:rsidP="00F33256">
            <w:pPr>
              <w:rPr>
                <w:rFonts w:asciiTheme="minorHAnsi" w:hAnsiTheme="minorHAnsi"/>
                <w:i/>
                <w:iCs/>
              </w:rPr>
            </w:pPr>
          </w:p>
        </w:tc>
        <w:tc>
          <w:tcPr>
            <w:tcW w:w="9320" w:type="dxa"/>
          </w:tcPr>
          <w:p w14:paraId="5AD5BDB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A101EA2" w14:textId="77777777" w:rsidR="00C63E25" w:rsidRPr="00350027" w:rsidRDefault="00C63E25" w:rsidP="00C63E25">
      <w:pPr>
        <w:rPr>
          <w:rFonts w:asciiTheme="minorHAnsi" w:hAnsiTheme="minorHAnsi"/>
        </w:rPr>
      </w:pPr>
    </w:p>
    <w:p w14:paraId="57741F6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ECF0BA8" w14:textId="77777777" w:rsidTr="00F33256">
        <w:tc>
          <w:tcPr>
            <w:tcW w:w="1559" w:type="dxa"/>
          </w:tcPr>
          <w:p w14:paraId="1CE61B5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MRJ_SCU_STC_SRS_921</w:t>
            </w:r>
          </w:p>
        </w:tc>
        <w:tc>
          <w:tcPr>
            <w:tcW w:w="9320" w:type="dxa"/>
          </w:tcPr>
          <w:p w14:paraId="42B4DAA3"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Pilot SHDL Operation 2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Pilot_RVDT2 in SHDL Logical Level Processing.</w:t>
            </w:r>
          </w:p>
          <w:p w14:paraId="2F3471DD" w14:textId="77777777" w:rsidR="00C63E25" w:rsidRPr="00350027" w:rsidRDefault="00C63E25" w:rsidP="00F33256">
            <w:pPr>
              <w:rPr>
                <w:rFonts w:asciiTheme="minorHAnsi" w:hAnsiTheme="minorHAnsi"/>
              </w:rPr>
            </w:pPr>
          </w:p>
          <w:p w14:paraId="0A00EC2D"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6071395C"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72B27568"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434F01B4"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w:t>
            </w:r>
          </w:p>
          <w:p w14:paraId="49013806" w14:textId="77777777" w:rsidR="00C63E25" w:rsidRPr="00350027" w:rsidRDefault="00C63E25" w:rsidP="00F33256">
            <w:pPr>
              <w:rPr>
                <w:rFonts w:asciiTheme="minorHAnsi" w:hAnsiTheme="minorHAnsi"/>
                <w:i/>
                <w:iCs/>
              </w:rPr>
            </w:pPr>
          </w:p>
        </w:tc>
      </w:tr>
      <w:tr w:rsidR="00C63E25" w:rsidRPr="00350027" w14:paraId="12EBEA3F" w14:textId="77777777" w:rsidTr="00F33256">
        <w:tc>
          <w:tcPr>
            <w:tcW w:w="1559" w:type="dxa"/>
          </w:tcPr>
          <w:p w14:paraId="77FEFED3" w14:textId="77777777" w:rsidR="00C63E25" w:rsidRPr="00350027" w:rsidRDefault="00C63E25" w:rsidP="00F33256">
            <w:pPr>
              <w:rPr>
                <w:rFonts w:asciiTheme="minorHAnsi" w:hAnsiTheme="minorHAnsi"/>
                <w:i/>
                <w:iCs/>
              </w:rPr>
            </w:pPr>
          </w:p>
        </w:tc>
        <w:tc>
          <w:tcPr>
            <w:tcW w:w="9320" w:type="dxa"/>
          </w:tcPr>
          <w:p w14:paraId="0C82D9D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3C99753" w14:textId="77777777" w:rsidTr="00F33256">
        <w:tc>
          <w:tcPr>
            <w:tcW w:w="1559" w:type="dxa"/>
          </w:tcPr>
          <w:p w14:paraId="7F861DE4" w14:textId="77777777" w:rsidR="00C63E25" w:rsidRPr="00350027" w:rsidRDefault="00C63E25" w:rsidP="00F33256">
            <w:pPr>
              <w:rPr>
                <w:rFonts w:asciiTheme="minorHAnsi" w:hAnsiTheme="minorHAnsi"/>
                <w:i/>
                <w:iCs/>
              </w:rPr>
            </w:pPr>
          </w:p>
        </w:tc>
        <w:tc>
          <w:tcPr>
            <w:tcW w:w="9320" w:type="dxa"/>
          </w:tcPr>
          <w:p w14:paraId="5735BE1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F188CE1" w14:textId="77777777" w:rsidTr="00F33256">
        <w:tc>
          <w:tcPr>
            <w:tcW w:w="1559" w:type="dxa"/>
          </w:tcPr>
          <w:p w14:paraId="27BF1C60" w14:textId="77777777" w:rsidR="00C63E25" w:rsidRPr="00350027" w:rsidRDefault="00C63E25" w:rsidP="00F33256">
            <w:pPr>
              <w:rPr>
                <w:rFonts w:asciiTheme="minorHAnsi" w:hAnsiTheme="minorHAnsi"/>
                <w:i/>
                <w:iCs/>
              </w:rPr>
            </w:pPr>
          </w:p>
        </w:tc>
        <w:tc>
          <w:tcPr>
            <w:tcW w:w="9320" w:type="dxa"/>
          </w:tcPr>
          <w:p w14:paraId="69B064D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BE15D3E" w14:textId="77777777" w:rsidR="00C63E25" w:rsidRPr="00350027" w:rsidRDefault="00C63E25" w:rsidP="00C63E25">
      <w:pPr>
        <w:rPr>
          <w:rFonts w:asciiTheme="minorHAnsi" w:hAnsiTheme="minorHAnsi"/>
        </w:rPr>
      </w:pPr>
    </w:p>
    <w:p w14:paraId="6FC2F4A1" w14:textId="77777777" w:rsidR="00C63E25" w:rsidRPr="00350027" w:rsidRDefault="00C63E25" w:rsidP="00C63E25">
      <w:pPr>
        <w:pStyle w:val="Heading4"/>
        <w:rPr>
          <w:rFonts w:asciiTheme="minorHAnsi" w:hAnsiTheme="minorHAnsi"/>
        </w:rPr>
      </w:pPr>
      <w:r w:rsidRPr="00350027">
        <w:rPr>
          <w:rFonts w:asciiTheme="minorHAnsi" w:hAnsiTheme="minorHAnsi"/>
        </w:rPr>
        <w:t>Pilot SHDL Operation 1 and 2 Health Monitor</w:t>
      </w:r>
    </w:p>
    <w:p w14:paraId="252FADE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5C7A24A" w14:textId="77777777" w:rsidTr="00F33256">
        <w:tc>
          <w:tcPr>
            <w:tcW w:w="1559" w:type="dxa"/>
          </w:tcPr>
          <w:p w14:paraId="312FB35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MRJ_SCU_STC_SRS_595</w:t>
            </w:r>
          </w:p>
        </w:tc>
        <w:tc>
          <w:tcPr>
            <w:tcW w:w="9320" w:type="dxa"/>
          </w:tcPr>
          <w:p w14:paraId="0E00C9F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 S-HDL Operation 1 and 2 Health Monitor Status using the following logic:</w:t>
            </w:r>
          </w:p>
          <w:p w14:paraId="4F50874E" w14:textId="77777777" w:rsidR="00C63E25" w:rsidRPr="00350027" w:rsidRDefault="00C63E25" w:rsidP="00F33256">
            <w:pPr>
              <w:rPr>
                <w:rFonts w:asciiTheme="minorHAnsi" w:hAnsiTheme="minorHAnsi"/>
              </w:rPr>
            </w:pPr>
          </w:p>
          <w:p w14:paraId="5F63AA3A" w14:textId="77777777" w:rsidR="00C63E25" w:rsidRPr="00350027" w:rsidRDefault="00C63E25" w:rsidP="00F33256">
            <w:pPr>
              <w:rPr>
                <w:rFonts w:asciiTheme="minorHAnsi" w:hAnsiTheme="minorHAnsi"/>
              </w:rPr>
            </w:pPr>
            <w:r w:rsidRPr="00350027">
              <w:rPr>
                <w:rFonts w:asciiTheme="minorHAnsi" w:hAnsiTheme="minorHAnsi"/>
              </w:rPr>
              <w:tab/>
              <w:t>Pilot SHDL Operation 1 and 2 Health Monitor Status =</w:t>
            </w:r>
          </w:p>
          <w:p w14:paraId="0D866CA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(Pilot SHDL Operation 1 Health Monitor Status) AND</w:t>
            </w:r>
          </w:p>
          <w:p w14:paraId="7904217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(Pilot SHDL Operation 2 Health Monitor Status)</w:t>
            </w:r>
          </w:p>
          <w:p w14:paraId="2E85567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p>
          <w:p w14:paraId="4C529A33" w14:textId="77777777" w:rsidR="00C63E25" w:rsidRPr="00350027" w:rsidRDefault="00C63E25" w:rsidP="00F33256">
            <w:pPr>
              <w:rPr>
                <w:rFonts w:asciiTheme="minorHAnsi" w:hAnsiTheme="minorHAnsi"/>
              </w:rPr>
            </w:pPr>
            <w:r w:rsidRPr="00350027">
              <w:rPr>
                <w:rFonts w:asciiTheme="minorHAnsi" w:hAnsiTheme="minorHAnsi"/>
              </w:rPr>
              <w:t>Note: As the two individual Monitors used to determine this Monitor are Non-recoverable, this Monitor will be Non-recoverable.</w:t>
            </w:r>
            <w:r w:rsidRPr="00350027">
              <w:rPr>
                <w:rFonts w:asciiTheme="minorHAnsi" w:hAnsiTheme="minorHAnsi"/>
              </w:rPr>
              <w:tab/>
            </w:r>
          </w:p>
          <w:p w14:paraId="17F26C40" w14:textId="77777777" w:rsidR="00C63E25" w:rsidRPr="00350027" w:rsidRDefault="00C63E25" w:rsidP="00F33256">
            <w:pPr>
              <w:rPr>
                <w:rFonts w:asciiTheme="minorHAnsi" w:hAnsiTheme="minorHAnsi"/>
              </w:rPr>
            </w:pPr>
            <w:r w:rsidRPr="00350027">
              <w:rPr>
                <w:rFonts w:asciiTheme="minorHAnsi" w:hAnsiTheme="minorHAnsi"/>
              </w:rPr>
              <w:t>Where Pilot SHDL Operation 1 Health Monitor Status is defined in MRJ_SCU_STC_SRS_592</w:t>
            </w:r>
          </w:p>
          <w:p w14:paraId="4A2F7EEF" w14:textId="77777777" w:rsidR="00C63E25" w:rsidRPr="00350027" w:rsidRDefault="00C63E25" w:rsidP="00F33256">
            <w:pPr>
              <w:rPr>
                <w:rFonts w:asciiTheme="minorHAnsi" w:hAnsiTheme="minorHAnsi"/>
              </w:rPr>
            </w:pPr>
            <w:r w:rsidRPr="00350027">
              <w:rPr>
                <w:rFonts w:asciiTheme="minorHAnsi" w:hAnsiTheme="minorHAnsi"/>
              </w:rPr>
              <w:t>and Pilot SHDL Operation 2 Health Monitor Status is defined in MRJ_SCU_STC_SRS_593</w:t>
            </w:r>
          </w:p>
          <w:p w14:paraId="1B256CB2" w14:textId="77777777" w:rsidR="00C63E25" w:rsidRPr="00350027" w:rsidRDefault="00C63E25" w:rsidP="00F33256">
            <w:pPr>
              <w:rPr>
                <w:rFonts w:asciiTheme="minorHAnsi" w:hAnsiTheme="minorHAnsi"/>
                <w:i/>
                <w:iCs/>
              </w:rPr>
            </w:pPr>
          </w:p>
        </w:tc>
      </w:tr>
      <w:tr w:rsidR="00C63E25" w:rsidRPr="00350027" w14:paraId="552D18EE" w14:textId="77777777" w:rsidTr="00F33256">
        <w:tc>
          <w:tcPr>
            <w:tcW w:w="1559" w:type="dxa"/>
          </w:tcPr>
          <w:p w14:paraId="56A99825" w14:textId="77777777" w:rsidR="00C63E25" w:rsidRPr="00350027" w:rsidRDefault="00C63E25" w:rsidP="00F33256">
            <w:pPr>
              <w:rPr>
                <w:rFonts w:asciiTheme="minorHAnsi" w:hAnsiTheme="minorHAnsi"/>
                <w:i/>
                <w:iCs/>
              </w:rPr>
            </w:pPr>
          </w:p>
        </w:tc>
        <w:tc>
          <w:tcPr>
            <w:tcW w:w="9320" w:type="dxa"/>
          </w:tcPr>
          <w:p w14:paraId="433EA42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688146E" w14:textId="77777777" w:rsidTr="00F33256">
        <w:tc>
          <w:tcPr>
            <w:tcW w:w="1559" w:type="dxa"/>
          </w:tcPr>
          <w:p w14:paraId="3E224059" w14:textId="77777777" w:rsidR="00C63E25" w:rsidRPr="00350027" w:rsidRDefault="00C63E25" w:rsidP="00F33256">
            <w:pPr>
              <w:rPr>
                <w:rFonts w:asciiTheme="minorHAnsi" w:hAnsiTheme="minorHAnsi"/>
                <w:i/>
                <w:iCs/>
              </w:rPr>
            </w:pPr>
          </w:p>
        </w:tc>
        <w:tc>
          <w:tcPr>
            <w:tcW w:w="9320" w:type="dxa"/>
          </w:tcPr>
          <w:p w14:paraId="430B60A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63E713D" w14:textId="77777777" w:rsidTr="00F33256">
        <w:tc>
          <w:tcPr>
            <w:tcW w:w="1559" w:type="dxa"/>
          </w:tcPr>
          <w:p w14:paraId="4D847C0E" w14:textId="77777777" w:rsidR="00C63E25" w:rsidRPr="00350027" w:rsidRDefault="00C63E25" w:rsidP="00F33256">
            <w:pPr>
              <w:rPr>
                <w:rFonts w:asciiTheme="minorHAnsi" w:hAnsiTheme="minorHAnsi"/>
                <w:i/>
                <w:iCs/>
              </w:rPr>
            </w:pPr>
          </w:p>
        </w:tc>
        <w:tc>
          <w:tcPr>
            <w:tcW w:w="9320" w:type="dxa"/>
          </w:tcPr>
          <w:p w14:paraId="6E97F27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48B041B" w14:textId="77777777" w:rsidR="00C63E25" w:rsidRPr="00350027" w:rsidRDefault="00C63E25" w:rsidP="00C63E25">
      <w:pPr>
        <w:rPr>
          <w:rFonts w:asciiTheme="minorHAnsi" w:hAnsiTheme="minorHAnsi"/>
        </w:rPr>
      </w:pPr>
    </w:p>
    <w:p w14:paraId="54295C92" w14:textId="77777777" w:rsidR="00C63E25" w:rsidRPr="00350027" w:rsidRDefault="00C63E25" w:rsidP="00C63E25">
      <w:pPr>
        <w:pStyle w:val="Heading4"/>
        <w:rPr>
          <w:rFonts w:asciiTheme="minorHAnsi" w:hAnsiTheme="minorHAnsi"/>
        </w:rPr>
      </w:pPr>
      <w:r w:rsidRPr="00350027">
        <w:rPr>
          <w:rFonts w:asciiTheme="minorHAnsi" w:hAnsiTheme="minorHAnsi"/>
        </w:rPr>
        <w:t>Pilot SHDL Operation 1 and 2 Reasonableness Check Monitor</w:t>
      </w:r>
    </w:p>
    <w:p w14:paraId="51D121E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1EAF834" w14:textId="77777777" w:rsidTr="00F33256">
        <w:tc>
          <w:tcPr>
            <w:tcW w:w="1559" w:type="dxa"/>
          </w:tcPr>
          <w:p w14:paraId="5F0F9FF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MRJ_SCU_STC_SRS_599</w:t>
            </w:r>
          </w:p>
        </w:tc>
        <w:tc>
          <w:tcPr>
            <w:tcW w:w="9320" w:type="dxa"/>
          </w:tcPr>
          <w:p w14:paraId="7577E3B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status of the monitor using the following logic:</w:t>
            </w:r>
          </w:p>
          <w:p w14:paraId="1369189D" w14:textId="77777777" w:rsidR="00C63E25" w:rsidRPr="00350027" w:rsidRDefault="00C63E25" w:rsidP="00F33256">
            <w:pPr>
              <w:rPr>
                <w:rFonts w:asciiTheme="minorHAnsi" w:hAnsiTheme="minorHAnsi"/>
              </w:rPr>
            </w:pPr>
          </w:p>
          <w:p w14:paraId="41E20D30" w14:textId="77777777" w:rsidR="00C63E25" w:rsidRPr="00350027" w:rsidRDefault="00C63E25" w:rsidP="00F33256">
            <w:pPr>
              <w:rPr>
                <w:rFonts w:asciiTheme="minorHAnsi" w:hAnsiTheme="minorHAnsi"/>
              </w:rPr>
            </w:pPr>
            <w:r w:rsidRPr="00350027">
              <w:rPr>
                <w:rFonts w:asciiTheme="minorHAnsi" w:hAnsiTheme="minorHAnsi"/>
              </w:rPr>
              <w:tab/>
              <w:t>IF (Pilot SHDL Operation 1 and 2 Reasonableness Check Monitor Status = FALSE) THEN</w:t>
            </w:r>
          </w:p>
          <w:p w14:paraId="1820AF39" w14:textId="77777777" w:rsidR="00C63E25" w:rsidRPr="00350027" w:rsidRDefault="00C63E25" w:rsidP="00F33256">
            <w:pPr>
              <w:rPr>
                <w:rFonts w:asciiTheme="minorHAnsi" w:hAnsiTheme="minorHAnsi"/>
              </w:rPr>
            </w:pPr>
            <w:r w:rsidRPr="00350027">
              <w:rPr>
                <w:rFonts w:asciiTheme="minorHAnsi" w:hAnsiTheme="minorHAnsi"/>
              </w:rPr>
              <w:tab/>
              <w:t xml:space="preserve">      IF (Pilot SHDL Operation 1 Health Monitor Status = TRUE) OR</w:t>
            </w:r>
          </w:p>
          <w:p w14:paraId="38EEEDCE" w14:textId="77777777" w:rsidR="00C63E25" w:rsidRPr="00350027" w:rsidRDefault="00C63E25" w:rsidP="00F33256">
            <w:pPr>
              <w:rPr>
                <w:rFonts w:asciiTheme="minorHAnsi" w:hAnsiTheme="minorHAnsi"/>
              </w:rPr>
            </w:pPr>
            <w:r w:rsidRPr="00350027">
              <w:rPr>
                <w:rFonts w:asciiTheme="minorHAnsi" w:hAnsiTheme="minorHAnsi"/>
              </w:rPr>
              <w:tab/>
              <w:t xml:space="preserve">          (Pilot SHDL Operation 2 Health Monitor Status = TRUE) THEN</w:t>
            </w:r>
          </w:p>
          <w:p w14:paraId="4125D858" w14:textId="77777777" w:rsidR="00C63E25" w:rsidRPr="00350027" w:rsidRDefault="00C63E25" w:rsidP="00F33256">
            <w:pPr>
              <w:rPr>
                <w:rFonts w:asciiTheme="minorHAnsi" w:hAnsiTheme="minorHAnsi"/>
              </w:rPr>
            </w:pPr>
            <w:r w:rsidRPr="00350027">
              <w:rPr>
                <w:rFonts w:asciiTheme="minorHAnsi" w:hAnsiTheme="minorHAnsi"/>
              </w:rPr>
              <w:t xml:space="preserve">                              ( The evaluation of the monitor is Inhibited )</w:t>
            </w:r>
          </w:p>
          <w:p w14:paraId="63E9800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Pilot SHDL Operation 1 and 2 Reasonableness Check Monitor Status = FALSE</w:t>
            </w:r>
          </w:p>
          <w:p w14:paraId="0FE0B6FA"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3AD85E0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with a confirmation time of 200ms </w:t>
            </w:r>
          </w:p>
          <w:p w14:paraId="199BF7C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Pilot SHDL Operation 1 and 2 Reasonableness Check Monitor Status =</w:t>
            </w:r>
          </w:p>
          <w:p w14:paraId="0F7D60D7"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 xml:space="preserve">Absolute( Ratiometric_Position[Pilot_RVDT1] -  </w:t>
            </w:r>
          </w:p>
          <w:p w14:paraId="57F8DFE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   Ratiometric_Position[Pilot_RVDT2] ) &gt;  RVDT_Ratio_Diff_Limit</w:t>
            </w:r>
          </w:p>
          <w:p w14:paraId="01B1E1C2"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202E7E3C" w14:textId="77777777" w:rsidR="00C63E25" w:rsidRPr="00350027" w:rsidRDefault="00C63E25" w:rsidP="00F33256">
            <w:pPr>
              <w:rPr>
                <w:rFonts w:asciiTheme="minorHAnsi" w:hAnsiTheme="minorHAnsi"/>
              </w:rPr>
            </w:pPr>
            <w:r w:rsidRPr="00350027">
              <w:rPr>
                <w:rFonts w:asciiTheme="minorHAnsi" w:hAnsiTheme="minorHAnsi"/>
              </w:rPr>
              <w:t>ELSE</w:t>
            </w:r>
          </w:p>
          <w:p w14:paraId="32AD8477"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45BF8A58" w14:textId="77777777" w:rsidR="00C63E25" w:rsidRPr="00350027" w:rsidRDefault="00C63E25" w:rsidP="00F33256">
            <w:pPr>
              <w:rPr>
                <w:rFonts w:asciiTheme="minorHAnsi" w:hAnsiTheme="minorHAnsi"/>
              </w:rPr>
            </w:pPr>
            <w:r w:rsidRPr="00350027">
              <w:rPr>
                <w:rFonts w:asciiTheme="minorHAnsi" w:hAnsiTheme="minorHAnsi"/>
              </w:rPr>
              <w:t>ENDIF</w:t>
            </w:r>
          </w:p>
          <w:p w14:paraId="602B25E3" w14:textId="77777777" w:rsidR="00C63E25" w:rsidRPr="00350027" w:rsidRDefault="00C63E25" w:rsidP="00F33256">
            <w:pPr>
              <w:rPr>
                <w:rFonts w:asciiTheme="minorHAnsi" w:hAnsiTheme="minorHAnsi"/>
              </w:rPr>
            </w:pPr>
          </w:p>
          <w:p w14:paraId="72596016" w14:textId="77777777" w:rsidR="00C63E25" w:rsidRPr="00350027" w:rsidRDefault="00C63E25" w:rsidP="00F33256">
            <w:pPr>
              <w:rPr>
                <w:rFonts w:asciiTheme="minorHAnsi" w:hAnsiTheme="minorHAnsi"/>
              </w:rPr>
            </w:pPr>
            <w:r w:rsidRPr="00350027">
              <w:rPr>
                <w:rFonts w:asciiTheme="minorHAnsi" w:hAnsiTheme="minorHAnsi"/>
              </w:rPr>
              <w:t>Where Ratiometric_Position is defined in MRJ_SCU_STC_SRS_65</w:t>
            </w:r>
          </w:p>
          <w:p w14:paraId="69C81809" w14:textId="77777777" w:rsidR="00C63E25" w:rsidRPr="00350027" w:rsidRDefault="00C63E25" w:rsidP="00F33256">
            <w:pPr>
              <w:rPr>
                <w:rFonts w:asciiTheme="minorHAnsi" w:hAnsiTheme="minorHAnsi"/>
              </w:rPr>
            </w:pPr>
            <w:r w:rsidRPr="00350027">
              <w:rPr>
                <w:rFonts w:asciiTheme="minorHAnsi" w:hAnsiTheme="minorHAnsi"/>
              </w:rPr>
              <w:t>RVDT_Ratio_Diff_Limit is defined in MRJ_SCU_STC_SRS_659</w:t>
            </w:r>
          </w:p>
          <w:p w14:paraId="3C4F0EC6" w14:textId="77777777" w:rsidR="00C63E25" w:rsidRPr="00350027" w:rsidRDefault="00C63E25" w:rsidP="00F33256">
            <w:pPr>
              <w:rPr>
                <w:rFonts w:asciiTheme="minorHAnsi" w:hAnsiTheme="minorHAnsi"/>
              </w:rPr>
            </w:pPr>
            <w:r w:rsidRPr="00350027">
              <w:rPr>
                <w:rFonts w:asciiTheme="minorHAnsi" w:hAnsiTheme="minorHAnsi"/>
              </w:rPr>
              <w:t>Pilot_RVDT1 and Pilot_RVDT2 are channels defined in MRJ_SCU_STC_SRS_59</w:t>
            </w:r>
          </w:p>
          <w:p w14:paraId="3FF6A549" w14:textId="77777777" w:rsidR="00C63E25" w:rsidRPr="00350027" w:rsidRDefault="00C63E25" w:rsidP="00F33256">
            <w:pPr>
              <w:rPr>
                <w:rFonts w:asciiTheme="minorHAnsi" w:hAnsiTheme="minorHAnsi"/>
              </w:rPr>
            </w:pPr>
            <w:r w:rsidRPr="00350027">
              <w:rPr>
                <w:rFonts w:asciiTheme="minorHAnsi" w:hAnsiTheme="minorHAnsi"/>
              </w:rPr>
              <w:t>Pilot SHDL Operation 1 Health Monitor Status is defined in MRJ_SCU_STC_SRS_592</w:t>
            </w:r>
          </w:p>
          <w:p w14:paraId="742FB5D0" w14:textId="77777777" w:rsidR="00C63E25" w:rsidRPr="00350027" w:rsidRDefault="00C63E25" w:rsidP="00F33256">
            <w:pPr>
              <w:rPr>
                <w:rFonts w:asciiTheme="minorHAnsi" w:hAnsiTheme="minorHAnsi"/>
              </w:rPr>
            </w:pPr>
            <w:r w:rsidRPr="00350027">
              <w:rPr>
                <w:rFonts w:asciiTheme="minorHAnsi" w:hAnsiTheme="minorHAnsi"/>
              </w:rPr>
              <w:t>Pilot SHDL Operation 2 Health Monitor Status is defined in MRJ_SCU_STC_SRS_593</w:t>
            </w:r>
          </w:p>
          <w:p w14:paraId="655ED3A9" w14:textId="77777777" w:rsidR="00C63E25" w:rsidRPr="00350027" w:rsidRDefault="00C63E25" w:rsidP="00F33256">
            <w:pPr>
              <w:rPr>
                <w:rFonts w:asciiTheme="minorHAnsi" w:hAnsiTheme="minorHAnsi"/>
                <w:i/>
                <w:iCs/>
              </w:rPr>
            </w:pPr>
          </w:p>
        </w:tc>
      </w:tr>
      <w:tr w:rsidR="00C63E25" w:rsidRPr="00350027" w14:paraId="421CB91A" w14:textId="77777777" w:rsidTr="00F33256">
        <w:tc>
          <w:tcPr>
            <w:tcW w:w="1559" w:type="dxa"/>
          </w:tcPr>
          <w:p w14:paraId="2E409565" w14:textId="77777777" w:rsidR="00C63E25" w:rsidRPr="00350027" w:rsidRDefault="00C63E25" w:rsidP="00F33256">
            <w:pPr>
              <w:rPr>
                <w:rFonts w:asciiTheme="minorHAnsi" w:hAnsiTheme="minorHAnsi"/>
                <w:i/>
                <w:iCs/>
              </w:rPr>
            </w:pPr>
          </w:p>
        </w:tc>
        <w:tc>
          <w:tcPr>
            <w:tcW w:w="9320" w:type="dxa"/>
          </w:tcPr>
          <w:p w14:paraId="7EB0078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5116462" w14:textId="77777777" w:rsidTr="00F33256">
        <w:tc>
          <w:tcPr>
            <w:tcW w:w="1559" w:type="dxa"/>
          </w:tcPr>
          <w:p w14:paraId="62F6012C" w14:textId="77777777" w:rsidR="00C63E25" w:rsidRPr="00350027" w:rsidRDefault="00C63E25" w:rsidP="00F33256">
            <w:pPr>
              <w:rPr>
                <w:rFonts w:asciiTheme="minorHAnsi" w:hAnsiTheme="minorHAnsi"/>
                <w:i/>
                <w:iCs/>
              </w:rPr>
            </w:pPr>
          </w:p>
        </w:tc>
        <w:tc>
          <w:tcPr>
            <w:tcW w:w="9320" w:type="dxa"/>
          </w:tcPr>
          <w:p w14:paraId="1297CFF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1C7AC7E" w14:textId="77777777" w:rsidTr="00F33256">
        <w:tc>
          <w:tcPr>
            <w:tcW w:w="1559" w:type="dxa"/>
          </w:tcPr>
          <w:p w14:paraId="6744EBE6" w14:textId="77777777" w:rsidR="00C63E25" w:rsidRPr="00350027" w:rsidRDefault="00C63E25" w:rsidP="00F33256">
            <w:pPr>
              <w:rPr>
                <w:rFonts w:asciiTheme="minorHAnsi" w:hAnsiTheme="minorHAnsi"/>
                <w:i/>
                <w:iCs/>
              </w:rPr>
            </w:pPr>
          </w:p>
        </w:tc>
        <w:tc>
          <w:tcPr>
            <w:tcW w:w="9320" w:type="dxa"/>
          </w:tcPr>
          <w:p w14:paraId="5A1AD0C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4314DF0" w14:textId="77777777" w:rsidR="00C63E25" w:rsidRPr="00350027" w:rsidRDefault="00C63E25" w:rsidP="00C63E25">
      <w:pPr>
        <w:rPr>
          <w:rFonts w:asciiTheme="minorHAnsi" w:hAnsiTheme="minorHAnsi"/>
        </w:rPr>
      </w:pPr>
    </w:p>
    <w:p w14:paraId="2287ED2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E9ABD10" w14:textId="77777777" w:rsidTr="00F33256">
        <w:tc>
          <w:tcPr>
            <w:tcW w:w="1559" w:type="dxa"/>
          </w:tcPr>
          <w:p w14:paraId="53A2638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MRJ_SCU_STC_SRS_1020</w:t>
            </w:r>
          </w:p>
        </w:tc>
        <w:tc>
          <w:tcPr>
            <w:tcW w:w="9320" w:type="dxa"/>
          </w:tcPr>
          <w:p w14:paraId="17D25618"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Pilot SHDL Operation 1 and 2 Reasonableness Check Monitor the </w:t>
            </w:r>
            <w:r w:rsidRPr="00350027">
              <w:rPr>
                <w:rFonts w:asciiTheme="minorHAnsi" w:hAnsiTheme="minorHAnsi"/>
                <w:i/>
                <w:iCs/>
              </w:rPr>
              <w:t>STC Program</w:t>
            </w:r>
            <w:r w:rsidRPr="00350027">
              <w:rPr>
                <w:rFonts w:asciiTheme="minorHAnsi" w:hAnsiTheme="minorHAnsi"/>
              </w:rPr>
              <w:t xml:space="preserve"> shall use the last in range ratiometric value for Pilot_RVDT1 and Pilot_RVDT2 in SHDL Logical Level Processing.</w:t>
            </w:r>
          </w:p>
          <w:p w14:paraId="7B3D94D5" w14:textId="77777777" w:rsidR="00C63E25" w:rsidRPr="00350027" w:rsidRDefault="00C63E25" w:rsidP="00F33256">
            <w:pPr>
              <w:rPr>
                <w:rFonts w:asciiTheme="minorHAnsi" w:hAnsiTheme="minorHAnsi"/>
              </w:rPr>
            </w:pPr>
          </w:p>
          <w:p w14:paraId="04839F7A"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4889B49B"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65E27B5E"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3CA3B5EB"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w:t>
            </w:r>
          </w:p>
          <w:p w14:paraId="6F86BA01" w14:textId="77777777" w:rsidR="00C63E25" w:rsidRPr="00350027" w:rsidRDefault="00C63E25" w:rsidP="00F33256">
            <w:pPr>
              <w:rPr>
                <w:rFonts w:asciiTheme="minorHAnsi" w:hAnsiTheme="minorHAnsi"/>
                <w:i/>
                <w:iCs/>
              </w:rPr>
            </w:pPr>
          </w:p>
        </w:tc>
      </w:tr>
      <w:tr w:rsidR="00C63E25" w:rsidRPr="00350027" w14:paraId="6F10547C" w14:textId="77777777" w:rsidTr="00F33256">
        <w:tc>
          <w:tcPr>
            <w:tcW w:w="1559" w:type="dxa"/>
          </w:tcPr>
          <w:p w14:paraId="3153DCAA" w14:textId="77777777" w:rsidR="00C63E25" w:rsidRPr="00350027" w:rsidRDefault="00C63E25" w:rsidP="00F33256">
            <w:pPr>
              <w:rPr>
                <w:rFonts w:asciiTheme="minorHAnsi" w:hAnsiTheme="minorHAnsi"/>
                <w:i/>
                <w:iCs/>
              </w:rPr>
            </w:pPr>
          </w:p>
        </w:tc>
        <w:tc>
          <w:tcPr>
            <w:tcW w:w="9320" w:type="dxa"/>
          </w:tcPr>
          <w:p w14:paraId="7945350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DC67457" w14:textId="77777777" w:rsidTr="00F33256">
        <w:tc>
          <w:tcPr>
            <w:tcW w:w="1559" w:type="dxa"/>
          </w:tcPr>
          <w:p w14:paraId="60861E7E" w14:textId="77777777" w:rsidR="00C63E25" w:rsidRPr="00350027" w:rsidRDefault="00C63E25" w:rsidP="00F33256">
            <w:pPr>
              <w:rPr>
                <w:rFonts w:asciiTheme="minorHAnsi" w:hAnsiTheme="minorHAnsi"/>
                <w:i/>
                <w:iCs/>
              </w:rPr>
            </w:pPr>
          </w:p>
        </w:tc>
        <w:tc>
          <w:tcPr>
            <w:tcW w:w="9320" w:type="dxa"/>
          </w:tcPr>
          <w:p w14:paraId="144CB4F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0237812" w14:textId="77777777" w:rsidTr="00F33256">
        <w:tc>
          <w:tcPr>
            <w:tcW w:w="1559" w:type="dxa"/>
          </w:tcPr>
          <w:p w14:paraId="216A11F0" w14:textId="77777777" w:rsidR="00C63E25" w:rsidRPr="00350027" w:rsidRDefault="00C63E25" w:rsidP="00F33256">
            <w:pPr>
              <w:rPr>
                <w:rFonts w:asciiTheme="minorHAnsi" w:hAnsiTheme="minorHAnsi"/>
                <w:i/>
                <w:iCs/>
              </w:rPr>
            </w:pPr>
          </w:p>
        </w:tc>
        <w:tc>
          <w:tcPr>
            <w:tcW w:w="9320" w:type="dxa"/>
          </w:tcPr>
          <w:p w14:paraId="7D3EDFF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BC24D4B" w14:textId="77777777" w:rsidR="00C63E25" w:rsidRPr="00350027" w:rsidRDefault="00C63E25" w:rsidP="00C63E25">
      <w:pPr>
        <w:rPr>
          <w:rFonts w:asciiTheme="minorHAnsi" w:hAnsiTheme="minorHAnsi"/>
        </w:rPr>
      </w:pPr>
    </w:p>
    <w:p w14:paraId="081BE860" w14:textId="77777777" w:rsidR="00C63E25" w:rsidRPr="00350027" w:rsidRDefault="00C63E25" w:rsidP="00C63E25">
      <w:pPr>
        <w:pStyle w:val="Heading4"/>
        <w:rPr>
          <w:rFonts w:asciiTheme="minorHAnsi" w:hAnsiTheme="minorHAnsi"/>
        </w:rPr>
      </w:pPr>
      <w:r w:rsidRPr="00350027">
        <w:rPr>
          <w:rFonts w:asciiTheme="minorHAnsi" w:hAnsiTheme="minorHAnsi"/>
        </w:rPr>
        <w:t>Co_Pilot SHDL Operation 1 Health Monitor</w:t>
      </w:r>
    </w:p>
    <w:p w14:paraId="31AE723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0F5E2F4" w14:textId="77777777" w:rsidTr="00F33256">
        <w:tc>
          <w:tcPr>
            <w:tcW w:w="1559" w:type="dxa"/>
          </w:tcPr>
          <w:p w14:paraId="0C60321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MRJ_SCU_STC_SRS_596</w:t>
            </w:r>
          </w:p>
        </w:tc>
        <w:tc>
          <w:tcPr>
            <w:tcW w:w="9320" w:type="dxa"/>
          </w:tcPr>
          <w:p w14:paraId="616EB09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Co_Pilot SHDL Operation 1 Health Monitor Status for the Co_Pilot_RVDT1 channel defined in MRJ_SCU_STC_SRS_59 with a confirmation time of 150ms using the following logic:</w:t>
            </w:r>
          </w:p>
          <w:p w14:paraId="6E786917" w14:textId="77777777" w:rsidR="00C63E25" w:rsidRPr="00350027" w:rsidRDefault="00C63E25" w:rsidP="00F33256">
            <w:pPr>
              <w:rPr>
                <w:rFonts w:asciiTheme="minorHAnsi" w:hAnsiTheme="minorHAnsi"/>
              </w:rPr>
            </w:pPr>
          </w:p>
          <w:p w14:paraId="1C647CF6" w14:textId="77777777" w:rsidR="00C63E25" w:rsidRPr="00350027" w:rsidRDefault="00C63E25" w:rsidP="00F33256">
            <w:pPr>
              <w:rPr>
                <w:rFonts w:asciiTheme="minorHAnsi" w:hAnsiTheme="minorHAnsi"/>
              </w:rPr>
            </w:pPr>
            <w:r w:rsidRPr="00350027">
              <w:rPr>
                <w:rFonts w:asciiTheme="minorHAnsi" w:hAnsiTheme="minorHAnsi"/>
              </w:rPr>
              <w:t xml:space="preserve">   IF during PBIT OR (Co_Pilot_SHDL_Fitted)</w:t>
            </w:r>
          </w:p>
          <w:p w14:paraId="561AA888"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57C047F7" w14:textId="77777777" w:rsidR="00C63E25" w:rsidRPr="00350027" w:rsidRDefault="00C63E25" w:rsidP="00F33256">
            <w:pPr>
              <w:rPr>
                <w:rFonts w:asciiTheme="minorHAnsi" w:hAnsiTheme="minorHAnsi"/>
              </w:rPr>
            </w:pPr>
            <w:r w:rsidRPr="00350027">
              <w:rPr>
                <w:rFonts w:asciiTheme="minorHAnsi" w:hAnsiTheme="minorHAnsi"/>
              </w:rPr>
              <w:t xml:space="preserve">    IF (Co_Pilot SHDL Operation 1 Health Monitor Status = FALSE)</w:t>
            </w:r>
          </w:p>
          <w:p w14:paraId="0695B16A"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37C3EB74"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Health Monitor Status = </w:t>
            </w:r>
          </w:p>
          <w:p w14:paraId="722C809A" w14:textId="77777777" w:rsidR="00C63E25" w:rsidRPr="00350027" w:rsidRDefault="00C63E25" w:rsidP="00F33256">
            <w:pPr>
              <w:rPr>
                <w:rFonts w:asciiTheme="minorHAnsi" w:hAnsiTheme="minorHAnsi"/>
              </w:rPr>
            </w:pPr>
            <w:r w:rsidRPr="00350027">
              <w:rPr>
                <w:rFonts w:asciiTheme="minorHAnsi" w:hAnsiTheme="minorHAnsi"/>
              </w:rPr>
              <w:tab/>
              <w:t>( Va_MAG [Co_Pilot_RVDT1] &lt; Lower_RVDT_Limit_1 ) OR</w:t>
            </w:r>
          </w:p>
          <w:p w14:paraId="304E8E61" w14:textId="77777777" w:rsidR="00C63E25" w:rsidRPr="00350027" w:rsidRDefault="00C63E25" w:rsidP="00F33256">
            <w:pPr>
              <w:rPr>
                <w:rFonts w:asciiTheme="minorHAnsi" w:hAnsiTheme="minorHAnsi"/>
              </w:rPr>
            </w:pPr>
            <w:r w:rsidRPr="00350027">
              <w:rPr>
                <w:rFonts w:asciiTheme="minorHAnsi" w:hAnsiTheme="minorHAnsi"/>
              </w:rPr>
              <w:tab/>
              <w:t xml:space="preserve">( Va_MAG [Co_Pilot_RVDT1] &gt; Upper_RVDT_Limit_1 ) OR </w:t>
            </w:r>
          </w:p>
          <w:p w14:paraId="50B8F195" w14:textId="77777777" w:rsidR="00C63E25" w:rsidRPr="00350027" w:rsidRDefault="00C63E25" w:rsidP="00F33256">
            <w:pPr>
              <w:rPr>
                <w:rFonts w:asciiTheme="minorHAnsi" w:hAnsiTheme="minorHAnsi"/>
              </w:rPr>
            </w:pPr>
            <w:r w:rsidRPr="00350027">
              <w:rPr>
                <w:rFonts w:asciiTheme="minorHAnsi" w:hAnsiTheme="minorHAnsi"/>
              </w:rPr>
              <w:tab/>
              <w:t xml:space="preserve">( Vb_MAG [Co_Piot_RVDT1] &lt; Lower_RVDT_Limit_1 ) OR </w:t>
            </w:r>
          </w:p>
          <w:p w14:paraId="6218D2DE" w14:textId="77777777" w:rsidR="00C63E25" w:rsidRPr="00350027" w:rsidRDefault="00C63E25" w:rsidP="00F33256">
            <w:pPr>
              <w:rPr>
                <w:rFonts w:asciiTheme="minorHAnsi" w:hAnsiTheme="minorHAnsi"/>
              </w:rPr>
            </w:pPr>
            <w:r w:rsidRPr="00350027">
              <w:rPr>
                <w:rFonts w:asciiTheme="minorHAnsi" w:hAnsiTheme="minorHAnsi"/>
              </w:rPr>
              <w:tab/>
              <w:t>( Vb_MAG [Co_Pilot_RVDT1] &gt; Upper_RVDT_Limit_1 ) OR</w:t>
            </w:r>
          </w:p>
          <w:p w14:paraId="6D5E8482"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(SUM_V [Co_Pilot_RVDT1]) &lt; Lower_RVDT_Sum_Limit_1 ) OR</w:t>
            </w:r>
          </w:p>
          <w:p w14:paraId="5E0E64B6" w14:textId="77777777" w:rsidR="00C63E25" w:rsidRPr="00350027" w:rsidRDefault="00C63E25" w:rsidP="00F33256">
            <w:pPr>
              <w:rPr>
                <w:rFonts w:asciiTheme="minorHAnsi" w:hAnsiTheme="minorHAnsi"/>
              </w:rPr>
            </w:pPr>
            <w:r w:rsidRPr="00350027">
              <w:rPr>
                <w:rFonts w:asciiTheme="minorHAnsi" w:hAnsiTheme="minorHAnsi"/>
              </w:rPr>
              <w:tab/>
              <w:t>( (SUM_V [Co_Pilot_RVDT1]) &gt; Upper_RVDT_Sum_Limit_1 )</w:t>
            </w:r>
          </w:p>
          <w:p w14:paraId="693A9320"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072B19E1" w14:textId="77777777" w:rsidR="00C63E25" w:rsidRPr="00350027" w:rsidRDefault="00C63E25" w:rsidP="00F33256">
            <w:pPr>
              <w:rPr>
                <w:rFonts w:asciiTheme="minorHAnsi" w:hAnsiTheme="minorHAnsi"/>
              </w:rPr>
            </w:pPr>
            <w:r w:rsidRPr="00350027">
              <w:rPr>
                <w:rFonts w:asciiTheme="minorHAnsi" w:hAnsiTheme="minorHAnsi"/>
              </w:rPr>
              <w:tab/>
              <w:t>do nothing (monitor status remains TRUE, making it Non-recoverable)</w:t>
            </w:r>
          </w:p>
          <w:p w14:paraId="1B8C8BC1"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79DA3BBC"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44328638" w14:textId="77777777" w:rsidR="00C63E25" w:rsidRPr="00350027" w:rsidRDefault="00C63E25" w:rsidP="00F33256">
            <w:pPr>
              <w:rPr>
                <w:rFonts w:asciiTheme="minorHAnsi" w:hAnsiTheme="minorHAnsi"/>
              </w:rPr>
            </w:pPr>
            <w:r w:rsidRPr="00350027">
              <w:rPr>
                <w:rFonts w:asciiTheme="minorHAnsi" w:hAnsiTheme="minorHAnsi"/>
              </w:rPr>
              <w:tab/>
              <w:t>Co_Pilot SHDL Operation 1 Health Monitor Status = FALSE</w:t>
            </w:r>
          </w:p>
          <w:p w14:paraId="6153F3F9"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6CC38B4B" w14:textId="77777777" w:rsidR="00C63E25" w:rsidRPr="00350027" w:rsidRDefault="00C63E25" w:rsidP="00F33256">
            <w:pPr>
              <w:rPr>
                <w:rFonts w:asciiTheme="minorHAnsi" w:hAnsiTheme="minorHAnsi"/>
              </w:rPr>
            </w:pPr>
          </w:p>
          <w:p w14:paraId="24C3B568"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3125 Hz component magnitudes calculated by MRJ_SCU_STC_SRS_736 for the Co_Pilot_RVDT1 interface and</w:t>
            </w:r>
          </w:p>
          <w:p w14:paraId="031325AF"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Co_Pilot_RVDT1 interface</w:t>
            </w:r>
          </w:p>
          <w:p w14:paraId="10996851" w14:textId="77777777" w:rsidR="00C63E25" w:rsidRPr="00350027" w:rsidRDefault="00C63E25" w:rsidP="00F33256">
            <w:pPr>
              <w:rPr>
                <w:rFonts w:asciiTheme="minorHAnsi" w:hAnsiTheme="minorHAnsi"/>
              </w:rPr>
            </w:pPr>
            <w:r w:rsidRPr="00350027">
              <w:rPr>
                <w:rFonts w:asciiTheme="minorHAnsi" w:hAnsiTheme="minorHAnsi"/>
              </w:rPr>
              <w:t>Lower_RVDT_Limit_1 is defined in MRJ_SCU_STC_SRS_659</w:t>
            </w:r>
          </w:p>
          <w:p w14:paraId="6843B8AD" w14:textId="77777777" w:rsidR="00C63E25" w:rsidRPr="00350027" w:rsidRDefault="00C63E25" w:rsidP="00F33256">
            <w:pPr>
              <w:rPr>
                <w:rFonts w:asciiTheme="minorHAnsi" w:hAnsiTheme="minorHAnsi"/>
              </w:rPr>
            </w:pPr>
            <w:r w:rsidRPr="00350027">
              <w:rPr>
                <w:rFonts w:asciiTheme="minorHAnsi" w:hAnsiTheme="minorHAnsi"/>
              </w:rPr>
              <w:t>Upper_RVDT_Limit_1 is defined in MRJ_SCU_STC_SRS_659</w:t>
            </w:r>
          </w:p>
          <w:p w14:paraId="0910C01C" w14:textId="77777777" w:rsidR="00C63E25" w:rsidRPr="00350027" w:rsidRDefault="00C63E25" w:rsidP="00F33256">
            <w:pPr>
              <w:rPr>
                <w:rFonts w:asciiTheme="minorHAnsi" w:hAnsiTheme="minorHAnsi"/>
              </w:rPr>
            </w:pPr>
            <w:r w:rsidRPr="00350027">
              <w:rPr>
                <w:rFonts w:asciiTheme="minorHAnsi" w:hAnsiTheme="minorHAnsi"/>
              </w:rPr>
              <w:t>Lower_RVDT_Sum_Limit_2 is defined in MRJ_SCU_STC_SRS_659</w:t>
            </w:r>
          </w:p>
          <w:p w14:paraId="62A69DEE" w14:textId="77777777" w:rsidR="00C63E25" w:rsidRPr="00350027" w:rsidRDefault="00C63E25" w:rsidP="00F33256">
            <w:pPr>
              <w:rPr>
                <w:rFonts w:asciiTheme="minorHAnsi" w:hAnsiTheme="minorHAnsi"/>
              </w:rPr>
            </w:pPr>
            <w:r w:rsidRPr="00350027">
              <w:rPr>
                <w:rFonts w:asciiTheme="minorHAnsi" w:hAnsiTheme="minorHAnsi"/>
              </w:rPr>
              <w:t>Upper_RVDT_Sum_Limit_2 is defined in MRJ_SCU_STC_SRS_659</w:t>
            </w:r>
          </w:p>
          <w:p w14:paraId="2D05904C" w14:textId="77777777" w:rsidR="00C63E25" w:rsidRPr="00350027" w:rsidRDefault="00C63E25" w:rsidP="00F33256">
            <w:pPr>
              <w:rPr>
                <w:rFonts w:asciiTheme="minorHAnsi" w:hAnsiTheme="minorHAnsi"/>
              </w:rPr>
            </w:pPr>
            <w:r w:rsidRPr="00350027">
              <w:rPr>
                <w:rFonts w:asciiTheme="minorHAnsi" w:hAnsiTheme="minorHAnsi"/>
              </w:rPr>
              <w:t>Co_Pilot_SHDL_Fitted is defined in MRJ_SCU_STC_SRS_79</w:t>
            </w:r>
          </w:p>
          <w:p w14:paraId="497D8F79" w14:textId="77777777" w:rsidR="00C63E25" w:rsidRPr="00350027" w:rsidRDefault="00C63E25" w:rsidP="00F33256">
            <w:pPr>
              <w:rPr>
                <w:rFonts w:asciiTheme="minorHAnsi" w:hAnsiTheme="minorHAnsi"/>
                <w:i/>
                <w:iCs/>
              </w:rPr>
            </w:pPr>
          </w:p>
        </w:tc>
      </w:tr>
      <w:tr w:rsidR="00C63E25" w:rsidRPr="00350027" w14:paraId="0694C58D" w14:textId="77777777" w:rsidTr="00F33256">
        <w:tc>
          <w:tcPr>
            <w:tcW w:w="1559" w:type="dxa"/>
          </w:tcPr>
          <w:p w14:paraId="2410AE37" w14:textId="77777777" w:rsidR="00C63E25" w:rsidRPr="00350027" w:rsidRDefault="00C63E25" w:rsidP="00F33256">
            <w:pPr>
              <w:rPr>
                <w:rFonts w:asciiTheme="minorHAnsi" w:hAnsiTheme="minorHAnsi"/>
                <w:i/>
                <w:iCs/>
              </w:rPr>
            </w:pPr>
          </w:p>
        </w:tc>
        <w:tc>
          <w:tcPr>
            <w:tcW w:w="9320" w:type="dxa"/>
          </w:tcPr>
          <w:p w14:paraId="2EF84C5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F0A81C4" w14:textId="77777777" w:rsidTr="00F33256">
        <w:tc>
          <w:tcPr>
            <w:tcW w:w="1559" w:type="dxa"/>
          </w:tcPr>
          <w:p w14:paraId="146B6AF2" w14:textId="77777777" w:rsidR="00C63E25" w:rsidRPr="00350027" w:rsidRDefault="00C63E25" w:rsidP="00F33256">
            <w:pPr>
              <w:rPr>
                <w:rFonts w:asciiTheme="minorHAnsi" w:hAnsiTheme="minorHAnsi"/>
                <w:i/>
                <w:iCs/>
              </w:rPr>
            </w:pPr>
          </w:p>
        </w:tc>
        <w:tc>
          <w:tcPr>
            <w:tcW w:w="9320" w:type="dxa"/>
          </w:tcPr>
          <w:p w14:paraId="77F28CA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05F450F" w14:textId="77777777" w:rsidTr="00F33256">
        <w:tc>
          <w:tcPr>
            <w:tcW w:w="1559" w:type="dxa"/>
          </w:tcPr>
          <w:p w14:paraId="4120FE5D" w14:textId="77777777" w:rsidR="00C63E25" w:rsidRPr="00350027" w:rsidRDefault="00C63E25" w:rsidP="00F33256">
            <w:pPr>
              <w:rPr>
                <w:rFonts w:asciiTheme="minorHAnsi" w:hAnsiTheme="minorHAnsi"/>
                <w:i/>
                <w:iCs/>
              </w:rPr>
            </w:pPr>
          </w:p>
        </w:tc>
        <w:tc>
          <w:tcPr>
            <w:tcW w:w="9320" w:type="dxa"/>
          </w:tcPr>
          <w:p w14:paraId="29CB1E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E941BE" w14:textId="77777777" w:rsidR="00C63E25" w:rsidRPr="00350027" w:rsidRDefault="00C63E25" w:rsidP="00C63E25">
      <w:pPr>
        <w:rPr>
          <w:rFonts w:asciiTheme="minorHAnsi" w:hAnsiTheme="minorHAnsi"/>
        </w:rPr>
      </w:pPr>
    </w:p>
    <w:p w14:paraId="3C8BE21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821B41B" w14:textId="77777777" w:rsidTr="00F33256">
        <w:tc>
          <w:tcPr>
            <w:tcW w:w="1559" w:type="dxa"/>
          </w:tcPr>
          <w:p w14:paraId="5D6CDAC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MRJ_SCU_STC_SRS_922</w:t>
            </w:r>
          </w:p>
        </w:tc>
        <w:tc>
          <w:tcPr>
            <w:tcW w:w="9320" w:type="dxa"/>
          </w:tcPr>
          <w:p w14:paraId="3410EE83"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Co_Pilot SHDL Operation 1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Co_Pilot_RVDT1 and Co_Pilot_RVDT1 in SHDL Logical Level Processing.</w:t>
            </w:r>
          </w:p>
          <w:p w14:paraId="089AED9C" w14:textId="77777777" w:rsidR="00C63E25" w:rsidRPr="00350027" w:rsidRDefault="00C63E25" w:rsidP="00F33256">
            <w:pPr>
              <w:rPr>
                <w:rFonts w:asciiTheme="minorHAnsi" w:hAnsiTheme="minorHAnsi"/>
              </w:rPr>
            </w:pPr>
          </w:p>
          <w:p w14:paraId="3A9A413B"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4AC539D1"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0B47E869"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60ABC3AF"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w:t>
            </w:r>
          </w:p>
          <w:p w14:paraId="387EEB9D" w14:textId="77777777" w:rsidR="00C63E25" w:rsidRPr="00350027" w:rsidRDefault="00C63E25" w:rsidP="00F33256">
            <w:pPr>
              <w:rPr>
                <w:rFonts w:asciiTheme="minorHAnsi" w:hAnsiTheme="minorHAnsi"/>
                <w:i/>
                <w:iCs/>
              </w:rPr>
            </w:pPr>
          </w:p>
        </w:tc>
      </w:tr>
      <w:tr w:rsidR="00C63E25" w:rsidRPr="00350027" w14:paraId="2C92AB03" w14:textId="77777777" w:rsidTr="00F33256">
        <w:tc>
          <w:tcPr>
            <w:tcW w:w="1559" w:type="dxa"/>
          </w:tcPr>
          <w:p w14:paraId="40077A5A" w14:textId="77777777" w:rsidR="00C63E25" w:rsidRPr="00350027" w:rsidRDefault="00C63E25" w:rsidP="00F33256">
            <w:pPr>
              <w:rPr>
                <w:rFonts w:asciiTheme="minorHAnsi" w:hAnsiTheme="minorHAnsi"/>
                <w:i/>
                <w:iCs/>
              </w:rPr>
            </w:pPr>
          </w:p>
        </w:tc>
        <w:tc>
          <w:tcPr>
            <w:tcW w:w="9320" w:type="dxa"/>
          </w:tcPr>
          <w:p w14:paraId="79EDA2F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D4BC43E" w14:textId="77777777" w:rsidTr="00F33256">
        <w:tc>
          <w:tcPr>
            <w:tcW w:w="1559" w:type="dxa"/>
          </w:tcPr>
          <w:p w14:paraId="11B76989" w14:textId="77777777" w:rsidR="00C63E25" w:rsidRPr="00350027" w:rsidRDefault="00C63E25" w:rsidP="00F33256">
            <w:pPr>
              <w:rPr>
                <w:rFonts w:asciiTheme="minorHAnsi" w:hAnsiTheme="minorHAnsi"/>
                <w:i/>
                <w:iCs/>
              </w:rPr>
            </w:pPr>
          </w:p>
        </w:tc>
        <w:tc>
          <w:tcPr>
            <w:tcW w:w="9320" w:type="dxa"/>
          </w:tcPr>
          <w:p w14:paraId="44585F4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694B56" w14:textId="77777777" w:rsidTr="00F33256">
        <w:tc>
          <w:tcPr>
            <w:tcW w:w="1559" w:type="dxa"/>
          </w:tcPr>
          <w:p w14:paraId="2EB440C3" w14:textId="77777777" w:rsidR="00C63E25" w:rsidRPr="00350027" w:rsidRDefault="00C63E25" w:rsidP="00F33256">
            <w:pPr>
              <w:rPr>
                <w:rFonts w:asciiTheme="minorHAnsi" w:hAnsiTheme="minorHAnsi"/>
                <w:i/>
                <w:iCs/>
              </w:rPr>
            </w:pPr>
          </w:p>
        </w:tc>
        <w:tc>
          <w:tcPr>
            <w:tcW w:w="9320" w:type="dxa"/>
          </w:tcPr>
          <w:p w14:paraId="5425423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67BED8C" w14:textId="77777777" w:rsidR="00C63E25" w:rsidRPr="00350027" w:rsidRDefault="00C63E25" w:rsidP="00C63E25">
      <w:pPr>
        <w:rPr>
          <w:rFonts w:asciiTheme="minorHAnsi" w:hAnsiTheme="minorHAnsi"/>
        </w:rPr>
      </w:pPr>
    </w:p>
    <w:p w14:paraId="1B54DC64" w14:textId="77777777" w:rsidR="00C63E25" w:rsidRPr="00350027" w:rsidRDefault="00C63E25" w:rsidP="00C63E25">
      <w:pPr>
        <w:pStyle w:val="Heading4"/>
        <w:rPr>
          <w:rFonts w:asciiTheme="minorHAnsi" w:hAnsiTheme="minorHAnsi"/>
        </w:rPr>
      </w:pPr>
      <w:r w:rsidRPr="00350027">
        <w:rPr>
          <w:rFonts w:asciiTheme="minorHAnsi" w:hAnsiTheme="minorHAnsi"/>
        </w:rPr>
        <w:lastRenderedPageBreak/>
        <w:t>Co_Pilot SHDL Operation 2 Health Monitor</w:t>
      </w:r>
    </w:p>
    <w:p w14:paraId="2197BB9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CF9DE86" w14:textId="77777777" w:rsidTr="00F33256">
        <w:tc>
          <w:tcPr>
            <w:tcW w:w="1559" w:type="dxa"/>
          </w:tcPr>
          <w:p w14:paraId="5503C8A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MRJ_SCU_STC_SRS_597</w:t>
            </w:r>
          </w:p>
        </w:tc>
        <w:tc>
          <w:tcPr>
            <w:tcW w:w="9320" w:type="dxa"/>
          </w:tcPr>
          <w:p w14:paraId="0D36594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Co_Pilot SHDL Operation 2 Health Monitor Status for the Co_PIlot_RVDT2 channel defined in MRJ_SCU_STC_SRS_59 with a confirmation time of 150ms using the following logic:</w:t>
            </w:r>
          </w:p>
          <w:p w14:paraId="790B0C98" w14:textId="77777777" w:rsidR="00C63E25" w:rsidRPr="00350027" w:rsidRDefault="00C63E25" w:rsidP="00F33256">
            <w:pPr>
              <w:rPr>
                <w:rFonts w:asciiTheme="minorHAnsi" w:hAnsiTheme="minorHAnsi"/>
              </w:rPr>
            </w:pPr>
          </w:p>
          <w:p w14:paraId="37EF1855" w14:textId="77777777" w:rsidR="00C63E25" w:rsidRPr="00350027" w:rsidRDefault="00C63E25" w:rsidP="00F33256">
            <w:pPr>
              <w:rPr>
                <w:rFonts w:asciiTheme="minorHAnsi" w:hAnsiTheme="minorHAnsi"/>
              </w:rPr>
            </w:pPr>
            <w:r w:rsidRPr="00350027">
              <w:rPr>
                <w:rFonts w:asciiTheme="minorHAnsi" w:hAnsiTheme="minorHAnsi"/>
              </w:rPr>
              <w:t xml:space="preserve">   IF during PBIT OR (Co_Pilot_SHDL_Fitted)</w:t>
            </w:r>
          </w:p>
          <w:p w14:paraId="6A854B1E"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69FC0BA" w14:textId="77777777" w:rsidR="00C63E25" w:rsidRPr="00350027" w:rsidRDefault="00C63E25" w:rsidP="00F33256">
            <w:pPr>
              <w:rPr>
                <w:rFonts w:asciiTheme="minorHAnsi" w:hAnsiTheme="minorHAnsi"/>
              </w:rPr>
            </w:pPr>
            <w:r w:rsidRPr="00350027">
              <w:rPr>
                <w:rFonts w:asciiTheme="minorHAnsi" w:hAnsiTheme="minorHAnsi"/>
              </w:rPr>
              <w:t xml:space="preserve">     IF (Co_Pilot SHDL Operation 2 Health Monitor Status = FALSE)</w:t>
            </w:r>
          </w:p>
          <w:p w14:paraId="09B15898"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73A07B75"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2 Health Monitor Status = </w:t>
            </w:r>
          </w:p>
          <w:p w14:paraId="6EAD3934" w14:textId="77777777" w:rsidR="00C63E25" w:rsidRPr="00350027" w:rsidRDefault="00C63E25" w:rsidP="00F33256">
            <w:pPr>
              <w:rPr>
                <w:rFonts w:asciiTheme="minorHAnsi" w:hAnsiTheme="minorHAnsi"/>
              </w:rPr>
            </w:pPr>
            <w:r w:rsidRPr="00350027">
              <w:rPr>
                <w:rFonts w:asciiTheme="minorHAnsi" w:hAnsiTheme="minorHAnsi"/>
              </w:rPr>
              <w:tab/>
              <w:t>( Va_MAG [Co_Pilot_RVDT2] &lt; Lower_RVDT_Limit_2 ) OR</w:t>
            </w:r>
          </w:p>
          <w:p w14:paraId="067869EB" w14:textId="77777777" w:rsidR="00C63E25" w:rsidRPr="00350027" w:rsidRDefault="00C63E25" w:rsidP="00F33256">
            <w:pPr>
              <w:rPr>
                <w:rFonts w:asciiTheme="minorHAnsi" w:hAnsiTheme="minorHAnsi"/>
              </w:rPr>
            </w:pPr>
            <w:r w:rsidRPr="00350027">
              <w:rPr>
                <w:rFonts w:asciiTheme="minorHAnsi" w:hAnsiTheme="minorHAnsi"/>
              </w:rPr>
              <w:tab/>
              <w:t xml:space="preserve">( Va_MAG [Co_Pilot_RVDT2] &gt; Upper_RVDT_Limit_2 ) OR </w:t>
            </w:r>
          </w:p>
          <w:p w14:paraId="548410BF" w14:textId="77777777" w:rsidR="00C63E25" w:rsidRPr="00350027" w:rsidRDefault="00C63E25" w:rsidP="00F33256">
            <w:pPr>
              <w:rPr>
                <w:rFonts w:asciiTheme="minorHAnsi" w:hAnsiTheme="minorHAnsi"/>
              </w:rPr>
            </w:pPr>
            <w:r w:rsidRPr="00350027">
              <w:rPr>
                <w:rFonts w:asciiTheme="minorHAnsi" w:hAnsiTheme="minorHAnsi"/>
              </w:rPr>
              <w:tab/>
              <w:t xml:space="preserve">( Vb_MAG [Co_Pilot_RVDT2] &lt; Lower_RVDT_Limit_2 ) OR </w:t>
            </w:r>
          </w:p>
          <w:p w14:paraId="698347F3" w14:textId="77777777" w:rsidR="00C63E25" w:rsidRPr="00350027" w:rsidRDefault="00C63E25" w:rsidP="00F33256">
            <w:pPr>
              <w:rPr>
                <w:rFonts w:asciiTheme="minorHAnsi" w:hAnsiTheme="minorHAnsi"/>
              </w:rPr>
            </w:pPr>
            <w:r w:rsidRPr="00350027">
              <w:rPr>
                <w:rFonts w:asciiTheme="minorHAnsi" w:hAnsiTheme="minorHAnsi"/>
              </w:rPr>
              <w:tab/>
              <w:t>( Vb_MAG [Co_PIlot_RVDT2] &gt; Upper_RVDT_Limit_2 ) OR</w:t>
            </w:r>
          </w:p>
          <w:p w14:paraId="6C6C29F0"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(SUM_V [Co_Pilot_RVDT2]) &lt; Lower_RVDT_Sum_Limit_2 ) OR</w:t>
            </w:r>
          </w:p>
          <w:p w14:paraId="0C91D546" w14:textId="77777777" w:rsidR="00C63E25" w:rsidRPr="00350027" w:rsidRDefault="00C63E25" w:rsidP="00F33256">
            <w:pPr>
              <w:rPr>
                <w:rFonts w:asciiTheme="minorHAnsi" w:hAnsiTheme="minorHAnsi"/>
              </w:rPr>
            </w:pPr>
            <w:r w:rsidRPr="00350027">
              <w:rPr>
                <w:rFonts w:asciiTheme="minorHAnsi" w:hAnsiTheme="minorHAnsi"/>
              </w:rPr>
              <w:tab/>
              <w:t>( (SUM_V [Co_Pilot_RVDT2]) &gt; Upper_RVDT_Sum_Limit_2 )</w:t>
            </w:r>
          </w:p>
          <w:p w14:paraId="51AFA649"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5A8B1FC6" w14:textId="77777777" w:rsidR="00C63E25" w:rsidRPr="00350027" w:rsidRDefault="00C63E25" w:rsidP="00F33256">
            <w:pPr>
              <w:rPr>
                <w:rFonts w:asciiTheme="minorHAnsi" w:hAnsiTheme="minorHAnsi"/>
              </w:rPr>
            </w:pPr>
            <w:r w:rsidRPr="00350027">
              <w:rPr>
                <w:rFonts w:asciiTheme="minorHAnsi" w:hAnsiTheme="minorHAnsi"/>
              </w:rPr>
              <w:tab/>
              <w:t>do nothing (monitor status remains TRUE, making it Non-recoverable)</w:t>
            </w:r>
          </w:p>
          <w:p w14:paraId="264EE64B"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BE58C49"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70439978"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Co_Pilot SHDL Operation 2 Health Monitor Status = FALSE</w:t>
            </w:r>
          </w:p>
          <w:p w14:paraId="6C637F56"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4018F210" w14:textId="77777777" w:rsidR="00C63E25" w:rsidRPr="00350027" w:rsidRDefault="00C63E25" w:rsidP="00F33256">
            <w:pPr>
              <w:rPr>
                <w:rFonts w:asciiTheme="minorHAnsi" w:hAnsiTheme="minorHAnsi"/>
              </w:rPr>
            </w:pPr>
          </w:p>
          <w:p w14:paraId="180B3857"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3225 Hz component magnitudes calculated by MRJ_SCU_STC_SRS_736 for the Co_Pilot_RVDT2 interface and</w:t>
            </w:r>
          </w:p>
          <w:p w14:paraId="017D23FF"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Co_Pilot_RVDT2 interface</w:t>
            </w:r>
          </w:p>
          <w:p w14:paraId="38DA9E91" w14:textId="77777777" w:rsidR="00C63E25" w:rsidRPr="00350027" w:rsidRDefault="00C63E25" w:rsidP="00F33256">
            <w:pPr>
              <w:rPr>
                <w:rFonts w:asciiTheme="minorHAnsi" w:hAnsiTheme="minorHAnsi"/>
              </w:rPr>
            </w:pPr>
            <w:r w:rsidRPr="00350027">
              <w:rPr>
                <w:rFonts w:asciiTheme="minorHAnsi" w:hAnsiTheme="minorHAnsi"/>
              </w:rPr>
              <w:t>Lower_RVDT_Limit_2 is defined in MRJ_SCU_STC_SRS_659</w:t>
            </w:r>
          </w:p>
          <w:p w14:paraId="3601EB9B" w14:textId="77777777" w:rsidR="00C63E25" w:rsidRPr="00350027" w:rsidRDefault="00C63E25" w:rsidP="00F33256">
            <w:pPr>
              <w:rPr>
                <w:rFonts w:asciiTheme="minorHAnsi" w:hAnsiTheme="minorHAnsi"/>
              </w:rPr>
            </w:pPr>
            <w:r w:rsidRPr="00350027">
              <w:rPr>
                <w:rFonts w:asciiTheme="minorHAnsi" w:hAnsiTheme="minorHAnsi"/>
              </w:rPr>
              <w:t>Upper_RVDT_Limit_2 is defined in MRJ_SCU_STC_SRS_659</w:t>
            </w:r>
          </w:p>
          <w:p w14:paraId="02B870D4" w14:textId="77777777" w:rsidR="00C63E25" w:rsidRPr="00350027" w:rsidRDefault="00C63E25" w:rsidP="00F33256">
            <w:pPr>
              <w:rPr>
                <w:rFonts w:asciiTheme="minorHAnsi" w:hAnsiTheme="minorHAnsi"/>
              </w:rPr>
            </w:pPr>
            <w:r w:rsidRPr="00350027">
              <w:rPr>
                <w:rFonts w:asciiTheme="minorHAnsi" w:hAnsiTheme="minorHAnsi"/>
              </w:rPr>
              <w:t>Lower_RVDT_Sum_Limit_2 is defined in MRJ_SCU_STC_SRS_659</w:t>
            </w:r>
          </w:p>
          <w:p w14:paraId="78CD2E7C" w14:textId="77777777" w:rsidR="00C63E25" w:rsidRPr="00350027" w:rsidRDefault="00C63E25" w:rsidP="00F33256">
            <w:pPr>
              <w:rPr>
                <w:rFonts w:asciiTheme="minorHAnsi" w:hAnsiTheme="minorHAnsi"/>
              </w:rPr>
            </w:pPr>
            <w:r w:rsidRPr="00350027">
              <w:rPr>
                <w:rFonts w:asciiTheme="minorHAnsi" w:hAnsiTheme="minorHAnsi"/>
              </w:rPr>
              <w:t>Upper_RVDT_Sum_Limit_2 is defined in MRJ_SCU_STC_SRS_659</w:t>
            </w:r>
          </w:p>
          <w:p w14:paraId="727D3119" w14:textId="77777777" w:rsidR="00C63E25" w:rsidRPr="00350027" w:rsidRDefault="00C63E25" w:rsidP="00F33256">
            <w:pPr>
              <w:rPr>
                <w:rFonts w:asciiTheme="minorHAnsi" w:hAnsiTheme="minorHAnsi"/>
              </w:rPr>
            </w:pPr>
            <w:r w:rsidRPr="00350027">
              <w:rPr>
                <w:rFonts w:asciiTheme="minorHAnsi" w:hAnsiTheme="minorHAnsi"/>
              </w:rPr>
              <w:t>Co_Pilot_SHDL_Fitted is defined in MRJ_SCU_STC_SRS_79</w:t>
            </w:r>
          </w:p>
          <w:p w14:paraId="47D18C22" w14:textId="77777777" w:rsidR="00C63E25" w:rsidRPr="00350027" w:rsidRDefault="00C63E25" w:rsidP="00F33256">
            <w:pPr>
              <w:rPr>
                <w:rFonts w:asciiTheme="minorHAnsi" w:hAnsiTheme="minorHAnsi"/>
                <w:i/>
                <w:iCs/>
              </w:rPr>
            </w:pPr>
          </w:p>
        </w:tc>
      </w:tr>
      <w:tr w:rsidR="00C63E25" w:rsidRPr="00350027" w14:paraId="0D83D6C3" w14:textId="77777777" w:rsidTr="00F33256">
        <w:tc>
          <w:tcPr>
            <w:tcW w:w="1559" w:type="dxa"/>
          </w:tcPr>
          <w:p w14:paraId="28DAA348" w14:textId="77777777" w:rsidR="00C63E25" w:rsidRPr="00350027" w:rsidRDefault="00C63E25" w:rsidP="00F33256">
            <w:pPr>
              <w:rPr>
                <w:rFonts w:asciiTheme="minorHAnsi" w:hAnsiTheme="minorHAnsi"/>
                <w:i/>
                <w:iCs/>
              </w:rPr>
            </w:pPr>
          </w:p>
        </w:tc>
        <w:tc>
          <w:tcPr>
            <w:tcW w:w="9320" w:type="dxa"/>
          </w:tcPr>
          <w:p w14:paraId="66B6CA8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2E09CB4" w14:textId="77777777" w:rsidTr="00F33256">
        <w:tc>
          <w:tcPr>
            <w:tcW w:w="1559" w:type="dxa"/>
          </w:tcPr>
          <w:p w14:paraId="15D2C225" w14:textId="77777777" w:rsidR="00C63E25" w:rsidRPr="00350027" w:rsidRDefault="00C63E25" w:rsidP="00F33256">
            <w:pPr>
              <w:rPr>
                <w:rFonts w:asciiTheme="minorHAnsi" w:hAnsiTheme="minorHAnsi"/>
                <w:i/>
                <w:iCs/>
              </w:rPr>
            </w:pPr>
          </w:p>
        </w:tc>
        <w:tc>
          <w:tcPr>
            <w:tcW w:w="9320" w:type="dxa"/>
          </w:tcPr>
          <w:p w14:paraId="516ECDF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98C3A3F" w14:textId="77777777" w:rsidTr="00F33256">
        <w:tc>
          <w:tcPr>
            <w:tcW w:w="1559" w:type="dxa"/>
          </w:tcPr>
          <w:p w14:paraId="1DE877AA" w14:textId="77777777" w:rsidR="00C63E25" w:rsidRPr="00350027" w:rsidRDefault="00C63E25" w:rsidP="00F33256">
            <w:pPr>
              <w:rPr>
                <w:rFonts w:asciiTheme="minorHAnsi" w:hAnsiTheme="minorHAnsi"/>
                <w:i/>
                <w:iCs/>
              </w:rPr>
            </w:pPr>
          </w:p>
        </w:tc>
        <w:tc>
          <w:tcPr>
            <w:tcW w:w="9320" w:type="dxa"/>
          </w:tcPr>
          <w:p w14:paraId="7A43792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3A32B45" w14:textId="77777777" w:rsidR="00C63E25" w:rsidRPr="00350027" w:rsidRDefault="00C63E25" w:rsidP="00C63E25">
      <w:pPr>
        <w:rPr>
          <w:rFonts w:asciiTheme="minorHAnsi" w:hAnsiTheme="minorHAnsi"/>
        </w:rPr>
      </w:pPr>
    </w:p>
    <w:p w14:paraId="05BFF29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9F98028" w14:textId="77777777" w:rsidTr="00F33256">
        <w:tc>
          <w:tcPr>
            <w:tcW w:w="1559" w:type="dxa"/>
          </w:tcPr>
          <w:p w14:paraId="2FCAAD1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MRJ_SCU_STC_SRS_923</w:t>
            </w:r>
          </w:p>
        </w:tc>
        <w:tc>
          <w:tcPr>
            <w:tcW w:w="9320" w:type="dxa"/>
          </w:tcPr>
          <w:p w14:paraId="0D5E9569"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Co_Pilot SHDL Operation 2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Co_Pilot_RVDT2 and Co_Pilot_RVDT2 in SHDL Logical Level Processing.</w:t>
            </w:r>
          </w:p>
          <w:p w14:paraId="00969904" w14:textId="77777777" w:rsidR="00C63E25" w:rsidRPr="00350027" w:rsidRDefault="00C63E25" w:rsidP="00F33256">
            <w:pPr>
              <w:rPr>
                <w:rFonts w:asciiTheme="minorHAnsi" w:hAnsiTheme="minorHAnsi"/>
              </w:rPr>
            </w:pPr>
          </w:p>
          <w:p w14:paraId="2C78E6F3"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3540D078"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128A68EC"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62E7CEFB"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w:t>
            </w:r>
          </w:p>
          <w:p w14:paraId="71FC5FF0" w14:textId="77777777" w:rsidR="00C63E25" w:rsidRPr="00350027" w:rsidRDefault="00C63E25" w:rsidP="00F33256">
            <w:pPr>
              <w:rPr>
                <w:rFonts w:asciiTheme="minorHAnsi" w:hAnsiTheme="minorHAnsi"/>
                <w:i/>
                <w:iCs/>
              </w:rPr>
            </w:pPr>
          </w:p>
        </w:tc>
      </w:tr>
      <w:tr w:rsidR="00C63E25" w:rsidRPr="00350027" w14:paraId="2E0DBF1D" w14:textId="77777777" w:rsidTr="00F33256">
        <w:tc>
          <w:tcPr>
            <w:tcW w:w="1559" w:type="dxa"/>
          </w:tcPr>
          <w:p w14:paraId="73B6760A" w14:textId="77777777" w:rsidR="00C63E25" w:rsidRPr="00350027" w:rsidRDefault="00C63E25" w:rsidP="00F33256">
            <w:pPr>
              <w:rPr>
                <w:rFonts w:asciiTheme="minorHAnsi" w:hAnsiTheme="minorHAnsi"/>
                <w:i/>
                <w:iCs/>
              </w:rPr>
            </w:pPr>
          </w:p>
        </w:tc>
        <w:tc>
          <w:tcPr>
            <w:tcW w:w="9320" w:type="dxa"/>
          </w:tcPr>
          <w:p w14:paraId="39DB530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DC02F7B" w14:textId="77777777" w:rsidTr="00F33256">
        <w:tc>
          <w:tcPr>
            <w:tcW w:w="1559" w:type="dxa"/>
          </w:tcPr>
          <w:p w14:paraId="60698783" w14:textId="77777777" w:rsidR="00C63E25" w:rsidRPr="00350027" w:rsidRDefault="00C63E25" w:rsidP="00F33256">
            <w:pPr>
              <w:rPr>
                <w:rFonts w:asciiTheme="minorHAnsi" w:hAnsiTheme="minorHAnsi"/>
                <w:i/>
                <w:iCs/>
              </w:rPr>
            </w:pPr>
          </w:p>
        </w:tc>
        <w:tc>
          <w:tcPr>
            <w:tcW w:w="9320" w:type="dxa"/>
          </w:tcPr>
          <w:p w14:paraId="4B808D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E276557" w14:textId="77777777" w:rsidTr="00F33256">
        <w:tc>
          <w:tcPr>
            <w:tcW w:w="1559" w:type="dxa"/>
          </w:tcPr>
          <w:p w14:paraId="70EA30F6" w14:textId="77777777" w:rsidR="00C63E25" w:rsidRPr="00350027" w:rsidRDefault="00C63E25" w:rsidP="00F33256">
            <w:pPr>
              <w:rPr>
                <w:rFonts w:asciiTheme="minorHAnsi" w:hAnsiTheme="minorHAnsi"/>
                <w:i/>
                <w:iCs/>
              </w:rPr>
            </w:pPr>
          </w:p>
        </w:tc>
        <w:tc>
          <w:tcPr>
            <w:tcW w:w="9320" w:type="dxa"/>
          </w:tcPr>
          <w:p w14:paraId="63653EC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86781CB" w14:textId="77777777" w:rsidR="00C63E25" w:rsidRPr="00350027" w:rsidRDefault="00C63E25" w:rsidP="00C63E25">
      <w:pPr>
        <w:rPr>
          <w:rFonts w:asciiTheme="minorHAnsi" w:hAnsiTheme="minorHAnsi"/>
        </w:rPr>
      </w:pPr>
    </w:p>
    <w:p w14:paraId="05EAEB4B" w14:textId="77777777" w:rsidR="00C63E25" w:rsidRPr="00350027" w:rsidRDefault="00C63E25" w:rsidP="00C63E25">
      <w:pPr>
        <w:pStyle w:val="Heading4"/>
        <w:rPr>
          <w:rFonts w:asciiTheme="minorHAnsi" w:hAnsiTheme="minorHAnsi"/>
        </w:rPr>
      </w:pPr>
      <w:r w:rsidRPr="00350027">
        <w:rPr>
          <w:rFonts w:asciiTheme="minorHAnsi" w:hAnsiTheme="minorHAnsi"/>
        </w:rPr>
        <w:t>Co_Pilot SHDL Operation 1 and 2 Health Monitor</w:t>
      </w:r>
    </w:p>
    <w:p w14:paraId="2051459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FC7721C" w14:textId="77777777" w:rsidTr="00F33256">
        <w:tc>
          <w:tcPr>
            <w:tcW w:w="1559" w:type="dxa"/>
          </w:tcPr>
          <w:p w14:paraId="68E82F5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MRJ_SCU_STC_SRS_598</w:t>
            </w:r>
          </w:p>
        </w:tc>
        <w:tc>
          <w:tcPr>
            <w:tcW w:w="9320" w:type="dxa"/>
          </w:tcPr>
          <w:p w14:paraId="2E6CE2E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Co_Pilot SHDL Operation 1 and 2 Health Monitor Status using the following logic:</w:t>
            </w:r>
          </w:p>
          <w:p w14:paraId="224906D8" w14:textId="77777777" w:rsidR="00C63E25" w:rsidRPr="00350027" w:rsidRDefault="00C63E25" w:rsidP="00F33256">
            <w:pPr>
              <w:rPr>
                <w:rFonts w:asciiTheme="minorHAnsi" w:hAnsiTheme="minorHAnsi"/>
              </w:rPr>
            </w:pPr>
          </w:p>
          <w:p w14:paraId="669840EB"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and 2 Health Monitor Status =</w:t>
            </w:r>
          </w:p>
          <w:p w14:paraId="79FF56E7"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Health Monitor Status) AND</w:t>
            </w:r>
          </w:p>
          <w:p w14:paraId="53B5CC76"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2 Health Monitor Status)</w:t>
            </w:r>
          </w:p>
          <w:p w14:paraId="00719E1E"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p>
          <w:p w14:paraId="21CB90CF" w14:textId="77777777" w:rsidR="00C63E25" w:rsidRPr="00350027" w:rsidRDefault="00C63E25" w:rsidP="00F33256">
            <w:pPr>
              <w:rPr>
                <w:rFonts w:asciiTheme="minorHAnsi" w:hAnsiTheme="minorHAnsi"/>
              </w:rPr>
            </w:pPr>
            <w:r w:rsidRPr="00350027">
              <w:rPr>
                <w:rFonts w:asciiTheme="minorHAnsi" w:hAnsiTheme="minorHAnsi"/>
              </w:rPr>
              <w:t>Note: As the two individual Monitors used to determine this Monitor are Non-recoverable, this Monitor will be Non-recoverable.</w:t>
            </w:r>
            <w:r w:rsidRPr="00350027">
              <w:rPr>
                <w:rFonts w:asciiTheme="minorHAnsi" w:hAnsiTheme="minorHAnsi"/>
              </w:rPr>
              <w:tab/>
            </w:r>
          </w:p>
          <w:p w14:paraId="197F199D" w14:textId="77777777" w:rsidR="00C63E25" w:rsidRPr="00350027" w:rsidRDefault="00C63E25" w:rsidP="00F33256">
            <w:pPr>
              <w:rPr>
                <w:rFonts w:asciiTheme="minorHAnsi" w:hAnsiTheme="minorHAnsi"/>
              </w:rPr>
            </w:pPr>
            <w:r w:rsidRPr="00350027">
              <w:rPr>
                <w:rFonts w:asciiTheme="minorHAnsi" w:hAnsiTheme="minorHAnsi"/>
              </w:rPr>
              <w:t>Where Co_Pilot SHDL Operation 1 Health Monitor Status is calculated in MRJ_SCU_STC_SRS_596</w:t>
            </w:r>
          </w:p>
          <w:p w14:paraId="3C0654CB" w14:textId="77777777" w:rsidR="00C63E25" w:rsidRPr="00350027" w:rsidRDefault="00C63E25" w:rsidP="00F33256">
            <w:pPr>
              <w:rPr>
                <w:rFonts w:asciiTheme="minorHAnsi" w:hAnsiTheme="minorHAnsi"/>
              </w:rPr>
            </w:pPr>
            <w:r w:rsidRPr="00350027">
              <w:rPr>
                <w:rFonts w:asciiTheme="minorHAnsi" w:hAnsiTheme="minorHAnsi"/>
              </w:rPr>
              <w:t>and Co_Pilot SHDL Operation 2 Health Monitor Status is calculated in MRJ_SCU_STC_SRS_597</w:t>
            </w:r>
          </w:p>
          <w:p w14:paraId="59EFCD25" w14:textId="77777777" w:rsidR="00C63E25" w:rsidRPr="00350027" w:rsidRDefault="00C63E25" w:rsidP="00F33256">
            <w:pPr>
              <w:rPr>
                <w:rFonts w:asciiTheme="minorHAnsi" w:hAnsiTheme="minorHAnsi"/>
              </w:rPr>
            </w:pPr>
          </w:p>
          <w:p w14:paraId="5F9DDB0F" w14:textId="77777777" w:rsidR="00C63E25" w:rsidRPr="00350027" w:rsidRDefault="00C63E25" w:rsidP="00F33256">
            <w:pPr>
              <w:rPr>
                <w:rFonts w:asciiTheme="minorHAnsi" w:hAnsiTheme="minorHAnsi"/>
              </w:rPr>
            </w:pPr>
            <w:r w:rsidRPr="00350027">
              <w:rPr>
                <w:rFonts w:asciiTheme="minorHAnsi" w:hAnsiTheme="minorHAnsi"/>
              </w:rPr>
              <w:t xml:space="preserve">Note: Will evaluate to FALSE when Co_Pilot_SHDL_Fitted = FALSE </w:t>
            </w:r>
          </w:p>
          <w:p w14:paraId="45E9A764" w14:textId="77777777" w:rsidR="00C63E25" w:rsidRPr="00350027" w:rsidRDefault="00C63E25" w:rsidP="00F33256">
            <w:pPr>
              <w:rPr>
                <w:rFonts w:asciiTheme="minorHAnsi" w:hAnsiTheme="minorHAnsi"/>
                <w:i/>
                <w:iCs/>
              </w:rPr>
            </w:pPr>
          </w:p>
        </w:tc>
      </w:tr>
      <w:tr w:rsidR="00C63E25" w:rsidRPr="00350027" w14:paraId="058260B0" w14:textId="77777777" w:rsidTr="00F33256">
        <w:tc>
          <w:tcPr>
            <w:tcW w:w="1559" w:type="dxa"/>
          </w:tcPr>
          <w:p w14:paraId="11715A4A" w14:textId="77777777" w:rsidR="00C63E25" w:rsidRPr="00350027" w:rsidRDefault="00C63E25" w:rsidP="00F33256">
            <w:pPr>
              <w:rPr>
                <w:rFonts w:asciiTheme="minorHAnsi" w:hAnsiTheme="minorHAnsi"/>
                <w:i/>
                <w:iCs/>
              </w:rPr>
            </w:pPr>
          </w:p>
        </w:tc>
        <w:tc>
          <w:tcPr>
            <w:tcW w:w="9320" w:type="dxa"/>
          </w:tcPr>
          <w:p w14:paraId="44A1929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B4DB67A" w14:textId="77777777" w:rsidTr="00F33256">
        <w:tc>
          <w:tcPr>
            <w:tcW w:w="1559" w:type="dxa"/>
          </w:tcPr>
          <w:p w14:paraId="75C3F6A2" w14:textId="77777777" w:rsidR="00C63E25" w:rsidRPr="00350027" w:rsidRDefault="00C63E25" w:rsidP="00F33256">
            <w:pPr>
              <w:rPr>
                <w:rFonts w:asciiTheme="minorHAnsi" w:hAnsiTheme="minorHAnsi"/>
                <w:i/>
                <w:iCs/>
              </w:rPr>
            </w:pPr>
          </w:p>
        </w:tc>
        <w:tc>
          <w:tcPr>
            <w:tcW w:w="9320" w:type="dxa"/>
          </w:tcPr>
          <w:p w14:paraId="79D995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1521D35" w14:textId="77777777" w:rsidTr="00F33256">
        <w:tc>
          <w:tcPr>
            <w:tcW w:w="1559" w:type="dxa"/>
          </w:tcPr>
          <w:p w14:paraId="5F5E2555" w14:textId="77777777" w:rsidR="00C63E25" w:rsidRPr="00350027" w:rsidRDefault="00C63E25" w:rsidP="00F33256">
            <w:pPr>
              <w:rPr>
                <w:rFonts w:asciiTheme="minorHAnsi" w:hAnsiTheme="minorHAnsi"/>
                <w:i/>
                <w:iCs/>
              </w:rPr>
            </w:pPr>
          </w:p>
        </w:tc>
        <w:tc>
          <w:tcPr>
            <w:tcW w:w="9320" w:type="dxa"/>
          </w:tcPr>
          <w:p w14:paraId="39CB24D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6375BD0" w14:textId="77777777" w:rsidR="00C63E25" w:rsidRPr="00350027" w:rsidRDefault="00C63E25" w:rsidP="00C63E25">
      <w:pPr>
        <w:rPr>
          <w:rFonts w:asciiTheme="minorHAnsi" w:hAnsiTheme="minorHAnsi"/>
        </w:rPr>
      </w:pPr>
    </w:p>
    <w:p w14:paraId="14CA0113" w14:textId="77777777" w:rsidR="00C63E25" w:rsidRPr="00350027" w:rsidRDefault="00C63E25" w:rsidP="00C63E25">
      <w:pPr>
        <w:pStyle w:val="Heading4"/>
        <w:rPr>
          <w:rFonts w:asciiTheme="minorHAnsi" w:hAnsiTheme="minorHAnsi"/>
        </w:rPr>
      </w:pPr>
      <w:r w:rsidRPr="00350027">
        <w:rPr>
          <w:rFonts w:asciiTheme="minorHAnsi" w:hAnsiTheme="minorHAnsi"/>
        </w:rPr>
        <w:t>Co_Pilot SHDL Operation 1 and 2 Reasonableness Check Monitor</w:t>
      </w:r>
    </w:p>
    <w:p w14:paraId="2497E67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88C2711" w14:textId="77777777" w:rsidTr="00F33256">
        <w:tc>
          <w:tcPr>
            <w:tcW w:w="1559" w:type="dxa"/>
          </w:tcPr>
          <w:p w14:paraId="7270E4F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MRJ_SCU_STC_SRS_600</w:t>
            </w:r>
          </w:p>
        </w:tc>
        <w:tc>
          <w:tcPr>
            <w:tcW w:w="9320" w:type="dxa"/>
          </w:tcPr>
          <w:p w14:paraId="700C454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status of the monitor using the following logic:</w:t>
            </w:r>
          </w:p>
          <w:p w14:paraId="21CB5ABD" w14:textId="77777777" w:rsidR="00C63E25" w:rsidRPr="00350027" w:rsidRDefault="00C63E25" w:rsidP="00F33256">
            <w:pPr>
              <w:rPr>
                <w:rFonts w:asciiTheme="minorHAnsi" w:hAnsiTheme="minorHAnsi"/>
              </w:rPr>
            </w:pPr>
          </w:p>
          <w:p w14:paraId="1164CE51" w14:textId="77777777" w:rsidR="00C63E25" w:rsidRPr="00350027" w:rsidRDefault="00C63E25" w:rsidP="00F33256">
            <w:pPr>
              <w:rPr>
                <w:rFonts w:asciiTheme="minorHAnsi" w:hAnsiTheme="minorHAnsi"/>
              </w:rPr>
            </w:pPr>
            <w:r w:rsidRPr="00350027">
              <w:rPr>
                <w:rFonts w:asciiTheme="minorHAnsi" w:hAnsiTheme="minorHAnsi"/>
              </w:rPr>
              <w:t xml:space="preserve">      IF NOT (Co_Pilot_SHDL_Fitted)</w:t>
            </w:r>
          </w:p>
          <w:p w14:paraId="634BC21B"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6C6266FD"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Co_Pilot SHDL Operation 1 and 2 Reasonableness Check Monitor Status = FALSE</w:t>
            </w:r>
          </w:p>
          <w:p w14:paraId="1615E84E"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17DBD7E" w14:textId="77777777" w:rsidR="00C63E25" w:rsidRPr="00350027" w:rsidRDefault="00C63E25" w:rsidP="00F33256">
            <w:pPr>
              <w:rPr>
                <w:rFonts w:asciiTheme="minorHAnsi" w:hAnsiTheme="minorHAnsi"/>
              </w:rPr>
            </w:pPr>
            <w:r w:rsidRPr="00350027">
              <w:rPr>
                <w:rFonts w:asciiTheme="minorHAnsi" w:hAnsiTheme="minorHAnsi"/>
              </w:rPr>
              <w:tab/>
              <w:t>IF (Co_Pilot SHDL Operation 1 and 2 Reasonableness Check Monitor Status = FALSE) THEN</w:t>
            </w:r>
          </w:p>
          <w:p w14:paraId="2FDB7DB7" w14:textId="77777777" w:rsidR="00C63E25" w:rsidRPr="00350027" w:rsidRDefault="00C63E25" w:rsidP="00F33256">
            <w:pPr>
              <w:rPr>
                <w:rFonts w:asciiTheme="minorHAnsi" w:hAnsiTheme="minorHAnsi"/>
              </w:rPr>
            </w:pPr>
            <w:r w:rsidRPr="00350027">
              <w:rPr>
                <w:rFonts w:asciiTheme="minorHAnsi" w:hAnsiTheme="minorHAnsi"/>
              </w:rPr>
              <w:tab/>
              <w:t xml:space="preserve">      IF (Co_Pilot SHDL Operation 1 Health Monitor status) OR</w:t>
            </w:r>
          </w:p>
          <w:p w14:paraId="1272A163" w14:textId="77777777" w:rsidR="00C63E25" w:rsidRPr="00350027" w:rsidRDefault="00C63E25" w:rsidP="00F33256">
            <w:pPr>
              <w:rPr>
                <w:rFonts w:asciiTheme="minorHAnsi" w:hAnsiTheme="minorHAnsi"/>
              </w:rPr>
            </w:pPr>
            <w:r w:rsidRPr="00350027">
              <w:rPr>
                <w:rFonts w:asciiTheme="minorHAnsi" w:hAnsiTheme="minorHAnsi"/>
              </w:rPr>
              <w:tab/>
              <w:t xml:space="preserve">          (Co_Pilot SHDL Operation 2 Health Monitor status) THEN</w:t>
            </w:r>
          </w:p>
          <w:p w14:paraId="52A60684" w14:textId="77777777" w:rsidR="00C63E25" w:rsidRPr="00350027" w:rsidRDefault="00C63E25" w:rsidP="00F33256">
            <w:pPr>
              <w:rPr>
                <w:rFonts w:asciiTheme="minorHAnsi" w:hAnsiTheme="minorHAnsi"/>
              </w:rPr>
            </w:pPr>
            <w:r w:rsidRPr="00350027">
              <w:rPr>
                <w:rFonts w:asciiTheme="minorHAnsi" w:hAnsiTheme="minorHAnsi"/>
              </w:rPr>
              <w:t xml:space="preserve">                              ( The evaluation of the monitor is Inhibited )</w:t>
            </w:r>
          </w:p>
          <w:p w14:paraId="4654CE9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Co_Pilot SHDL Operation 1 and 2 Reasonableness Check Monitor Status = FALSE</w:t>
            </w:r>
          </w:p>
          <w:p w14:paraId="3E86727D"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46E2F40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with a confirmation time of 200ms </w:t>
            </w:r>
          </w:p>
          <w:p w14:paraId="0BB7DF5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Co_Pilot SHDL Operation 1 and 2 Reasonableness Check Monitor Status =</w:t>
            </w:r>
          </w:p>
          <w:p w14:paraId="27FF2A87"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 xml:space="preserve">Absolute( Ratiometric_Position[Co_Pilot_RVDT1] -  </w:t>
            </w:r>
          </w:p>
          <w:p w14:paraId="030F397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   Ratiometric_Position[Co_Pilot_RVDT2] ) &gt;  RVDT_Ratio_Diff_Limit</w:t>
            </w:r>
          </w:p>
          <w:p w14:paraId="7A1B4098"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028A0F4C" w14:textId="77777777" w:rsidR="00C63E25" w:rsidRPr="00350027" w:rsidRDefault="00C63E25" w:rsidP="00F33256">
            <w:pPr>
              <w:rPr>
                <w:rFonts w:asciiTheme="minorHAnsi" w:hAnsiTheme="minorHAnsi"/>
              </w:rPr>
            </w:pPr>
            <w:r w:rsidRPr="00350027">
              <w:rPr>
                <w:rFonts w:asciiTheme="minorHAnsi" w:hAnsiTheme="minorHAnsi"/>
              </w:rPr>
              <w:t>ELSE</w:t>
            </w:r>
          </w:p>
          <w:p w14:paraId="05797569"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1F99E35D" w14:textId="77777777" w:rsidR="00C63E25" w:rsidRPr="00350027" w:rsidRDefault="00C63E25" w:rsidP="00F33256">
            <w:pPr>
              <w:rPr>
                <w:rFonts w:asciiTheme="minorHAnsi" w:hAnsiTheme="minorHAnsi"/>
              </w:rPr>
            </w:pPr>
            <w:r w:rsidRPr="00350027">
              <w:rPr>
                <w:rFonts w:asciiTheme="minorHAnsi" w:hAnsiTheme="minorHAnsi"/>
              </w:rPr>
              <w:t>ENDIF</w:t>
            </w:r>
          </w:p>
          <w:p w14:paraId="6DB42351"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2BBC264" w14:textId="77777777" w:rsidR="00C63E25" w:rsidRPr="00350027" w:rsidRDefault="00C63E25" w:rsidP="00F33256">
            <w:pPr>
              <w:rPr>
                <w:rFonts w:asciiTheme="minorHAnsi" w:hAnsiTheme="minorHAnsi"/>
              </w:rPr>
            </w:pPr>
            <w:r w:rsidRPr="00350027">
              <w:rPr>
                <w:rFonts w:asciiTheme="minorHAnsi" w:hAnsiTheme="minorHAnsi"/>
              </w:rPr>
              <w:t>Where Ratiometric_Position is defined in MRJ_SCU_STC_SRS_65</w:t>
            </w:r>
          </w:p>
          <w:p w14:paraId="681D3E08" w14:textId="77777777" w:rsidR="00C63E25" w:rsidRPr="00350027" w:rsidRDefault="00C63E25" w:rsidP="00F33256">
            <w:pPr>
              <w:rPr>
                <w:rFonts w:asciiTheme="minorHAnsi" w:hAnsiTheme="minorHAnsi"/>
              </w:rPr>
            </w:pPr>
            <w:r w:rsidRPr="00350027">
              <w:rPr>
                <w:rFonts w:asciiTheme="minorHAnsi" w:hAnsiTheme="minorHAnsi"/>
              </w:rPr>
              <w:t>RVDT_Ratio_Diff_Limit is defined in MRJ_SCU_STC_SRS_659</w:t>
            </w:r>
          </w:p>
          <w:p w14:paraId="44E1B297" w14:textId="77777777" w:rsidR="00C63E25" w:rsidRPr="00350027" w:rsidRDefault="00C63E25" w:rsidP="00F33256">
            <w:pPr>
              <w:rPr>
                <w:rFonts w:asciiTheme="minorHAnsi" w:hAnsiTheme="minorHAnsi"/>
              </w:rPr>
            </w:pPr>
            <w:r w:rsidRPr="00350027">
              <w:rPr>
                <w:rFonts w:asciiTheme="minorHAnsi" w:hAnsiTheme="minorHAnsi"/>
              </w:rPr>
              <w:t>Co_Pilot_RVDT1 and Co_Pilot_RVDT2 are channels defined in MRJ_SCU_STC_SRS_59</w:t>
            </w:r>
          </w:p>
          <w:p w14:paraId="218D2419" w14:textId="77777777" w:rsidR="00C63E25" w:rsidRPr="00350027" w:rsidRDefault="00C63E25" w:rsidP="00F33256">
            <w:pPr>
              <w:rPr>
                <w:rFonts w:asciiTheme="minorHAnsi" w:hAnsiTheme="minorHAnsi"/>
              </w:rPr>
            </w:pPr>
            <w:r w:rsidRPr="00350027">
              <w:rPr>
                <w:rFonts w:asciiTheme="minorHAnsi" w:hAnsiTheme="minorHAnsi"/>
              </w:rPr>
              <w:t>Co_Pilot SHDL Operation 1 Health Monitor status is defined in MRJ_SCU_STC_SRS_596</w:t>
            </w:r>
          </w:p>
          <w:p w14:paraId="3EAE935F" w14:textId="77777777" w:rsidR="00C63E25" w:rsidRPr="00350027" w:rsidRDefault="00C63E25" w:rsidP="00F33256">
            <w:pPr>
              <w:rPr>
                <w:rFonts w:asciiTheme="minorHAnsi" w:hAnsiTheme="minorHAnsi"/>
              </w:rPr>
            </w:pPr>
            <w:r w:rsidRPr="00350027">
              <w:rPr>
                <w:rFonts w:asciiTheme="minorHAnsi" w:hAnsiTheme="minorHAnsi"/>
              </w:rPr>
              <w:t>Co_Pilot SHDL Operation 2 Health Monitor status is defined in MRJ_SCU_STC_SRS_597</w:t>
            </w:r>
          </w:p>
          <w:p w14:paraId="4A587782" w14:textId="77777777" w:rsidR="00C63E25" w:rsidRPr="00350027" w:rsidRDefault="00C63E25" w:rsidP="00F33256">
            <w:pPr>
              <w:rPr>
                <w:rFonts w:asciiTheme="minorHAnsi" w:hAnsiTheme="minorHAnsi"/>
              </w:rPr>
            </w:pPr>
            <w:r w:rsidRPr="00350027">
              <w:rPr>
                <w:rFonts w:asciiTheme="minorHAnsi" w:hAnsiTheme="minorHAnsi"/>
              </w:rPr>
              <w:t>Co_Pilot_SHDL_Fitted is defined in MRJ_SCU_STC_SRS_79</w:t>
            </w:r>
          </w:p>
          <w:p w14:paraId="3EED8174" w14:textId="77777777" w:rsidR="00C63E25" w:rsidRPr="00350027" w:rsidRDefault="00C63E25" w:rsidP="00F33256">
            <w:pPr>
              <w:rPr>
                <w:rFonts w:asciiTheme="minorHAnsi" w:hAnsiTheme="minorHAnsi"/>
                <w:i/>
                <w:iCs/>
              </w:rPr>
            </w:pPr>
          </w:p>
        </w:tc>
      </w:tr>
      <w:tr w:rsidR="00C63E25" w:rsidRPr="00350027" w14:paraId="2B59B6B3" w14:textId="77777777" w:rsidTr="00F33256">
        <w:tc>
          <w:tcPr>
            <w:tcW w:w="1559" w:type="dxa"/>
          </w:tcPr>
          <w:p w14:paraId="73C38E8A" w14:textId="77777777" w:rsidR="00C63E25" w:rsidRPr="00350027" w:rsidRDefault="00C63E25" w:rsidP="00F33256">
            <w:pPr>
              <w:rPr>
                <w:rFonts w:asciiTheme="minorHAnsi" w:hAnsiTheme="minorHAnsi"/>
                <w:i/>
                <w:iCs/>
              </w:rPr>
            </w:pPr>
          </w:p>
        </w:tc>
        <w:tc>
          <w:tcPr>
            <w:tcW w:w="9320" w:type="dxa"/>
          </w:tcPr>
          <w:p w14:paraId="30403C6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ABDD5FF" w14:textId="77777777" w:rsidTr="00F33256">
        <w:tc>
          <w:tcPr>
            <w:tcW w:w="1559" w:type="dxa"/>
          </w:tcPr>
          <w:p w14:paraId="2BC2B9DC" w14:textId="77777777" w:rsidR="00C63E25" w:rsidRPr="00350027" w:rsidRDefault="00C63E25" w:rsidP="00F33256">
            <w:pPr>
              <w:rPr>
                <w:rFonts w:asciiTheme="minorHAnsi" w:hAnsiTheme="minorHAnsi"/>
                <w:i/>
                <w:iCs/>
              </w:rPr>
            </w:pPr>
          </w:p>
        </w:tc>
        <w:tc>
          <w:tcPr>
            <w:tcW w:w="9320" w:type="dxa"/>
          </w:tcPr>
          <w:p w14:paraId="6860F5A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BE378C3" w14:textId="77777777" w:rsidTr="00F33256">
        <w:tc>
          <w:tcPr>
            <w:tcW w:w="1559" w:type="dxa"/>
          </w:tcPr>
          <w:p w14:paraId="0FC783E9" w14:textId="77777777" w:rsidR="00C63E25" w:rsidRPr="00350027" w:rsidRDefault="00C63E25" w:rsidP="00F33256">
            <w:pPr>
              <w:rPr>
                <w:rFonts w:asciiTheme="minorHAnsi" w:hAnsiTheme="minorHAnsi"/>
                <w:i/>
                <w:iCs/>
              </w:rPr>
            </w:pPr>
          </w:p>
        </w:tc>
        <w:tc>
          <w:tcPr>
            <w:tcW w:w="9320" w:type="dxa"/>
          </w:tcPr>
          <w:p w14:paraId="741C472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09CD4F0" w14:textId="77777777" w:rsidR="00C63E25" w:rsidRPr="00350027" w:rsidRDefault="00C63E25" w:rsidP="00C63E25">
      <w:pPr>
        <w:rPr>
          <w:rFonts w:asciiTheme="minorHAnsi" w:hAnsiTheme="minorHAnsi"/>
        </w:rPr>
      </w:pPr>
    </w:p>
    <w:p w14:paraId="7BA1DE0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353B3FE" w14:textId="77777777" w:rsidTr="00F33256">
        <w:tc>
          <w:tcPr>
            <w:tcW w:w="1559" w:type="dxa"/>
          </w:tcPr>
          <w:p w14:paraId="0BCF2FB3"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MRJ_SCU_STC_SRS_943</w:t>
            </w:r>
          </w:p>
        </w:tc>
        <w:tc>
          <w:tcPr>
            <w:tcW w:w="9320" w:type="dxa"/>
          </w:tcPr>
          <w:p w14:paraId="26659D6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Co_Pilot SHDL Operation 1 and 2 Reasonableness Check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Co_Pilot_RVDT1 and Co_Pilot_RVDT2 in SHDL Logical Level Processing.</w:t>
            </w:r>
          </w:p>
          <w:p w14:paraId="235434D0" w14:textId="77777777" w:rsidR="00C63E25" w:rsidRPr="00350027" w:rsidRDefault="00C63E25" w:rsidP="00F33256">
            <w:pPr>
              <w:rPr>
                <w:rFonts w:asciiTheme="minorHAnsi" w:hAnsiTheme="minorHAnsi"/>
              </w:rPr>
            </w:pPr>
          </w:p>
          <w:p w14:paraId="707AD279"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32E94DAA"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3B554734"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51996491"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w:t>
            </w:r>
          </w:p>
          <w:p w14:paraId="04B3DDE1" w14:textId="77777777" w:rsidR="00C63E25" w:rsidRPr="00350027" w:rsidRDefault="00C63E25" w:rsidP="00F33256">
            <w:pPr>
              <w:rPr>
                <w:rFonts w:asciiTheme="minorHAnsi" w:hAnsiTheme="minorHAnsi"/>
                <w:i/>
                <w:iCs/>
              </w:rPr>
            </w:pPr>
          </w:p>
        </w:tc>
      </w:tr>
      <w:tr w:rsidR="00C63E25" w:rsidRPr="00350027" w14:paraId="5F0ADF11" w14:textId="77777777" w:rsidTr="00F33256">
        <w:tc>
          <w:tcPr>
            <w:tcW w:w="1559" w:type="dxa"/>
          </w:tcPr>
          <w:p w14:paraId="3D2CD40A" w14:textId="77777777" w:rsidR="00C63E25" w:rsidRPr="00350027" w:rsidRDefault="00C63E25" w:rsidP="00F33256">
            <w:pPr>
              <w:rPr>
                <w:rFonts w:asciiTheme="minorHAnsi" w:hAnsiTheme="minorHAnsi"/>
                <w:i/>
                <w:iCs/>
              </w:rPr>
            </w:pPr>
          </w:p>
        </w:tc>
        <w:tc>
          <w:tcPr>
            <w:tcW w:w="9320" w:type="dxa"/>
          </w:tcPr>
          <w:p w14:paraId="7BCF696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9453F66" w14:textId="77777777" w:rsidTr="00F33256">
        <w:tc>
          <w:tcPr>
            <w:tcW w:w="1559" w:type="dxa"/>
          </w:tcPr>
          <w:p w14:paraId="3F1C82CA" w14:textId="77777777" w:rsidR="00C63E25" w:rsidRPr="00350027" w:rsidRDefault="00C63E25" w:rsidP="00F33256">
            <w:pPr>
              <w:rPr>
                <w:rFonts w:asciiTheme="minorHAnsi" w:hAnsiTheme="minorHAnsi"/>
                <w:i/>
                <w:iCs/>
              </w:rPr>
            </w:pPr>
          </w:p>
        </w:tc>
        <w:tc>
          <w:tcPr>
            <w:tcW w:w="9320" w:type="dxa"/>
          </w:tcPr>
          <w:p w14:paraId="43D263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5EA0599" w14:textId="77777777" w:rsidTr="00F33256">
        <w:tc>
          <w:tcPr>
            <w:tcW w:w="1559" w:type="dxa"/>
          </w:tcPr>
          <w:p w14:paraId="709E2E6D" w14:textId="77777777" w:rsidR="00C63E25" w:rsidRPr="00350027" w:rsidRDefault="00C63E25" w:rsidP="00F33256">
            <w:pPr>
              <w:rPr>
                <w:rFonts w:asciiTheme="minorHAnsi" w:hAnsiTheme="minorHAnsi"/>
                <w:i/>
                <w:iCs/>
              </w:rPr>
            </w:pPr>
          </w:p>
        </w:tc>
        <w:tc>
          <w:tcPr>
            <w:tcW w:w="9320" w:type="dxa"/>
          </w:tcPr>
          <w:p w14:paraId="7F680DE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E59EB8" w14:textId="77777777" w:rsidR="00C63E25" w:rsidRPr="00350027" w:rsidRDefault="00C63E25" w:rsidP="00C63E25">
      <w:pPr>
        <w:rPr>
          <w:rFonts w:asciiTheme="minorHAnsi" w:hAnsiTheme="minorHAnsi"/>
        </w:rPr>
      </w:pPr>
    </w:p>
    <w:p w14:paraId="3D06AE0B" w14:textId="77777777" w:rsidR="00C63E25" w:rsidRPr="00350027" w:rsidRDefault="00C63E25" w:rsidP="00C63E25">
      <w:pPr>
        <w:pStyle w:val="Heading4"/>
        <w:rPr>
          <w:rFonts w:asciiTheme="minorHAnsi" w:hAnsiTheme="minorHAnsi"/>
        </w:rPr>
      </w:pPr>
      <w:r w:rsidRPr="00350027">
        <w:rPr>
          <w:rFonts w:asciiTheme="minorHAnsi" w:hAnsiTheme="minorHAnsi"/>
        </w:rPr>
        <w:t>Pilot SHDL Switch Reasonableness Check Monitor</w:t>
      </w:r>
    </w:p>
    <w:p w14:paraId="444FB47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C881773" w14:textId="77777777" w:rsidTr="00F33256">
        <w:tc>
          <w:tcPr>
            <w:tcW w:w="1559" w:type="dxa"/>
          </w:tcPr>
          <w:p w14:paraId="40CBE6B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MRJ_SCU_STC_SRS_575</w:t>
            </w:r>
          </w:p>
        </w:tc>
        <w:tc>
          <w:tcPr>
            <w:tcW w:w="9320" w:type="dxa"/>
          </w:tcPr>
          <w:p w14:paraId="695FDDD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 SHDL Switch Reasonableness Check Monitor status with a confirmation time of 500ms according to the following logic:</w:t>
            </w:r>
          </w:p>
          <w:p w14:paraId="1DCF5522" w14:textId="77777777" w:rsidR="00C63E25" w:rsidRPr="00350027" w:rsidRDefault="00C63E25" w:rsidP="00F33256">
            <w:pPr>
              <w:rPr>
                <w:rFonts w:asciiTheme="minorHAnsi" w:hAnsiTheme="minorHAnsi"/>
              </w:rPr>
            </w:pPr>
          </w:p>
          <w:p w14:paraId="3601B7C5" w14:textId="77777777" w:rsidR="00C63E25" w:rsidRPr="00350027" w:rsidRDefault="00C63E25" w:rsidP="00F33256">
            <w:pPr>
              <w:rPr>
                <w:rFonts w:asciiTheme="minorHAnsi" w:hAnsiTheme="minorHAnsi"/>
              </w:rPr>
            </w:pPr>
            <w:r w:rsidRPr="00350027">
              <w:rPr>
                <w:rFonts w:asciiTheme="minorHAnsi" w:hAnsiTheme="minorHAnsi"/>
              </w:rPr>
              <w:object w:dxaOrig="7731" w:dyaOrig="4410" w14:anchorId="798A4684">
                <v:shape id="_x0000_i1043" type="#_x0000_t75" style="width:386.25pt;height:220.5pt" o:ole="">
                  <v:imagedata r:id="rId48" o:title=""/>
                </v:shape>
                <o:OLEObject Type="Embed" ProgID="Word.Document.8" ShapeID="_x0000_i1043" DrawAspect="Content" ObjectID="_1831713993" r:id="rId49"/>
              </w:object>
            </w:r>
          </w:p>
          <w:p w14:paraId="7AF3BFC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6.3-2 Pilot SHDL Switch Truth Table </w:t>
            </w:r>
          </w:p>
          <w:p w14:paraId="7412275C" w14:textId="77777777" w:rsidR="00C63E25" w:rsidRPr="00350027" w:rsidRDefault="00C63E25" w:rsidP="00F33256">
            <w:pPr>
              <w:rPr>
                <w:rFonts w:asciiTheme="minorHAnsi" w:hAnsiTheme="minorHAnsi"/>
              </w:rPr>
            </w:pPr>
          </w:p>
          <w:p w14:paraId="777CF96B" w14:textId="77777777" w:rsidR="00C63E25" w:rsidRPr="00350027" w:rsidRDefault="00C63E25" w:rsidP="00F33256">
            <w:pPr>
              <w:rPr>
                <w:rFonts w:asciiTheme="minorHAnsi" w:hAnsiTheme="minorHAnsi"/>
              </w:rPr>
            </w:pPr>
            <w:r w:rsidRPr="00350027">
              <w:rPr>
                <w:rFonts w:asciiTheme="minorHAnsi" w:hAnsiTheme="minorHAnsi"/>
              </w:rPr>
              <w:t xml:space="preserve">Where Debounced_Pilot_Engage and Debounced_Pilot_Disengage are the values calculated in MRJ_SCU_STC_SRS_164 from </w:t>
            </w:r>
            <w:r w:rsidRPr="00350027">
              <w:rPr>
                <w:rFonts w:asciiTheme="minorHAnsi" w:hAnsiTheme="minorHAnsi"/>
              </w:rPr>
              <w:tab/>
              <w:t>Raw_Pilot_Engage and Raw_Pilot_Disengage defined in MRJ_SCU_STC_SRS_124</w:t>
            </w:r>
          </w:p>
          <w:p w14:paraId="10796799" w14:textId="77777777" w:rsidR="00C63E25" w:rsidRPr="00350027" w:rsidRDefault="00C63E25" w:rsidP="00F33256">
            <w:pPr>
              <w:rPr>
                <w:rFonts w:asciiTheme="minorHAnsi" w:hAnsiTheme="minorHAnsi"/>
                <w:i/>
                <w:iCs/>
              </w:rPr>
            </w:pPr>
          </w:p>
        </w:tc>
      </w:tr>
      <w:tr w:rsidR="00C63E25" w:rsidRPr="00350027" w14:paraId="47EDCEB7" w14:textId="77777777" w:rsidTr="00F33256">
        <w:tc>
          <w:tcPr>
            <w:tcW w:w="1559" w:type="dxa"/>
          </w:tcPr>
          <w:p w14:paraId="2BF85977" w14:textId="77777777" w:rsidR="00C63E25" w:rsidRPr="00350027" w:rsidRDefault="00C63E25" w:rsidP="00F33256">
            <w:pPr>
              <w:rPr>
                <w:rFonts w:asciiTheme="minorHAnsi" w:hAnsiTheme="minorHAnsi"/>
                <w:i/>
                <w:iCs/>
              </w:rPr>
            </w:pPr>
          </w:p>
        </w:tc>
        <w:tc>
          <w:tcPr>
            <w:tcW w:w="9320" w:type="dxa"/>
          </w:tcPr>
          <w:p w14:paraId="718CF70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B057D30" w14:textId="77777777" w:rsidTr="00F33256">
        <w:tc>
          <w:tcPr>
            <w:tcW w:w="1559" w:type="dxa"/>
          </w:tcPr>
          <w:p w14:paraId="09201009" w14:textId="77777777" w:rsidR="00C63E25" w:rsidRPr="00350027" w:rsidRDefault="00C63E25" w:rsidP="00F33256">
            <w:pPr>
              <w:rPr>
                <w:rFonts w:asciiTheme="minorHAnsi" w:hAnsiTheme="minorHAnsi"/>
                <w:i/>
                <w:iCs/>
              </w:rPr>
            </w:pPr>
          </w:p>
        </w:tc>
        <w:tc>
          <w:tcPr>
            <w:tcW w:w="9320" w:type="dxa"/>
          </w:tcPr>
          <w:p w14:paraId="2E13DCA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51B8844" w14:textId="77777777" w:rsidTr="00F33256">
        <w:tc>
          <w:tcPr>
            <w:tcW w:w="1559" w:type="dxa"/>
          </w:tcPr>
          <w:p w14:paraId="2CA077F3" w14:textId="77777777" w:rsidR="00C63E25" w:rsidRPr="00350027" w:rsidRDefault="00C63E25" w:rsidP="00F33256">
            <w:pPr>
              <w:rPr>
                <w:rFonts w:asciiTheme="minorHAnsi" w:hAnsiTheme="minorHAnsi"/>
                <w:i/>
                <w:iCs/>
              </w:rPr>
            </w:pPr>
          </w:p>
        </w:tc>
        <w:tc>
          <w:tcPr>
            <w:tcW w:w="9320" w:type="dxa"/>
          </w:tcPr>
          <w:p w14:paraId="232673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C4752EC" w14:textId="77777777" w:rsidR="00C63E25" w:rsidRPr="00350027" w:rsidRDefault="00C63E25" w:rsidP="00C63E25">
      <w:pPr>
        <w:rPr>
          <w:rFonts w:asciiTheme="minorHAnsi" w:hAnsiTheme="minorHAnsi"/>
        </w:rPr>
      </w:pPr>
    </w:p>
    <w:p w14:paraId="374506BF" w14:textId="77777777" w:rsidR="00C63E25" w:rsidRPr="00350027" w:rsidRDefault="00C63E25" w:rsidP="00C63E25">
      <w:pPr>
        <w:pStyle w:val="Heading4"/>
        <w:rPr>
          <w:rFonts w:asciiTheme="minorHAnsi" w:hAnsiTheme="minorHAnsi"/>
        </w:rPr>
      </w:pPr>
      <w:r w:rsidRPr="00350027">
        <w:rPr>
          <w:rFonts w:asciiTheme="minorHAnsi" w:hAnsiTheme="minorHAnsi"/>
        </w:rPr>
        <w:t>Co_Pilot SHDL Switch Reasonableness Check Monitor</w:t>
      </w:r>
    </w:p>
    <w:p w14:paraId="6E208D2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FD42151" w14:textId="77777777" w:rsidTr="00F33256">
        <w:tc>
          <w:tcPr>
            <w:tcW w:w="1559" w:type="dxa"/>
          </w:tcPr>
          <w:p w14:paraId="71D3DAB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MRJ_SCU_STC_SRS_601</w:t>
            </w:r>
          </w:p>
        </w:tc>
        <w:tc>
          <w:tcPr>
            <w:tcW w:w="9320" w:type="dxa"/>
          </w:tcPr>
          <w:p w14:paraId="677BB99C" w14:textId="77777777" w:rsidR="00C63E25" w:rsidRPr="00350027" w:rsidRDefault="00C63E25" w:rsidP="00F33256">
            <w:pPr>
              <w:rPr>
                <w:rFonts w:asciiTheme="minorHAnsi" w:hAnsiTheme="minorHAnsi"/>
              </w:rPr>
            </w:pPr>
            <w:r w:rsidRPr="00350027">
              <w:rPr>
                <w:rFonts w:asciiTheme="minorHAnsi" w:hAnsiTheme="minorHAnsi"/>
              </w:rPr>
              <w:t xml:space="preserve">If Co_Pilot_SHDL_Fitted = TRUE then the </w:t>
            </w:r>
            <w:r w:rsidRPr="00350027">
              <w:rPr>
                <w:rFonts w:asciiTheme="minorHAnsi" w:hAnsiTheme="minorHAnsi"/>
                <w:i/>
                <w:iCs/>
              </w:rPr>
              <w:t>STC Program</w:t>
            </w:r>
            <w:r w:rsidRPr="00350027">
              <w:rPr>
                <w:rFonts w:asciiTheme="minorHAnsi" w:hAnsiTheme="minorHAnsi"/>
              </w:rPr>
              <w:t xml:space="preserve"> shall determine the Co_Pilot SHDL Switch Reasonableness Check Monitor status with a confirmation time of 500ms according to the following logic, and otherwise not evaluate this monitor and set its status to FALSE:</w:t>
            </w:r>
          </w:p>
          <w:p w14:paraId="108C88FD" w14:textId="77777777" w:rsidR="00C63E25" w:rsidRPr="00350027" w:rsidRDefault="00C63E25" w:rsidP="00F33256">
            <w:pPr>
              <w:rPr>
                <w:rFonts w:asciiTheme="minorHAnsi" w:hAnsiTheme="minorHAnsi"/>
              </w:rPr>
            </w:pPr>
          </w:p>
          <w:p w14:paraId="7A701A4A" w14:textId="77777777" w:rsidR="00C63E25" w:rsidRPr="00350027" w:rsidRDefault="00C63E25" w:rsidP="00F33256">
            <w:pPr>
              <w:rPr>
                <w:rFonts w:asciiTheme="minorHAnsi" w:hAnsiTheme="minorHAnsi"/>
              </w:rPr>
            </w:pPr>
            <w:r w:rsidRPr="00350027">
              <w:rPr>
                <w:rFonts w:asciiTheme="minorHAnsi" w:hAnsiTheme="minorHAnsi"/>
              </w:rPr>
              <w:object w:dxaOrig="7731" w:dyaOrig="4640" w14:anchorId="48C01C01">
                <v:shape id="_x0000_i1044" type="#_x0000_t75" style="width:386.25pt;height:231.75pt" o:ole="">
                  <v:imagedata r:id="rId50" o:title=""/>
                </v:shape>
                <o:OLEObject Type="Embed" ProgID="Word.Document.8" ShapeID="_x0000_i1044" DrawAspect="Content" ObjectID="_1831713994" r:id="rId51"/>
              </w:object>
            </w:r>
          </w:p>
          <w:p w14:paraId="39AD748E"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6.3-3 Co_Pilot SHDL Switch Truth Table </w:t>
            </w:r>
          </w:p>
          <w:p w14:paraId="4E5D462C" w14:textId="77777777" w:rsidR="00C63E25" w:rsidRPr="00350027" w:rsidRDefault="00C63E25" w:rsidP="00F33256">
            <w:pPr>
              <w:rPr>
                <w:rFonts w:asciiTheme="minorHAnsi" w:hAnsiTheme="minorHAnsi"/>
              </w:rPr>
            </w:pPr>
          </w:p>
          <w:p w14:paraId="6B59F6F9" w14:textId="77777777" w:rsidR="00C63E25" w:rsidRPr="00350027" w:rsidRDefault="00C63E25" w:rsidP="00F33256">
            <w:pPr>
              <w:rPr>
                <w:rFonts w:asciiTheme="minorHAnsi" w:hAnsiTheme="minorHAnsi"/>
              </w:rPr>
            </w:pPr>
            <w:r w:rsidRPr="00350027">
              <w:rPr>
                <w:rFonts w:asciiTheme="minorHAnsi" w:hAnsiTheme="minorHAnsi"/>
              </w:rPr>
              <w:t>Where Debounced_Co_Pilot_Engage and Debounced_Co_Pilot_Disengage are the values calculated in MRJ_SCU_STC_SRS_164 from Raw_Co_Pilot_Engage and Raw_Co_Pilot_Disengage defined in MRJ_SCU_STC_SRS_124</w:t>
            </w:r>
          </w:p>
          <w:p w14:paraId="7564AB5C" w14:textId="77777777" w:rsidR="00C63E25" w:rsidRPr="00350027" w:rsidRDefault="00C63E25" w:rsidP="00F33256">
            <w:pPr>
              <w:rPr>
                <w:rFonts w:asciiTheme="minorHAnsi" w:hAnsiTheme="minorHAnsi"/>
              </w:rPr>
            </w:pPr>
            <w:r w:rsidRPr="00350027">
              <w:rPr>
                <w:rFonts w:asciiTheme="minorHAnsi" w:hAnsiTheme="minorHAnsi"/>
              </w:rPr>
              <w:t>Co_Pilot_SHDL_Fitted is defined in MRJ_SCU_STC_SRS_79</w:t>
            </w:r>
          </w:p>
          <w:p w14:paraId="320EE0D5" w14:textId="77777777" w:rsidR="00C63E25" w:rsidRPr="00350027" w:rsidRDefault="00C63E25" w:rsidP="00F33256">
            <w:pPr>
              <w:rPr>
                <w:rFonts w:asciiTheme="minorHAnsi" w:hAnsiTheme="minorHAnsi"/>
                <w:i/>
                <w:iCs/>
              </w:rPr>
            </w:pPr>
          </w:p>
        </w:tc>
      </w:tr>
      <w:tr w:rsidR="00C63E25" w:rsidRPr="00350027" w14:paraId="34132AE4" w14:textId="77777777" w:rsidTr="00F33256">
        <w:tc>
          <w:tcPr>
            <w:tcW w:w="1559" w:type="dxa"/>
          </w:tcPr>
          <w:p w14:paraId="080F2DBF" w14:textId="77777777" w:rsidR="00C63E25" w:rsidRPr="00350027" w:rsidRDefault="00C63E25" w:rsidP="00F33256">
            <w:pPr>
              <w:rPr>
                <w:rFonts w:asciiTheme="minorHAnsi" w:hAnsiTheme="minorHAnsi"/>
                <w:i/>
                <w:iCs/>
              </w:rPr>
            </w:pPr>
          </w:p>
        </w:tc>
        <w:tc>
          <w:tcPr>
            <w:tcW w:w="9320" w:type="dxa"/>
          </w:tcPr>
          <w:p w14:paraId="495A9BA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8EAD16D" w14:textId="77777777" w:rsidTr="00F33256">
        <w:tc>
          <w:tcPr>
            <w:tcW w:w="1559" w:type="dxa"/>
          </w:tcPr>
          <w:p w14:paraId="5E614E02" w14:textId="77777777" w:rsidR="00C63E25" w:rsidRPr="00350027" w:rsidRDefault="00C63E25" w:rsidP="00F33256">
            <w:pPr>
              <w:rPr>
                <w:rFonts w:asciiTheme="minorHAnsi" w:hAnsiTheme="minorHAnsi"/>
                <w:i/>
                <w:iCs/>
              </w:rPr>
            </w:pPr>
          </w:p>
        </w:tc>
        <w:tc>
          <w:tcPr>
            <w:tcW w:w="9320" w:type="dxa"/>
          </w:tcPr>
          <w:p w14:paraId="55FA931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7AF9225" w14:textId="77777777" w:rsidTr="00F33256">
        <w:tc>
          <w:tcPr>
            <w:tcW w:w="1559" w:type="dxa"/>
          </w:tcPr>
          <w:p w14:paraId="3370E8D0" w14:textId="77777777" w:rsidR="00C63E25" w:rsidRPr="00350027" w:rsidRDefault="00C63E25" w:rsidP="00F33256">
            <w:pPr>
              <w:rPr>
                <w:rFonts w:asciiTheme="minorHAnsi" w:hAnsiTheme="minorHAnsi"/>
                <w:i/>
                <w:iCs/>
              </w:rPr>
            </w:pPr>
          </w:p>
        </w:tc>
        <w:tc>
          <w:tcPr>
            <w:tcW w:w="9320" w:type="dxa"/>
          </w:tcPr>
          <w:p w14:paraId="0DA03F7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5866E16" w14:textId="77777777" w:rsidR="00C63E25" w:rsidRPr="00350027" w:rsidRDefault="00C63E25" w:rsidP="00C63E25">
      <w:pPr>
        <w:rPr>
          <w:rFonts w:asciiTheme="minorHAnsi" w:hAnsiTheme="minorHAnsi"/>
        </w:rPr>
      </w:pPr>
    </w:p>
    <w:p w14:paraId="1139F0E7" w14:textId="77777777" w:rsidR="00C63E25" w:rsidRPr="00350027" w:rsidRDefault="00C63E25" w:rsidP="00C63E25">
      <w:pPr>
        <w:pStyle w:val="Heading4"/>
        <w:rPr>
          <w:rFonts w:asciiTheme="minorHAnsi" w:hAnsiTheme="minorHAnsi"/>
        </w:rPr>
      </w:pPr>
      <w:r w:rsidRPr="00350027">
        <w:rPr>
          <w:rFonts w:asciiTheme="minorHAnsi" w:hAnsiTheme="minorHAnsi"/>
        </w:rPr>
        <w:t>Towing Switch Reasonableness Check Monitor</w:t>
      </w:r>
    </w:p>
    <w:p w14:paraId="76DB762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16DABAF" w14:textId="77777777" w:rsidTr="00F33256">
        <w:tc>
          <w:tcPr>
            <w:tcW w:w="1559" w:type="dxa"/>
          </w:tcPr>
          <w:p w14:paraId="5C50A4C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MRJ_SCU_STC_SRS_603</w:t>
            </w:r>
          </w:p>
        </w:tc>
        <w:tc>
          <w:tcPr>
            <w:tcW w:w="9320" w:type="dxa"/>
          </w:tcPr>
          <w:p w14:paraId="1CCDAA9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Towing Switch Reasonableness Check Monitor status with a confirmation time of 500ms according to the following logic:</w:t>
            </w:r>
          </w:p>
          <w:p w14:paraId="1915AC29" w14:textId="77777777" w:rsidR="00C63E25" w:rsidRPr="00350027" w:rsidRDefault="00C63E25" w:rsidP="00F33256">
            <w:pPr>
              <w:rPr>
                <w:rFonts w:asciiTheme="minorHAnsi" w:hAnsiTheme="minorHAnsi"/>
              </w:rPr>
            </w:pPr>
          </w:p>
          <w:p w14:paraId="6F7A63CE" w14:textId="77777777" w:rsidR="00C63E25" w:rsidRPr="00350027" w:rsidRDefault="00C63E25" w:rsidP="00F33256">
            <w:pPr>
              <w:rPr>
                <w:rFonts w:asciiTheme="minorHAnsi" w:hAnsiTheme="minorHAnsi"/>
              </w:rPr>
            </w:pPr>
            <w:r w:rsidRPr="00350027">
              <w:rPr>
                <w:rFonts w:asciiTheme="minorHAnsi" w:hAnsiTheme="minorHAnsi"/>
              </w:rPr>
              <w:object w:dxaOrig="7731" w:dyaOrig="4410" w14:anchorId="0CFF3B7E">
                <v:shape id="_x0000_i1045" type="#_x0000_t75" style="width:386.25pt;height:220.5pt" o:ole="">
                  <v:imagedata r:id="rId52" o:title=""/>
                </v:shape>
                <o:OLEObject Type="Embed" ProgID="Word.Document.8" ShapeID="_x0000_i1045" DrawAspect="Content" ObjectID="_1831713995" r:id="rId53"/>
              </w:object>
            </w:r>
          </w:p>
          <w:p w14:paraId="4553B78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6.3-4 Towing Switch Truth Table </w:t>
            </w:r>
          </w:p>
          <w:p w14:paraId="37B523F1" w14:textId="77777777" w:rsidR="00C63E25" w:rsidRPr="00350027" w:rsidRDefault="00C63E25" w:rsidP="00F33256">
            <w:pPr>
              <w:rPr>
                <w:rFonts w:asciiTheme="minorHAnsi" w:hAnsiTheme="minorHAnsi"/>
              </w:rPr>
            </w:pPr>
          </w:p>
          <w:p w14:paraId="3B30A33A" w14:textId="77777777" w:rsidR="00C63E25" w:rsidRPr="00350027" w:rsidRDefault="00C63E25" w:rsidP="00F33256">
            <w:pPr>
              <w:rPr>
                <w:rFonts w:asciiTheme="minorHAnsi" w:hAnsiTheme="minorHAnsi"/>
              </w:rPr>
            </w:pPr>
            <w:r w:rsidRPr="00350027">
              <w:rPr>
                <w:rFonts w:asciiTheme="minorHAnsi" w:hAnsiTheme="minorHAnsi"/>
              </w:rPr>
              <w:t>Where Debounced_Towing_Engage and Debounced_Towing_Disengage are the values calculated in MRJ_SCU_STC_SRS_164 from Raw_Towing_Engage and Raw_Towing_Disengage defined in MRJ_SCU_STC_SRS_124</w:t>
            </w:r>
          </w:p>
          <w:p w14:paraId="53F2B745" w14:textId="77777777" w:rsidR="00C63E25" w:rsidRPr="00350027" w:rsidRDefault="00C63E25" w:rsidP="00F33256">
            <w:pPr>
              <w:rPr>
                <w:rFonts w:asciiTheme="minorHAnsi" w:hAnsiTheme="minorHAnsi"/>
                <w:i/>
                <w:iCs/>
              </w:rPr>
            </w:pPr>
          </w:p>
        </w:tc>
      </w:tr>
      <w:tr w:rsidR="00C63E25" w:rsidRPr="00350027" w14:paraId="31F1E686" w14:textId="77777777" w:rsidTr="00F33256">
        <w:tc>
          <w:tcPr>
            <w:tcW w:w="1559" w:type="dxa"/>
          </w:tcPr>
          <w:p w14:paraId="07601558" w14:textId="77777777" w:rsidR="00C63E25" w:rsidRPr="00350027" w:rsidRDefault="00C63E25" w:rsidP="00F33256">
            <w:pPr>
              <w:rPr>
                <w:rFonts w:asciiTheme="minorHAnsi" w:hAnsiTheme="minorHAnsi"/>
                <w:i/>
                <w:iCs/>
              </w:rPr>
            </w:pPr>
          </w:p>
        </w:tc>
        <w:tc>
          <w:tcPr>
            <w:tcW w:w="9320" w:type="dxa"/>
          </w:tcPr>
          <w:p w14:paraId="0C1F905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97F1170" w14:textId="77777777" w:rsidTr="00F33256">
        <w:tc>
          <w:tcPr>
            <w:tcW w:w="1559" w:type="dxa"/>
          </w:tcPr>
          <w:p w14:paraId="28257900" w14:textId="77777777" w:rsidR="00C63E25" w:rsidRPr="00350027" w:rsidRDefault="00C63E25" w:rsidP="00F33256">
            <w:pPr>
              <w:rPr>
                <w:rFonts w:asciiTheme="minorHAnsi" w:hAnsiTheme="minorHAnsi"/>
                <w:i/>
                <w:iCs/>
              </w:rPr>
            </w:pPr>
          </w:p>
        </w:tc>
        <w:tc>
          <w:tcPr>
            <w:tcW w:w="9320" w:type="dxa"/>
          </w:tcPr>
          <w:p w14:paraId="409FB21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C219F88" w14:textId="77777777" w:rsidTr="00F33256">
        <w:tc>
          <w:tcPr>
            <w:tcW w:w="1559" w:type="dxa"/>
          </w:tcPr>
          <w:p w14:paraId="2ACCD8AB" w14:textId="77777777" w:rsidR="00C63E25" w:rsidRPr="00350027" w:rsidRDefault="00C63E25" w:rsidP="00F33256">
            <w:pPr>
              <w:rPr>
                <w:rFonts w:asciiTheme="minorHAnsi" w:hAnsiTheme="minorHAnsi"/>
                <w:i/>
                <w:iCs/>
              </w:rPr>
            </w:pPr>
          </w:p>
        </w:tc>
        <w:tc>
          <w:tcPr>
            <w:tcW w:w="9320" w:type="dxa"/>
          </w:tcPr>
          <w:p w14:paraId="0FA0EFF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0F1F9FA" w14:textId="77777777" w:rsidR="00C63E25" w:rsidRPr="00350027" w:rsidRDefault="00C63E25" w:rsidP="00C63E25">
      <w:pPr>
        <w:rPr>
          <w:rFonts w:asciiTheme="minorHAnsi" w:hAnsiTheme="minorHAnsi"/>
        </w:rPr>
      </w:pPr>
    </w:p>
    <w:p w14:paraId="7E0FAFED" w14:textId="77777777" w:rsidR="00C63E25" w:rsidRPr="00350027" w:rsidRDefault="00C63E25" w:rsidP="00C63E25">
      <w:pPr>
        <w:pStyle w:val="Heading4"/>
        <w:rPr>
          <w:rFonts w:asciiTheme="minorHAnsi" w:hAnsiTheme="minorHAnsi"/>
        </w:rPr>
      </w:pPr>
      <w:r w:rsidRPr="00350027">
        <w:rPr>
          <w:rFonts w:asciiTheme="minorHAnsi" w:hAnsiTheme="minorHAnsi"/>
        </w:rPr>
        <w:t>A_DMC_9 LADC Monitor</w:t>
      </w:r>
    </w:p>
    <w:p w14:paraId="3ADD1B9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4246B75" w14:textId="77777777" w:rsidTr="00F33256">
        <w:tc>
          <w:tcPr>
            <w:tcW w:w="1559" w:type="dxa"/>
          </w:tcPr>
          <w:p w14:paraId="4F778F4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MRJ_SCU_STC_SRS_811</w:t>
            </w:r>
          </w:p>
        </w:tc>
        <w:tc>
          <w:tcPr>
            <w:tcW w:w="9320" w:type="dxa"/>
          </w:tcPr>
          <w:p w14:paraId="38C0451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A_DMC_9 LADC Monitor Status according to the following logic:</w:t>
            </w:r>
          </w:p>
          <w:p w14:paraId="4327B3A9"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65244398" w14:textId="77777777" w:rsidR="00C63E25" w:rsidRPr="00350027" w:rsidRDefault="00C63E25" w:rsidP="00F33256">
            <w:pPr>
              <w:rPr>
                <w:rFonts w:asciiTheme="minorHAnsi" w:hAnsiTheme="minorHAnsi"/>
              </w:rPr>
            </w:pPr>
            <w:r w:rsidRPr="00350027">
              <w:rPr>
                <w:rFonts w:asciiTheme="minorHAnsi" w:hAnsiTheme="minorHAnsi"/>
              </w:rPr>
              <w:tab/>
              <w:t xml:space="preserve">    (( No valid A_DMC_9 LADC labels have been receive ) OR</w:t>
            </w:r>
          </w:p>
          <w:p w14:paraId="3B41F8F5"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data have wrong (even) parity bit) OR</w:t>
            </w:r>
          </w:p>
          <w:p w14:paraId="6CF8A791"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have SSM data not set to "Normal Operation")) </w:t>
            </w:r>
          </w:p>
          <w:p w14:paraId="1A415A57" w14:textId="77777777" w:rsidR="00C63E25" w:rsidRPr="00350027" w:rsidRDefault="00C63E25" w:rsidP="00F33256">
            <w:pPr>
              <w:rPr>
                <w:rFonts w:asciiTheme="minorHAnsi" w:hAnsiTheme="minorHAnsi"/>
              </w:rPr>
            </w:pPr>
            <w:r w:rsidRPr="00350027">
              <w:rPr>
                <w:rFonts w:asciiTheme="minorHAnsi" w:hAnsiTheme="minorHAnsi"/>
              </w:rPr>
              <w:tab/>
              <w:t>THEN</w:t>
            </w:r>
          </w:p>
          <w:p w14:paraId="58338E66"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Monitor Status = TRUE</w:t>
            </w:r>
          </w:p>
          <w:p w14:paraId="4CEAD43E"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7DD2BA8"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2AE0C3C5"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labels have been received at expected update rate with a tolerance of +10ms ) AND</w:t>
            </w:r>
          </w:p>
          <w:p w14:paraId="0BC31A16"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data have correct (odd) parity bit) AND</w:t>
            </w:r>
          </w:p>
          <w:p w14:paraId="56CC7656"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have SSM data set to "Normal Operation") AND </w:t>
            </w:r>
          </w:p>
          <w:p w14:paraId="7CE4B1DB"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Airspeed &lt; 35kts))</w:t>
            </w:r>
          </w:p>
          <w:p w14:paraId="6C881EFC"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3D199046"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Monitor Status = FALSE</w:t>
            </w:r>
          </w:p>
          <w:p w14:paraId="18C0A878"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320BD1AC" w14:textId="77777777" w:rsidR="00C63E25" w:rsidRPr="00350027" w:rsidRDefault="00C63E25" w:rsidP="00F33256">
            <w:pPr>
              <w:rPr>
                <w:rFonts w:asciiTheme="minorHAnsi" w:hAnsiTheme="minorHAnsi"/>
              </w:rPr>
            </w:pPr>
            <w:r w:rsidRPr="00350027">
              <w:rPr>
                <w:rFonts w:asciiTheme="minorHAnsi" w:hAnsiTheme="minorHAnsi"/>
              </w:rPr>
              <w:tab/>
              <w:t xml:space="preserve">          No action (A_DMC_9 LADC Monitor Status remains unchanged)</w:t>
            </w:r>
          </w:p>
          <w:p w14:paraId="0A77714E"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23426B32" w14:textId="77777777" w:rsidR="00C63E25" w:rsidRPr="00350027" w:rsidRDefault="00C63E25" w:rsidP="00F33256">
            <w:pPr>
              <w:rPr>
                <w:rFonts w:asciiTheme="minorHAnsi" w:hAnsiTheme="minorHAnsi"/>
              </w:rPr>
            </w:pPr>
            <w:r w:rsidRPr="00350027">
              <w:rPr>
                <w:rFonts w:asciiTheme="minorHAnsi" w:hAnsiTheme="minorHAnsi"/>
              </w:rPr>
              <w:tab/>
              <w:t>ENDIF</w:t>
            </w:r>
          </w:p>
          <w:p w14:paraId="461716EF" w14:textId="77777777" w:rsidR="00C63E25" w:rsidRPr="00350027" w:rsidRDefault="00C63E25" w:rsidP="00F33256">
            <w:pPr>
              <w:rPr>
                <w:rFonts w:asciiTheme="minorHAnsi" w:hAnsiTheme="minorHAnsi"/>
              </w:rPr>
            </w:pPr>
            <w:r w:rsidRPr="00350027">
              <w:rPr>
                <w:rFonts w:asciiTheme="minorHAnsi" w:hAnsiTheme="minorHAnsi"/>
              </w:rPr>
              <w:t>Where A_DMC_9 LADC ARINC Message is defined in MRJ_SCU_STC_SRS_135</w:t>
            </w:r>
          </w:p>
          <w:p w14:paraId="7ED7AA62" w14:textId="77777777" w:rsidR="00C63E25" w:rsidRPr="00350027" w:rsidRDefault="00C63E25" w:rsidP="00F33256">
            <w:pPr>
              <w:rPr>
                <w:rFonts w:asciiTheme="minorHAnsi" w:hAnsiTheme="minorHAnsi"/>
              </w:rPr>
            </w:pPr>
          </w:p>
          <w:p w14:paraId="32B07075"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35D6FFE9" w14:textId="77777777" w:rsidR="00C63E25" w:rsidRPr="00350027" w:rsidRDefault="00C63E25" w:rsidP="00F33256">
            <w:pPr>
              <w:rPr>
                <w:rFonts w:asciiTheme="minorHAnsi" w:hAnsiTheme="minorHAnsi"/>
                <w:i/>
                <w:iCs/>
              </w:rPr>
            </w:pPr>
          </w:p>
        </w:tc>
      </w:tr>
      <w:tr w:rsidR="00C63E25" w:rsidRPr="00350027" w14:paraId="75BCBBC4" w14:textId="77777777" w:rsidTr="00F33256">
        <w:tc>
          <w:tcPr>
            <w:tcW w:w="1559" w:type="dxa"/>
          </w:tcPr>
          <w:p w14:paraId="543B2ADD" w14:textId="77777777" w:rsidR="00C63E25" w:rsidRPr="00350027" w:rsidRDefault="00C63E25" w:rsidP="00F33256">
            <w:pPr>
              <w:rPr>
                <w:rFonts w:asciiTheme="minorHAnsi" w:hAnsiTheme="minorHAnsi"/>
                <w:i/>
                <w:iCs/>
              </w:rPr>
            </w:pPr>
          </w:p>
        </w:tc>
        <w:tc>
          <w:tcPr>
            <w:tcW w:w="9320" w:type="dxa"/>
          </w:tcPr>
          <w:p w14:paraId="7CE8456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476F54E" w14:textId="77777777" w:rsidTr="00F33256">
        <w:tc>
          <w:tcPr>
            <w:tcW w:w="1559" w:type="dxa"/>
          </w:tcPr>
          <w:p w14:paraId="647C4590" w14:textId="77777777" w:rsidR="00C63E25" w:rsidRPr="00350027" w:rsidRDefault="00C63E25" w:rsidP="00F33256">
            <w:pPr>
              <w:rPr>
                <w:rFonts w:asciiTheme="minorHAnsi" w:hAnsiTheme="minorHAnsi"/>
                <w:i/>
                <w:iCs/>
              </w:rPr>
            </w:pPr>
          </w:p>
        </w:tc>
        <w:tc>
          <w:tcPr>
            <w:tcW w:w="9320" w:type="dxa"/>
          </w:tcPr>
          <w:p w14:paraId="0E858CC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832EBB3" w14:textId="77777777" w:rsidTr="00F33256">
        <w:tc>
          <w:tcPr>
            <w:tcW w:w="1559" w:type="dxa"/>
          </w:tcPr>
          <w:p w14:paraId="52AD7598" w14:textId="77777777" w:rsidR="00C63E25" w:rsidRPr="00350027" w:rsidRDefault="00C63E25" w:rsidP="00F33256">
            <w:pPr>
              <w:rPr>
                <w:rFonts w:asciiTheme="minorHAnsi" w:hAnsiTheme="minorHAnsi"/>
                <w:i/>
                <w:iCs/>
              </w:rPr>
            </w:pPr>
          </w:p>
        </w:tc>
        <w:tc>
          <w:tcPr>
            <w:tcW w:w="9320" w:type="dxa"/>
          </w:tcPr>
          <w:p w14:paraId="6385344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488E116" w14:textId="77777777" w:rsidR="00C63E25" w:rsidRPr="00350027" w:rsidRDefault="00C63E25" w:rsidP="00C63E25">
      <w:pPr>
        <w:rPr>
          <w:rFonts w:asciiTheme="minorHAnsi" w:hAnsiTheme="minorHAnsi"/>
        </w:rPr>
      </w:pPr>
    </w:p>
    <w:p w14:paraId="322FBF2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7C29DE5" w14:textId="77777777" w:rsidTr="00F33256">
        <w:tc>
          <w:tcPr>
            <w:tcW w:w="1559" w:type="dxa"/>
          </w:tcPr>
          <w:p w14:paraId="6CC5949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MRJ_SCU_STC_SRS_946</w:t>
            </w:r>
          </w:p>
        </w:tc>
        <w:tc>
          <w:tcPr>
            <w:tcW w:w="9320" w:type="dxa"/>
          </w:tcPr>
          <w:p w14:paraId="72E3032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LADC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09FCF152" w14:textId="77777777" w:rsidR="00C63E25" w:rsidRPr="00350027" w:rsidRDefault="00C63E25" w:rsidP="00F33256">
            <w:pPr>
              <w:rPr>
                <w:rFonts w:asciiTheme="minorHAnsi" w:hAnsiTheme="minorHAnsi"/>
                <w:i/>
                <w:iCs/>
              </w:rPr>
            </w:pPr>
          </w:p>
        </w:tc>
      </w:tr>
      <w:tr w:rsidR="00C63E25" w:rsidRPr="00350027" w14:paraId="3F25240E" w14:textId="77777777" w:rsidTr="00F33256">
        <w:tc>
          <w:tcPr>
            <w:tcW w:w="1559" w:type="dxa"/>
          </w:tcPr>
          <w:p w14:paraId="1030427F" w14:textId="77777777" w:rsidR="00C63E25" w:rsidRPr="00350027" w:rsidRDefault="00C63E25" w:rsidP="00F33256">
            <w:pPr>
              <w:rPr>
                <w:rFonts w:asciiTheme="minorHAnsi" w:hAnsiTheme="minorHAnsi"/>
                <w:i/>
                <w:iCs/>
              </w:rPr>
            </w:pPr>
          </w:p>
        </w:tc>
        <w:tc>
          <w:tcPr>
            <w:tcW w:w="9320" w:type="dxa"/>
          </w:tcPr>
          <w:p w14:paraId="2673AF9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ABA715B" w14:textId="77777777" w:rsidTr="00F33256">
        <w:tc>
          <w:tcPr>
            <w:tcW w:w="1559" w:type="dxa"/>
          </w:tcPr>
          <w:p w14:paraId="0EE4F6E5" w14:textId="77777777" w:rsidR="00C63E25" w:rsidRPr="00350027" w:rsidRDefault="00C63E25" w:rsidP="00F33256">
            <w:pPr>
              <w:rPr>
                <w:rFonts w:asciiTheme="minorHAnsi" w:hAnsiTheme="minorHAnsi"/>
                <w:i/>
                <w:iCs/>
              </w:rPr>
            </w:pPr>
          </w:p>
        </w:tc>
        <w:tc>
          <w:tcPr>
            <w:tcW w:w="9320" w:type="dxa"/>
          </w:tcPr>
          <w:p w14:paraId="00E05F7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6CB48A7" w14:textId="77777777" w:rsidTr="00F33256">
        <w:tc>
          <w:tcPr>
            <w:tcW w:w="1559" w:type="dxa"/>
          </w:tcPr>
          <w:p w14:paraId="1D9B7AD7" w14:textId="77777777" w:rsidR="00C63E25" w:rsidRPr="00350027" w:rsidRDefault="00C63E25" w:rsidP="00F33256">
            <w:pPr>
              <w:rPr>
                <w:rFonts w:asciiTheme="minorHAnsi" w:hAnsiTheme="minorHAnsi"/>
                <w:i/>
                <w:iCs/>
              </w:rPr>
            </w:pPr>
          </w:p>
        </w:tc>
        <w:tc>
          <w:tcPr>
            <w:tcW w:w="9320" w:type="dxa"/>
          </w:tcPr>
          <w:p w14:paraId="70C453A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FAEEDAF" w14:textId="77777777" w:rsidR="00C63E25" w:rsidRPr="00350027" w:rsidRDefault="00C63E25" w:rsidP="00C63E25">
      <w:pPr>
        <w:rPr>
          <w:rFonts w:asciiTheme="minorHAnsi" w:hAnsiTheme="minorHAnsi"/>
        </w:rPr>
      </w:pPr>
    </w:p>
    <w:p w14:paraId="64E12332" w14:textId="77777777" w:rsidR="00C63E25" w:rsidRPr="00350027" w:rsidRDefault="00C63E25" w:rsidP="00C63E25">
      <w:pPr>
        <w:pStyle w:val="Heading4"/>
        <w:rPr>
          <w:rFonts w:asciiTheme="minorHAnsi" w:hAnsiTheme="minorHAnsi"/>
        </w:rPr>
      </w:pPr>
      <w:r w:rsidRPr="00350027">
        <w:rPr>
          <w:rFonts w:asciiTheme="minorHAnsi" w:hAnsiTheme="minorHAnsi"/>
        </w:rPr>
        <w:t>A_DMC_9 RADC Monitor</w:t>
      </w:r>
    </w:p>
    <w:p w14:paraId="2C10201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0E7763F" w14:textId="77777777" w:rsidTr="00F33256">
        <w:tc>
          <w:tcPr>
            <w:tcW w:w="1559" w:type="dxa"/>
          </w:tcPr>
          <w:p w14:paraId="01ABCD8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MRJ_SCU_STC_SRS_1051</w:t>
            </w:r>
          </w:p>
        </w:tc>
        <w:tc>
          <w:tcPr>
            <w:tcW w:w="9320" w:type="dxa"/>
          </w:tcPr>
          <w:p w14:paraId="36F960B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A_DMC_9 RADC Monitor Status according to the following logic:</w:t>
            </w:r>
          </w:p>
          <w:p w14:paraId="1800BCDB" w14:textId="77777777" w:rsidR="00C63E25" w:rsidRPr="00350027" w:rsidRDefault="00C63E25" w:rsidP="00F33256">
            <w:pPr>
              <w:rPr>
                <w:rFonts w:asciiTheme="minorHAnsi" w:hAnsiTheme="minorHAnsi"/>
              </w:rPr>
            </w:pPr>
          </w:p>
          <w:p w14:paraId="6F59DCA5"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6572A3E5" w14:textId="77777777" w:rsidR="00C63E25" w:rsidRPr="00350027" w:rsidRDefault="00C63E25" w:rsidP="00F33256">
            <w:pPr>
              <w:rPr>
                <w:rFonts w:asciiTheme="minorHAnsi" w:hAnsiTheme="minorHAnsi"/>
              </w:rPr>
            </w:pPr>
            <w:r w:rsidRPr="00350027">
              <w:rPr>
                <w:rFonts w:asciiTheme="minorHAnsi" w:hAnsiTheme="minorHAnsi"/>
              </w:rPr>
              <w:tab/>
              <w:t xml:space="preserve">    ( No valid A_DMC_9 RADC labels have been received) OR</w:t>
            </w:r>
          </w:p>
          <w:p w14:paraId="7A066F11"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data have wrong (even) parity bit) OR</w:t>
            </w:r>
          </w:p>
          <w:p w14:paraId="63DFC813"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have SSM data not set to "Normal Operation") </w:t>
            </w:r>
          </w:p>
          <w:p w14:paraId="1B0B6622" w14:textId="77777777" w:rsidR="00C63E25" w:rsidRPr="00350027" w:rsidRDefault="00C63E25" w:rsidP="00F33256">
            <w:pPr>
              <w:rPr>
                <w:rFonts w:asciiTheme="minorHAnsi" w:hAnsiTheme="minorHAnsi"/>
              </w:rPr>
            </w:pPr>
            <w:r w:rsidRPr="00350027">
              <w:rPr>
                <w:rFonts w:asciiTheme="minorHAnsi" w:hAnsiTheme="minorHAnsi"/>
              </w:rPr>
              <w:lastRenderedPageBreak/>
              <w:tab/>
              <w:t>THEN</w:t>
            </w:r>
          </w:p>
          <w:p w14:paraId="1F59E90A"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Monitor Status = TRUE</w:t>
            </w:r>
          </w:p>
          <w:p w14:paraId="574DF16F"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4341021"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3C5BB5E7"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labels have been received at expected update rate with a tolerance of +10ms ) AND</w:t>
            </w:r>
          </w:p>
          <w:p w14:paraId="255E38AF"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data have correct (odd) parity bit) AND</w:t>
            </w:r>
          </w:p>
          <w:p w14:paraId="2AB15C48"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have SSM data set to "Normal Operation") AND </w:t>
            </w:r>
          </w:p>
          <w:p w14:paraId="712DED4D"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Airspeed &lt; 35kts))</w:t>
            </w:r>
          </w:p>
          <w:p w14:paraId="09F59731"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2DB5DBCA"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Monitor Status = FALSE</w:t>
            </w:r>
          </w:p>
          <w:p w14:paraId="34BD9592"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681FDCED" w14:textId="77777777" w:rsidR="00C63E25" w:rsidRPr="00350027" w:rsidRDefault="00C63E25" w:rsidP="00F33256">
            <w:pPr>
              <w:rPr>
                <w:rFonts w:asciiTheme="minorHAnsi" w:hAnsiTheme="minorHAnsi"/>
              </w:rPr>
            </w:pPr>
            <w:r w:rsidRPr="00350027">
              <w:rPr>
                <w:rFonts w:asciiTheme="minorHAnsi" w:hAnsiTheme="minorHAnsi"/>
              </w:rPr>
              <w:tab/>
              <w:t xml:space="preserve">          No action (A_DMC_9 RADC Monitor Status remains unchanged)</w:t>
            </w:r>
          </w:p>
          <w:p w14:paraId="296B569A"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15E61802" w14:textId="77777777" w:rsidR="00C63E25" w:rsidRPr="00350027" w:rsidRDefault="00C63E25" w:rsidP="00F33256">
            <w:pPr>
              <w:rPr>
                <w:rFonts w:asciiTheme="minorHAnsi" w:hAnsiTheme="minorHAnsi"/>
              </w:rPr>
            </w:pPr>
            <w:r w:rsidRPr="00350027">
              <w:rPr>
                <w:rFonts w:asciiTheme="minorHAnsi" w:hAnsiTheme="minorHAnsi"/>
              </w:rPr>
              <w:tab/>
              <w:t>ENDIF</w:t>
            </w:r>
          </w:p>
          <w:p w14:paraId="3733B1D6" w14:textId="77777777" w:rsidR="00C63E25" w:rsidRPr="00350027" w:rsidRDefault="00C63E25" w:rsidP="00F33256">
            <w:pPr>
              <w:rPr>
                <w:rFonts w:asciiTheme="minorHAnsi" w:hAnsiTheme="minorHAnsi"/>
              </w:rPr>
            </w:pPr>
          </w:p>
          <w:p w14:paraId="553A1F8E" w14:textId="77777777" w:rsidR="00C63E25" w:rsidRPr="00350027" w:rsidRDefault="00C63E25" w:rsidP="00F33256">
            <w:pPr>
              <w:rPr>
                <w:rFonts w:asciiTheme="minorHAnsi" w:hAnsiTheme="minorHAnsi"/>
              </w:rPr>
            </w:pPr>
            <w:r w:rsidRPr="00350027">
              <w:rPr>
                <w:rFonts w:asciiTheme="minorHAnsi" w:hAnsiTheme="minorHAnsi"/>
              </w:rPr>
              <w:t>Where A_DMC_9 RADC ARINC Message is defined in MRJ_SCU_STC_SRS_1087</w:t>
            </w:r>
          </w:p>
          <w:p w14:paraId="31D968FF" w14:textId="77777777" w:rsidR="00C63E25" w:rsidRPr="00350027" w:rsidRDefault="00C63E25" w:rsidP="00F33256">
            <w:pPr>
              <w:rPr>
                <w:rFonts w:asciiTheme="minorHAnsi" w:hAnsiTheme="minorHAnsi"/>
              </w:rPr>
            </w:pPr>
          </w:p>
          <w:p w14:paraId="7C9DD361"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4DC31AC9" w14:textId="77777777" w:rsidR="00C63E25" w:rsidRPr="00350027" w:rsidRDefault="00C63E25" w:rsidP="00F33256">
            <w:pPr>
              <w:rPr>
                <w:rFonts w:asciiTheme="minorHAnsi" w:hAnsiTheme="minorHAnsi"/>
                <w:i/>
                <w:iCs/>
              </w:rPr>
            </w:pPr>
          </w:p>
        </w:tc>
      </w:tr>
      <w:tr w:rsidR="00C63E25" w:rsidRPr="00350027" w14:paraId="0ED1D0B9" w14:textId="77777777" w:rsidTr="00F33256">
        <w:tc>
          <w:tcPr>
            <w:tcW w:w="1559" w:type="dxa"/>
          </w:tcPr>
          <w:p w14:paraId="5AB037EF" w14:textId="77777777" w:rsidR="00C63E25" w:rsidRPr="00350027" w:rsidRDefault="00C63E25" w:rsidP="00F33256">
            <w:pPr>
              <w:rPr>
                <w:rFonts w:asciiTheme="minorHAnsi" w:hAnsiTheme="minorHAnsi"/>
                <w:i/>
                <w:iCs/>
              </w:rPr>
            </w:pPr>
          </w:p>
        </w:tc>
        <w:tc>
          <w:tcPr>
            <w:tcW w:w="9320" w:type="dxa"/>
          </w:tcPr>
          <w:p w14:paraId="355EBEF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1DD4F36" w14:textId="77777777" w:rsidTr="00F33256">
        <w:tc>
          <w:tcPr>
            <w:tcW w:w="1559" w:type="dxa"/>
          </w:tcPr>
          <w:p w14:paraId="2240F066" w14:textId="77777777" w:rsidR="00C63E25" w:rsidRPr="00350027" w:rsidRDefault="00C63E25" w:rsidP="00F33256">
            <w:pPr>
              <w:rPr>
                <w:rFonts w:asciiTheme="minorHAnsi" w:hAnsiTheme="minorHAnsi"/>
                <w:i/>
                <w:iCs/>
              </w:rPr>
            </w:pPr>
          </w:p>
        </w:tc>
        <w:tc>
          <w:tcPr>
            <w:tcW w:w="9320" w:type="dxa"/>
          </w:tcPr>
          <w:p w14:paraId="30532C7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985A15E" w14:textId="77777777" w:rsidTr="00F33256">
        <w:tc>
          <w:tcPr>
            <w:tcW w:w="1559" w:type="dxa"/>
          </w:tcPr>
          <w:p w14:paraId="223481C4" w14:textId="77777777" w:rsidR="00C63E25" w:rsidRPr="00350027" w:rsidRDefault="00C63E25" w:rsidP="00F33256">
            <w:pPr>
              <w:rPr>
                <w:rFonts w:asciiTheme="minorHAnsi" w:hAnsiTheme="minorHAnsi"/>
                <w:i/>
                <w:iCs/>
              </w:rPr>
            </w:pPr>
          </w:p>
        </w:tc>
        <w:tc>
          <w:tcPr>
            <w:tcW w:w="9320" w:type="dxa"/>
          </w:tcPr>
          <w:p w14:paraId="53630A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68C444D" w14:textId="77777777" w:rsidR="00C63E25" w:rsidRPr="00350027" w:rsidRDefault="00C63E25" w:rsidP="00C63E25">
      <w:pPr>
        <w:rPr>
          <w:rFonts w:asciiTheme="minorHAnsi" w:hAnsiTheme="minorHAnsi"/>
        </w:rPr>
      </w:pPr>
    </w:p>
    <w:p w14:paraId="3E251DC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D74BD08" w14:textId="77777777" w:rsidTr="00F33256">
        <w:tc>
          <w:tcPr>
            <w:tcW w:w="1559" w:type="dxa"/>
          </w:tcPr>
          <w:p w14:paraId="30F54DE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MRJ_SCU_STC_SRS_1052</w:t>
            </w:r>
          </w:p>
        </w:tc>
        <w:tc>
          <w:tcPr>
            <w:tcW w:w="9320" w:type="dxa"/>
          </w:tcPr>
          <w:p w14:paraId="4DB9E670"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RADC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6FCA42E2" w14:textId="77777777" w:rsidR="00C63E25" w:rsidRPr="00350027" w:rsidRDefault="00C63E25" w:rsidP="00F33256">
            <w:pPr>
              <w:rPr>
                <w:rFonts w:asciiTheme="minorHAnsi" w:hAnsiTheme="minorHAnsi"/>
                <w:i/>
                <w:iCs/>
              </w:rPr>
            </w:pPr>
          </w:p>
        </w:tc>
      </w:tr>
      <w:tr w:rsidR="00C63E25" w:rsidRPr="00350027" w14:paraId="0080C536" w14:textId="77777777" w:rsidTr="00F33256">
        <w:tc>
          <w:tcPr>
            <w:tcW w:w="1559" w:type="dxa"/>
          </w:tcPr>
          <w:p w14:paraId="4284A928" w14:textId="77777777" w:rsidR="00C63E25" w:rsidRPr="00350027" w:rsidRDefault="00C63E25" w:rsidP="00F33256">
            <w:pPr>
              <w:rPr>
                <w:rFonts w:asciiTheme="minorHAnsi" w:hAnsiTheme="minorHAnsi"/>
                <w:i/>
                <w:iCs/>
              </w:rPr>
            </w:pPr>
          </w:p>
        </w:tc>
        <w:tc>
          <w:tcPr>
            <w:tcW w:w="9320" w:type="dxa"/>
          </w:tcPr>
          <w:p w14:paraId="765A47C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9AD07E6" w14:textId="77777777" w:rsidTr="00F33256">
        <w:tc>
          <w:tcPr>
            <w:tcW w:w="1559" w:type="dxa"/>
          </w:tcPr>
          <w:p w14:paraId="671A5E57" w14:textId="77777777" w:rsidR="00C63E25" w:rsidRPr="00350027" w:rsidRDefault="00C63E25" w:rsidP="00F33256">
            <w:pPr>
              <w:rPr>
                <w:rFonts w:asciiTheme="minorHAnsi" w:hAnsiTheme="minorHAnsi"/>
                <w:i/>
                <w:iCs/>
              </w:rPr>
            </w:pPr>
          </w:p>
        </w:tc>
        <w:tc>
          <w:tcPr>
            <w:tcW w:w="9320" w:type="dxa"/>
          </w:tcPr>
          <w:p w14:paraId="79A212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14C9D70" w14:textId="77777777" w:rsidTr="00F33256">
        <w:tc>
          <w:tcPr>
            <w:tcW w:w="1559" w:type="dxa"/>
          </w:tcPr>
          <w:p w14:paraId="5E14FA5D" w14:textId="77777777" w:rsidR="00C63E25" w:rsidRPr="00350027" w:rsidRDefault="00C63E25" w:rsidP="00F33256">
            <w:pPr>
              <w:rPr>
                <w:rFonts w:asciiTheme="minorHAnsi" w:hAnsiTheme="minorHAnsi"/>
                <w:i/>
                <w:iCs/>
              </w:rPr>
            </w:pPr>
          </w:p>
        </w:tc>
        <w:tc>
          <w:tcPr>
            <w:tcW w:w="9320" w:type="dxa"/>
          </w:tcPr>
          <w:p w14:paraId="65D5ACA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340C2AF" w14:textId="77777777" w:rsidR="00C63E25" w:rsidRPr="00350027" w:rsidRDefault="00C63E25" w:rsidP="00C63E25">
      <w:pPr>
        <w:rPr>
          <w:rFonts w:asciiTheme="minorHAnsi" w:hAnsiTheme="minorHAnsi"/>
        </w:rPr>
      </w:pPr>
    </w:p>
    <w:p w14:paraId="667963C0" w14:textId="77777777" w:rsidR="00C63E25" w:rsidRPr="00350027" w:rsidRDefault="00C63E25" w:rsidP="00C63E25">
      <w:pPr>
        <w:pStyle w:val="Heading4"/>
        <w:rPr>
          <w:rFonts w:asciiTheme="minorHAnsi" w:hAnsiTheme="minorHAnsi"/>
        </w:rPr>
      </w:pPr>
      <w:r w:rsidRPr="00350027">
        <w:rPr>
          <w:rFonts w:asciiTheme="minorHAnsi" w:hAnsiTheme="minorHAnsi"/>
        </w:rPr>
        <w:t>B_DMC_9 RADC Monitor</w:t>
      </w:r>
    </w:p>
    <w:p w14:paraId="59F4B51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0B4A683" w14:textId="77777777" w:rsidTr="00F33256">
        <w:tc>
          <w:tcPr>
            <w:tcW w:w="1559" w:type="dxa"/>
          </w:tcPr>
          <w:p w14:paraId="1BD3F2E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MRJ_SCU_STC_SRS_816</w:t>
            </w:r>
          </w:p>
        </w:tc>
        <w:tc>
          <w:tcPr>
            <w:tcW w:w="9320" w:type="dxa"/>
          </w:tcPr>
          <w:p w14:paraId="2D1A163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B_DMC_9 RADC Monitor Status according to the following logic:</w:t>
            </w:r>
          </w:p>
          <w:p w14:paraId="5CD3A382" w14:textId="77777777" w:rsidR="00C63E25" w:rsidRPr="00350027" w:rsidRDefault="00C63E25" w:rsidP="00F33256">
            <w:pPr>
              <w:rPr>
                <w:rFonts w:asciiTheme="minorHAnsi" w:hAnsiTheme="minorHAnsi"/>
              </w:rPr>
            </w:pPr>
          </w:p>
          <w:p w14:paraId="3E349668"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027AE801" w14:textId="77777777" w:rsidR="00C63E25" w:rsidRPr="00350027" w:rsidRDefault="00C63E25" w:rsidP="00F33256">
            <w:pPr>
              <w:rPr>
                <w:rFonts w:asciiTheme="minorHAnsi" w:hAnsiTheme="minorHAnsi"/>
              </w:rPr>
            </w:pPr>
            <w:r w:rsidRPr="00350027">
              <w:rPr>
                <w:rFonts w:asciiTheme="minorHAnsi" w:hAnsiTheme="minorHAnsi"/>
              </w:rPr>
              <w:tab/>
              <w:t xml:space="preserve">    (( No valid B_DMC_9 RADC labels have been received) OR</w:t>
            </w:r>
          </w:p>
          <w:p w14:paraId="40232822"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data have wrong (even) parity bit) OR</w:t>
            </w:r>
          </w:p>
          <w:p w14:paraId="1FC77BEB"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have SSM data not set to "Normal Operation"))</w:t>
            </w:r>
          </w:p>
          <w:p w14:paraId="42E9AF80" w14:textId="77777777" w:rsidR="00C63E25" w:rsidRPr="00350027" w:rsidRDefault="00C63E25" w:rsidP="00F33256">
            <w:pPr>
              <w:rPr>
                <w:rFonts w:asciiTheme="minorHAnsi" w:hAnsiTheme="minorHAnsi"/>
              </w:rPr>
            </w:pPr>
            <w:r w:rsidRPr="00350027">
              <w:rPr>
                <w:rFonts w:asciiTheme="minorHAnsi" w:hAnsiTheme="minorHAnsi"/>
              </w:rPr>
              <w:tab/>
              <w:t>THEN</w:t>
            </w:r>
          </w:p>
          <w:p w14:paraId="19FEA622"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Monitor Status = TRUE</w:t>
            </w:r>
          </w:p>
          <w:p w14:paraId="593817A7"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57F04F70"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39245980"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labels have been received at expected update rate with a tolerance of +10ms ) AND</w:t>
            </w:r>
          </w:p>
          <w:p w14:paraId="428A46DC"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data have correct (odd) parity bit) AND</w:t>
            </w:r>
          </w:p>
          <w:p w14:paraId="4DCD4B13"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have SSM data set to "Normal Operation") AND </w:t>
            </w:r>
          </w:p>
          <w:p w14:paraId="57C5F9FB"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Airspeed &lt; 35kts))</w:t>
            </w:r>
          </w:p>
          <w:p w14:paraId="61140978"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58BC2106"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Monitor Status = FALSE</w:t>
            </w:r>
          </w:p>
          <w:p w14:paraId="444BDA9E"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2D0EA768" w14:textId="77777777" w:rsidR="00C63E25" w:rsidRPr="00350027" w:rsidRDefault="00C63E25" w:rsidP="00F33256">
            <w:pPr>
              <w:rPr>
                <w:rFonts w:asciiTheme="minorHAnsi" w:hAnsiTheme="minorHAnsi"/>
              </w:rPr>
            </w:pPr>
            <w:r w:rsidRPr="00350027">
              <w:rPr>
                <w:rFonts w:asciiTheme="minorHAnsi" w:hAnsiTheme="minorHAnsi"/>
              </w:rPr>
              <w:tab/>
              <w:t xml:space="preserve">          No action (B_DMC_9 RADC Monitor Status remains unchanged)</w:t>
            </w:r>
          </w:p>
          <w:p w14:paraId="2639099D" w14:textId="77777777" w:rsidR="00C63E25" w:rsidRPr="00350027" w:rsidRDefault="00C63E25" w:rsidP="00F33256">
            <w:pPr>
              <w:rPr>
                <w:rFonts w:asciiTheme="minorHAnsi" w:hAnsiTheme="minorHAnsi"/>
              </w:rPr>
            </w:pPr>
            <w:r w:rsidRPr="00350027">
              <w:rPr>
                <w:rFonts w:asciiTheme="minorHAnsi" w:hAnsiTheme="minorHAnsi"/>
              </w:rPr>
              <w:lastRenderedPageBreak/>
              <w:tab/>
              <w:t xml:space="preserve">     ENDIF</w:t>
            </w:r>
          </w:p>
          <w:p w14:paraId="753294CA" w14:textId="77777777" w:rsidR="00C63E25" w:rsidRPr="00350027" w:rsidRDefault="00C63E25" w:rsidP="00F33256">
            <w:pPr>
              <w:rPr>
                <w:rFonts w:asciiTheme="minorHAnsi" w:hAnsiTheme="minorHAnsi"/>
              </w:rPr>
            </w:pPr>
            <w:r w:rsidRPr="00350027">
              <w:rPr>
                <w:rFonts w:asciiTheme="minorHAnsi" w:hAnsiTheme="minorHAnsi"/>
              </w:rPr>
              <w:tab/>
              <w:t>ENDIF</w:t>
            </w:r>
          </w:p>
          <w:p w14:paraId="3082F189" w14:textId="77777777" w:rsidR="00C63E25" w:rsidRPr="00350027" w:rsidRDefault="00C63E25" w:rsidP="00F33256">
            <w:pPr>
              <w:rPr>
                <w:rFonts w:asciiTheme="minorHAnsi" w:hAnsiTheme="minorHAnsi"/>
              </w:rPr>
            </w:pPr>
          </w:p>
          <w:p w14:paraId="2A78DAD4" w14:textId="77777777" w:rsidR="00C63E25" w:rsidRPr="00350027" w:rsidRDefault="00C63E25" w:rsidP="00F33256">
            <w:pPr>
              <w:rPr>
                <w:rFonts w:asciiTheme="minorHAnsi" w:hAnsiTheme="minorHAnsi"/>
              </w:rPr>
            </w:pPr>
            <w:r w:rsidRPr="00350027">
              <w:rPr>
                <w:rFonts w:asciiTheme="minorHAnsi" w:hAnsiTheme="minorHAnsi"/>
              </w:rPr>
              <w:t>Where B_DMC_9 RADC ARINC Message is defined in MRJ_SCU_STC_SRS_144</w:t>
            </w:r>
          </w:p>
          <w:p w14:paraId="796FCA7C" w14:textId="77777777" w:rsidR="00C63E25" w:rsidRPr="00350027" w:rsidRDefault="00C63E25" w:rsidP="00F33256">
            <w:pPr>
              <w:rPr>
                <w:rFonts w:asciiTheme="minorHAnsi" w:hAnsiTheme="minorHAnsi"/>
              </w:rPr>
            </w:pPr>
          </w:p>
          <w:p w14:paraId="50B7DE39"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38D50F31" w14:textId="77777777" w:rsidR="00C63E25" w:rsidRPr="00350027" w:rsidRDefault="00C63E25" w:rsidP="00F33256">
            <w:pPr>
              <w:rPr>
                <w:rFonts w:asciiTheme="minorHAnsi" w:hAnsiTheme="minorHAnsi"/>
                <w:i/>
                <w:iCs/>
              </w:rPr>
            </w:pPr>
          </w:p>
        </w:tc>
      </w:tr>
      <w:tr w:rsidR="00C63E25" w:rsidRPr="00350027" w14:paraId="0FF467E0" w14:textId="77777777" w:rsidTr="00F33256">
        <w:tc>
          <w:tcPr>
            <w:tcW w:w="1559" w:type="dxa"/>
          </w:tcPr>
          <w:p w14:paraId="0D64D605" w14:textId="77777777" w:rsidR="00C63E25" w:rsidRPr="00350027" w:rsidRDefault="00C63E25" w:rsidP="00F33256">
            <w:pPr>
              <w:rPr>
                <w:rFonts w:asciiTheme="minorHAnsi" w:hAnsiTheme="minorHAnsi"/>
                <w:i/>
                <w:iCs/>
              </w:rPr>
            </w:pPr>
          </w:p>
        </w:tc>
        <w:tc>
          <w:tcPr>
            <w:tcW w:w="9320" w:type="dxa"/>
          </w:tcPr>
          <w:p w14:paraId="70733CE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FBD8A04" w14:textId="77777777" w:rsidTr="00F33256">
        <w:tc>
          <w:tcPr>
            <w:tcW w:w="1559" w:type="dxa"/>
          </w:tcPr>
          <w:p w14:paraId="2E41BCE4" w14:textId="77777777" w:rsidR="00C63E25" w:rsidRPr="00350027" w:rsidRDefault="00C63E25" w:rsidP="00F33256">
            <w:pPr>
              <w:rPr>
                <w:rFonts w:asciiTheme="minorHAnsi" w:hAnsiTheme="minorHAnsi"/>
                <w:i/>
                <w:iCs/>
              </w:rPr>
            </w:pPr>
          </w:p>
        </w:tc>
        <w:tc>
          <w:tcPr>
            <w:tcW w:w="9320" w:type="dxa"/>
          </w:tcPr>
          <w:p w14:paraId="2AF8395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2FD53A0" w14:textId="77777777" w:rsidTr="00F33256">
        <w:tc>
          <w:tcPr>
            <w:tcW w:w="1559" w:type="dxa"/>
          </w:tcPr>
          <w:p w14:paraId="75647E23" w14:textId="77777777" w:rsidR="00C63E25" w:rsidRPr="00350027" w:rsidRDefault="00C63E25" w:rsidP="00F33256">
            <w:pPr>
              <w:rPr>
                <w:rFonts w:asciiTheme="minorHAnsi" w:hAnsiTheme="minorHAnsi"/>
                <w:i/>
                <w:iCs/>
              </w:rPr>
            </w:pPr>
          </w:p>
        </w:tc>
        <w:tc>
          <w:tcPr>
            <w:tcW w:w="9320" w:type="dxa"/>
          </w:tcPr>
          <w:p w14:paraId="2B47F7E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B7DCF48" w14:textId="77777777" w:rsidR="00C63E25" w:rsidRPr="00350027" w:rsidRDefault="00C63E25" w:rsidP="00C63E25">
      <w:pPr>
        <w:rPr>
          <w:rFonts w:asciiTheme="minorHAnsi" w:hAnsiTheme="minorHAnsi"/>
        </w:rPr>
      </w:pPr>
    </w:p>
    <w:p w14:paraId="3485D2C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3CE7F78" w14:textId="77777777" w:rsidTr="00F33256">
        <w:tc>
          <w:tcPr>
            <w:tcW w:w="1559" w:type="dxa"/>
          </w:tcPr>
          <w:p w14:paraId="0CF4E48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MRJ_SCU_STC_SRS_947</w:t>
            </w:r>
          </w:p>
        </w:tc>
        <w:tc>
          <w:tcPr>
            <w:tcW w:w="9320" w:type="dxa"/>
          </w:tcPr>
          <w:p w14:paraId="29F0EC83"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RADC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1AAE17A9" w14:textId="77777777" w:rsidR="00C63E25" w:rsidRPr="00350027" w:rsidRDefault="00C63E25" w:rsidP="00F33256">
            <w:pPr>
              <w:rPr>
                <w:rFonts w:asciiTheme="minorHAnsi" w:hAnsiTheme="minorHAnsi"/>
                <w:i/>
                <w:iCs/>
              </w:rPr>
            </w:pPr>
          </w:p>
        </w:tc>
      </w:tr>
      <w:tr w:rsidR="00C63E25" w:rsidRPr="00350027" w14:paraId="7B381D0C" w14:textId="77777777" w:rsidTr="00F33256">
        <w:tc>
          <w:tcPr>
            <w:tcW w:w="1559" w:type="dxa"/>
          </w:tcPr>
          <w:p w14:paraId="43FCE69A" w14:textId="77777777" w:rsidR="00C63E25" w:rsidRPr="00350027" w:rsidRDefault="00C63E25" w:rsidP="00F33256">
            <w:pPr>
              <w:rPr>
                <w:rFonts w:asciiTheme="minorHAnsi" w:hAnsiTheme="minorHAnsi"/>
                <w:i/>
                <w:iCs/>
              </w:rPr>
            </w:pPr>
          </w:p>
        </w:tc>
        <w:tc>
          <w:tcPr>
            <w:tcW w:w="9320" w:type="dxa"/>
          </w:tcPr>
          <w:p w14:paraId="58276AC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6503C6" w14:textId="77777777" w:rsidTr="00F33256">
        <w:tc>
          <w:tcPr>
            <w:tcW w:w="1559" w:type="dxa"/>
          </w:tcPr>
          <w:p w14:paraId="32BF3D83" w14:textId="77777777" w:rsidR="00C63E25" w:rsidRPr="00350027" w:rsidRDefault="00C63E25" w:rsidP="00F33256">
            <w:pPr>
              <w:rPr>
                <w:rFonts w:asciiTheme="minorHAnsi" w:hAnsiTheme="minorHAnsi"/>
                <w:i/>
                <w:iCs/>
              </w:rPr>
            </w:pPr>
          </w:p>
        </w:tc>
        <w:tc>
          <w:tcPr>
            <w:tcW w:w="9320" w:type="dxa"/>
          </w:tcPr>
          <w:p w14:paraId="6DA790A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C888DF" w14:textId="77777777" w:rsidTr="00F33256">
        <w:tc>
          <w:tcPr>
            <w:tcW w:w="1559" w:type="dxa"/>
          </w:tcPr>
          <w:p w14:paraId="4E4EAA41" w14:textId="77777777" w:rsidR="00C63E25" w:rsidRPr="00350027" w:rsidRDefault="00C63E25" w:rsidP="00F33256">
            <w:pPr>
              <w:rPr>
                <w:rFonts w:asciiTheme="minorHAnsi" w:hAnsiTheme="minorHAnsi"/>
                <w:i/>
                <w:iCs/>
              </w:rPr>
            </w:pPr>
          </w:p>
        </w:tc>
        <w:tc>
          <w:tcPr>
            <w:tcW w:w="9320" w:type="dxa"/>
          </w:tcPr>
          <w:p w14:paraId="3AE66BF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C3797F3" w14:textId="77777777" w:rsidR="00C63E25" w:rsidRPr="00350027" w:rsidRDefault="00C63E25" w:rsidP="00C63E25">
      <w:pPr>
        <w:rPr>
          <w:rFonts w:asciiTheme="minorHAnsi" w:hAnsiTheme="minorHAnsi"/>
        </w:rPr>
      </w:pPr>
    </w:p>
    <w:p w14:paraId="4BCCFCF3" w14:textId="77777777" w:rsidR="00C63E25" w:rsidRPr="00350027" w:rsidRDefault="00C63E25" w:rsidP="00C63E25">
      <w:pPr>
        <w:pStyle w:val="Heading4"/>
        <w:rPr>
          <w:rFonts w:asciiTheme="minorHAnsi" w:hAnsiTheme="minorHAnsi"/>
        </w:rPr>
      </w:pPr>
      <w:r w:rsidRPr="00350027">
        <w:rPr>
          <w:rFonts w:asciiTheme="minorHAnsi" w:hAnsiTheme="minorHAnsi"/>
        </w:rPr>
        <w:t>B_DMC_9 LADC Monitor</w:t>
      </w:r>
    </w:p>
    <w:p w14:paraId="1210CE8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A199E7C" w14:textId="77777777" w:rsidTr="00F33256">
        <w:tc>
          <w:tcPr>
            <w:tcW w:w="1559" w:type="dxa"/>
          </w:tcPr>
          <w:p w14:paraId="29D0834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MRJ_SCU_STC_SRS_1054</w:t>
            </w:r>
          </w:p>
        </w:tc>
        <w:tc>
          <w:tcPr>
            <w:tcW w:w="9320" w:type="dxa"/>
          </w:tcPr>
          <w:p w14:paraId="3F496AB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B_DMC_9 LADC Monitor Status according to the following logic:</w:t>
            </w:r>
          </w:p>
          <w:p w14:paraId="7E9027ED" w14:textId="77777777" w:rsidR="00C63E25" w:rsidRPr="00350027" w:rsidRDefault="00C63E25" w:rsidP="00F33256">
            <w:pPr>
              <w:rPr>
                <w:rFonts w:asciiTheme="minorHAnsi" w:hAnsiTheme="minorHAnsi"/>
              </w:rPr>
            </w:pPr>
          </w:p>
          <w:p w14:paraId="7B589E70"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11C32BE5" w14:textId="77777777" w:rsidR="00C63E25" w:rsidRPr="00350027" w:rsidRDefault="00C63E25" w:rsidP="00F33256">
            <w:pPr>
              <w:rPr>
                <w:rFonts w:asciiTheme="minorHAnsi" w:hAnsiTheme="minorHAnsi"/>
              </w:rPr>
            </w:pPr>
            <w:r w:rsidRPr="00350027">
              <w:rPr>
                <w:rFonts w:asciiTheme="minorHAnsi" w:hAnsiTheme="minorHAnsi"/>
              </w:rPr>
              <w:tab/>
              <w:t xml:space="preserve">    ( No valid B_DMC_9 LADC labels have been received) OR</w:t>
            </w:r>
          </w:p>
          <w:p w14:paraId="0777B7C0"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data have wrong (even) parity bit) OR</w:t>
            </w:r>
          </w:p>
          <w:p w14:paraId="16D10623"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have SSM data not set to "Normal Operation")</w:t>
            </w:r>
          </w:p>
          <w:p w14:paraId="6BE527D5" w14:textId="77777777" w:rsidR="00C63E25" w:rsidRPr="00350027" w:rsidRDefault="00C63E25" w:rsidP="00F33256">
            <w:pPr>
              <w:rPr>
                <w:rFonts w:asciiTheme="minorHAnsi" w:hAnsiTheme="minorHAnsi"/>
              </w:rPr>
            </w:pPr>
            <w:r w:rsidRPr="00350027">
              <w:rPr>
                <w:rFonts w:asciiTheme="minorHAnsi" w:hAnsiTheme="minorHAnsi"/>
              </w:rPr>
              <w:tab/>
              <w:t>THEN</w:t>
            </w:r>
          </w:p>
          <w:p w14:paraId="5135FC48"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Monitor Status = TRUE</w:t>
            </w:r>
          </w:p>
          <w:p w14:paraId="1F1C3132"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1798193E"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410D1D57"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labels have been received at expected update rate with a tolerance of +10ms ) AND</w:t>
            </w:r>
          </w:p>
          <w:p w14:paraId="2F2B66D4"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data have correct (odd) parity bit) AND</w:t>
            </w:r>
          </w:p>
          <w:p w14:paraId="2F148CC9"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have SSM data set to "Normal Operation") AND </w:t>
            </w:r>
          </w:p>
          <w:p w14:paraId="4269D695"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Airspeed &lt; 35kts))</w:t>
            </w:r>
          </w:p>
          <w:p w14:paraId="7159EA9E"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218A9D18"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Monitor Status = FALSE</w:t>
            </w:r>
          </w:p>
          <w:p w14:paraId="5DB9788F"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2F52F3CC" w14:textId="77777777" w:rsidR="00C63E25" w:rsidRPr="00350027" w:rsidRDefault="00C63E25" w:rsidP="00F33256">
            <w:pPr>
              <w:rPr>
                <w:rFonts w:asciiTheme="minorHAnsi" w:hAnsiTheme="minorHAnsi"/>
              </w:rPr>
            </w:pPr>
            <w:r w:rsidRPr="00350027">
              <w:rPr>
                <w:rFonts w:asciiTheme="minorHAnsi" w:hAnsiTheme="minorHAnsi"/>
              </w:rPr>
              <w:tab/>
              <w:t xml:space="preserve">          No action (B_DMC_9 LADC Monitor Status remains unchanged)</w:t>
            </w:r>
          </w:p>
          <w:p w14:paraId="1C5F9787"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1A44D549" w14:textId="77777777" w:rsidR="00C63E25" w:rsidRPr="00350027" w:rsidRDefault="00C63E25" w:rsidP="00F33256">
            <w:pPr>
              <w:rPr>
                <w:rFonts w:asciiTheme="minorHAnsi" w:hAnsiTheme="minorHAnsi"/>
              </w:rPr>
            </w:pPr>
            <w:r w:rsidRPr="00350027">
              <w:rPr>
                <w:rFonts w:asciiTheme="minorHAnsi" w:hAnsiTheme="minorHAnsi"/>
              </w:rPr>
              <w:tab/>
              <w:t>ENDIF</w:t>
            </w:r>
          </w:p>
          <w:p w14:paraId="5DB710AF" w14:textId="77777777" w:rsidR="00C63E25" w:rsidRPr="00350027" w:rsidRDefault="00C63E25" w:rsidP="00F33256">
            <w:pPr>
              <w:rPr>
                <w:rFonts w:asciiTheme="minorHAnsi" w:hAnsiTheme="minorHAnsi"/>
              </w:rPr>
            </w:pPr>
          </w:p>
          <w:p w14:paraId="5307E822" w14:textId="77777777" w:rsidR="00C63E25" w:rsidRPr="00350027" w:rsidRDefault="00C63E25" w:rsidP="00F33256">
            <w:pPr>
              <w:rPr>
                <w:rFonts w:asciiTheme="minorHAnsi" w:hAnsiTheme="minorHAnsi"/>
              </w:rPr>
            </w:pPr>
            <w:r w:rsidRPr="00350027">
              <w:rPr>
                <w:rFonts w:asciiTheme="minorHAnsi" w:hAnsiTheme="minorHAnsi"/>
              </w:rPr>
              <w:t>Where B_DMC_9 LADC ARINC Message is defined in MRJ_SCU_STC_SRS_1088</w:t>
            </w:r>
          </w:p>
          <w:p w14:paraId="71614308" w14:textId="77777777" w:rsidR="00C63E25" w:rsidRPr="00350027" w:rsidRDefault="00C63E25" w:rsidP="00F33256">
            <w:pPr>
              <w:rPr>
                <w:rFonts w:asciiTheme="minorHAnsi" w:hAnsiTheme="minorHAnsi"/>
              </w:rPr>
            </w:pPr>
          </w:p>
          <w:p w14:paraId="3B556C36"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57253972" w14:textId="77777777" w:rsidR="00C63E25" w:rsidRPr="00350027" w:rsidRDefault="00C63E25" w:rsidP="00F33256">
            <w:pPr>
              <w:rPr>
                <w:rFonts w:asciiTheme="minorHAnsi" w:hAnsiTheme="minorHAnsi"/>
                <w:i/>
                <w:iCs/>
              </w:rPr>
            </w:pPr>
          </w:p>
        </w:tc>
      </w:tr>
      <w:tr w:rsidR="00C63E25" w:rsidRPr="00350027" w14:paraId="409F1942" w14:textId="77777777" w:rsidTr="00F33256">
        <w:tc>
          <w:tcPr>
            <w:tcW w:w="1559" w:type="dxa"/>
          </w:tcPr>
          <w:p w14:paraId="53E1CD3E" w14:textId="77777777" w:rsidR="00C63E25" w:rsidRPr="00350027" w:rsidRDefault="00C63E25" w:rsidP="00F33256">
            <w:pPr>
              <w:rPr>
                <w:rFonts w:asciiTheme="minorHAnsi" w:hAnsiTheme="minorHAnsi"/>
                <w:i/>
                <w:iCs/>
              </w:rPr>
            </w:pPr>
          </w:p>
        </w:tc>
        <w:tc>
          <w:tcPr>
            <w:tcW w:w="9320" w:type="dxa"/>
          </w:tcPr>
          <w:p w14:paraId="188BA75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A5016B3" w14:textId="77777777" w:rsidTr="00F33256">
        <w:tc>
          <w:tcPr>
            <w:tcW w:w="1559" w:type="dxa"/>
          </w:tcPr>
          <w:p w14:paraId="3298C75A" w14:textId="77777777" w:rsidR="00C63E25" w:rsidRPr="00350027" w:rsidRDefault="00C63E25" w:rsidP="00F33256">
            <w:pPr>
              <w:rPr>
                <w:rFonts w:asciiTheme="minorHAnsi" w:hAnsiTheme="minorHAnsi"/>
                <w:i/>
                <w:iCs/>
              </w:rPr>
            </w:pPr>
          </w:p>
        </w:tc>
        <w:tc>
          <w:tcPr>
            <w:tcW w:w="9320" w:type="dxa"/>
          </w:tcPr>
          <w:p w14:paraId="2A24A16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5989FD0" w14:textId="77777777" w:rsidTr="00F33256">
        <w:tc>
          <w:tcPr>
            <w:tcW w:w="1559" w:type="dxa"/>
          </w:tcPr>
          <w:p w14:paraId="4D83B2A9" w14:textId="77777777" w:rsidR="00C63E25" w:rsidRPr="00350027" w:rsidRDefault="00C63E25" w:rsidP="00F33256">
            <w:pPr>
              <w:rPr>
                <w:rFonts w:asciiTheme="minorHAnsi" w:hAnsiTheme="minorHAnsi"/>
                <w:i/>
                <w:iCs/>
              </w:rPr>
            </w:pPr>
          </w:p>
        </w:tc>
        <w:tc>
          <w:tcPr>
            <w:tcW w:w="9320" w:type="dxa"/>
          </w:tcPr>
          <w:p w14:paraId="5069CAD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B379706" w14:textId="77777777" w:rsidR="00C63E25" w:rsidRPr="00350027" w:rsidRDefault="00C63E25" w:rsidP="00C63E25">
      <w:pPr>
        <w:rPr>
          <w:rFonts w:asciiTheme="minorHAnsi" w:hAnsiTheme="minorHAnsi"/>
        </w:rPr>
      </w:pPr>
    </w:p>
    <w:p w14:paraId="2EA99E5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4EFE503" w14:textId="77777777" w:rsidTr="00F33256">
        <w:tc>
          <w:tcPr>
            <w:tcW w:w="1559" w:type="dxa"/>
          </w:tcPr>
          <w:p w14:paraId="3C2B5ACC"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MRJ_SCU_STC_SRS_1055</w:t>
            </w:r>
          </w:p>
        </w:tc>
        <w:tc>
          <w:tcPr>
            <w:tcW w:w="9320" w:type="dxa"/>
          </w:tcPr>
          <w:p w14:paraId="664727FD"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LADC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 </w:t>
            </w:r>
          </w:p>
          <w:p w14:paraId="52D5F39E" w14:textId="77777777" w:rsidR="00C63E25" w:rsidRPr="00350027" w:rsidRDefault="00C63E25" w:rsidP="00F33256">
            <w:pPr>
              <w:rPr>
                <w:rFonts w:asciiTheme="minorHAnsi" w:hAnsiTheme="minorHAnsi"/>
                <w:i/>
                <w:iCs/>
              </w:rPr>
            </w:pPr>
          </w:p>
        </w:tc>
      </w:tr>
      <w:tr w:rsidR="00C63E25" w:rsidRPr="00350027" w14:paraId="3AE7E82D" w14:textId="77777777" w:rsidTr="00F33256">
        <w:tc>
          <w:tcPr>
            <w:tcW w:w="1559" w:type="dxa"/>
          </w:tcPr>
          <w:p w14:paraId="3231A485" w14:textId="77777777" w:rsidR="00C63E25" w:rsidRPr="00350027" w:rsidRDefault="00C63E25" w:rsidP="00F33256">
            <w:pPr>
              <w:rPr>
                <w:rFonts w:asciiTheme="minorHAnsi" w:hAnsiTheme="minorHAnsi"/>
                <w:i/>
                <w:iCs/>
              </w:rPr>
            </w:pPr>
          </w:p>
        </w:tc>
        <w:tc>
          <w:tcPr>
            <w:tcW w:w="9320" w:type="dxa"/>
          </w:tcPr>
          <w:p w14:paraId="358142A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66699E5" w14:textId="77777777" w:rsidTr="00F33256">
        <w:tc>
          <w:tcPr>
            <w:tcW w:w="1559" w:type="dxa"/>
          </w:tcPr>
          <w:p w14:paraId="6DC2CD74" w14:textId="77777777" w:rsidR="00C63E25" w:rsidRPr="00350027" w:rsidRDefault="00C63E25" w:rsidP="00F33256">
            <w:pPr>
              <w:rPr>
                <w:rFonts w:asciiTheme="minorHAnsi" w:hAnsiTheme="minorHAnsi"/>
                <w:i/>
                <w:iCs/>
              </w:rPr>
            </w:pPr>
          </w:p>
        </w:tc>
        <w:tc>
          <w:tcPr>
            <w:tcW w:w="9320" w:type="dxa"/>
          </w:tcPr>
          <w:p w14:paraId="6550C37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42B6AD4" w14:textId="77777777" w:rsidTr="00F33256">
        <w:tc>
          <w:tcPr>
            <w:tcW w:w="1559" w:type="dxa"/>
          </w:tcPr>
          <w:p w14:paraId="092AC9DA" w14:textId="77777777" w:rsidR="00C63E25" w:rsidRPr="00350027" w:rsidRDefault="00C63E25" w:rsidP="00F33256">
            <w:pPr>
              <w:rPr>
                <w:rFonts w:asciiTheme="minorHAnsi" w:hAnsiTheme="minorHAnsi"/>
                <w:i/>
                <w:iCs/>
              </w:rPr>
            </w:pPr>
          </w:p>
        </w:tc>
        <w:tc>
          <w:tcPr>
            <w:tcW w:w="9320" w:type="dxa"/>
          </w:tcPr>
          <w:p w14:paraId="498E53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0AE4652" w14:textId="77777777" w:rsidR="00C63E25" w:rsidRPr="00350027" w:rsidRDefault="00C63E25" w:rsidP="00C63E25">
      <w:pPr>
        <w:rPr>
          <w:rFonts w:asciiTheme="minorHAnsi" w:hAnsiTheme="minorHAnsi"/>
        </w:rPr>
      </w:pPr>
    </w:p>
    <w:p w14:paraId="78CC82A4" w14:textId="77777777" w:rsidR="00C63E25" w:rsidRPr="00350027" w:rsidRDefault="00C63E25" w:rsidP="00C63E25">
      <w:pPr>
        <w:pStyle w:val="Heading4"/>
        <w:rPr>
          <w:rFonts w:asciiTheme="minorHAnsi" w:hAnsiTheme="minorHAnsi"/>
        </w:rPr>
      </w:pPr>
      <w:r w:rsidRPr="00350027">
        <w:rPr>
          <w:rFonts w:asciiTheme="minorHAnsi" w:hAnsiTheme="minorHAnsi"/>
        </w:rPr>
        <w:t>A_DMC_9 ISI Monitor</w:t>
      </w:r>
    </w:p>
    <w:p w14:paraId="58BCB90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B863CC6" w14:textId="77777777" w:rsidTr="00F33256">
        <w:tc>
          <w:tcPr>
            <w:tcW w:w="1559" w:type="dxa"/>
          </w:tcPr>
          <w:p w14:paraId="5B13074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MRJ_SCU_STC_SRS_818</w:t>
            </w:r>
          </w:p>
        </w:tc>
        <w:tc>
          <w:tcPr>
            <w:tcW w:w="9320" w:type="dxa"/>
          </w:tcPr>
          <w:p w14:paraId="040BF2F0" w14:textId="77777777" w:rsidR="00C63E25" w:rsidRPr="00350027" w:rsidRDefault="00C63E25" w:rsidP="00F33256">
            <w:pPr>
              <w:rPr>
                <w:rFonts w:asciiTheme="minorHAnsi" w:hAnsiTheme="minorHAnsi"/>
              </w:rPr>
            </w:pPr>
            <w:r w:rsidRPr="00350027">
              <w:rPr>
                <w:rFonts w:asciiTheme="minorHAnsi" w:hAnsiTheme="minorHAnsi"/>
              </w:rPr>
              <w:t>The STC Program shall determine A_DMC_9 ISI Monitor Status according to the following logic:</w:t>
            </w:r>
          </w:p>
          <w:p w14:paraId="59738C1F" w14:textId="77777777" w:rsidR="00C63E25" w:rsidRPr="00350027" w:rsidRDefault="00C63E25" w:rsidP="00F33256">
            <w:pPr>
              <w:rPr>
                <w:rFonts w:asciiTheme="minorHAnsi" w:hAnsiTheme="minorHAnsi"/>
              </w:rPr>
            </w:pPr>
          </w:p>
          <w:p w14:paraId="40D35E2C"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07D0A0D2" w14:textId="77777777" w:rsidR="00C63E25" w:rsidRPr="00350027" w:rsidRDefault="00C63E25" w:rsidP="00F33256">
            <w:pPr>
              <w:rPr>
                <w:rFonts w:asciiTheme="minorHAnsi" w:hAnsiTheme="minorHAnsi"/>
              </w:rPr>
            </w:pPr>
            <w:r w:rsidRPr="00350027">
              <w:rPr>
                <w:rFonts w:asciiTheme="minorHAnsi" w:hAnsiTheme="minorHAnsi"/>
              </w:rPr>
              <w:tab/>
              <w:t xml:space="preserve">    (( No valid A_DMC_9 ISI labels have been received) OR</w:t>
            </w:r>
          </w:p>
          <w:p w14:paraId="69B63BCE" w14:textId="77777777" w:rsidR="00C63E25" w:rsidRPr="00350027" w:rsidRDefault="00C63E25" w:rsidP="00F33256">
            <w:pPr>
              <w:rPr>
                <w:rFonts w:asciiTheme="minorHAnsi" w:hAnsiTheme="minorHAnsi"/>
              </w:rPr>
            </w:pPr>
            <w:r w:rsidRPr="00350027">
              <w:rPr>
                <w:rFonts w:asciiTheme="minorHAnsi" w:hAnsiTheme="minorHAnsi"/>
              </w:rPr>
              <w:tab/>
              <w:t xml:space="preserve">    (A_DMC_9 ISI data have wrong (even) parity bit) OR</w:t>
            </w:r>
          </w:p>
          <w:p w14:paraId="0F212B6D" w14:textId="77777777" w:rsidR="00C63E25" w:rsidRPr="00350027" w:rsidRDefault="00C63E25" w:rsidP="00F33256">
            <w:pPr>
              <w:rPr>
                <w:rFonts w:asciiTheme="minorHAnsi" w:hAnsiTheme="minorHAnsi"/>
              </w:rPr>
            </w:pPr>
            <w:r w:rsidRPr="00350027">
              <w:rPr>
                <w:rFonts w:asciiTheme="minorHAnsi" w:hAnsiTheme="minorHAnsi"/>
              </w:rPr>
              <w:tab/>
              <w:t xml:space="preserve">    (A_DMC_9 ISI have SSM data not set to "Normal Operation"))</w:t>
            </w:r>
          </w:p>
          <w:p w14:paraId="068BA30F" w14:textId="77777777" w:rsidR="00C63E25" w:rsidRPr="00350027" w:rsidRDefault="00C63E25" w:rsidP="00F33256">
            <w:pPr>
              <w:rPr>
                <w:rFonts w:asciiTheme="minorHAnsi" w:hAnsiTheme="minorHAnsi"/>
              </w:rPr>
            </w:pPr>
            <w:r w:rsidRPr="00350027">
              <w:rPr>
                <w:rFonts w:asciiTheme="minorHAnsi" w:hAnsiTheme="minorHAnsi"/>
              </w:rPr>
              <w:tab/>
              <w:t>THEN</w:t>
            </w:r>
          </w:p>
          <w:p w14:paraId="35FB1B3D" w14:textId="77777777" w:rsidR="00C63E25" w:rsidRPr="00350027" w:rsidRDefault="00C63E25" w:rsidP="00F33256">
            <w:pPr>
              <w:rPr>
                <w:rFonts w:asciiTheme="minorHAnsi" w:hAnsiTheme="minorHAnsi"/>
              </w:rPr>
            </w:pPr>
            <w:r w:rsidRPr="00350027">
              <w:rPr>
                <w:rFonts w:asciiTheme="minorHAnsi" w:hAnsiTheme="minorHAnsi"/>
              </w:rPr>
              <w:tab/>
              <w:t xml:space="preserve">     A_DMC_9 ISI Monitor Status = TRUE</w:t>
            </w:r>
          </w:p>
          <w:p w14:paraId="7D50D41D"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20E65E63"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40BFCD90" w14:textId="77777777" w:rsidR="00C63E25" w:rsidRPr="00350027" w:rsidRDefault="00C63E25" w:rsidP="00F33256">
            <w:pPr>
              <w:rPr>
                <w:rFonts w:asciiTheme="minorHAnsi" w:hAnsiTheme="minorHAnsi"/>
              </w:rPr>
            </w:pPr>
            <w:r w:rsidRPr="00350027">
              <w:rPr>
                <w:rFonts w:asciiTheme="minorHAnsi" w:hAnsiTheme="minorHAnsi"/>
              </w:rPr>
              <w:tab/>
              <w:t xml:space="preserve">    ((A_DMC_9 ISI labels have been received at expected update rate with a tolerance of +10ms ) AND</w:t>
            </w:r>
          </w:p>
          <w:p w14:paraId="193DDFBC" w14:textId="77777777" w:rsidR="00C63E25" w:rsidRPr="00350027" w:rsidRDefault="00C63E25" w:rsidP="00F33256">
            <w:pPr>
              <w:rPr>
                <w:rFonts w:asciiTheme="minorHAnsi" w:hAnsiTheme="minorHAnsi"/>
              </w:rPr>
            </w:pPr>
            <w:r w:rsidRPr="00350027">
              <w:rPr>
                <w:rFonts w:asciiTheme="minorHAnsi" w:hAnsiTheme="minorHAnsi"/>
              </w:rPr>
              <w:tab/>
              <w:t xml:space="preserve">    (A_DMC_9 ISI data have correct (odd) parity bit) AND</w:t>
            </w:r>
          </w:p>
          <w:p w14:paraId="75BD01A4" w14:textId="77777777" w:rsidR="00C63E25" w:rsidRPr="00350027" w:rsidRDefault="00C63E25" w:rsidP="00F33256">
            <w:pPr>
              <w:rPr>
                <w:rFonts w:asciiTheme="minorHAnsi" w:hAnsiTheme="minorHAnsi"/>
              </w:rPr>
            </w:pPr>
            <w:r w:rsidRPr="00350027">
              <w:rPr>
                <w:rFonts w:asciiTheme="minorHAnsi" w:hAnsiTheme="minorHAnsi"/>
              </w:rPr>
              <w:tab/>
              <w:t xml:space="preserve">    (A_DMC_9 ISI have SSM data set to "Normal Operation") AND </w:t>
            </w:r>
          </w:p>
          <w:p w14:paraId="6EF4E251" w14:textId="77777777" w:rsidR="00C63E25" w:rsidRPr="00350027" w:rsidRDefault="00C63E25" w:rsidP="00F33256">
            <w:pPr>
              <w:rPr>
                <w:rFonts w:asciiTheme="minorHAnsi" w:hAnsiTheme="minorHAnsi"/>
              </w:rPr>
            </w:pPr>
            <w:r w:rsidRPr="00350027">
              <w:rPr>
                <w:rFonts w:asciiTheme="minorHAnsi" w:hAnsiTheme="minorHAnsi"/>
              </w:rPr>
              <w:tab/>
              <w:t xml:space="preserve">    (A_DMC_9 ISI Airspeed &lt; 35kts))</w:t>
            </w:r>
          </w:p>
          <w:p w14:paraId="439B3370"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34112CD3" w14:textId="77777777" w:rsidR="00C63E25" w:rsidRPr="00350027" w:rsidRDefault="00C63E25" w:rsidP="00F33256">
            <w:pPr>
              <w:rPr>
                <w:rFonts w:asciiTheme="minorHAnsi" w:hAnsiTheme="minorHAnsi"/>
              </w:rPr>
            </w:pPr>
            <w:r w:rsidRPr="00350027">
              <w:rPr>
                <w:rFonts w:asciiTheme="minorHAnsi" w:hAnsiTheme="minorHAnsi"/>
              </w:rPr>
              <w:tab/>
              <w:t xml:space="preserve">          A_DMC_9 ISI Monitor Status = FALSE</w:t>
            </w:r>
          </w:p>
          <w:p w14:paraId="11F16C07"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75CA060E" w14:textId="77777777" w:rsidR="00C63E25" w:rsidRPr="00350027" w:rsidRDefault="00C63E25" w:rsidP="00F33256">
            <w:pPr>
              <w:rPr>
                <w:rFonts w:asciiTheme="minorHAnsi" w:hAnsiTheme="minorHAnsi"/>
              </w:rPr>
            </w:pPr>
            <w:r w:rsidRPr="00350027">
              <w:rPr>
                <w:rFonts w:asciiTheme="minorHAnsi" w:hAnsiTheme="minorHAnsi"/>
              </w:rPr>
              <w:tab/>
              <w:t xml:space="preserve">          No action (A_DMC_9 ISI Monitor Status remains unchanged)</w:t>
            </w:r>
          </w:p>
          <w:p w14:paraId="62574C28"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4A118B26" w14:textId="77777777" w:rsidR="00C63E25" w:rsidRPr="00350027" w:rsidRDefault="00C63E25" w:rsidP="00F33256">
            <w:pPr>
              <w:rPr>
                <w:rFonts w:asciiTheme="minorHAnsi" w:hAnsiTheme="minorHAnsi"/>
              </w:rPr>
            </w:pPr>
            <w:r w:rsidRPr="00350027">
              <w:rPr>
                <w:rFonts w:asciiTheme="minorHAnsi" w:hAnsiTheme="minorHAnsi"/>
              </w:rPr>
              <w:tab/>
              <w:t>ENDIF</w:t>
            </w:r>
          </w:p>
          <w:p w14:paraId="1E140ADF" w14:textId="77777777" w:rsidR="00C63E25" w:rsidRPr="00350027" w:rsidRDefault="00C63E25" w:rsidP="00F33256">
            <w:pPr>
              <w:rPr>
                <w:rFonts w:asciiTheme="minorHAnsi" w:hAnsiTheme="minorHAnsi"/>
              </w:rPr>
            </w:pPr>
          </w:p>
          <w:p w14:paraId="01F1CD3B" w14:textId="77777777" w:rsidR="00C63E25" w:rsidRPr="00350027" w:rsidRDefault="00C63E25" w:rsidP="00F33256">
            <w:pPr>
              <w:rPr>
                <w:rFonts w:asciiTheme="minorHAnsi" w:hAnsiTheme="minorHAnsi"/>
              </w:rPr>
            </w:pPr>
            <w:r w:rsidRPr="00350027">
              <w:rPr>
                <w:rFonts w:asciiTheme="minorHAnsi" w:hAnsiTheme="minorHAnsi"/>
              </w:rPr>
              <w:t>Where A_DMC_9 ISI ARINC Message is defined in MRJ_SCU_STC_SRS_848</w:t>
            </w:r>
          </w:p>
          <w:p w14:paraId="345AF719" w14:textId="77777777" w:rsidR="00C63E25" w:rsidRPr="00350027" w:rsidRDefault="00C63E25" w:rsidP="00F33256">
            <w:pPr>
              <w:rPr>
                <w:rFonts w:asciiTheme="minorHAnsi" w:hAnsiTheme="minorHAnsi"/>
              </w:rPr>
            </w:pPr>
          </w:p>
          <w:p w14:paraId="20C64970"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71FBFF83" w14:textId="77777777" w:rsidR="00C63E25" w:rsidRPr="00350027" w:rsidRDefault="00C63E25" w:rsidP="00F33256">
            <w:pPr>
              <w:rPr>
                <w:rFonts w:asciiTheme="minorHAnsi" w:hAnsiTheme="minorHAnsi"/>
                <w:i/>
                <w:iCs/>
              </w:rPr>
            </w:pPr>
          </w:p>
        </w:tc>
      </w:tr>
      <w:tr w:rsidR="00C63E25" w:rsidRPr="00350027" w14:paraId="2BF985BE" w14:textId="77777777" w:rsidTr="00F33256">
        <w:tc>
          <w:tcPr>
            <w:tcW w:w="1559" w:type="dxa"/>
          </w:tcPr>
          <w:p w14:paraId="17D65F42" w14:textId="77777777" w:rsidR="00C63E25" w:rsidRPr="00350027" w:rsidRDefault="00C63E25" w:rsidP="00F33256">
            <w:pPr>
              <w:rPr>
                <w:rFonts w:asciiTheme="minorHAnsi" w:hAnsiTheme="minorHAnsi"/>
                <w:i/>
                <w:iCs/>
              </w:rPr>
            </w:pPr>
          </w:p>
        </w:tc>
        <w:tc>
          <w:tcPr>
            <w:tcW w:w="9320" w:type="dxa"/>
          </w:tcPr>
          <w:p w14:paraId="16112D0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A4036E9" w14:textId="77777777" w:rsidTr="00F33256">
        <w:tc>
          <w:tcPr>
            <w:tcW w:w="1559" w:type="dxa"/>
          </w:tcPr>
          <w:p w14:paraId="1E8C8AD7" w14:textId="77777777" w:rsidR="00C63E25" w:rsidRPr="00350027" w:rsidRDefault="00C63E25" w:rsidP="00F33256">
            <w:pPr>
              <w:rPr>
                <w:rFonts w:asciiTheme="minorHAnsi" w:hAnsiTheme="minorHAnsi"/>
                <w:i/>
                <w:iCs/>
              </w:rPr>
            </w:pPr>
          </w:p>
        </w:tc>
        <w:tc>
          <w:tcPr>
            <w:tcW w:w="9320" w:type="dxa"/>
          </w:tcPr>
          <w:p w14:paraId="10B7122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5B0A9EC" w14:textId="77777777" w:rsidTr="00F33256">
        <w:tc>
          <w:tcPr>
            <w:tcW w:w="1559" w:type="dxa"/>
          </w:tcPr>
          <w:p w14:paraId="6C877331" w14:textId="77777777" w:rsidR="00C63E25" w:rsidRPr="00350027" w:rsidRDefault="00C63E25" w:rsidP="00F33256">
            <w:pPr>
              <w:rPr>
                <w:rFonts w:asciiTheme="minorHAnsi" w:hAnsiTheme="minorHAnsi"/>
                <w:i/>
                <w:iCs/>
              </w:rPr>
            </w:pPr>
          </w:p>
        </w:tc>
        <w:tc>
          <w:tcPr>
            <w:tcW w:w="9320" w:type="dxa"/>
          </w:tcPr>
          <w:p w14:paraId="235B03E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573C51D" w14:textId="77777777" w:rsidR="00C63E25" w:rsidRPr="00350027" w:rsidRDefault="00C63E25" w:rsidP="00C63E25">
      <w:pPr>
        <w:rPr>
          <w:rFonts w:asciiTheme="minorHAnsi" w:hAnsiTheme="minorHAnsi"/>
        </w:rPr>
      </w:pPr>
    </w:p>
    <w:p w14:paraId="155D9F1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F65417A" w14:textId="77777777" w:rsidTr="00F33256">
        <w:tc>
          <w:tcPr>
            <w:tcW w:w="1559" w:type="dxa"/>
          </w:tcPr>
          <w:p w14:paraId="43ADCA2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MRJ_SCU_STC_SRS_944</w:t>
            </w:r>
          </w:p>
        </w:tc>
        <w:tc>
          <w:tcPr>
            <w:tcW w:w="9320" w:type="dxa"/>
          </w:tcPr>
          <w:p w14:paraId="7D30A02A"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ISI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4D7D6A56" w14:textId="77777777" w:rsidR="00C63E25" w:rsidRPr="00350027" w:rsidRDefault="00C63E25" w:rsidP="00F33256">
            <w:pPr>
              <w:rPr>
                <w:rFonts w:asciiTheme="minorHAnsi" w:hAnsiTheme="minorHAnsi"/>
                <w:i/>
                <w:iCs/>
              </w:rPr>
            </w:pPr>
          </w:p>
        </w:tc>
      </w:tr>
      <w:tr w:rsidR="00C63E25" w:rsidRPr="00350027" w14:paraId="3048E580" w14:textId="77777777" w:rsidTr="00F33256">
        <w:tc>
          <w:tcPr>
            <w:tcW w:w="1559" w:type="dxa"/>
          </w:tcPr>
          <w:p w14:paraId="4A8DD629" w14:textId="77777777" w:rsidR="00C63E25" w:rsidRPr="00350027" w:rsidRDefault="00C63E25" w:rsidP="00F33256">
            <w:pPr>
              <w:rPr>
                <w:rFonts w:asciiTheme="minorHAnsi" w:hAnsiTheme="minorHAnsi"/>
                <w:i/>
                <w:iCs/>
              </w:rPr>
            </w:pPr>
          </w:p>
        </w:tc>
        <w:tc>
          <w:tcPr>
            <w:tcW w:w="9320" w:type="dxa"/>
          </w:tcPr>
          <w:p w14:paraId="3E5DD1D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784664" w14:textId="77777777" w:rsidTr="00F33256">
        <w:tc>
          <w:tcPr>
            <w:tcW w:w="1559" w:type="dxa"/>
          </w:tcPr>
          <w:p w14:paraId="77992DA6" w14:textId="77777777" w:rsidR="00C63E25" w:rsidRPr="00350027" w:rsidRDefault="00C63E25" w:rsidP="00F33256">
            <w:pPr>
              <w:rPr>
                <w:rFonts w:asciiTheme="minorHAnsi" w:hAnsiTheme="minorHAnsi"/>
                <w:i/>
                <w:iCs/>
              </w:rPr>
            </w:pPr>
          </w:p>
        </w:tc>
        <w:tc>
          <w:tcPr>
            <w:tcW w:w="9320" w:type="dxa"/>
          </w:tcPr>
          <w:p w14:paraId="4A79247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4BBC98D" w14:textId="77777777" w:rsidTr="00F33256">
        <w:tc>
          <w:tcPr>
            <w:tcW w:w="1559" w:type="dxa"/>
          </w:tcPr>
          <w:p w14:paraId="35313269" w14:textId="77777777" w:rsidR="00C63E25" w:rsidRPr="00350027" w:rsidRDefault="00C63E25" w:rsidP="00F33256">
            <w:pPr>
              <w:rPr>
                <w:rFonts w:asciiTheme="minorHAnsi" w:hAnsiTheme="minorHAnsi"/>
                <w:i/>
                <w:iCs/>
              </w:rPr>
            </w:pPr>
          </w:p>
        </w:tc>
        <w:tc>
          <w:tcPr>
            <w:tcW w:w="9320" w:type="dxa"/>
          </w:tcPr>
          <w:p w14:paraId="3B67B5F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32FE863" w14:textId="77777777" w:rsidR="00C63E25" w:rsidRPr="00350027" w:rsidRDefault="00C63E25" w:rsidP="00C63E25">
      <w:pPr>
        <w:rPr>
          <w:rFonts w:asciiTheme="minorHAnsi" w:hAnsiTheme="minorHAnsi"/>
        </w:rPr>
      </w:pPr>
    </w:p>
    <w:p w14:paraId="5FF2E05A" w14:textId="77777777" w:rsidR="00C63E25" w:rsidRPr="00350027" w:rsidRDefault="00C63E25" w:rsidP="00C63E25">
      <w:pPr>
        <w:pStyle w:val="Heading4"/>
        <w:rPr>
          <w:rFonts w:asciiTheme="minorHAnsi" w:hAnsiTheme="minorHAnsi"/>
        </w:rPr>
      </w:pPr>
      <w:r w:rsidRPr="00350027">
        <w:rPr>
          <w:rFonts w:asciiTheme="minorHAnsi" w:hAnsiTheme="minorHAnsi"/>
        </w:rPr>
        <w:t>B_DMC_9 ISI Monitor</w:t>
      </w:r>
    </w:p>
    <w:p w14:paraId="0395B3F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2A61CF0" w14:textId="77777777" w:rsidTr="00F33256">
        <w:tc>
          <w:tcPr>
            <w:tcW w:w="1559" w:type="dxa"/>
          </w:tcPr>
          <w:p w14:paraId="2126D2D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MRJ_SCU_STC_SRS_813</w:t>
            </w:r>
          </w:p>
        </w:tc>
        <w:tc>
          <w:tcPr>
            <w:tcW w:w="9320" w:type="dxa"/>
          </w:tcPr>
          <w:p w14:paraId="69736B7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B_DMC_9 ISI Monitor Status according to the following logic:</w:t>
            </w:r>
          </w:p>
          <w:p w14:paraId="0BEE29D2" w14:textId="77777777" w:rsidR="00C63E25" w:rsidRPr="00350027" w:rsidRDefault="00C63E25" w:rsidP="00F33256">
            <w:pPr>
              <w:rPr>
                <w:rFonts w:asciiTheme="minorHAnsi" w:hAnsiTheme="minorHAnsi"/>
              </w:rPr>
            </w:pPr>
          </w:p>
          <w:p w14:paraId="4AC70740"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506DF14C" w14:textId="77777777" w:rsidR="00C63E25" w:rsidRPr="00350027" w:rsidRDefault="00C63E25" w:rsidP="00F33256">
            <w:pPr>
              <w:rPr>
                <w:rFonts w:asciiTheme="minorHAnsi" w:hAnsiTheme="minorHAnsi"/>
              </w:rPr>
            </w:pPr>
            <w:r w:rsidRPr="00350027">
              <w:rPr>
                <w:rFonts w:asciiTheme="minorHAnsi" w:hAnsiTheme="minorHAnsi"/>
              </w:rPr>
              <w:tab/>
              <w:t xml:space="preserve">    (( No valid B_DMC_9 ISI labels have been received) OR</w:t>
            </w:r>
          </w:p>
          <w:p w14:paraId="24CEE2A7" w14:textId="77777777" w:rsidR="00C63E25" w:rsidRPr="00350027" w:rsidRDefault="00C63E25" w:rsidP="00F33256">
            <w:pPr>
              <w:rPr>
                <w:rFonts w:asciiTheme="minorHAnsi" w:hAnsiTheme="minorHAnsi"/>
              </w:rPr>
            </w:pPr>
            <w:r w:rsidRPr="00350027">
              <w:rPr>
                <w:rFonts w:asciiTheme="minorHAnsi" w:hAnsiTheme="minorHAnsi"/>
              </w:rPr>
              <w:lastRenderedPageBreak/>
              <w:tab/>
              <w:t xml:space="preserve">    (B_DMC_9 ISI data have wrong (even) parity bit) OR</w:t>
            </w:r>
          </w:p>
          <w:p w14:paraId="2FD9E5AE" w14:textId="77777777" w:rsidR="00C63E25" w:rsidRPr="00350027" w:rsidRDefault="00C63E25" w:rsidP="00F33256">
            <w:pPr>
              <w:rPr>
                <w:rFonts w:asciiTheme="minorHAnsi" w:hAnsiTheme="minorHAnsi"/>
              </w:rPr>
            </w:pPr>
            <w:r w:rsidRPr="00350027">
              <w:rPr>
                <w:rFonts w:asciiTheme="minorHAnsi" w:hAnsiTheme="minorHAnsi"/>
              </w:rPr>
              <w:tab/>
              <w:t xml:space="preserve">    (B_DMC_9 ISI have SSM data not set to "Normal Operation"))</w:t>
            </w:r>
          </w:p>
          <w:p w14:paraId="554D02DA" w14:textId="77777777" w:rsidR="00C63E25" w:rsidRPr="00350027" w:rsidRDefault="00C63E25" w:rsidP="00F33256">
            <w:pPr>
              <w:rPr>
                <w:rFonts w:asciiTheme="minorHAnsi" w:hAnsiTheme="minorHAnsi"/>
              </w:rPr>
            </w:pPr>
            <w:r w:rsidRPr="00350027">
              <w:rPr>
                <w:rFonts w:asciiTheme="minorHAnsi" w:hAnsiTheme="minorHAnsi"/>
              </w:rPr>
              <w:tab/>
              <w:t>THEN</w:t>
            </w:r>
          </w:p>
          <w:p w14:paraId="06733958" w14:textId="77777777" w:rsidR="00C63E25" w:rsidRPr="00350027" w:rsidRDefault="00C63E25" w:rsidP="00F33256">
            <w:pPr>
              <w:rPr>
                <w:rFonts w:asciiTheme="minorHAnsi" w:hAnsiTheme="minorHAnsi"/>
              </w:rPr>
            </w:pPr>
            <w:r w:rsidRPr="00350027">
              <w:rPr>
                <w:rFonts w:asciiTheme="minorHAnsi" w:hAnsiTheme="minorHAnsi"/>
              </w:rPr>
              <w:tab/>
              <w:t xml:space="preserve">     B_DMC_9 ISI Monitor Status = TRUE</w:t>
            </w:r>
          </w:p>
          <w:p w14:paraId="0D6B97C6"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73AA403F"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656FAF5D" w14:textId="77777777" w:rsidR="00C63E25" w:rsidRPr="00350027" w:rsidRDefault="00C63E25" w:rsidP="00F33256">
            <w:pPr>
              <w:rPr>
                <w:rFonts w:asciiTheme="minorHAnsi" w:hAnsiTheme="minorHAnsi"/>
              </w:rPr>
            </w:pPr>
            <w:r w:rsidRPr="00350027">
              <w:rPr>
                <w:rFonts w:asciiTheme="minorHAnsi" w:hAnsiTheme="minorHAnsi"/>
              </w:rPr>
              <w:tab/>
              <w:t xml:space="preserve">    ((B_DMC_9 ISI labels have been received at expected update rate with a tolerance of +10ms ) AND</w:t>
            </w:r>
          </w:p>
          <w:p w14:paraId="08A77401" w14:textId="77777777" w:rsidR="00C63E25" w:rsidRPr="00350027" w:rsidRDefault="00C63E25" w:rsidP="00F33256">
            <w:pPr>
              <w:rPr>
                <w:rFonts w:asciiTheme="minorHAnsi" w:hAnsiTheme="minorHAnsi"/>
              </w:rPr>
            </w:pPr>
            <w:r w:rsidRPr="00350027">
              <w:rPr>
                <w:rFonts w:asciiTheme="minorHAnsi" w:hAnsiTheme="minorHAnsi"/>
              </w:rPr>
              <w:tab/>
              <w:t xml:space="preserve">    (B_DMC_9 ISI data have correct (odd) parity bit) AND</w:t>
            </w:r>
          </w:p>
          <w:p w14:paraId="1B1A0F73" w14:textId="77777777" w:rsidR="00C63E25" w:rsidRPr="00350027" w:rsidRDefault="00C63E25" w:rsidP="00F33256">
            <w:pPr>
              <w:rPr>
                <w:rFonts w:asciiTheme="minorHAnsi" w:hAnsiTheme="minorHAnsi"/>
              </w:rPr>
            </w:pPr>
            <w:r w:rsidRPr="00350027">
              <w:rPr>
                <w:rFonts w:asciiTheme="minorHAnsi" w:hAnsiTheme="minorHAnsi"/>
              </w:rPr>
              <w:tab/>
              <w:t xml:space="preserve">    (B_DMC_9 ISI have SSM data set to "Normal Operation") AND </w:t>
            </w:r>
          </w:p>
          <w:p w14:paraId="51CF7463" w14:textId="77777777" w:rsidR="00C63E25" w:rsidRPr="00350027" w:rsidRDefault="00C63E25" w:rsidP="00F33256">
            <w:pPr>
              <w:rPr>
                <w:rFonts w:asciiTheme="minorHAnsi" w:hAnsiTheme="minorHAnsi"/>
              </w:rPr>
            </w:pPr>
            <w:r w:rsidRPr="00350027">
              <w:rPr>
                <w:rFonts w:asciiTheme="minorHAnsi" w:hAnsiTheme="minorHAnsi"/>
              </w:rPr>
              <w:tab/>
              <w:t xml:space="preserve">    (B_DMC_9 ISI Airspeed &lt; 35kts))</w:t>
            </w:r>
          </w:p>
          <w:p w14:paraId="1EB0C9FE"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7F41C872" w14:textId="77777777" w:rsidR="00C63E25" w:rsidRPr="00350027" w:rsidRDefault="00C63E25" w:rsidP="00F33256">
            <w:pPr>
              <w:rPr>
                <w:rFonts w:asciiTheme="minorHAnsi" w:hAnsiTheme="minorHAnsi"/>
              </w:rPr>
            </w:pPr>
            <w:r w:rsidRPr="00350027">
              <w:rPr>
                <w:rFonts w:asciiTheme="minorHAnsi" w:hAnsiTheme="minorHAnsi"/>
              </w:rPr>
              <w:tab/>
              <w:t xml:space="preserve">          B_DMC_9 ISI Monitor Status = FALSE</w:t>
            </w:r>
          </w:p>
          <w:p w14:paraId="19B3BFF1"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1FD74437" w14:textId="77777777" w:rsidR="00C63E25" w:rsidRPr="00350027" w:rsidRDefault="00C63E25" w:rsidP="00F33256">
            <w:pPr>
              <w:rPr>
                <w:rFonts w:asciiTheme="minorHAnsi" w:hAnsiTheme="minorHAnsi"/>
              </w:rPr>
            </w:pPr>
            <w:r w:rsidRPr="00350027">
              <w:rPr>
                <w:rFonts w:asciiTheme="minorHAnsi" w:hAnsiTheme="minorHAnsi"/>
              </w:rPr>
              <w:tab/>
              <w:t xml:space="preserve">          No action (B_DMC_9 ISI Monitor Status remains unchanged)</w:t>
            </w:r>
          </w:p>
          <w:p w14:paraId="2060A648"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36D7E9C1" w14:textId="77777777" w:rsidR="00C63E25" w:rsidRPr="00350027" w:rsidRDefault="00C63E25" w:rsidP="00F33256">
            <w:pPr>
              <w:rPr>
                <w:rFonts w:asciiTheme="minorHAnsi" w:hAnsiTheme="minorHAnsi"/>
              </w:rPr>
            </w:pPr>
            <w:r w:rsidRPr="00350027">
              <w:rPr>
                <w:rFonts w:asciiTheme="minorHAnsi" w:hAnsiTheme="minorHAnsi"/>
              </w:rPr>
              <w:tab/>
              <w:t>ENDIF</w:t>
            </w:r>
          </w:p>
          <w:p w14:paraId="142F638A" w14:textId="77777777" w:rsidR="00C63E25" w:rsidRPr="00350027" w:rsidRDefault="00C63E25" w:rsidP="00F33256">
            <w:pPr>
              <w:rPr>
                <w:rFonts w:asciiTheme="minorHAnsi" w:hAnsiTheme="minorHAnsi"/>
              </w:rPr>
            </w:pPr>
          </w:p>
          <w:p w14:paraId="790A511D" w14:textId="77777777" w:rsidR="00C63E25" w:rsidRPr="00350027" w:rsidRDefault="00C63E25" w:rsidP="00F33256">
            <w:pPr>
              <w:rPr>
                <w:rFonts w:asciiTheme="minorHAnsi" w:hAnsiTheme="minorHAnsi"/>
              </w:rPr>
            </w:pPr>
            <w:r w:rsidRPr="00350027">
              <w:rPr>
                <w:rFonts w:asciiTheme="minorHAnsi" w:hAnsiTheme="minorHAnsi"/>
              </w:rPr>
              <w:t>Where B_DMC_9 ISI ARINC Message is defined in MRJ_SCU_STC_SRS_849</w:t>
            </w:r>
          </w:p>
          <w:p w14:paraId="1BD6B747" w14:textId="77777777" w:rsidR="00C63E25" w:rsidRPr="00350027" w:rsidRDefault="00C63E25" w:rsidP="00F33256">
            <w:pPr>
              <w:rPr>
                <w:rFonts w:asciiTheme="minorHAnsi" w:hAnsiTheme="minorHAnsi"/>
              </w:rPr>
            </w:pPr>
          </w:p>
          <w:p w14:paraId="1741EE72"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5765421C" w14:textId="77777777" w:rsidR="00C63E25" w:rsidRPr="00350027" w:rsidRDefault="00C63E25" w:rsidP="00F33256">
            <w:pPr>
              <w:rPr>
                <w:rFonts w:asciiTheme="minorHAnsi" w:hAnsiTheme="minorHAnsi"/>
                <w:i/>
                <w:iCs/>
              </w:rPr>
            </w:pPr>
          </w:p>
        </w:tc>
      </w:tr>
      <w:tr w:rsidR="00C63E25" w:rsidRPr="00350027" w14:paraId="01CE8FB6" w14:textId="77777777" w:rsidTr="00F33256">
        <w:tc>
          <w:tcPr>
            <w:tcW w:w="1559" w:type="dxa"/>
          </w:tcPr>
          <w:p w14:paraId="19B10B31" w14:textId="77777777" w:rsidR="00C63E25" w:rsidRPr="00350027" w:rsidRDefault="00C63E25" w:rsidP="00F33256">
            <w:pPr>
              <w:rPr>
                <w:rFonts w:asciiTheme="minorHAnsi" w:hAnsiTheme="minorHAnsi"/>
                <w:i/>
                <w:iCs/>
              </w:rPr>
            </w:pPr>
          </w:p>
        </w:tc>
        <w:tc>
          <w:tcPr>
            <w:tcW w:w="9320" w:type="dxa"/>
          </w:tcPr>
          <w:p w14:paraId="38070EC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548D4E1" w14:textId="77777777" w:rsidTr="00F33256">
        <w:tc>
          <w:tcPr>
            <w:tcW w:w="1559" w:type="dxa"/>
          </w:tcPr>
          <w:p w14:paraId="6C6BDB0F" w14:textId="77777777" w:rsidR="00C63E25" w:rsidRPr="00350027" w:rsidRDefault="00C63E25" w:rsidP="00F33256">
            <w:pPr>
              <w:rPr>
                <w:rFonts w:asciiTheme="minorHAnsi" w:hAnsiTheme="minorHAnsi"/>
                <w:i/>
                <w:iCs/>
              </w:rPr>
            </w:pPr>
          </w:p>
        </w:tc>
        <w:tc>
          <w:tcPr>
            <w:tcW w:w="9320" w:type="dxa"/>
          </w:tcPr>
          <w:p w14:paraId="00BFB32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264C048" w14:textId="77777777" w:rsidTr="00F33256">
        <w:tc>
          <w:tcPr>
            <w:tcW w:w="1559" w:type="dxa"/>
          </w:tcPr>
          <w:p w14:paraId="661BA34A" w14:textId="77777777" w:rsidR="00C63E25" w:rsidRPr="00350027" w:rsidRDefault="00C63E25" w:rsidP="00F33256">
            <w:pPr>
              <w:rPr>
                <w:rFonts w:asciiTheme="minorHAnsi" w:hAnsiTheme="minorHAnsi"/>
                <w:i/>
                <w:iCs/>
              </w:rPr>
            </w:pPr>
          </w:p>
        </w:tc>
        <w:tc>
          <w:tcPr>
            <w:tcW w:w="9320" w:type="dxa"/>
          </w:tcPr>
          <w:p w14:paraId="4D54343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E3165DE" w14:textId="77777777" w:rsidR="00C63E25" w:rsidRPr="00350027" w:rsidRDefault="00C63E25" w:rsidP="00C63E25">
      <w:pPr>
        <w:rPr>
          <w:rFonts w:asciiTheme="minorHAnsi" w:hAnsiTheme="minorHAnsi"/>
        </w:rPr>
      </w:pPr>
    </w:p>
    <w:p w14:paraId="281DDC1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ED354BE" w14:textId="77777777" w:rsidTr="00F33256">
        <w:tc>
          <w:tcPr>
            <w:tcW w:w="1559" w:type="dxa"/>
          </w:tcPr>
          <w:p w14:paraId="1C90AA5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MRJ_SCU_STC_SRS_945</w:t>
            </w:r>
          </w:p>
        </w:tc>
        <w:tc>
          <w:tcPr>
            <w:tcW w:w="9320" w:type="dxa"/>
          </w:tcPr>
          <w:p w14:paraId="74E43CA6"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ISI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72F7931B" w14:textId="77777777" w:rsidR="00C63E25" w:rsidRPr="00350027" w:rsidRDefault="00C63E25" w:rsidP="00F33256">
            <w:pPr>
              <w:rPr>
                <w:rFonts w:asciiTheme="minorHAnsi" w:hAnsiTheme="minorHAnsi"/>
                <w:i/>
                <w:iCs/>
              </w:rPr>
            </w:pPr>
          </w:p>
        </w:tc>
      </w:tr>
      <w:tr w:rsidR="00C63E25" w:rsidRPr="00350027" w14:paraId="4B79AAA2" w14:textId="77777777" w:rsidTr="00F33256">
        <w:tc>
          <w:tcPr>
            <w:tcW w:w="1559" w:type="dxa"/>
          </w:tcPr>
          <w:p w14:paraId="2C66C016" w14:textId="77777777" w:rsidR="00C63E25" w:rsidRPr="00350027" w:rsidRDefault="00C63E25" w:rsidP="00F33256">
            <w:pPr>
              <w:rPr>
                <w:rFonts w:asciiTheme="minorHAnsi" w:hAnsiTheme="minorHAnsi"/>
                <w:i/>
                <w:iCs/>
              </w:rPr>
            </w:pPr>
          </w:p>
        </w:tc>
        <w:tc>
          <w:tcPr>
            <w:tcW w:w="9320" w:type="dxa"/>
          </w:tcPr>
          <w:p w14:paraId="7CE3D54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A6821F0" w14:textId="77777777" w:rsidTr="00F33256">
        <w:tc>
          <w:tcPr>
            <w:tcW w:w="1559" w:type="dxa"/>
          </w:tcPr>
          <w:p w14:paraId="1593D85A" w14:textId="77777777" w:rsidR="00C63E25" w:rsidRPr="00350027" w:rsidRDefault="00C63E25" w:rsidP="00F33256">
            <w:pPr>
              <w:rPr>
                <w:rFonts w:asciiTheme="minorHAnsi" w:hAnsiTheme="minorHAnsi"/>
                <w:i/>
                <w:iCs/>
              </w:rPr>
            </w:pPr>
          </w:p>
        </w:tc>
        <w:tc>
          <w:tcPr>
            <w:tcW w:w="9320" w:type="dxa"/>
          </w:tcPr>
          <w:p w14:paraId="63DFC3D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FECBDC7" w14:textId="77777777" w:rsidTr="00F33256">
        <w:tc>
          <w:tcPr>
            <w:tcW w:w="1559" w:type="dxa"/>
          </w:tcPr>
          <w:p w14:paraId="27EAB514" w14:textId="77777777" w:rsidR="00C63E25" w:rsidRPr="00350027" w:rsidRDefault="00C63E25" w:rsidP="00F33256">
            <w:pPr>
              <w:rPr>
                <w:rFonts w:asciiTheme="minorHAnsi" w:hAnsiTheme="minorHAnsi"/>
                <w:i/>
                <w:iCs/>
              </w:rPr>
            </w:pPr>
          </w:p>
        </w:tc>
        <w:tc>
          <w:tcPr>
            <w:tcW w:w="9320" w:type="dxa"/>
          </w:tcPr>
          <w:p w14:paraId="72317F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8396637" w14:textId="77777777" w:rsidR="00C63E25" w:rsidRPr="00350027" w:rsidRDefault="00C63E25" w:rsidP="00C63E25">
      <w:pPr>
        <w:rPr>
          <w:rFonts w:asciiTheme="minorHAnsi" w:hAnsiTheme="minorHAnsi"/>
        </w:rPr>
      </w:pPr>
    </w:p>
    <w:p w14:paraId="7D132D9C"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63C9AD82"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4B124D89"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18355D89"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5251FF4D" w14:textId="77777777" w:rsidR="00C63E25" w:rsidRPr="00350027" w:rsidRDefault="00C63E25" w:rsidP="00C63E25">
      <w:pPr>
        <w:pStyle w:val="Heading4"/>
        <w:rPr>
          <w:rFonts w:asciiTheme="minorHAnsi" w:hAnsiTheme="minorHAnsi"/>
        </w:rPr>
      </w:pPr>
      <w:r w:rsidRPr="00350027">
        <w:rPr>
          <w:rFonts w:asciiTheme="minorHAnsi" w:hAnsiTheme="minorHAnsi"/>
        </w:rPr>
        <w:t>A_DMC_9 LADC and A_DMC_9 RADC Reasonableness Check Monitor</w:t>
      </w:r>
    </w:p>
    <w:p w14:paraId="2EBBFF1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D853E02" w14:textId="77777777" w:rsidTr="00F33256">
        <w:tc>
          <w:tcPr>
            <w:tcW w:w="1559" w:type="dxa"/>
          </w:tcPr>
          <w:p w14:paraId="7D36188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MRJ_SCU_STC_SRS_1067</w:t>
            </w:r>
          </w:p>
        </w:tc>
        <w:tc>
          <w:tcPr>
            <w:tcW w:w="9320" w:type="dxa"/>
          </w:tcPr>
          <w:p w14:paraId="1F58DB73" w14:textId="77777777" w:rsidR="00C63E25" w:rsidRPr="00350027" w:rsidRDefault="00C63E25" w:rsidP="00F33256">
            <w:pPr>
              <w:rPr>
                <w:rFonts w:asciiTheme="minorHAnsi" w:hAnsiTheme="minorHAnsi"/>
              </w:rPr>
            </w:pPr>
            <w:r w:rsidRPr="00350027">
              <w:rPr>
                <w:rFonts w:asciiTheme="minorHAnsi" w:hAnsiTheme="minorHAnsi"/>
              </w:rPr>
              <w:t xml:space="preserve">If both A_DMC_9 LADC Monitor Status and A_DMC_9 RADC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A_DMC_9 LADC and A_DMC_9 RADC Reasonableness Check Monitor Status</w:t>
            </w:r>
            <w:r w:rsidRPr="00350027">
              <w:rPr>
                <w:rFonts w:asciiTheme="minorHAnsi" w:hAnsiTheme="minorHAnsi"/>
              </w:rPr>
              <w:t xml:space="preserve"> to TRUE if </w:t>
            </w:r>
          </w:p>
          <w:p w14:paraId="2EE798EE"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A_DMC_9 LADC Airspeed and A_DMC_9 RADC Airspeed differs by more than the AirspeedTolerance defined by the following logic below for at least 420ms; otherwise leave </w:t>
            </w:r>
            <w:r w:rsidRPr="00350027">
              <w:rPr>
                <w:rFonts w:asciiTheme="minorHAnsi" w:hAnsiTheme="minorHAnsi"/>
                <w:i/>
                <w:iCs/>
              </w:rPr>
              <w:t>A_DMC_9 LADC and A_DMC_9 RADC Reasonableness Check Monitor Status</w:t>
            </w:r>
            <w:r w:rsidRPr="00350027">
              <w:rPr>
                <w:rFonts w:asciiTheme="minorHAnsi" w:hAnsiTheme="minorHAnsi"/>
              </w:rPr>
              <w:t xml:space="preserve"> unchanged from an initial value of FALSE.</w:t>
            </w:r>
          </w:p>
          <w:p w14:paraId="05E2A740"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6336EBFC" w14:textId="77777777" w:rsidR="00C63E25" w:rsidRPr="00350027" w:rsidRDefault="00C63E25" w:rsidP="00F33256">
            <w:pPr>
              <w:rPr>
                <w:rFonts w:asciiTheme="minorHAnsi" w:hAnsiTheme="minorHAnsi"/>
              </w:rPr>
            </w:pPr>
          </w:p>
          <w:p w14:paraId="4D08030E" w14:textId="77777777" w:rsidR="00C63E25" w:rsidRPr="00350027" w:rsidRDefault="00C63E25" w:rsidP="00F33256">
            <w:pPr>
              <w:rPr>
                <w:rFonts w:asciiTheme="minorHAnsi" w:hAnsiTheme="minorHAnsi"/>
              </w:rPr>
            </w:pPr>
            <w:r w:rsidRPr="00350027">
              <w:rPr>
                <w:rFonts w:asciiTheme="minorHAnsi" w:hAnsiTheme="minorHAnsi"/>
              </w:rPr>
              <w:t xml:space="preserve">            IF ((A_DMC_9 LADC Airspeed + A_DMC_9 RADC Airspeed) / 2 &lt; 35kts)</w:t>
            </w:r>
          </w:p>
          <w:p w14:paraId="476A0820"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THEN</w:t>
            </w:r>
          </w:p>
          <w:p w14:paraId="49C69DDF"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63A36394"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0E30105E"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64F09354"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C50EBA8" w14:textId="77777777" w:rsidR="00C63E25" w:rsidRPr="00350027" w:rsidRDefault="00C63E25" w:rsidP="00F33256">
            <w:pPr>
              <w:rPr>
                <w:rFonts w:asciiTheme="minorHAnsi" w:hAnsiTheme="minorHAnsi"/>
              </w:rPr>
            </w:pPr>
          </w:p>
          <w:p w14:paraId="476D8CAF"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A_DMC_9 LADC Monitor Status is defined in MRJ_SCU_STC_SRS_811</w:t>
            </w:r>
          </w:p>
          <w:p w14:paraId="50BAEAC4" w14:textId="77777777" w:rsidR="00C63E25" w:rsidRPr="00350027" w:rsidRDefault="00C63E25" w:rsidP="00F33256">
            <w:pPr>
              <w:rPr>
                <w:rFonts w:asciiTheme="minorHAnsi" w:hAnsiTheme="minorHAnsi"/>
              </w:rPr>
            </w:pPr>
            <w:r w:rsidRPr="00350027">
              <w:rPr>
                <w:rFonts w:asciiTheme="minorHAnsi" w:hAnsiTheme="minorHAnsi"/>
              </w:rPr>
              <w:tab/>
              <w:t>A_DMC_9 RADC Monitor Status is defined in MRJ_SCU_STC_SRS_1051</w:t>
            </w:r>
          </w:p>
          <w:p w14:paraId="2DCD4F33" w14:textId="77777777" w:rsidR="00C63E25" w:rsidRPr="00350027" w:rsidRDefault="00C63E25" w:rsidP="00F33256">
            <w:pPr>
              <w:rPr>
                <w:rFonts w:asciiTheme="minorHAnsi" w:hAnsiTheme="minorHAnsi"/>
              </w:rPr>
            </w:pPr>
            <w:r w:rsidRPr="00350027">
              <w:rPr>
                <w:rFonts w:asciiTheme="minorHAnsi" w:hAnsiTheme="minorHAnsi"/>
              </w:rPr>
              <w:tab/>
              <w:t>A_DMC_9 LADC Airspeed is defined in MRJ_SCU_STC_SRS_135</w:t>
            </w:r>
          </w:p>
          <w:p w14:paraId="386423E1"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A_DMC_9 RADC Airspeed is defined in MRJ_SCU_STC_SRS_1087</w:t>
            </w:r>
          </w:p>
          <w:p w14:paraId="74C14C19"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3691415C" w14:textId="77777777" w:rsidR="00C63E25" w:rsidRPr="00350027" w:rsidRDefault="00C63E25" w:rsidP="00F33256">
            <w:pPr>
              <w:rPr>
                <w:rFonts w:asciiTheme="minorHAnsi" w:hAnsiTheme="minorHAnsi"/>
                <w:i/>
                <w:iCs/>
              </w:rPr>
            </w:pPr>
          </w:p>
        </w:tc>
      </w:tr>
      <w:tr w:rsidR="00C63E25" w:rsidRPr="00350027" w14:paraId="1C436EE7" w14:textId="77777777" w:rsidTr="00F33256">
        <w:tc>
          <w:tcPr>
            <w:tcW w:w="1559" w:type="dxa"/>
          </w:tcPr>
          <w:p w14:paraId="7BA8DFE3" w14:textId="77777777" w:rsidR="00C63E25" w:rsidRPr="00350027" w:rsidRDefault="00C63E25" w:rsidP="00F33256">
            <w:pPr>
              <w:rPr>
                <w:rFonts w:asciiTheme="minorHAnsi" w:hAnsiTheme="minorHAnsi"/>
                <w:i/>
                <w:iCs/>
              </w:rPr>
            </w:pPr>
          </w:p>
        </w:tc>
        <w:tc>
          <w:tcPr>
            <w:tcW w:w="9320" w:type="dxa"/>
          </w:tcPr>
          <w:p w14:paraId="18A20FC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FB98A5C" w14:textId="77777777" w:rsidTr="00F33256">
        <w:tc>
          <w:tcPr>
            <w:tcW w:w="1559" w:type="dxa"/>
          </w:tcPr>
          <w:p w14:paraId="62025D32" w14:textId="77777777" w:rsidR="00C63E25" w:rsidRPr="00350027" w:rsidRDefault="00C63E25" w:rsidP="00F33256">
            <w:pPr>
              <w:rPr>
                <w:rFonts w:asciiTheme="minorHAnsi" w:hAnsiTheme="minorHAnsi"/>
                <w:i/>
                <w:iCs/>
              </w:rPr>
            </w:pPr>
          </w:p>
        </w:tc>
        <w:tc>
          <w:tcPr>
            <w:tcW w:w="9320" w:type="dxa"/>
          </w:tcPr>
          <w:p w14:paraId="0FBE39B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3DCA4749" w14:textId="77777777" w:rsidTr="00F33256">
        <w:tc>
          <w:tcPr>
            <w:tcW w:w="1559" w:type="dxa"/>
          </w:tcPr>
          <w:p w14:paraId="5BFDB394" w14:textId="77777777" w:rsidR="00C63E25" w:rsidRPr="00350027" w:rsidRDefault="00C63E25" w:rsidP="00F33256">
            <w:pPr>
              <w:rPr>
                <w:rFonts w:asciiTheme="minorHAnsi" w:hAnsiTheme="minorHAnsi"/>
                <w:i/>
                <w:iCs/>
              </w:rPr>
            </w:pPr>
          </w:p>
        </w:tc>
        <w:tc>
          <w:tcPr>
            <w:tcW w:w="9320" w:type="dxa"/>
          </w:tcPr>
          <w:p w14:paraId="2EDF0B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41D7E0F" w14:textId="77777777" w:rsidR="00C63E25" w:rsidRPr="00350027" w:rsidRDefault="00C63E25" w:rsidP="00C63E25">
      <w:pPr>
        <w:rPr>
          <w:rFonts w:asciiTheme="minorHAnsi" w:hAnsiTheme="minorHAnsi"/>
        </w:rPr>
      </w:pPr>
    </w:p>
    <w:p w14:paraId="4A79C45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2BB8347" w14:textId="77777777" w:rsidTr="00F33256">
        <w:tc>
          <w:tcPr>
            <w:tcW w:w="1559" w:type="dxa"/>
          </w:tcPr>
          <w:p w14:paraId="3C6D1A1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MRJ_SCU_STC_SRS_1068</w:t>
            </w:r>
          </w:p>
        </w:tc>
        <w:tc>
          <w:tcPr>
            <w:tcW w:w="9320" w:type="dxa"/>
          </w:tcPr>
          <w:p w14:paraId="408F9756"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LADC and A_DMC_9 RADC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5FAD9F0C" w14:textId="77777777" w:rsidR="00C63E25" w:rsidRPr="00350027" w:rsidRDefault="00C63E25" w:rsidP="00F33256">
            <w:pPr>
              <w:rPr>
                <w:rFonts w:asciiTheme="minorHAnsi" w:hAnsiTheme="minorHAnsi"/>
                <w:i/>
                <w:iCs/>
              </w:rPr>
            </w:pPr>
          </w:p>
        </w:tc>
      </w:tr>
      <w:tr w:rsidR="00C63E25" w:rsidRPr="00350027" w14:paraId="02CC282A" w14:textId="77777777" w:rsidTr="00F33256">
        <w:tc>
          <w:tcPr>
            <w:tcW w:w="1559" w:type="dxa"/>
          </w:tcPr>
          <w:p w14:paraId="0EA7EE32" w14:textId="77777777" w:rsidR="00C63E25" w:rsidRPr="00350027" w:rsidRDefault="00C63E25" w:rsidP="00F33256">
            <w:pPr>
              <w:rPr>
                <w:rFonts w:asciiTheme="minorHAnsi" w:hAnsiTheme="minorHAnsi"/>
                <w:i/>
                <w:iCs/>
              </w:rPr>
            </w:pPr>
          </w:p>
        </w:tc>
        <w:tc>
          <w:tcPr>
            <w:tcW w:w="9320" w:type="dxa"/>
          </w:tcPr>
          <w:p w14:paraId="5B69BED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14E0B0D" w14:textId="77777777" w:rsidTr="00F33256">
        <w:tc>
          <w:tcPr>
            <w:tcW w:w="1559" w:type="dxa"/>
          </w:tcPr>
          <w:p w14:paraId="6D2D7ABE" w14:textId="77777777" w:rsidR="00C63E25" w:rsidRPr="00350027" w:rsidRDefault="00C63E25" w:rsidP="00F33256">
            <w:pPr>
              <w:rPr>
                <w:rFonts w:asciiTheme="minorHAnsi" w:hAnsiTheme="minorHAnsi"/>
                <w:i/>
                <w:iCs/>
              </w:rPr>
            </w:pPr>
          </w:p>
        </w:tc>
        <w:tc>
          <w:tcPr>
            <w:tcW w:w="9320" w:type="dxa"/>
          </w:tcPr>
          <w:p w14:paraId="04CAC0A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7226E79" w14:textId="77777777" w:rsidTr="00F33256">
        <w:tc>
          <w:tcPr>
            <w:tcW w:w="1559" w:type="dxa"/>
          </w:tcPr>
          <w:p w14:paraId="5A0AF4FF" w14:textId="77777777" w:rsidR="00C63E25" w:rsidRPr="00350027" w:rsidRDefault="00C63E25" w:rsidP="00F33256">
            <w:pPr>
              <w:rPr>
                <w:rFonts w:asciiTheme="minorHAnsi" w:hAnsiTheme="minorHAnsi"/>
                <w:i/>
                <w:iCs/>
              </w:rPr>
            </w:pPr>
          </w:p>
        </w:tc>
        <w:tc>
          <w:tcPr>
            <w:tcW w:w="9320" w:type="dxa"/>
          </w:tcPr>
          <w:p w14:paraId="7165BD7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EF4F5B2" w14:textId="77777777" w:rsidR="00C63E25" w:rsidRPr="00350027" w:rsidRDefault="00C63E25" w:rsidP="00C63E25">
      <w:pPr>
        <w:rPr>
          <w:rFonts w:asciiTheme="minorHAnsi" w:hAnsiTheme="minorHAnsi"/>
        </w:rPr>
      </w:pPr>
    </w:p>
    <w:p w14:paraId="06826A0F" w14:textId="77777777" w:rsidR="00C63E25" w:rsidRPr="00350027" w:rsidRDefault="00C63E25" w:rsidP="00C63E25">
      <w:pPr>
        <w:pStyle w:val="Heading4"/>
        <w:rPr>
          <w:rFonts w:asciiTheme="minorHAnsi" w:hAnsiTheme="minorHAnsi"/>
        </w:rPr>
      </w:pPr>
      <w:r w:rsidRPr="00350027">
        <w:rPr>
          <w:rFonts w:asciiTheme="minorHAnsi" w:hAnsiTheme="minorHAnsi"/>
        </w:rPr>
        <w:t>B_DMC_9 LADC and B_DMC_9 RADC Reasonableness Check Monitor</w:t>
      </w:r>
    </w:p>
    <w:p w14:paraId="542B845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164481D" w14:textId="77777777" w:rsidTr="00F33256">
        <w:tc>
          <w:tcPr>
            <w:tcW w:w="1559" w:type="dxa"/>
          </w:tcPr>
          <w:p w14:paraId="24819F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MRJ_SCU_STC_SRS_1070</w:t>
            </w:r>
          </w:p>
        </w:tc>
        <w:tc>
          <w:tcPr>
            <w:tcW w:w="9320" w:type="dxa"/>
          </w:tcPr>
          <w:p w14:paraId="1BC2896F" w14:textId="77777777" w:rsidR="00C63E25" w:rsidRPr="00350027" w:rsidRDefault="00C63E25" w:rsidP="00F33256">
            <w:pPr>
              <w:rPr>
                <w:rFonts w:asciiTheme="minorHAnsi" w:hAnsiTheme="minorHAnsi"/>
              </w:rPr>
            </w:pPr>
            <w:r w:rsidRPr="00350027">
              <w:rPr>
                <w:rFonts w:asciiTheme="minorHAnsi" w:hAnsiTheme="minorHAnsi"/>
              </w:rPr>
              <w:t xml:space="preserve">If both B_DMC_9 LADC Monitor Status and B_DMC_9 RADC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B_DMC_9 LADC and B_DMC_9 RADC Reasonableness Check Monitor Status</w:t>
            </w:r>
            <w:r w:rsidRPr="00350027">
              <w:rPr>
                <w:rFonts w:asciiTheme="minorHAnsi" w:hAnsiTheme="minorHAnsi"/>
              </w:rPr>
              <w:t xml:space="preserve"> to TRUE if </w:t>
            </w:r>
          </w:p>
          <w:p w14:paraId="111F3601"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B_DMC_9 LADC Airspeed and B_DMC_9 RADC Airspeed differs by more than the AirspeedTolerance defined by the following logic below for at least 420ms; otherwise leave </w:t>
            </w:r>
            <w:r w:rsidRPr="00350027">
              <w:rPr>
                <w:rFonts w:asciiTheme="minorHAnsi" w:hAnsiTheme="minorHAnsi"/>
                <w:i/>
                <w:iCs/>
              </w:rPr>
              <w:t>B_DMC_9 LADC and B_DMC_9 RADC Reasonableness Check Monitor Status</w:t>
            </w:r>
            <w:r w:rsidRPr="00350027">
              <w:rPr>
                <w:rFonts w:asciiTheme="minorHAnsi" w:hAnsiTheme="minorHAnsi"/>
              </w:rPr>
              <w:t xml:space="preserve"> unchanged from an initial value of FALSE.</w:t>
            </w:r>
          </w:p>
          <w:p w14:paraId="75676D32" w14:textId="77777777" w:rsidR="00C63E25" w:rsidRPr="00350027" w:rsidRDefault="00C63E25" w:rsidP="00F33256">
            <w:pPr>
              <w:rPr>
                <w:rFonts w:asciiTheme="minorHAnsi" w:hAnsiTheme="minorHAnsi"/>
              </w:rPr>
            </w:pPr>
          </w:p>
          <w:p w14:paraId="1BD51725"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58E5A335" w14:textId="77777777" w:rsidR="00C63E25" w:rsidRPr="00350027" w:rsidRDefault="00C63E25" w:rsidP="00F33256">
            <w:pPr>
              <w:rPr>
                <w:rFonts w:asciiTheme="minorHAnsi" w:hAnsiTheme="minorHAnsi"/>
              </w:rPr>
            </w:pPr>
            <w:r w:rsidRPr="00350027">
              <w:rPr>
                <w:rFonts w:asciiTheme="minorHAnsi" w:hAnsiTheme="minorHAnsi"/>
              </w:rPr>
              <w:t xml:space="preserve">            IF ((B_DMC_9 LADC Airspeed + B_DMC_9 RADC Airspeed) / 2 &lt; 35kts)</w:t>
            </w:r>
          </w:p>
          <w:p w14:paraId="7CB30E01"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7C2D2FD3"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6C90AE68"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057FB642"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0F7FB9CD"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3207AD50" w14:textId="77777777" w:rsidR="00C63E25" w:rsidRPr="00350027" w:rsidRDefault="00C63E25" w:rsidP="00F33256">
            <w:pPr>
              <w:rPr>
                <w:rFonts w:asciiTheme="minorHAnsi" w:hAnsiTheme="minorHAnsi"/>
              </w:rPr>
            </w:pPr>
          </w:p>
          <w:p w14:paraId="6B90A69C"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B_DMC_9 LADC Monitor Status is defined in MRJ_SCU_STC_SRS_1054</w:t>
            </w:r>
          </w:p>
          <w:p w14:paraId="275492A1" w14:textId="77777777" w:rsidR="00C63E25" w:rsidRPr="00350027" w:rsidRDefault="00C63E25" w:rsidP="00F33256">
            <w:pPr>
              <w:rPr>
                <w:rFonts w:asciiTheme="minorHAnsi" w:hAnsiTheme="minorHAnsi"/>
              </w:rPr>
            </w:pPr>
            <w:r w:rsidRPr="00350027">
              <w:rPr>
                <w:rFonts w:asciiTheme="minorHAnsi" w:hAnsiTheme="minorHAnsi"/>
              </w:rPr>
              <w:tab/>
              <w:t>B_DMC_9 RADC Monitor Status is defined in MRJ_SCU_STC_SRS_816</w:t>
            </w:r>
          </w:p>
          <w:p w14:paraId="7289E9F3" w14:textId="77777777" w:rsidR="00C63E25" w:rsidRPr="00350027" w:rsidRDefault="00C63E25" w:rsidP="00F33256">
            <w:pPr>
              <w:rPr>
                <w:rFonts w:asciiTheme="minorHAnsi" w:hAnsiTheme="minorHAnsi"/>
              </w:rPr>
            </w:pPr>
            <w:r w:rsidRPr="00350027">
              <w:rPr>
                <w:rFonts w:asciiTheme="minorHAnsi" w:hAnsiTheme="minorHAnsi"/>
              </w:rPr>
              <w:tab/>
              <w:t>B_DMC_9 LADC Airspeed is defined in MRJ_SCU_STC_SRS_1088</w:t>
            </w:r>
          </w:p>
          <w:p w14:paraId="2FE109B6"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B_DMC_9 RADC Airspeed is defined in MRJ_SCU_STC_SRS_144</w:t>
            </w:r>
          </w:p>
          <w:p w14:paraId="673E5D76" w14:textId="77777777" w:rsidR="00C63E25" w:rsidRPr="00350027" w:rsidRDefault="00C63E25" w:rsidP="00F33256">
            <w:pPr>
              <w:rPr>
                <w:rFonts w:asciiTheme="minorHAnsi" w:hAnsiTheme="minorHAnsi"/>
              </w:rPr>
            </w:pPr>
          </w:p>
          <w:p w14:paraId="5E94699B"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7EA4552B" w14:textId="77777777" w:rsidR="00C63E25" w:rsidRPr="00350027" w:rsidRDefault="00C63E25" w:rsidP="00F33256">
            <w:pPr>
              <w:rPr>
                <w:rFonts w:asciiTheme="minorHAnsi" w:hAnsiTheme="minorHAnsi"/>
                <w:i/>
                <w:iCs/>
              </w:rPr>
            </w:pPr>
          </w:p>
        </w:tc>
      </w:tr>
      <w:tr w:rsidR="00C63E25" w:rsidRPr="00350027" w14:paraId="0E1FF045" w14:textId="77777777" w:rsidTr="00F33256">
        <w:tc>
          <w:tcPr>
            <w:tcW w:w="1559" w:type="dxa"/>
          </w:tcPr>
          <w:p w14:paraId="7F2F2CD0" w14:textId="77777777" w:rsidR="00C63E25" w:rsidRPr="00350027" w:rsidRDefault="00C63E25" w:rsidP="00F33256">
            <w:pPr>
              <w:rPr>
                <w:rFonts w:asciiTheme="minorHAnsi" w:hAnsiTheme="minorHAnsi"/>
                <w:i/>
                <w:iCs/>
              </w:rPr>
            </w:pPr>
          </w:p>
        </w:tc>
        <w:tc>
          <w:tcPr>
            <w:tcW w:w="9320" w:type="dxa"/>
          </w:tcPr>
          <w:p w14:paraId="4FD7352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8DA7811" w14:textId="77777777" w:rsidTr="00F33256">
        <w:tc>
          <w:tcPr>
            <w:tcW w:w="1559" w:type="dxa"/>
          </w:tcPr>
          <w:p w14:paraId="7A513046" w14:textId="77777777" w:rsidR="00C63E25" w:rsidRPr="00350027" w:rsidRDefault="00C63E25" w:rsidP="00F33256">
            <w:pPr>
              <w:rPr>
                <w:rFonts w:asciiTheme="minorHAnsi" w:hAnsiTheme="minorHAnsi"/>
                <w:i/>
                <w:iCs/>
              </w:rPr>
            </w:pPr>
          </w:p>
        </w:tc>
        <w:tc>
          <w:tcPr>
            <w:tcW w:w="9320" w:type="dxa"/>
          </w:tcPr>
          <w:p w14:paraId="17B5E9E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B99BDB6" w14:textId="77777777" w:rsidTr="00F33256">
        <w:tc>
          <w:tcPr>
            <w:tcW w:w="1559" w:type="dxa"/>
          </w:tcPr>
          <w:p w14:paraId="303CEC68" w14:textId="77777777" w:rsidR="00C63E25" w:rsidRPr="00350027" w:rsidRDefault="00C63E25" w:rsidP="00F33256">
            <w:pPr>
              <w:rPr>
                <w:rFonts w:asciiTheme="minorHAnsi" w:hAnsiTheme="minorHAnsi"/>
                <w:i/>
                <w:iCs/>
              </w:rPr>
            </w:pPr>
          </w:p>
        </w:tc>
        <w:tc>
          <w:tcPr>
            <w:tcW w:w="9320" w:type="dxa"/>
          </w:tcPr>
          <w:p w14:paraId="2C462F8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40FB206" w14:textId="77777777" w:rsidR="00C63E25" w:rsidRPr="00350027" w:rsidRDefault="00C63E25" w:rsidP="00C63E25">
      <w:pPr>
        <w:rPr>
          <w:rFonts w:asciiTheme="minorHAnsi" w:hAnsiTheme="minorHAnsi"/>
        </w:rPr>
      </w:pPr>
    </w:p>
    <w:p w14:paraId="192D984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8D6F274" w14:textId="77777777" w:rsidTr="00F33256">
        <w:tc>
          <w:tcPr>
            <w:tcW w:w="1559" w:type="dxa"/>
          </w:tcPr>
          <w:p w14:paraId="0536A3B3"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MRJ_SCU_STC_SRS_1071</w:t>
            </w:r>
          </w:p>
        </w:tc>
        <w:tc>
          <w:tcPr>
            <w:tcW w:w="9320" w:type="dxa"/>
          </w:tcPr>
          <w:p w14:paraId="1C32B25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LADC and B_DMC_9 RADC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5FF082CE" w14:textId="77777777" w:rsidR="00C63E25" w:rsidRPr="00350027" w:rsidRDefault="00C63E25" w:rsidP="00F33256">
            <w:pPr>
              <w:rPr>
                <w:rFonts w:asciiTheme="minorHAnsi" w:hAnsiTheme="minorHAnsi"/>
                <w:i/>
                <w:iCs/>
              </w:rPr>
            </w:pPr>
          </w:p>
        </w:tc>
      </w:tr>
      <w:tr w:rsidR="00C63E25" w:rsidRPr="00350027" w14:paraId="26A9305F" w14:textId="77777777" w:rsidTr="00F33256">
        <w:tc>
          <w:tcPr>
            <w:tcW w:w="1559" w:type="dxa"/>
          </w:tcPr>
          <w:p w14:paraId="592008E8" w14:textId="77777777" w:rsidR="00C63E25" w:rsidRPr="00350027" w:rsidRDefault="00C63E25" w:rsidP="00F33256">
            <w:pPr>
              <w:rPr>
                <w:rFonts w:asciiTheme="minorHAnsi" w:hAnsiTheme="minorHAnsi"/>
                <w:i/>
                <w:iCs/>
              </w:rPr>
            </w:pPr>
          </w:p>
        </w:tc>
        <w:tc>
          <w:tcPr>
            <w:tcW w:w="9320" w:type="dxa"/>
          </w:tcPr>
          <w:p w14:paraId="3D02920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CA00AAD" w14:textId="77777777" w:rsidTr="00F33256">
        <w:tc>
          <w:tcPr>
            <w:tcW w:w="1559" w:type="dxa"/>
          </w:tcPr>
          <w:p w14:paraId="43B182D4" w14:textId="77777777" w:rsidR="00C63E25" w:rsidRPr="00350027" w:rsidRDefault="00C63E25" w:rsidP="00F33256">
            <w:pPr>
              <w:rPr>
                <w:rFonts w:asciiTheme="minorHAnsi" w:hAnsiTheme="minorHAnsi"/>
                <w:i/>
                <w:iCs/>
              </w:rPr>
            </w:pPr>
          </w:p>
        </w:tc>
        <w:tc>
          <w:tcPr>
            <w:tcW w:w="9320" w:type="dxa"/>
          </w:tcPr>
          <w:p w14:paraId="0BF4E27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7C525B9" w14:textId="77777777" w:rsidTr="00F33256">
        <w:tc>
          <w:tcPr>
            <w:tcW w:w="1559" w:type="dxa"/>
          </w:tcPr>
          <w:p w14:paraId="32C671D4" w14:textId="77777777" w:rsidR="00C63E25" w:rsidRPr="00350027" w:rsidRDefault="00C63E25" w:rsidP="00F33256">
            <w:pPr>
              <w:rPr>
                <w:rFonts w:asciiTheme="minorHAnsi" w:hAnsiTheme="minorHAnsi"/>
                <w:i/>
                <w:iCs/>
              </w:rPr>
            </w:pPr>
          </w:p>
        </w:tc>
        <w:tc>
          <w:tcPr>
            <w:tcW w:w="9320" w:type="dxa"/>
          </w:tcPr>
          <w:p w14:paraId="0209A9D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144FFC6" w14:textId="77777777" w:rsidR="00C63E25" w:rsidRPr="00350027" w:rsidRDefault="00C63E25" w:rsidP="00C63E25">
      <w:pPr>
        <w:rPr>
          <w:rFonts w:asciiTheme="minorHAnsi" w:hAnsiTheme="minorHAnsi"/>
        </w:rPr>
      </w:pPr>
    </w:p>
    <w:p w14:paraId="7F155067" w14:textId="77777777" w:rsidR="00C63E25" w:rsidRPr="00350027" w:rsidRDefault="00C63E25" w:rsidP="00C63E25">
      <w:pPr>
        <w:pStyle w:val="Heading4"/>
        <w:rPr>
          <w:rFonts w:asciiTheme="minorHAnsi" w:hAnsiTheme="minorHAnsi"/>
        </w:rPr>
      </w:pPr>
      <w:r w:rsidRPr="00350027">
        <w:rPr>
          <w:rFonts w:asciiTheme="minorHAnsi" w:hAnsiTheme="minorHAnsi"/>
        </w:rPr>
        <w:t>B_DMC_9 LADC  and B_DMC_9 ISI Reasonableness Check Monitor</w:t>
      </w:r>
    </w:p>
    <w:p w14:paraId="6FBA7AD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2960302" w14:textId="77777777" w:rsidTr="00F33256">
        <w:tc>
          <w:tcPr>
            <w:tcW w:w="1559" w:type="dxa"/>
          </w:tcPr>
          <w:p w14:paraId="6006D0C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MRJ_SCU_STC_SRS_1073</w:t>
            </w:r>
          </w:p>
        </w:tc>
        <w:tc>
          <w:tcPr>
            <w:tcW w:w="9320" w:type="dxa"/>
          </w:tcPr>
          <w:p w14:paraId="00848AA9" w14:textId="77777777" w:rsidR="00C63E25" w:rsidRPr="00350027" w:rsidRDefault="00C63E25" w:rsidP="00F33256">
            <w:pPr>
              <w:rPr>
                <w:rFonts w:asciiTheme="minorHAnsi" w:hAnsiTheme="minorHAnsi"/>
              </w:rPr>
            </w:pPr>
            <w:r w:rsidRPr="00350027">
              <w:rPr>
                <w:rFonts w:asciiTheme="minorHAnsi" w:hAnsiTheme="minorHAnsi"/>
              </w:rPr>
              <w:t xml:space="preserve">If both B_DMC_9 LADC Monitor Status and B_DMC_9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B_DMC_9 LADC and B_DMC_9 ISI Reasonableness Check Monitor Status</w:t>
            </w:r>
            <w:r w:rsidRPr="00350027">
              <w:rPr>
                <w:rFonts w:asciiTheme="minorHAnsi" w:hAnsiTheme="minorHAnsi"/>
              </w:rPr>
              <w:t xml:space="preserve"> to TRUE if </w:t>
            </w:r>
          </w:p>
          <w:p w14:paraId="77C82E7D"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B_DMC_9 LADC Airspeed and B_DMC_9 ISI Airspeed differs by more than the AirspeedTolerance defined by the following logic below for at least 420ms; otherwise leave </w:t>
            </w:r>
            <w:r w:rsidRPr="00350027">
              <w:rPr>
                <w:rFonts w:asciiTheme="minorHAnsi" w:hAnsiTheme="minorHAnsi"/>
                <w:i/>
                <w:iCs/>
              </w:rPr>
              <w:t>B_DMC_9 LADC and B_DMC_9 ISI Reasonableness Check Monitor Status</w:t>
            </w:r>
            <w:r w:rsidRPr="00350027">
              <w:rPr>
                <w:rFonts w:asciiTheme="minorHAnsi" w:hAnsiTheme="minorHAnsi"/>
              </w:rPr>
              <w:t xml:space="preserve"> unchanged from an initial value of FALSE.</w:t>
            </w:r>
          </w:p>
          <w:p w14:paraId="55AC5AFC" w14:textId="77777777" w:rsidR="00C63E25" w:rsidRPr="00350027" w:rsidRDefault="00C63E25" w:rsidP="00F33256">
            <w:pPr>
              <w:rPr>
                <w:rFonts w:asciiTheme="minorHAnsi" w:hAnsiTheme="minorHAnsi"/>
              </w:rPr>
            </w:pPr>
          </w:p>
          <w:p w14:paraId="502B5860"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29EA4B1F" w14:textId="77777777" w:rsidR="00C63E25" w:rsidRPr="00350027" w:rsidRDefault="00C63E25" w:rsidP="00F33256">
            <w:pPr>
              <w:rPr>
                <w:rFonts w:asciiTheme="minorHAnsi" w:hAnsiTheme="minorHAnsi"/>
              </w:rPr>
            </w:pPr>
            <w:r w:rsidRPr="00350027">
              <w:rPr>
                <w:rFonts w:asciiTheme="minorHAnsi" w:hAnsiTheme="minorHAnsi"/>
              </w:rPr>
              <w:t xml:space="preserve">            IF ((B_DMC_9 LADC Airspeed + B_DMC_9 ISI Airspeed) / 2 &lt; 35kts)</w:t>
            </w:r>
          </w:p>
          <w:p w14:paraId="1C509B7D"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5B69B8DD"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01E5E7CE"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6BFA846D"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04B74B74"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06D6634E" w14:textId="77777777" w:rsidR="00C63E25" w:rsidRPr="00350027" w:rsidRDefault="00C63E25" w:rsidP="00F33256">
            <w:pPr>
              <w:rPr>
                <w:rFonts w:asciiTheme="minorHAnsi" w:hAnsiTheme="minorHAnsi"/>
              </w:rPr>
            </w:pPr>
          </w:p>
          <w:p w14:paraId="69AC69B8" w14:textId="77777777" w:rsidR="00C63E25" w:rsidRPr="00350027" w:rsidRDefault="00C63E25" w:rsidP="00F33256">
            <w:pPr>
              <w:rPr>
                <w:rFonts w:asciiTheme="minorHAnsi" w:hAnsiTheme="minorHAnsi"/>
              </w:rPr>
            </w:pPr>
          </w:p>
          <w:p w14:paraId="1660B580"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B_DMC_9 LADC Monitor Status is defined in MRJ_SCU_STC_SRS_1054</w:t>
            </w:r>
          </w:p>
          <w:p w14:paraId="171FBA6E" w14:textId="77777777" w:rsidR="00C63E25" w:rsidRPr="00350027" w:rsidRDefault="00C63E25" w:rsidP="00F33256">
            <w:pPr>
              <w:rPr>
                <w:rFonts w:asciiTheme="minorHAnsi" w:hAnsiTheme="minorHAnsi"/>
              </w:rPr>
            </w:pPr>
            <w:r w:rsidRPr="00350027">
              <w:rPr>
                <w:rFonts w:asciiTheme="minorHAnsi" w:hAnsiTheme="minorHAnsi"/>
              </w:rPr>
              <w:tab/>
              <w:t>B_DMC_9 ISI Monitor Status is defined in MRJ_SCU_STC_SRS_813</w:t>
            </w:r>
          </w:p>
          <w:p w14:paraId="373FDA04" w14:textId="77777777" w:rsidR="00C63E25" w:rsidRPr="00350027" w:rsidRDefault="00C63E25" w:rsidP="00F33256">
            <w:pPr>
              <w:rPr>
                <w:rFonts w:asciiTheme="minorHAnsi" w:hAnsiTheme="minorHAnsi"/>
              </w:rPr>
            </w:pPr>
            <w:r w:rsidRPr="00350027">
              <w:rPr>
                <w:rFonts w:asciiTheme="minorHAnsi" w:hAnsiTheme="minorHAnsi"/>
              </w:rPr>
              <w:tab/>
              <w:t>B_DMC_9 LADC Airspeed is defined in MRJ_SCU_STC_SRS_1088</w:t>
            </w:r>
          </w:p>
          <w:p w14:paraId="279B8CF1"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B_DMC_9 ISI Airspeed is defined in MRJ_SCU_STC_SRS_849</w:t>
            </w:r>
          </w:p>
          <w:p w14:paraId="157AC9F4" w14:textId="77777777" w:rsidR="00C63E25" w:rsidRPr="00350027" w:rsidRDefault="00C63E25" w:rsidP="00F33256">
            <w:pPr>
              <w:rPr>
                <w:rFonts w:asciiTheme="minorHAnsi" w:hAnsiTheme="minorHAnsi"/>
              </w:rPr>
            </w:pPr>
          </w:p>
          <w:p w14:paraId="22A2454C"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46493C2A" w14:textId="77777777" w:rsidR="00C63E25" w:rsidRPr="00350027" w:rsidRDefault="00C63E25" w:rsidP="00F33256">
            <w:pPr>
              <w:rPr>
                <w:rFonts w:asciiTheme="minorHAnsi" w:hAnsiTheme="minorHAnsi"/>
                <w:i/>
                <w:iCs/>
              </w:rPr>
            </w:pPr>
          </w:p>
        </w:tc>
      </w:tr>
      <w:tr w:rsidR="00C63E25" w:rsidRPr="00350027" w14:paraId="7F50708D" w14:textId="77777777" w:rsidTr="00F33256">
        <w:tc>
          <w:tcPr>
            <w:tcW w:w="1559" w:type="dxa"/>
          </w:tcPr>
          <w:p w14:paraId="4FFE1ED8" w14:textId="77777777" w:rsidR="00C63E25" w:rsidRPr="00350027" w:rsidRDefault="00C63E25" w:rsidP="00F33256">
            <w:pPr>
              <w:rPr>
                <w:rFonts w:asciiTheme="minorHAnsi" w:hAnsiTheme="minorHAnsi"/>
                <w:i/>
                <w:iCs/>
              </w:rPr>
            </w:pPr>
          </w:p>
        </w:tc>
        <w:tc>
          <w:tcPr>
            <w:tcW w:w="9320" w:type="dxa"/>
          </w:tcPr>
          <w:p w14:paraId="62F22A5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B3F56B9" w14:textId="77777777" w:rsidTr="00F33256">
        <w:tc>
          <w:tcPr>
            <w:tcW w:w="1559" w:type="dxa"/>
          </w:tcPr>
          <w:p w14:paraId="4BFABC98" w14:textId="77777777" w:rsidR="00C63E25" w:rsidRPr="00350027" w:rsidRDefault="00C63E25" w:rsidP="00F33256">
            <w:pPr>
              <w:rPr>
                <w:rFonts w:asciiTheme="minorHAnsi" w:hAnsiTheme="minorHAnsi"/>
                <w:i/>
                <w:iCs/>
              </w:rPr>
            </w:pPr>
          </w:p>
        </w:tc>
        <w:tc>
          <w:tcPr>
            <w:tcW w:w="9320" w:type="dxa"/>
          </w:tcPr>
          <w:p w14:paraId="6D21F84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306124B" w14:textId="77777777" w:rsidTr="00F33256">
        <w:tc>
          <w:tcPr>
            <w:tcW w:w="1559" w:type="dxa"/>
          </w:tcPr>
          <w:p w14:paraId="57EECC40" w14:textId="77777777" w:rsidR="00C63E25" w:rsidRPr="00350027" w:rsidRDefault="00C63E25" w:rsidP="00F33256">
            <w:pPr>
              <w:rPr>
                <w:rFonts w:asciiTheme="minorHAnsi" w:hAnsiTheme="minorHAnsi"/>
                <w:i/>
                <w:iCs/>
              </w:rPr>
            </w:pPr>
          </w:p>
        </w:tc>
        <w:tc>
          <w:tcPr>
            <w:tcW w:w="9320" w:type="dxa"/>
          </w:tcPr>
          <w:p w14:paraId="7F1E93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AF8A3EF" w14:textId="77777777" w:rsidR="00C63E25" w:rsidRPr="00350027" w:rsidRDefault="00C63E25" w:rsidP="00C63E25">
      <w:pPr>
        <w:rPr>
          <w:rFonts w:asciiTheme="minorHAnsi" w:hAnsiTheme="minorHAnsi"/>
        </w:rPr>
      </w:pPr>
    </w:p>
    <w:p w14:paraId="1FB5D5C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DF72CD2" w14:textId="77777777" w:rsidTr="00F33256">
        <w:tc>
          <w:tcPr>
            <w:tcW w:w="1559" w:type="dxa"/>
          </w:tcPr>
          <w:p w14:paraId="1DD5FCF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MRJ_SCU_STC_SRS_1074</w:t>
            </w:r>
          </w:p>
        </w:tc>
        <w:tc>
          <w:tcPr>
            <w:tcW w:w="9320" w:type="dxa"/>
          </w:tcPr>
          <w:p w14:paraId="355778BC"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LADC and B_DMC_9 ISI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77BFA3AD" w14:textId="77777777" w:rsidR="00C63E25" w:rsidRPr="00350027" w:rsidRDefault="00C63E25" w:rsidP="00F33256">
            <w:pPr>
              <w:rPr>
                <w:rFonts w:asciiTheme="minorHAnsi" w:hAnsiTheme="minorHAnsi"/>
                <w:i/>
                <w:iCs/>
              </w:rPr>
            </w:pPr>
          </w:p>
        </w:tc>
      </w:tr>
      <w:tr w:rsidR="00C63E25" w:rsidRPr="00350027" w14:paraId="04C2BF95" w14:textId="77777777" w:rsidTr="00F33256">
        <w:tc>
          <w:tcPr>
            <w:tcW w:w="1559" w:type="dxa"/>
          </w:tcPr>
          <w:p w14:paraId="5E7F2943" w14:textId="77777777" w:rsidR="00C63E25" w:rsidRPr="00350027" w:rsidRDefault="00C63E25" w:rsidP="00F33256">
            <w:pPr>
              <w:rPr>
                <w:rFonts w:asciiTheme="minorHAnsi" w:hAnsiTheme="minorHAnsi"/>
                <w:i/>
                <w:iCs/>
              </w:rPr>
            </w:pPr>
          </w:p>
        </w:tc>
        <w:tc>
          <w:tcPr>
            <w:tcW w:w="9320" w:type="dxa"/>
          </w:tcPr>
          <w:p w14:paraId="4F5ED94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D7CEF97" w14:textId="77777777" w:rsidTr="00F33256">
        <w:tc>
          <w:tcPr>
            <w:tcW w:w="1559" w:type="dxa"/>
          </w:tcPr>
          <w:p w14:paraId="3E3C667C" w14:textId="77777777" w:rsidR="00C63E25" w:rsidRPr="00350027" w:rsidRDefault="00C63E25" w:rsidP="00F33256">
            <w:pPr>
              <w:rPr>
                <w:rFonts w:asciiTheme="minorHAnsi" w:hAnsiTheme="minorHAnsi"/>
                <w:i/>
                <w:iCs/>
              </w:rPr>
            </w:pPr>
          </w:p>
        </w:tc>
        <w:tc>
          <w:tcPr>
            <w:tcW w:w="9320" w:type="dxa"/>
          </w:tcPr>
          <w:p w14:paraId="2E34751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BF61AA6" w14:textId="77777777" w:rsidTr="00F33256">
        <w:tc>
          <w:tcPr>
            <w:tcW w:w="1559" w:type="dxa"/>
          </w:tcPr>
          <w:p w14:paraId="2D002D7A" w14:textId="77777777" w:rsidR="00C63E25" w:rsidRPr="00350027" w:rsidRDefault="00C63E25" w:rsidP="00F33256">
            <w:pPr>
              <w:rPr>
                <w:rFonts w:asciiTheme="minorHAnsi" w:hAnsiTheme="minorHAnsi"/>
                <w:i/>
                <w:iCs/>
              </w:rPr>
            </w:pPr>
          </w:p>
        </w:tc>
        <w:tc>
          <w:tcPr>
            <w:tcW w:w="9320" w:type="dxa"/>
          </w:tcPr>
          <w:p w14:paraId="7ADD6EF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B6918F6" w14:textId="77777777" w:rsidR="00C63E25" w:rsidRPr="00350027" w:rsidRDefault="00C63E25" w:rsidP="00C63E25">
      <w:pPr>
        <w:rPr>
          <w:rFonts w:asciiTheme="minorHAnsi" w:hAnsiTheme="minorHAnsi"/>
        </w:rPr>
      </w:pPr>
    </w:p>
    <w:p w14:paraId="19EF7A39" w14:textId="77777777" w:rsidR="00C63E25" w:rsidRPr="00350027" w:rsidRDefault="00C63E25" w:rsidP="00C63E25">
      <w:pPr>
        <w:pStyle w:val="Heading4"/>
        <w:rPr>
          <w:rFonts w:asciiTheme="minorHAnsi" w:hAnsiTheme="minorHAnsi"/>
        </w:rPr>
      </w:pPr>
      <w:r w:rsidRPr="00350027">
        <w:rPr>
          <w:rFonts w:asciiTheme="minorHAnsi" w:hAnsiTheme="minorHAnsi"/>
        </w:rPr>
        <w:t>B_DMC_9 RADC  and B_DMC_9 ISI Reasonableness Check Monitor</w:t>
      </w:r>
    </w:p>
    <w:p w14:paraId="1330A2E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06465F3" w14:textId="77777777" w:rsidTr="00F33256">
        <w:tc>
          <w:tcPr>
            <w:tcW w:w="1559" w:type="dxa"/>
          </w:tcPr>
          <w:p w14:paraId="4BE6CC6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MRJ_SCU_STC_SRS_1076</w:t>
            </w:r>
          </w:p>
        </w:tc>
        <w:tc>
          <w:tcPr>
            <w:tcW w:w="9320" w:type="dxa"/>
          </w:tcPr>
          <w:p w14:paraId="703CDD70" w14:textId="77777777" w:rsidR="00C63E25" w:rsidRPr="00350027" w:rsidRDefault="00C63E25" w:rsidP="00F33256">
            <w:pPr>
              <w:rPr>
                <w:rFonts w:asciiTheme="minorHAnsi" w:hAnsiTheme="minorHAnsi"/>
              </w:rPr>
            </w:pPr>
            <w:r w:rsidRPr="00350027">
              <w:rPr>
                <w:rFonts w:asciiTheme="minorHAnsi" w:hAnsiTheme="minorHAnsi"/>
              </w:rPr>
              <w:t xml:space="preserve">If both B_DMC_9 RADC Monitor Status and B_DMC_9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B_DMC_9 RADC and B_DMC_9 ISI Reasonableness Check Monitor Status</w:t>
            </w:r>
            <w:r w:rsidRPr="00350027">
              <w:rPr>
                <w:rFonts w:asciiTheme="minorHAnsi" w:hAnsiTheme="minorHAnsi"/>
              </w:rPr>
              <w:t xml:space="preserve"> to TRUE if </w:t>
            </w:r>
          </w:p>
          <w:p w14:paraId="6A081735"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B_DMC_9 RADC Airspeed and B_DMC_9 ISI Airspeed differs by more than the AirspeedTolerance defined by the following logic below for at least 420ms; otherwise leave </w:t>
            </w:r>
            <w:r w:rsidRPr="00350027">
              <w:rPr>
                <w:rFonts w:asciiTheme="minorHAnsi" w:hAnsiTheme="minorHAnsi"/>
                <w:i/>
                <w:iCs/>
              </w:rPr>
              <w:t>B_DMC_9 RADC and B_DMC_9 ISI Reasonableness Check Monitor Status</w:t>
            </w:r>
            <w:r w:rsidRPr="00350027">
              <w:rPr>
                <w:rFonts w:asciiTheme="minorHAnsi" w:hAnsiTheme="minorHAnsi"/>
              </w:rPr>
              <w:t xml:space="preserve"> unchanged from an initial value of FALSE.</w:t>
            </w:r>
          </w:p>
          <w:p w14:paraId="536F4078" w14:textId="77777777" w:rsidR="00C63E25" w:rsidRPr="00350027" w:rsidRDefault="00C63E25" w:rsidP="00F33256">
            <w:pPr>
              <w:rPr>
                <w:rFonts w:asciiTheme="minorHAnsi" w:hAnsiTheme="minorHAnsi"/>
              </w:rPr>
            </w:pPr>
          </w:p>
          <w:p w14:paraId="6E090ADE"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6BF2C73B" w14:textId="77777777" w:rsidR="00C63E25" w:rsidRPr="00350027" w:rsidRDefault="00C63E25" w:rsidP="00F33256">
            <w:pPr>
              <w:rPr>
                <w:rFonts w:asciiTheme="minorHAnsi" w:hAnsiTheme="minorHAnsi"/>
              </w:rPr>
            </w:pPr>
            <w:r w:rsidRPr="00350027">
              <w:rPr>
                <w:rFonts w:asciiTheme="minorHAnsi" w:hAnsiTheme="minorHAnsi"/>
              </w:rPr>
              <w:t xml:space="preserve">            IF ((B_DMC_9 RADC Airspeed + B_DMC_9 ISI Airspeed) / 2 &lt; 35kts)</w:t>
            </w:r>
          </w:p>
          <w:p w14:paraId="5BD20184"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22911220"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3271220E"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3934310D"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224AA1E1"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24310CA2" w14:textId="77777777" w:rsidR="00C63E25" w:rsidRPr="00350027" w:rsidRDefault="00C63E25" w:rsidP="00F33256">
            <w:pPr>
              <w:rPr>
                <w:rFonts w:asciiTheme="minorHAnsi" w:hAnsiTheme="minorHAnsi"/>
              </w:rPr>
            </w:pPr>
          </w:p>
          <w:p w14:paraId="08BE58CE" w14:textId="77777777" w:rsidR="00C63E25" w:rsidRPr="00350027" w:rsidRDefault="00C63E25" w:rsidP="00F33256">
            <w:pPr>
              <w:rPr>
                <w:rFonts w:asciiTheme="minorHAnsi" w:hAnsiTheme="minorHAnsi"/>
              </w:rPr>
            </w:pPr>
          </w:p>
          <w:p w14:paraId="096181EC"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B_DMC_9 RADC Monitor Status is defined in MRJ_SCU_STC_SRS_816</w:t>
            </w:r>
          </w:p>
          <w:p w14:paraId="7CC1FF37" w14:textId="77777777" w:rsidR="00C63E25" w:rsidRPr="00350027" w:rsidRDefault="00C63E25" w:rsidP="00F33256">
            <w:pPr>
              <w:rPr>
                <w:rFonts w:asciiTheme="minorHAnsi" w:hAnsiTheme="minorHAnsi"/>
              </w:rPr>
            </w:pPr>
            <w:r w:rsidRPr="00350027">
              <w:rPr>
                <w:rFonts w:asciiTheme="minorHAnsi" w:hAnsiTheme="minorHAnsi"/>
              </w:rPr>
              <w:tab/>
              <w:t>B_DMC_9 ISI Monitor Status is defined in MRJ_SCU_STC_SRS_813</w:t>
            </w:r>
          </w:p>
          <w:p w14:paraId="3968E1EF" w14:textId="77777777" w:rsidR="00C63E25" w:rsidRPr="00350027" w:rsidRDefault="00C63E25" w:rsidP="00F33256">
            <w:pPr>
              <w:rPr>
                <w:rFonts w:asciiTheme="minorHAnsi" w:hAnsiTheme="minorHAnsi"/>
              </w:rPr>
            </w:pPr>
            <w:r w:rsidRPr="00350027">
              <w:rPr>
                <w:rFonts w:asciiTheme="minorHAnsi" w:hAnsiTheme="minorHAnsi"/>
              </w:rPr>
              <w:tab/>
              <w:t>B_DMC_9 RADC Airspeed is defined in MRJ_SCU_STC_SRS_144</w:t>
            </w:r>
          </w:p>
          <w:p w14:paraId="07B05888"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B_DMC_9 ISI Airspeed is defined in MRJ_SCU_STC_SRS_849</w:t>
            </w:r>
          </w:p>
          <w:p w14:paraId="1341108E" w14:textId="77777777" w:rsidR="00C63E25" w:rsidRPr="00350027" w:rsidRDefault="00C63E25" w:rsidP="00F33256">
            <w:pPr>
              <w:rPr>
                <w:rFonts w:asciiTheme="minorHAnsi" w:hAnsiTheme="minorHAnsi"/>
              </w:rPr>
            </w:pPr>
          </w:p>
          <w:p w14:paraId="4224E570"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1C82C8F7" w14:textId="77777777" w:rsidR="00C63E25" w:rsidRPr="00350027" w:rsidRDefault="00C63E25" w:rsidP="00F33256">
            <w:pPr>
              <w:rPr>
                <w:rFonts w:asciiTheme="minorHAnsi" w:hAnsiTheme="minorHAnsi"/>
                <w:i/>
                <w:iCs/>
              </w:rPr>
            </w:pPr>
          </w:p>
        </w:tc>
      </w:tr>
      <w:tr w:rsidR="00C63E25" w:rsidRPr="00350027" w14:paraId="4007B1E2" w14:textId="77777777" w:rsidTr="00F33256">
        <w:tc>
          <w:tcPr>
            <w:tcW w:w="1559" w:type="dxa"/>
          </w:tcPr>
          <w:p w14:paraId="06A7FA4A" w14:textId="77777777" w:rsidR="00C63E25" w:rsidRPr="00350027" w:rsidRDefault="00C63E25" w:rsidP="00F33256">
            <w:pPr>
              <w:rPr>
                <w:rFonts w:asciiTheme="minorHAnsi" w:hAnsiTheme="minorHAnsi"/>
                <w:i/>
                <w:iCs/>
              </w:rPr>
            </w:pPr>
          </w:p>
        </w:tc>
        <w:tc>
          <w:tcPr>
            <w:tcW w:w="9320" w:type="dxa"/>
          </w:tcPr>
          <w:p w14:paraId="7539A8A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75CC61A" w14:textId="77777777" w:rsidTr="00F33256">
        <w:tc>
          <w:tcPr>
            <w:tcW w:w="1559" w:type="dxa"/>
          </w:tcPr>
          <w:p w14:paraId="02401355" w14:textId="77777777" w:rsidR="00C63E25" w:rsidRPr="00350027" w:rsidRDefault="00C63E25" w:rsidP="00F33256">
            <w:pPr>
              <w:rPr>
                <w:rFonts w:asciiTheme="minorHAnsi" w:hAnsiTheme="minorHAnsi"/>
                <w:i/>
                <w:iCs/>
              </w:rPr>
            </w:pPr>
          </w:p>
        </w:tc>
        <w:tc>
          <w:tcPr>
            <w:tcW w:w="9320" w:type="dxa"/>
          </w:tcPr>
          <w:p w14:paraId="6F324A6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0E358E76" w14:textId="77777777" w:rsidTr="00F33256">
        <w:tc>
          <w:tcPr>
            <w:tcW w:w="1559" w:type="dxa"/>
          </w:tcPr>
          <w:p w14:paraId="3D28DA3E" w14:textId="77777777" w:rsidR="00C63E25" w:rsidRPr="00350027" w:rsidRDefault="00C63E25" w:rsidP="00F33256">
            <w:pPr>
              <w:rPr>
                <w:rFonts w:asciiTheme="minorHAnsi" w:hAnsiTheme="minorHAnsi"/>
                <w:i/>
                <w:iCs/>
              </w:rPr>
            </w:pPr>
          </w:p>
        </w:tc>
        <w:tc>
          <w:tcPr>
            <w:tcW w:w="9320" w:type="dxa"/>
          </w:tcPr>
          <w:p w14:paraId="63494DA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A70994" w14:textId="77777777" w:rsidR="00C63E25" w:rsidRPr="00350027" w:rsidRDefault="00C63E25" w:rsidP="00C63E25">
      <w:pPr>
        <w:rPr>
          <w:rFonts w:asciiTheme="minorHAnsi" w:hAnsiTheme="minorHAnsi"/>
        </w:rPr>
      </w:pPr>
    </w:p>
    <w:p w14:paraId="1E273BE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1009AF5" w14:textId="77777777" w:rsidTr="00F33256">
        <w:tc>
          <w:tcPr>
            <w:tcW w:w="1559" w:type="dxa"/>
          </w:tcPr>
          <w:p w14:paraId="6231A4D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MRJ_SCU_STC_SRS_1077</w:t>
            </w:r>
          </w:p>
        </w:tc>
        <w:tc>
          <w:tcPr>
            <w:tcW w:w="9320" w:type="dxa"/>
          </w:tcPr>
          <w:p w14:paraId="258CE3F5"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RADC and B_DMC_9 ISI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2911F56A" w14:textId="77777777" w:rsidR="00C63E25" w:rsidRPr="00350027" w:rsidRDefault="00C63E25" w:rsidP="00F33256">
            <w:pPr>
              <w:rPr>
                <w:rFonts w:asciiTheme="minorHAnsi" w:hAnsiTheme="minorHAnsi"/>
                <w:i/>
                <w:iCs/>
              </w:rPr>
            </w:pPr>
          </w:p>
        </w:tc>
      </w:tr>
      <w:tr w:rsidR="00C63E25" w:rsidRPr="00350027" w14:paraId="31A5A96B" w14:textId="77777777" w:rsidTr="00F33256">
        <w:tc>
          <w:tcPr>
            <w:tcW w:w="1559" w:type="dxa"/>
          </w:tcPr>
          <w:p w14:paraId="7F456C5C" w14:textId="77777777" w:rsidR="00C63E25" w:rsidRPr="00350027" w:rsidRDefault="00C63E25" w:rsidP="00F33256">
            <w:pPr>
              <w:rPr>
                <w:rFonts w:asciiTheme="minorHAnsi" w:hAnsiTheme="minorHAnsi"/>
                <w:i/>
                <w:iCs/>
              </w:rPr>
            </w:pPr>
          </w:p>
        </w:tc>
        <w:tc>
          <w:tcPr>
            <w:tcW w:w="9320" w:type="dxa"/>
          </w:tcPr>
          <w:p w14:paraId="255B10F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5EEF73" w14:textId="77777777" w:rsidTr="00F33256">
        <w:tc>
          <w:tcPr>
            <w:tcW w:w="1559" w:type="dxa"/>
          </w:tcPr>
          <w:p w14:paraId="3B614CBB" w14:textId="77777777" w:rsidR="00C63E25" w:rsidRPr="00350027" w:rsidRDefault="00C63E25" w:rsidP="00F33256">
            <w:pPr>
              <w:rPr>
                <w:rFonts w:asciiTheme="minorHAnsi" w:hAnsiTheme="minorHAnsi"/>
                <w:i/>
                <w:iCs/>
              </w:rPr>
            </w:pPr>
          </w:p>
        </w:tc>
        <w:tc>
          <w:tcPr>
            <w:tcW w:w="9320" w:type="dxa"/>
          </w:tcPr>
          <w:p w14:paraId="1EC97A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D8C8361" w14:textId="77777777" w:rsidTr="00F33256">
        <w:tc>
          <w:tcPr>
            <w:tcW w:w="1559" w:type="dxa"/>
          </w:tcPr>
          <w:p w14:paraId="7F14CFBD" w14:textId="77777777" w:rsidR="00C63E25" w:rsidRPr="00350027" w:rsidRDefault="00C63E25" w:rsidP="00F33256">
            <w:pPr>
              <w:rPr>
                <w:rFonts w:asciiTheme="minorHAnsi" w:hAnsiTheme="minorHAnsi"/>
                <w:i/>
                <w:iCs/>
              </w:rPr>
            </w:pPr>
          </w:p>
        </w:tc>
        <w:tc>
          <w:tcPr>
            <w:tcW w:w="9320" w:type="dxa"/>
          </w:tcPr>
          <w:p w14:paraId="5C72720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298F31D" w14:textId="77777777" w:rsidR="00C63E25" w:rsidRPr="00350027" w:rsidRDefault="00C63E25" w:rsidP="00C63E25">
      <w:pPr>
        <w:rPr>
          <w:rFonts w:asciiTheme="minorHAnsi" w:hAnsiTheme="minorHAnsi"/>
        </w:rPr>
      </w:pPr>
    </w:p>
    <w:p w14:paraId="40B34EF7"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39E932C0"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424CB223" w14:textId="77777777" w:rsidR="00C63E25" w:rsidRPr="00350027" w:rsidRDefault="00C63E25" w:rsidP="00C63E25">
      <w:pPr>
        <w:pStyle w:val="Heading4"/>
        <w:rPr>
          <w:rFonts w:asciiTheme="minorHAnsi" w:hAnsiTheme="minorHAnsi"/>
        </w:rPr>
      </w:pPr>
      <w:r w:rsidRPr="00350027">
        <w:rPr>
          <w:rFonts w:asciiTheme="minorHAnsi" w:hAnsiTheme="minorHAnsi"/>
        </w:rPr>
        <w:t>B_DMC_9 LADC and B_DMC_9 RADC  and B_DMC_9 ISI Reasonableness Check Monitor</w:t>
      </w:r>
    </w:p>
    <w:p w14:paraId="135AC00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CCE3C83" w14:textId="77777777" w:rsidTr="00F33256">
        <w:tc>
          <w:tcPr>
            <w:tcW w:w="1559" w:type="dxa"/>
          </w:tcPr>
          <w:p w14:paraId="1B84D7A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MRJ_SCU_STC_SRS_1085</w:t>
            </w:r>
          </w:p>
        </w:tc>
        <w:tc>
          <w:tcPr>
            <w:tcW w:w="9320" w:type="dxa"/>
          </w:tcPr>
          <w:p w14:paraId="52521415" w14:textId="77777777" w:rsidR="00C63E25" w:rsidRPr="00350027" w:rsidRDefault="00C63E25" w:rsidP="00F33256">
            <w:pPr>
              <w:rPr>
                <w:rFonts w:asciiTheme="minorHAnsi" w:hAnsiTheme="minorHAnsi"/>
              </w:rPr>
            </w:pPr>
            <w:r w:rsidRPr="00350027">
              <w:rPr>
                <w:rFonts w:asciiTheme="minorHAnsi" w:hAnsiTheme="minorHAnsi"/>
              </w:rPr>
              <w:t xml:space="preserve">If all B_DMC_9 LADC Monitor Status and B_DMC_9 RADC Monitor Status and B_DMC_9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B_DMC_9 LADC and B_DMC_9 RADC  and B_DMC_9 ISI Reasonableness Check Monitor Status</w:t>
            </w:r>
            <w:r w:rsidRPr="00350027">
              <w:rPr>
                <w:rFonts w:asciiTheme="minorHAnsi" w:hAnsiTheme="minorHAnsi"/>
              </w:rPr>
              <w:t xml:space="preserve"> to TRUE if </w:t>
            </w:r>
          </w:p>
          <w:p w14:paraId="31D9517B" w14:textId="77777777" w:rsidR="00C63E25" w:rsidRPr="00350027" w:rsidRDefault="00C63E25" w:rsidP="00F33256">
            <w:pPr>
              <w:rPr>
                <w:rFonts w:asciiTheme="minorHAnsi" w:hAnsiTheme="minorHAnsi"/>
              </w:rPr>
            </w:pPr>
            <w:r w:rsidRPr="00350027">
              <w:rPr>
                <w:rFonts w:asciiTheme="minorHAnsi" w:hAnsiTheme="minorHAnsi"/>
              </w:rPr>
              <w:t xml:space="preserve">(Condition_1 is TRUE OR Condition_2 is TRUE OR Condition_3 is TRUE) for at least 420ms; otherwise leave </w:t>
            </w:r>
            <w:r w:rsidRPr="00350027">
              <w:rPr>
                <w:rFonts w:asciiTheme="minorHAnsi" w:hAnsiTheme="minorHAnsi"/>
                <w:i/>
                <w:iCs/>
              </w:rPr>
              <w:t>B_DMC_9 LADC and B_DMC_9 RADC  and B_DMC_9 ISI Reasonableness Check Monitor Status</w:t>
            </w:r>
            <w:r w:rsidRPr="00350027">
              <w:rPr>
                <w:rFonts w:asciiTheme="minorHAnsi" w:hAnsiTheme="minorHAnsi"/>
              </w:rPr>
              <w:t xml:space="preserve"> unchanged from an initial value of FALSE.</w:t>
            </w:r>
          </w:p>
          <w:p w14:paraId="7917AC14" w14:textId="77777777" w:rsidR="00C63E25" w:rsidRPr="00350027" w:rsidRDefault="00C63E25" w:rsidP="00F33256">
            <w:pPr>
              <w:rPr>
                <w:rFonts w:asciiTheme="minorHAnsi" w:hAnsiTheme="minorHAnsi"/>
              </w:rPr>
            </w:pPr>
          </w:p>
          <w:p w14:paraId="1C3177A6" w14:textId="77777777" w:rsidR="00C63E25" w:rsidRPr="00350027" w:rsidRDefault="00C63E25" w:rsidP="00F33256">
            <w:pPr>
              <w:rPr>
                <w:rFonts w:asciiTheme="minorHAnsi" w:hAnsiTheme="minorHAnsi"/>
              </w:rPr>
            </w:pPr>
            <w:r w:rsidRPr="00350027">
              <w:rPr>
                <w:rFonts w:asciiTheme="minorHAnsi" w:hAnsiTheme="minorHAnsi"/>
              </w:rPr>
              <w:t xml:space="preserve">Condition_1 is : </w:t>
            </w:r>
          </w:p>
          <w:p w14:paraId="30C7E2DD"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B_DMC_9 LADC Airspeed and MidAirspeed differs by more than the AirspeedTolerance defined by the following logic below AND</w:t>
            </w:r>
          </w:p>
          <w:p w14:paraId="7F56FDAA"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B_DMC_9 RADC Airspeed and MidAirspeed differs by more than the AirspeedTolerance defined by the following logic below.</w:t>
            </w:r>
          </w:p>
          <w:p w14:paraId="474E6A9A" w14:textId="77777777" w:rsidR="00C63E25" w:rsidRPr="00350027" w:rsidRDefault="00C63E25" w:rsidP="00F33256">
            <w:pPr>
              <w:rPr>
                <w:rFonts w:asciiTheme="minorHAnsi" w:hAnsiTheme="minorHAnsi"/>
              </w:rPr>
            </w:pPr>
          </w:p>
          <w:p w14:paraId="265C7BED" w14:textId="77777777" w:rsidR="00C63E25" w:rsidRPr="00350027" w:rsidRDefault="00C63E25" w:rsidP="00F33256">
            <w:pPr>
              <w:rPr>
                <w:rFonts w:asciiTheme="minorHAnsi" w:hAnsiTheme="minorHAnsi"/>
              </w:rPr>
            </w:pPr>
            <w:r w:rsidRPr="00350027">
              <w:rPr>
                <w:rFonts w:asciiTheme="minorHAnsi" w:hAnsiTheme="minorHAnsi"/>
              </w:rPr>
              <w:t xml:space="preserve">Condition_2 is : </w:t>
            </w:r>
          </w:p>
          <w:p w14:paraId="450AEEBE"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B_DMC_9 LADC Airspeed and MidAirspeed differs by more than the AirspeedTolerance defined by the following logic below AND</w:t>
            </w:r>
          </w:p>
          <w:p w14:paraId="4F75B8FA"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B_DMC_9 ISI Airspeed and MidAirspeed differs by more than the AirspeedTolerance defined by the following logic below.</w:t>
            </w:r>
          </w:p>
          <w:p w14:paraId="7246335F" w14:textId="77777777" w:rsidR="00C63E25" w:rsidRPr="00350027" w:rsidRDefault="00C63E25" w:rsidP="00F33256">
            <w:pPr>
              <w:rPr>
                <w:rFonts w:asciiTheme="minorHAnsi" w:hAnsiTheme="minorHAnsi"/>
              </w:rPr>
            </w:pPr>
          </w:p>
          <w:p w14:paraId="0A2DBA94" w14:textId="77777777" w:rsidR="00C63E25" w:rsidRPr="00350027" w:rsidRDefault="00C63E25" w:rsidP="00F33256">
            <w:pPr>
              <w:rPr>
                <w:rFonts w:asciiTheme="minorHAnsi" w:hAnsiTheme="minorHAnsi"/>
              </w:rPr>
            </w:pPr>
            <w:r w:rsidRPr="00350027">
              <w:rPr>
                <w:rFonts w:asciiTheme="minorHAnsi" w:hAnsiTheme="minorHAnsi"/>
              </w:rPr>
              <w:t xml:space="preserve">Condition_3 is : </w:t>
            </w:r>
          </w:p>
          <w:p w14:paraId="175B6502" w14:textId="77777777" w:rsidR="00C63E25" w:rsidRPr="00350027" w:rsidRDefault="00C63E25" w:rsidP="00F33256">
            <w:pPr>
              <w:rPr>
                <w:rFonts w:asciiTheme="minorHAnsi" w:hAnsiTheme="minorHAnsi"/>
              </w:rPr>
            </w:pPr>
            <w:r w:rsidRPr="00350027">
              <w:rPr>
                <w:rFonts w:asciiTheme="minorHAnsi" w:hAnsiTheme="minorHAnsi"/>
              </w:rPr>
              <w:lastRenderedPageBreak/>
              <w:t>The absolute difference between the B_DMC_9 RADC Airspeed and MidAirspeed differs by more than the AirspeedTolerance defined by the following logic below AND</w:t>
            </w:r>
          </w:p>
          <w:p w14:paraId="283EBBC5"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B_DMC_9 ISI Airspeed and MidAirspeed differs by more than the AirspeedTolerance defined by the following logic below.</w:t>
            </w:r>
          </w:p>
          <w:p w14:paraId="09B63755" w14:textId="77777777" w:rsidR="00C63E25" w:rsidRPr="00350027" w:rsidRDefault="00C63E25" w:rsidP="00F33256">
            <w:pPr>
              <w:rPr>
                <w:rFonts w:asciiTheme="minorHAnsi" w:hAnsiTheme="minorHAnsi"/>
              </w:rPr>
            </w:pPr>
          </w:p>
          <w:p w14:paraId="2E756549" w14:textId="77777777" w:rsidR="00C63E25" w:rsidRPr="00350027" w:rsidRDefault="00C63E25" w:rsidP="00F33256">
            <w:pPr>
              <w:rPr>
                <w:rFonts w:asciiTheme="minorHAnsi" w:hAnsiTheme="minorHAnsi"/>
              </w:rPr>
            </w:pPr>
            <w:r w:rsidRPr="00350027">
              <w:rPr>
                <w:rFonts w:asciiTheme="minorHAnsi" w:hAnsiTheme="minorHAnsi"/>
              </w:rPr>
              <w:t>Where MidAirspeed is the median of B_DMC_9 LADC Airspeed and B_DMC_9 RADC Airspeed and B_DMC_9 ISI Airspeed.</w:t>
            </w:r>
          </w:p>
          <w:p w14:paraId="68BB7E34" w14:textId="77777777" w:rsidR="00C63E25" w:rsidRPr="00350027" w:rsidRDefault="00C63E25" w:rsidP="00F33256">
            <w:pPr>
              <w:rPr>
                <w:rFonts w:asciiTheme="minorHAnsi" w:hAnsiTheme="minorHAnsi"/>
              </w:rPr>
            </w:pPr>
          </w:p>
          <w:p w14:paraId="7BE5852D"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2F330BF4" w14:textId="77777777" w:rsidR="00C63E25" w:rsidRPr="00350027" w:rsidRDefault="00C63E25" w:rsidP="00F33256">
            <w:pPr>
              <w:rPr>
                <w:rFonts w:asciiTheme="minorHAnsi" w:hAnsiTheme="minorHAnsi"/>
              </w:rPr>
            </w:pPr>
            <w:r w:rsidRPr="00350027">
              <w:rPr>
                <w:rFonts w:asciiTheme="minorHAnsi" w:hAnsiTheme="minorHAnsi"/>
              </w:rPr>
              <w:t xml:space="preserve">            IF MidAirspeed &lt; 35kts</w:t>
            </w:r>
          </w:p>
          <w:p w14:paraId="545E6C2D"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568E0B3"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63811183"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6989AA4D"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61573266"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69355881" w14:textId="77777777" w:rsidR="00C63E25" w:rsidRPr="00350027" w:rsidRDefault="00C63E25" w:rsidP="00F33256">
            <w:pPr>
              <w:rPr>
                <w:rFonts w:asciiTheme="minorHAnsi" w:hAnsiTheme="minorHAnsi"/>
              </w:rPr>
            </w:pPr>
          </w:p>
          <w:p w14:paraId="3E914AD1"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B_DMC_9 LADC Monitor Status is defined in MRJ_SCU_STC_SRS_1054</w:t>
            </w:r>
          </w:p>
          <w:p w14:paraId="66F01ABA" w14:textId="77777777" w:rsidR="00C63E25" w:rsidRPr="00350027" w:rsidRDefault="00C63E25" w:rsidP="00F33256">
            <w:pPr>
              <w:rPr>
                <w:rFonts w:asciiTheme="minorHAnsi" w:hAnsiTheme="minorHAnsi"/>
              </w:rPr>
            </w:pPr>
            <w:r w:rsidRPr="00350027">
              <w:rPr>
                <w:rFonts w:asciiTheme="minorHAnsi" w:hAnsiTheme="minorHAnsi"/>
              </w:rPr>
              <w:tab/>
              <w:t>B_DMC_9 RADC Monitor Status is defined in MRJ_SCU_STC_SRS_816</w:t>
            </w:r>
          </w:p>
          <w:p w14:paraId="243E3381" w14:textId="77777777" w:rsidR="00C63E25" w:rsidRPr="00350027" w:rsidRDefault="00C63E25" w:rsidP="00F33256">
            <w:pPr>
              <w:rPr>
                <w:rFonts w:asciiTheme="minorHAnsi" w:hAnsiTheme="minorHAnsi"/>
              </w:rPr>
            </w:pPr>
            <w:r w:rsidRPr="00350027">
              <w:rPr>
                <w:rFonts w:asciiTheme="minorHAnsi" w:hAnsiTheme="minorHAnsi"/>
              </w:rPr>
              <w:tab/>
              <w:t>B_DMC_9 ISI Monitor Status is defined in MRJ_SCU_STC_SRS_813</w:t>
            </w:r>
          </w:p>
          <w:p w14:paraId="014A9EDA" w14:textId="77777777" w:rsidR="00C63E25" w:rsidRPr="00350027" w:rsidRDefault="00C63E25" w:rsidP="00F33256">
            <w:pPr>
              <w:rPr>
                <w:rFonts w:asciiTheme="minorHAnsi" w:hAnsiTheme="minorHAnsi"/>
              </w:rPr>
            </w:pPr>
            <w:r w:rsidRPr="00350027">
              <w:rPr>
                <w:rFonts w:asciiTheme="minorHAnsi" w:hAnsiTheme="minorHAnsi"/>
              </w:rPr>
              <w:tab/>
              <w:t>B_DMC_9 LADC Airspeed is defined in MRJ_SCU_STC_SRS_1088</w:t>
            </w:r>
          </w:p>
          <w:p w14:paraId="26BCD382" w14:textId="77777777" w:rsidR="00C63E25" w:rsidRPr="00350027" w:rsidRDefault="00C63E25" w:rsidP="00F33256">
            <w:pPr>
              <w:rPr>
                <w:rFonts w:asciiTheme="minorHAnsi" w:hAnsiTheme="minorHAnsi"/>
              </w:rPr>
            </w:pPr>
            <w:r w:rsidRPr="00350027">
              <w:rPr>
                <w:rFonts w:asciiTheme="minorHAnsi" w:hAnsiTheme="minorHAnsi"/>
              </w:rPr>
              <w:tab/>
              <w:t>B_DMC_9 RADC Airspeed is defined in MRJ_SCU_STC_SRS_144</w:t>
            </w:r>
          </w:p>
          <w:p w14:paraId="350AF28D"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B_DMC_9 ISI Airspeed is defined in MRJ_SCU_STC_SRS_849</w:t>
            </w:r>
          </w:p>
          <w:p w14:paraId="0007E5C7" w14:textId="77777777" w:rsidR="00C63E25" w:rsidRPr="00350027" w:rsidRDefault="00C63E25" w:rsidP="00F33256">
            <w:pPr>
              <w:rPr>
                <w:rFonts w:asciiTheme="minorHAnsi" w:hAnsiTheme="minorHAnsi"/>
              </w:rPr>
            </w:pPr>
          </w:p>
          <w:p w14:paraId="4A06B741"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7EB12465" w14:textId="77777777" w:rsidR="00C63E25" w:rsidRPr="00350027" w:rsidRDefault="00C63E25" w:rsidP="00F33256">
            <w:pPr>
              <w:rPr>
                <w:rFonts w:asciiTheme="minorHAnsi" w:hAnsiTheme="minorHAnsi"/>
                <w:i/>
                <w:iCs/>
              </w:rPr>
            </w:pPr>
          </w:p>
        </w:tc>
      </w:tr>
      <w:tr w:rsidR="00C63E25" w:rsidRPr="00350027" w14:paraId="5FC168EE" w14:textId="77777777" w:rsidTr="00F33256">
        <w:tc>
          <w:tcPr>
            <w:tcW w:w="1559" w:type="dxa"/>
          </w:tcPr>
          <w:p w14:paraId="3EF45750" w14:textId="77777777" w:rsidR="00C63E25" w:rsidRPr="00350027" w:rsidRDefault="00C63E25" w:rsidP="00F33256">
            <w:pPr>
              <w:rPr>
                <w:rFonts w:asciiTheme="minorHAnsi" w:hAnsiTheme="minorHAnsi"/>
                <w:i/>
                <w:iCs/>
              </w:rPr>
            </w:pPr>
          </w:p>
        </w:tc>
        <w:tc>
          <w:tcPr>
            <w:tcW w:w="9320" w:type="dxa"/>
          </w:tcPr>
          <w:p w14:paraId="3EC67D4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00B1D61" w14:textId="77777777" w:rsidTr="00F33256">
        <w:tc>
          <w:tcPr>
            <w:tcW w:w="1559" w:type="dxa"/>
          </w:tcPr>
          <w:p w14:paraId="19E365A1" w14:textId="77777777" w:rsidR="00C63E25" w:rsidRPr="00350027" w:rsidRDefault="00C63E25" w:rsidP="00F33256">
            <w:pPr>
              <w:rPr>
                <w:rFonts w:asciiTheme="minorHAnsi" w:hAnsiTheme="minorHAnsi"/>
                <w:i/>
                <w:iCs/>
              </w:rPr>
            </w:pPr>
          </w:p>
        </w:tc>
        <w:tc>
          <w:tcPr>
            <w:tcW w:w="9320" w:type="dxa"/>
          </w:tcPr>
          <w:p w14:paraId="43BE8BE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12C884E" w14:textId="77777777" w:rsidTr="00F33256">
        <w:tc>
          <w:tcPr>
            <w:tcW w:w="1559" w:type="dxa"/>
          </w:tcPr>
          <w:p w14:paraId="4572C5A4" w14:textId="77777777" w:rsidR="00C63E25" w:rsidRPr="00350027" w:rsidRDefault="00C63E25" w:rsidP="00F33256">
            <w:pPr>
              <w:rPr>
                <w:rFonts w:asciiTheme="minorHAnsi" w:hAnsiTheme="minorHAnsi"/>
                <w:i/>
                <w:iCs/>
              </w:rPr>
            </w:pPr>
          </w:p>
        </w:tc>
        <w:tc>
          <w:tcPr>
            <w:tcW w:w="9320" w:type="dxa"/>
          </w:tcPr>
          <w:p w14:paraId="5F14EF4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475E86F" w14:textId="77777777" w:rsidR="00C63E25" w:rsidRPr="00350027" w:rsidRDefault="00C63E25" w:rsidP="00C63E25">
      <w:pPr>
        <w:rPr>
          <w:rFonts w:asciiTheme="minorHAnsi" w:hAnsiTheme="minorHAnsi"/>
        </w:rPr>
      </w:pPr>
    </w:p>
    <w:p w14:paraId="1A62CAD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00E3AE7" w14:textId="77777777" w:rsidTr="00F33256">
        <w:tc>
          <w:tcPr>
            <w:tcW w:w="1559" w:type="dxa"/>
          </w:tcPr>
          <w:p w14:paraId="5B0C256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MRJ_SCU_STC_SRS_1086</w:t>
            </w:r>
          </w:p>
        </w:tc>
        <w:tc>
          <w:tcPr>
            <w:tcW w:w="9320" w:type="dxa"/>
          </w:tcPr>
          <w:p w14:paraId="7C04641E"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LADC and B_DMC_9 RADC  and B_DMC_9 ISI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4F81C277" w14:textId="77777777" w:rsidR="00C63E25" w:rsidRPr="00350027" w:rsidRDefault="00C63E25" w:rsidP="00F33256">
            <w:pPr>
              <w:rPr>
                <w:rFonts w:asciiTheme="minorHAnsi" w:hAnsiTheme="minorHAnsi"/>
                <w:i/>
                <w:iCs/>
              </w:rPr>
            </w:pPr>
          </w:p>
        </w:tc>
      </w:tr>
      <w:tr w:rsidR="00C63E25" w:rsidRPr="00350027" w14:paraId="6952A948" w14:textId="77777777" w:rsidTr="00F33256">
        <w:tc>
          <w:tcPr>
            <w:tcW w:w="1559" w:type="dxa"/>
          </w:tcPr>
          <w:p w14:paraId="7CF68A6E" w14:textId="77777777" w:rsidR="00C63E25" w:rsidRPr="00350027" w:rsidRDefault="00C63E25" w:rsidP="00F33256">
            <w:pPr>
              <w:rPr>
                <w:rFonts w:asciiTheme="minorHAnsi" w:hAnsiTheme="minorHAnsi"/>
                <w:i/>
                <w:iCs/>
              </w:rPr>
            </w:pPr>
          </w:p>
        </w:tc>
        <w:tc>
          <w:tcPr>
            <w:tcW w:w="9320" w:type="dxa"/>
          </w:tcPr>
          <w:p w14:paraId="192987F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D849FF8" w14:textId="77777777" w:rsidTr="00F33256">
        <w:tc>
          <w:tcPr>
            <w:tcW w:w="1559" w:type="dxa"/>
          </w:tcPr>
          <w:p w14:paraId="23352E16" w14:textId="77777777" w:rsidR="00C63E25" w:rsidRPr="00350027" w:rsidRDefault="00C63E25" w:rsidP="00F33256">
            <w:pPr>
              <w:rPr>
                <w:rFonts w:asciiTheme="minorHAnsi" w:hAnsiTheme="minorHAnsi"/>
                <w:i/>
                <w:iCs/>
              </w:rPr>
            </w:pPr>
          </w:p>
        </w:tc>
        <w:tc>
          <w:tcPr>
            <w:tcW w:w="9320" w:type="dxa"/>
          </w:tcPr>
          <w:p w14:paraId="4A35D04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21DEBC4" w14:textId="77777777" w:rsidTr="00F33256">
        <w:tc>
          <w:tcPr>
            <w:tcW w:w="1559" w:type="dxa"/>
          </w:tcPr>
          <w:p w14:paraId="33F9B4F3" w14:textId="77777777" w:rsidR="00C63E25" w:rsidRPr="00350027" w:rsidRDefault="00C63E25" w:rsidP="00F33256">
            <w:pPr>
              <w:rPr>
                <w:rFonts w:asciiTheme="minorHAnsi" w:hAnsiTheme="minorHAnsi"/>
                <w:i/>
                <w:iCs/>
              </w:rPr>
            </w:pPr>
          </w:p>
        </w:tc>
        <w:tc>
          <w:tcPr>
            <w:tcW w:w="9320" w:type="dxa"/>
          </w:tcPr>
          <w:p w14:paraId="0D9FAF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0EAA59B" w14:textId="77777777" w:rsidR="00C63E25" w:rsidRPr="00350027" w:rsidRDefault="00C63E25" w:rsidP="00C63E25">
      <w:pPr>
        <w:rPr>
          <w:rFonts w:asciiTheme="minorHAnsi" w:hAnsiTheme="minorHAnsi"/>
        </w:rPr>
      </w:pPr>
    </w:p>
    <w:p w14:paraId="14DFF843" w14:textId="77777777" w:rsidR="00C63E25" w:rsidRPr="00350027" w:rsidRDefault="00C63E25" w:rsidP="00C63E25">
      <w:pPr>
        <w:pStyle w:val="Heading4"/>
        <w:rPr>
          <w:rFonts w:asciiTheme="minorHAnsi" w:hAnsiTheme="minorHAnsi"/>
        </w:rPr>
      </w:pPr>
      <w:r w:rsidRPr="00350027">
        <w:rPr>
          <w:rFonts w:asciiTheme="minorHAnsi" w:hAnsiTheme="minorHAnsi"/>
        </w:rPr>
        <w:t>ACE1B_Label 136 Monitor</w:t>
      </w:r>
    </w:p>
    <w:p w14:paraId="6F43EAB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046B7E4" w14:textId="77777777" w:rsidTr="00F33256">
        <w:tc>
          <w:tcPr>
            <w:tcW w:w="1559" w:type="dxa"/>
          </w:tcPr>
          <w:p w14:paraId="1B90808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MRJ_SCU_STC_SRS_828</w:t>
            </w:r>
          </w:p>
        </w:tc>
        <w:tc>
          <w:tcPr>
            <w:tcW w:w="9320" w:type="dxa"/>
          </w:tcPr>
          <w:p w14:paraId="119F228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ACE1B Label 136 Monitor Status according to the following logic:</w:t>
            </w:r>
          </w:p>
          <w:p w14:paraId="20FCF920" w14:textId="77777777" w:rsidR="00C63E25" w:rsidRPr="00350027" w:rsidRDefault="00C63E25" w:rsidP="00F33256">
            <w:pPr>
              <w:rPr>
                <w:rFonts w:asciiTheme="minorHAnsi" w:hAnsiTheme="minorHAnsi"/>
              </w:rPr>
            </w:pPr>
          </w:p>
          <w:p w14:paraId="23EE172B"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200ms with a tolerance of +10ms</w:t>
            </w:r>
          </w:p>
          <w:p w14:paraId="7FFB9E97" w14:textId="77777777" w:rsidR="00C63E25" w:rsidRPr="00350027" w:rsidRDefault="00C63E25" w:rsidP="00F33256">
            <w:pPr>
              <w:rPr>
                <w:rFonts w:asciiTheme="minorHAnsi" w:hAnsiTheme="minorHAnsi"/>
              </w:rPr>
            </w:pPr>
            <w:r w:rsidRPr="00350027">
              <w:rPr>
                <w:rFonts w:asciiTheme="minorHAnsi" w:hAnsiTheme="minorHAnsi"/>
              </w:rPr>
              <w:tab/>
              <w:t xml:space="preserve">    (( No valid ACE1B Label 136 have been received) OR</w:t>
            </w:r>
          </w:p>
          <w:p w14:paraId="72FFFC1E" w14:textId="77777777" w:rsidR="00C63E25" w:rsidRPr="00350027" w:rsidRDefault="00C63E25" w:rsidP="00F33256">
            <w:pPr>
              <w:rPr>
                <w:rFonts w:asciiTheme="minorHAnsi" w:hAnsiTheme="minorHAnsi"/>
              </w:rPr>
            </w:pPr>
            <w:r w:rsidRPr="00350027">
              <w:rPr>
                <w:rFonts w:asciiTheme="minorHAnsi" w:hAnsiTheme="minorHAnsi"/>
              </w:rPr>
              <w:tab/>
              <w:t xml:space="preserve">    ( ACE1B Label 136 data have wrong (even) parity bit) OR</w:t>
            </w:r>
          </w:p>
          <w:p w14:paraId="6177EF13" w14:textId="77777777" w:rsidR="00C63E25" w:rsidRPr="00350027" w:rsidRDefault="00C63E25" w:rsidP="00F33256">
            <w:pPr>
              <w:rPr>
                <w:rFonts w:asciiTheme="minorHAnsi" w:hAnsiTheme="minorHAnsi"/>
              </w:rPr>
            </w:pPr>
            <w:r w:rsidRPr="00350027">
              <w:rPr>
                <w:rFonts w:asciiTheme="minorHAnsi" w:hAnsiTheme="minorHAnsi"/>
              </w:rPr>
              <w:tab/>
              <w:t xml:space="preserve">    ( ACE1B Label 136 have SSM data not set to "Normal Operation"))</w:t>
            </w:r>
          </w:p>
          <w:p w14:paraId="511BA68F" w14:textId="77777777" w:rsidR="00C63E25" w:rsidRPr="00350027" w:rsidRDefault="00C63E25" w:rsidP="00F33256">
            <w:pPr>
              <w:rPr>
                <w:rFonts w:asciiTheme="minorHAnsi" w:hAnsiTheme="minorHAnsi"/>
              </w:rPr>
            </w:pPr>
            <w:r w:rsidRPr="00350027">
              <w:rPr>
                <w:rFonts w:asciiTheme="minorHAnsi" w:hAnsiTheme="minorHAnsi"/>
              </w:rPr>
              <w:tab/>
              <w:t>THEN</w:t>
            </w:r>
          </w:p>
          <w:p w14:paraId="2CD1A30D" w14:textId="77777777" w:rsidR="00C63E25" w:rsidRPr="00350027" w:rsidRDefault="00C63E25" w:rsidP="00F33256">
            <w:pPr>
              <w:rPr>
                <w:rFonts w:asciiTheme="minorHAnsi" w:hAnsiTheme="minorHAnsi"/>
              </w:rPr>
            </w:pPr>
            <w:r w:rsidRPr="00350027">
              <w:rPr>
                <w:rFonts w:asciiTheme="minorHAnsi" w:hAnsiTheme="minorHAnsi"/>
              </w:rPr>
              <w:tab/>
              <w:t xml:space="preserve">     ACE1B Label 136 Monitor Status = TRUE</w:t>
            </w:r>
          </w:p>
          <w:p w14:paraId="0169012B" w14:textId="77777777" w:rsidR="00C63E25" w:rsidRPr="00350027" w:rsidRDefault="00C63E25" w:rsidP="00F33256">
            <w:pPr>
              <w:rPr>
                <w:rFonts w:asciiTheme="minorHAnsi" w:hAnsiTheme="minorHAnsi"/>
              </w:rPr>
            </w:pPr>
            <w:r w:rsidRPr="00350027">
              <w:rPr>
                <w:rFonts w:asciiTheme="minorHAnsi" w:hAnsiTheme="minorHAnsi"/>
              </w:rPr>
              <w:tab/>
              <w:t>ELSE IF the following condition is true for 200ms with a tolerance of +10ms</w:t>
            </w:r>
          </w:p>
          <w:p w14:paraId="345E8120" w14:textId="77777777" w:rsidR="00C63E25" w:rsidRPr="00350027" w:rsidRDefault="00C63E25" w:rsidP="00F33256">
            <w:pPr>
              <w:rPr>
                <w:rFonts w:asciiTheme="minorHAnsi" w:hAnsiTheme="minorHAnsi"/>
              </w:rPr>
            </w:pPr>
            <w:r w:rsidRPr="00350027">
              <w:rPr>
                <w:rFonts w:asciiTheme="minorHAnsi" w:hAnsiTheme="minorHAnsi"/>
              </w:rPr>
              <w:tab/>
              <w:t xml:space="preserve">    ((ACE1B Label 136 have been received at expected updated rate with a tolerance of +10ms) AND</w:t>
            </w:r>
          </w:p>
          <w:p w14:paraId="288C6C70" w14:textId="77777777" w:rsidR="00C63E25" w:rsidRPr="00350027" w:rsidRDefault="00C63E25" w:rsidP="00F33256">
            <w:pPr>
              <w:rPr>
                <w:rFonts w:asciiTheme="minorHAnsi" w:hAnsiTheme="minorHAnsi"/>
              </w:rPr>
            </w:pPr>
            <w:r w:rsidRPr="00350027">
              <w:rPr>
                <w:rFonts w:asciiTheme="minorHAnsi" w:hAnsiTheme="minorHAnsi"/>
              </w:rPr>
              <w:tab/>
              <w:t xml:space="preserve">    (ACE1B Label 136 data have correct (odd) parity bit) AND</w:t>
            </w:r>
          </w:p>
          <w:p w14:paraId="2E28D26D" w14:textId="77777777" w:rsidR="00C63E25" w:rsidRPr="00350027" w:rsidRDefault="00C63E25" w:rsidP="00F33256">
            <w:pPr>
              <w:rPr>
                <w:rFonts w:asciiTheme="minorHAnsi" w:hAnsiTheme="minorHAnsi"/>
              </w:rPr>
            </w:pPr>
            <w:r w:rsidRPr="00350027">
              <w:rPr>
                <w:rFonts w:asciiTheme="minorHAnsi" w:hAnsiTheme="minorHAnsi"/>
              </w:rPr>
              <w:tab/>
              <w:t xml:space="preserve">    (ACE1B Label 136 have SSM data set to "Normal Operation"))</w:t>
            </w:r>
          </w:p>
          <w:p w14:paraId="6F1D7799"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58822287" w14:textId="77777777" w:rsidR="00C63E25" w:rsidRPr="00350027" w:rsidRDefault="00C63E25" w:rsidP="00F33256">
            <w:pPr>
              <w:rPr>
                <w:rFonts w:asciiTheme="minorHAnsi" w:hAnsiTheme="minorHAnsi"/>
              </w:rPr>
            </w:pPr>
            <w:r w:rsidRPr="00350027">
              <w:rPr>
                <w:rFonts w:asciiTheme="minorHAnsi" w:hAnsiTheme="minorHAnsi"/>
              </w:rPr>
              <w:lastRenderedPageBreak/>
              <w:tab/>
              <w:t xml:space="preserve">     ACE1B Label 136 Monitor Status = FALSE</w:t>
            </w:r>
          </w:p>
          <w:p w14:paraId="13737388"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4F23DDC1" w14:textId="77777777" w:rsidR="00C63E25" w:rsidRPr="00350027" w:rsidRDefault="00C63E25" w:rsidP="00F33256">
            <w:pPr>
              <w:rPr>
                <w:rFonts w:asciiTheme="minorHAnsi" w:hAnsiTheme="minorHAnsi"/>
              </w:rPr>
            </w:pPr>
            <w:r w:rsidRPr="00350027">
              <w:rPr>
                <w:rFonts w:asciiTheme="minorHAnsi" w:hAnsiTheme="minorHAnsi"/>
              </w:rPr>
              <w:t xml:space="preserve">                   do nothing (monitor status remains unchanged)</w:t>
            </w:r>
          </w:p>
          <w:p w14:paraId="2DFF1B8B" w14:textId="77777777" w:rsidR="00C63E25" w:rsidRPr="00350027" w:rsidRDefault="00C63E25" w:rsidP="00F33256">
            <w:pPr>
              <w:rPr>
                <w:rFonts w:asciiTheme="minorHAnsi" w:hAnsiTheme="minorHAnsi"/>
              </w:rPr>
            </w:pPr>
            <w:r w:rsidRPr="00350027">
              <w:rPr>
                <w:rFonts w:asciiTheme="minorHAnsi" w:hAnsiTheme="minorHAnsi"/>
              </w:rPr>
              <w:tab/>
              <w:t>ENDIF</w:t>
            </w:r>
          </w:p>
          <w:p w14:paraId="2ED06296" w14:textId="77777777" w:rsidR="00C63E25" w:rsidRPr="00350027" w:rsidRDefault="00C63E25" w:rsidP="00F33256">
            <w:pPr>
              <w:rPr>
                <w:rFonts w:asciiTheme="minorHAnsi" w:hAnsiTheme="minorHAnsi"/>
              </w:rPr>
            </w:pPr>
          </w:p>
          <w:p w14:paraId="0B62EC16" w14:textId="77777777" w:rsidR="00C63E25" w:rsidRPr="00350027" w:rsidRDefault="00C63E25" w:rsidP="00F33256">
            <w:pPr>
              <w:rPr>
                <w:rFonts w:asciiTheme="minorHAnsi" w:hAnsiTheme="minorHAnsi"/>
              </w:rPr>
            </w:pPr>
            <w:r w:rsidRPr="00350027">
              <w:rPr>
                <w:rFonts w:asciiTheme="minorHAnsi" w:hAnsiTheme="minorHAnsi"/>
              </w:rPr>
              <w:t>Where ACE1B Label 136 ARINC Message is defined in MRJ_SCU_STC_SRS_844</w:t>
            </w:r>
          </w:p>
          <w:p w14:paraId="6D07C86E" w14:textId="77777777" w:rsidR="00C63E25" w:rsidRPr="00350027" w:rsidRDefault="00C63E25" w:rsidP="00F33256">
            <w:pPr>
              <w:rPr>
                <w:rFonts w:asciiTheme="minorHAnsi" w:hAnsiTheme="minorHAnsi"/>
              </w:rPr>
            </w:pPr>
          </w:p>
          <w:p w14:paraId="5EA105E4"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626BE540" w14:textId="77777777" w:rsidR="00C63E25" w:rsidRPr="00350027" w:rsidRDefault="00C63E25" w:rsidP="00F33256">
            <w:pPr>
              <w:rPr>
                <w:rFonts w:asciiTheme="minorHAnsi" w:hAnsiTheme="minorHAnsi"/>
                <w:i/>
                <w:iCs/>
              </w:rPr>
            </w:pPr>
          </w:p>
        </w:tc>
      </w:tr>
      <w:tr w:rsidR="00C63E25" w:rsidRPr="00350027" w14:paraId="52E4890E" w14:textId="77777777" w:rsidTr="00F33256">
        <w:tc>
          <w:tcPr>
            <w:tcW w:w="1559" w:type="dxa"/>
          </w:tcPr>
          <w:p w14:paraId="14099866" w14:textId="77777777" w:rsidR="00C63E25" w:rsidRPr="00350027" w:rsidRDefault="00C63E25" w:rsidP="00F33256">
            <w:pPr>
              <w:rPr>
                <w:rFonts w:asciiTheme="minorHAnsi" w:hAnsiTheme="minorHAnsi"/>
                <w:i/>
                <w:iCs/>
              </w:rPr>
            </w:pPr>
          </w:p>
        </w:tc>
        <w:tc>
          <w:tcPr>
            <w:tcW w:w="9320" w:type="dxa"/>
          </w:tcPr>
          <w:p w14:paraId="4F282A1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8F4F970" w14:textId="77777777" w:rsidTr="00F33256">
        <w:tc>
          <w:tcPr>
            <w:tcW w:w="1559" w:type="dxa"/>
          </w:tcPr>
          <w:p w14:paraId="246AB4DB" w14:textId="77777777" w:rsidR="00C63E25" w:rsidRPr="00350027" w:rsidRDefault="00C63E25" w:rsidP="00F33256">
            <w:pPr>
              <w:rPr>
                <w:rFonts w:asciiTheme="minorHAnsi" w:hAnsiTheme="minorHAnsi"/>
                <w:i/>
                <w:iCs/>
              </w:rPr>
            </w:pPr>
          </w:p>
        </w:tc>
        <w:tc>
          <w:tcPr>
            <w:tcW w:w="9320" w:type="dxa"/>
          </w:tcPr>
          <w:p w14:paraId="2CA8F61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AEF9041" w14:textId="77777777" w:rsidTr="00F33256">
        <w:tc>
          <w:tcPr>
            <w:tcW w:w="1559" w:type="dxa"/>
          </w:tcPr>
          <w:p w14:paraId="191222EB" w14:textId="77777777" w:rsidR="00C63E25" w:rsidRPr="00350027" w:rsidRDefault="00C63E25" w:rsidP="00F33256">
            <w:pPr>
              <w:rPr>
                <w:rFonts w:asciiTheme="minorHAnsi" w:hAnsiTheme="minorHAnsi"/>
                <w:i/>
                <w:iCs/>
              </w:rPr>
            </w:pPr>
          </w:p>
        </w:tc>
        <w:tc>
          <w:tcPr>
            <w:tcW w:w="9320" w:type="dxa"/>
          </w:tcPr>
          <w:p w14:paraId="67D254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7DC80F" w14:textId="77777777" w:rsidR="00C63E25" w:rsidRPr="00350027" w:rsidRDefault="00C63E25" w:rsidP="00C63E25">
      <w:pPr>
        <w:rPr>
          <w:rFonts w:asciiTheme="minorHAnsi" w:hAnsiTheme="minorHAnsi"/>
        </w:rPr>
      </w:pPr>
    </w:p>
    <w:p w14:paraId="2B70B50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45CE998" w14:textId="77777777" w:rsidTr="00F33256">
        <w:tc>
          <w:tcPr>
            <w:tcW w:w="1559" w:type="dxa"/>
          </w:tcPr>
          <w:p w14:paraId="1DDC9AC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MRJ_SCU_STC_SRS_951</w:t>
            </w:r>
          </w:p>
        </w:tc>
        <w:tc>
          <w:tcPr>
            <w:tcW w:w="9320" w:type="dxa"/>
          </w:tcPr>
          <w:p w14:paraId="332A1BE8"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ACE1B Label 136 Monitor the </w:t>
            </w:r>
            <w:r w:rsidRPr="00350027">
              <w:rPr>
                <w:rFonts w:asciiTheme="minorHAnsi" w:hAnsiTheme="minorHAnsi"/>
                <w:i/>
                <w:iCs/>
              </w:rPr>
              <w:t>STC Program</w:t>
            </w:r>
            <w:r w:rsidRPr="00350027">
              <w:rPr>
                <w:rFonts w:asciiTheme="minorHAnsi" w:hAnsiTheme="minorHAnsi"/>
              </w:rPr>
              <w:t xml:space="preserve"> shall use the last valid data for Rudder Pedal Operation Processing.</w:t>
            </w:r>
          </w:p>
          <w:p w14:paraId="717D70CA" w14:textId="77777777" w:rsidR="00C63E25" w:rsidRPr="00350027" w:rsidRDefault="00C63E25" w:rsidP="00F33256">
            <w:pPr>
              <w:rPr>
                <w:rFonts w:asciiTheme="minorHAnsi" w:hAnsiTheme="minorHAnsi"/>
                <w:i/>
                <w:iCs/>
              </w:rPr>
            </w:pPr>
          </w:p>
        </w:tc>
      </w:tr>
      <w:tr w:rsidR="00C63E25" w:rsidRPr="00350027" w14:paraId="0D1460DA" w14:textId="77777777" w:rsidTr="00F33256">
        <w:tc>
          <w:tcPr>
            <w:tcW w:w="1559" w:type="dxa"/>
          </w:tcPr>
          <w:p w14:paraId="2B7A61EF" w14:textId="77777777" w:rsidR="00C63E25" w:rsidRPr="00350027" w:rsidRDefault="00C63E25" w:rsidP="00F33256">
            <w:pPr>
              <w:rPr>
                <w:rFonts w:asciiTheme="minorHAnsi" w:hAnsiTheme="minorHAnsi"/>
                <w:i/>
                <w:iCs/>
              </w:rPr>
            </w:pPr>
          </w:p>
        </w:tc>
        <w:tc>
          <w:tcPr>
            <w:tcW w:w="9320" w:type="dxa"/>
          </w:tcPr>
          <w:p w14:paraId="110BCF1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16DE576" w14:textId="77777777" w:rsidTr="00F33256">
        <w:tc>
          <w:tcPr>
            <w:tcW w:w="1559" w:type="dxa"/>
          </w:tcPr>
          <w:p w14:paraId="61D44736" w14:textId="77777777" w:rsidR="00C63E25" w:rsidRPr="00350027" w:rsidRDefault="00C63E25" w:rsidP="00F33256">
            <w:pPr>
              <w:rPr>
                <w:rFonts w:asciiTheme="minorHAnsi" w:hAnsiTheme="minorHAnsi"/>
                <w:i/>
                <w:iCs/>
              </w:rPr>
            </w:pPr>
          </w:p>
        </w:tc>
        <w:tc>
          <w:tcPr>
            <w:tcW w:w="9320" w:type="dxa"/>
          </w:tcPr>
          <w:p w14:paraId="27BCCF6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F521593" w14:textId="77777777" w:rsidTr="00F33256">
        <w:tc>
          <w:tcPr>
            <w:tcW w:w="1559" w:type="dxa"/>
          </w:tcPr>
          <w:p w14:paraId="40088C13" w14:textId="77777777" w:rsidR="00C63E25" w:rsidRPr="00350027" w:rsidRDefault="00C63E25" w:rsidP="00F33256">
            <w:pPr>
              <w:rPr>
                <w:rFonts w:asciiTheme="minorHAnsi" w:hAnsiTheme="minorHAnsi"/>
                <w:i/>
                <w:iCs/>
              </w:rPr>
            </w:pPr>
          </w:p>
        </w:tc>
        <w:tc>
          <w:tcPr>
            <w:tcW w:w="9320" w:type="dxa"/>
          </w:tcPr>
          <w:p w14:paraId="22F2953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B1278A7" w14:textId="77777777" w:rsidR="00C63E25" w:rsidRPr="00350027" w:rsidRDefault="00C63E25" w:rsidP="00C63E25">
      <w:pPr>
        <w:rPr>
          <w:rFonts w:asciiTheme="minorHAnsi" w:hAnsiTheme="minorHAnsi"/>
        </w:rPr>
      </w:pPr>
    </w:p>
    <w:p w14:paraId="2EAB66C0" w14:textId="77777777" w:rsidR="00C63E25" w:rsidRPr="00350027" w:rsidRDefault="00C63E25" w:rsidP="00C63E25">
      <w:pPr>
        <w:pStyle w:val="Heading4"/>
        <w:rPr>
          <w:rFonts w:asciiTheme="minorHAnsi" w:hAnsiTheme="minorHAnsi"/>
        </w:rPr>
      </w:pPr>
      <w:r w:rsidRPr="00350027">
        <w:rPr>
          <w:rFonts w:asciiTheme="minorHAnsi" w:hAnsiTheme="minorHAnsi"/>
        </w:rPr>
        <w:t>ACE2B_Label 136 Monitor</w:t>
      </w:r>
    </w:p>
    <w:p w14:paraId="0091A38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8295F58" w14:textId="77777777" w:rsidTr="00F33256">
        <w:tc>
          <w:tcPr>
            <w:tcW w:w="1559" w:type="dxa"/>
          </w:tcPr>
          <w:p w14:paraId="6E3C1CD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MRJ_SCU_STC_SRS_830</w:t>
            </w:r>
          </w:p>
        </w:tc>
        <w:tc>
          <w:tcPr>
            <w:tcW w:w="9320" w:type="dxa"/>
          </w:tcPr>
          <w:p w14:paraId="132BE61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ACE2B Label 136 Monitor Status according to the following logic:</w:t>
            </w:r>
          </w:p>
          <w:p w14:paraId="1626A7FF" w14:textId="77777777" w:rsidR="00C63E25" w:rsidRPr="00350027" w:rsidRDefault="00C63E25" w:rsidP="00F33256">
            <w:pPr>
              <w:rPr>
                <w:rFonts w:asciiTheme="minorHAnsi" w:hAnsiTheme="minorHAnsi"/>
              </w:rPr>
            </w:pPr>
          </w:p>
          <w:p w14:paraId="6407987B"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200ms with a time tolerance of +10ms</w:t>
            </w:r>
          </w:p>
          <w:p w14:paraId="1271A564" w14:textId="77777777" w:rsidR="00C63E25" w:rsidRPr="00350027" w:rsidRDefault="00C63E25" w:rsidP="00F33256">
            <w:pPr>
              <w:rPr>
                <w:rFonts w:asciiTheme="minorHAnsi" w:hAnsiTheme="minorHAnsi"/>
              </w:rPr>
            </w:pPr>
            <w:r w:rsidRPr="00350027">
              <w:rPr>
                <w:rFonts w:asciiTheme="minorHAnsi" w:hAnsiTheme="minorHAnsi"/>
              </w:rPr>
              <w:tab/>
              <w:t xml:space="preserve">    (( No valid ACE2B Label 136 have been received) OR</w:t>
            </w:r>
          </w:p>
          <w:p w14:paraId="2CE2A6BA" w14:textId="77777777" w:rsidR="00C63E25" w:rsidRPr="00350027" w:rsidRDefault="00C63E25" w:rsidP="00F33256">
            <w:pPr>
              <w:rPr>
                <w:rFonts w:asciiTheme="minorHAnsi" w:hAnsiTheme="minorHAnsi"/>
              </w:rPr>
            </w:pPr>
            <w:r w:rsidRPr="00350027">
              <w:rPr>
                <w:rFonts w:asciiTheme="minorHAnsi" w:hAnsiTheme="minorHAnsi"/>
              </w:rPr>
              <w:tab/>
              <w:t xml:space="preserve">    ( ACE2B Label 136 data have wrong (even) parity bit) OR</w:t>
            </w:r>
          </w:p>
          <w:p w14:paraId="0E22E64B" w14:textId="77777777" w:rsidR="00C63E25" w:rsidRPr="00350027" w:rsidRDefault="00C63E25" w:rsidP="00F33256">
            <w:pPr>
              <w:rPr>
                <w:rFonts w:asciiTheme="minorHAnsi" w:hAnsiTheme="minorHAnsi"/>
              </w:rPr>
            </w:pPr>
            <w:r w:rsidRPr="00350027">
              <w:rPr>
                <w:rFonts w:asciiTheme="minorHAnsi" w:hAnsiTheme="minorHAnsi"/>
              </w:rPr>
              <w:tab/>
              <w:t xml:space="preserve">    ( ACE2B Label 136 have SSM data not set to "Normal Operation"))</w:t>
            </w:r>
          </w:p>
          <w:p w14:paraId="6BE991FA" w14:textId="77777777" w:rsidR="00C63E25" w:rsidRPr="00350027" w:rsidRDefault="00C63E25" w:rsidP="00F33256">
            <w:pPr>
              <w:rPr>
                <w:rFonts w:asciiTheme="minorHAnsi" w:hAnsiTheme="minorHAnsi"/>
              </w:rPr>
            </w:pPr>
            <w:r w:rsidRPr="00350027">
              <w:rPr>
                <w:rFonts w:asciiTheme="minorHAnsi" w:hAnsiTheme="minorHAnsi"/>
              </w:rPr>
              <w:tab/>
              <w:t>THEN</w:t>
            </w:r>
          </w:p>
          <w:p w14:paraId="7A920FA4" w14:textId="77777777" w:rsidR="00C63E25" w:rsidRPr="00350027" w:rsidRDefault="00C63E25" w:rsidP="00F33256">
            <w:pPr>
              <w:rPr>
                <w:rFonts w:asciiTheme="minorHAnsi" w:hAnsiTheme="minorHAnsi"/>
              </w:rPr>
            </w:pPr>
            <w:r w:rsidRPr="00350027">
              <w:rPr>
                <w:rFonts w:asciiTheme="minorHAnsi" w:hAnsiTheme="minorHAnsi"/>
              </w:rPr>
              <w:tab/>
              <w:t xml:space="preserve">     ACE2BLabel 136 Monitor Status = TRUE</w:t>
            </w:r>
          </w:p>
          <w:p w14:paraId="506EEF1A" w14:textId="77777777" w:rsidR="00C63E25" w:rsidRPr="00350027" w:rsidRDefault="00C63E25" w:rsidP="00F33256">
            <w:pPr>
              <w:rPr>
                <w:rFonts w:asciiTheme="minorHAnsi" w:hAnsiTheme="minorHAnsi"/>
              </w:rPr>
            </w:pPr>
            <w:r w:rsidRPr="00350027">
              <w:rPr>
                <w:rFonts w:asciiTheme="minorHAnsi" w:hAnsiTheme="minorHAnsi"/>
              </w:rPr>
              <w:tab/>
              <w:t>ELSE IF the following condition is true for 200ms with a tolerance of +10ms</w:t>
            </w:r>
          </w:p>
          <w:p w14:paraId="4AD7A145" w14:textId="77777777" w:rsidR="00C63E25" w:rsidRPr="00350027" w:rsidRDefault="00C63E25" w:rsidP="00F33256">
            <w:pPr>
              <w:rPr>
                <w:rFonts w:asciiTheme="minorHAnsi" w:hAnsiTheme="minorHAnsi"/>
              </w:rPr>
            </w:pPr>
            <w:r w:rsidRPr="00350027">
              <w:rPr>
                <w:rFonts w:asciiTheme="minorHAnsi" w:hAnsiTheme="minorHAnsi"/>
              </w:rPr>
              <w:tab/>
              <w:t xml:space="preserve">    ((ACE2B Label 136 have been received at expected updated rate with a tolerance of +10ms) AND</w:t>
            </w:r>
          </w:p>
          <w:p w14:paraId="4D52B253" w14:textId="77777777" w:rsidR="00C63E25" w:rsidRPr="00350027" w:rsidRDefault="00C63E25" w:rsidP="00F33256">
            <w:pPr>
              <w:rPr>
                <w:rFonts w:asciiTheme="minorHAnsi" w:hAnsiTheme="minorHAnsi"/>
              </w:rPr>
            </w:pPr>
            <w:r w:rsidRPr="00350027">
              <w:rPr>
                <w:rFonts w:asciiTheme="minorHAnsi" w:hAnsiTheme="minorHAnsi"/>
              </w:rPr>
              <w:tab/>
              <w:t xml:space="preserve">    (ACE2B Label 136 data have correct (odd) parity bit) AND</w:t>
            </w:r>
          </w:p>
          <w:p w14:paraId="78900752" w14:textId="77777777" w:rsidR="00C63E25" w:rsidRPr="00350027" w:rsidRDefault="00C63E25" w:rsidP="00F33256">
            <w:pPr>
              <w:rPr>
                <w:rFonts w:asciiTheme="minorHAnsi" w:hAnsiTheme="minorHAnsi"/>
              </w:rPr>
            </w:pPr>
            <w:r w:rsidRPr="00350027">
              <w:rPr>
                <w:rFonts w:asciiTheme="minorHAnsi" w:hAnsiTheme="minorHAnsi"/>
              </w:rPr>
              <w:tab/>
              <w:t xml:space="preserve">    (ACE2B Label 136 have SSM data set to "Normal Operation"))</w:t>
            </w:r>
          </w:p>
          <w:p w14:paraId="4875C794"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69765D18" w14:textId="77777777" w:rsidR="00C63E25" w:rsidRPr="00350027" w:rsidRDefault="00C63E25" w:rsidP="00F33256">
            <w:pPr>
              <w:rPr>
                <w:rFonts w:asciiTheme="minorHAnsi" w:hAnsiTheme="minorHAnsi"/>
              </w:rPr>
            </w:pPr>
            <w:r w:rsidRPr="00350027">
              <w:rPr>
                <w:rFonts w:asciiTheme="minorHAnsi" w:hAnsiTheme="minorHAnsi"/>
              </w:rPr>
              <w:tab/>
              <w:t xml:space="preserve">     ACE2B Label 136 Monitor Status = FALSE</w:t>
            </w:r>
          </w:p>
          <w:p w14:paraId="7CDE43DF"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75DEC043" w14:textId="77777777" w:rsidR="00C63E25" w:rsidRPr="00350027" w:rsidRDefault="00C63E25" w:rsidP="00F33256">
            <w:pPr>
              <w:rPr>
                <w:rFonts w:asciiTheme="minorHAnsi" w:hAnsiTheme="minorHAnsi"/>
              </w:rPr>
            </w:pPr>
            <w:r w:rsidRPr="00350027">
              <w:rPr>
                <w:rFonts w:asciiTheme="minorHAnsi" w:hAnsiTheme="minorHAnsi"/>
              </w:rPr>
              <w:t xml:space="preserve">                   do nothing (monitor status remains unchanged)</w:t>
            </w:r>
          </w:p>
          <w:p w14:paraId="7D82CD16" w14:textId="77777777" w:rsidR="00C63E25" w:rsidRPr="00350027" w:rsidRDefault="00C63E25" w:rsidP="00F33256">
            <w:pPr>
              <w:rPr>
                <w:rFonts w:asciiTheme="minorHAnsi" w:hAnsiTheme="minorHAnsi"/>
              </w:rPr>
            </w:pPr>
            <w:r w:rsidRPr="00350027">
              <w:rPr>
                <w:rFonts w:asciiTheme="minorHAnsi" w:hAnsiTheme="minorHAnsi"/>
              </w:rPr>
              <w:tab/>
              <w:t>ENDIF</w:t>
            </w:r>
          </w:p>
          <w:p w14:paraId="1E02C3D9" w14:textId="77777777" w:rsidR="00C63E25" w:rsidRPr="00350027" w:rsidRDefault="00C63E25" w:rsidP="00F33256">
            <w:pPr>
              <w:rPr>
                <w:rFonts w:asciiTheme="minorHAnsi" w:hAnsiTheme="minorHAnsi"/>
              </w:rPr>
            </w:pPr>
          </w:p>
          <w:p w14:paraId="6B20233D" w14:textId="77777777" w:rsidR="00C63E25" w:rsidRPr="00350027" w:rsidRDefault="00C63E25" w:rsidP="00F33256">
            <w:pPr>
              <w:rPr>
                <w:rFonts w:asciiTheme="minorHAnsi" w:hAnsiTheme="minorHAnsi"/>
              </w:rPr>
            </w:pPr>
            <w:r w:rsidRPr="00350027">
              <w:rPr>
                <w:rFonts w:asciiTheme="minorHAnsi" w:hAnsiTheme="minorHAnsi"/>
              </w:rPr>
              <w:t>Where ACE2B Label 136 ARINC Message is defined in MRJ_SCU_STC_SRS_845</w:t>
            </w:r>
          </w:p>
          <w:p w14:paraId="4AF4B8F8" w14:textId="77777777" w:rsidR="00C63E25" w:rsidRPr="00350027" w:rsidRDefault="00C63E25" w:rsidP="00F33256">
            <w:pPr>
              <w:rPr>
                <w:rFonts w:asciiTheme="minorHAnsi" w:hAnsiTheme="minorHAnsi"/>
              </w:rPr>
            </w:pPr>
          </w:p>
          <w:p w14:paraId="2968EBD2"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392B9614" w14:textId="77777777" w:rsidR="00C63E25" w:rsidRPr="00350027" w:rsidRDefault="00C63E25" w:rsidP="00F33256">
            <w:pPr>
              <w:rPr>
                <w:rFonts w:asciiTheme="minorHAnsi" w:hAnsiTheme="minorHAnsi"/>
                <w:i/>
                <w:iCs/>
              </w:rPr>
            </w:pPr>
          </w:p>
        </w:tc>
      </w:tr>
      <w:tr w:rsidR="00C63E25" w:rsidRPr="00350027" w14:paraId="55147D6E" w14:textId="77777777" w:rsidTr="00F33256">
        <w:tc>
          <w:tcPr>
            <w:tcW w:w="1559" w:type="dxa"/>
          </w:tcPr>
          <w:p w14:paraId="463BAA41" w14:textId="77777777" w:rsidR="00C63E25" w:rsidRPr="00350027" w:rsidRDefault="00C63E25" w:rsidP="00F33256">
            <w:pPr>
              <w:rPr>
                <w:rFonts w:asciiTheme="minorHAnsi" w:hAnsiTheme="minorHAnsi"/>
                <w:i/>
                <w:iCs/>
              </w:rPr>
            </w:pPr>
          </w:p>
        </w:tc>
        <w:tc>
          <w:tcPr>
            <w:tcW w:w="9320" w:type="dxa"/>
          </w:tcPr>
          <w:p w14:paraId="79FF600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320DEA7" w14:textId="77777777" w:rsidTr="00F33256">
        <w:tc>
          <w:tcPr>
            <w:tcW w:w="1559" w:type="dxa"/>
          </w:tcPr>
          <w:p w14:paraId="0E1CD37C" w14:textId="77777777" w:rsidR="00C63E25" w:rsidRPr="00350027" w:rsidRDefault="00C63E25" w:rsidP="00F33256">
            <w:pPr>
              <w:rPr>
                <w:rFonts w:asciiTheme="minorHAnsi" w:hAnsiTheme="minorHAnsi"/>
                <w:i/>
                <w:iCs/>
              </w:rPr>
            </w:pPr>
          </w:p>
        </w:tc>
        <w:tc>
          <w:tcPr>
            <w:tcW w:w="9320" w:type="dxa"/>
          </w:tcPr>
          <w:p w14:paraId="02E9EC7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81FBF6A" w14:textId="77777777" w:rsidTr="00F33256">
        <w:tc>
          <w:tcPr>
            <w:tcW w:w="1559" w:type="dxa"/>
          </w:tcPr>
          <w:p w14:paraId="7F0A9591" w14:textId="77777777" w:rsidR="00C63E25" w:rsidRPr="00350027" w:rsidRDefault="00C63E25" w:rsidP="00F33256">
            <w:pPr>
              <w:rPr>
                <w:rFonts w:asciiTheme="minorHAnsi" w:hAnsiTheme="minorHAnsi"/>
                <w:i/>
                <w:iCs/>
              </w:rPr>
            </w:pPr>
          </w:p>
        </w:tc>
        <w:tc>
          <w:tcPr>
            <w:tcW w:w="9320" w:type="dxa"/>
          </w:tcPr>
          <w:p w14:paraId="5418D7E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FF2112" w14:textId="77777777" w:rsidR="00C63E25" w:rsidRPr="00350027" w:rsidRDefault="00C63E25" w:rsidP="00C63E25">
      <w:pPr>
        <w:rPr>
          <w:rFonts w:asciiTheme="minorHAnsi" w:hAnsiTheme="minorHAnsi"/>
        </w:rPr>
      </w:pPr>
    </w:p>
    <w:p w14:paraId="5AA4880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142391E" w14:textId="77777777" w:rsidTr="00F33256">
        <w:tc>
          <w:tcPr>
            <w:tcW w:w="1559" w:type="dxa"/>
          </w:tcPr>
          <w:p w14:paraId="7503623C"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MRJ_SCU_STC_SRS_952</w:t>
            </w:r>
          </w:p>
        </w:tc>
        <w:tc>
          <w:tcPr>
            <w:tcW w:w="9320" w:type="dxa"/>
          </w:tcPr>
          <w:p w14:paraId="1DDC9501"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ACE2B Label 136 Monitor the </w:t>
            </w:r>
            <w:r w:rsidRPr="00350027">
              <w:rPr>
                <w:rFonts w:asciiTheme="minorHAnsi" w:hAnsiTheme="minorHAnsi"/>
                <w:i/>
                <w:iCs/>
              </w:rPr>
              <w:t>STC Program</w:t>
            </w:r>
            <w:r w:rsidRPr="00350027">
              <w:rPr>
                <w:rFonts w:asciiTheme="minorHAnsi" w:hAnsiTheme="minorHAnsi"/>
              </w:rPr>
              <w:t xml:space="preserve"> shall use the last valid data for Rudder Pedal Operation Processing.</w:t>
            </w:r>
          </w:p>
          <w:p w14:paraId="324D0EEC" w14:textId="77777777" w:rsidR="00C63E25" w:rsidRPr="00350027" w:rsidRDefault="00C63E25" w:rsidP="00F33256">
            <w:pPr>
              <w:rPr>
                <w:rFonts w:asciiTheme="minorHAnsi" w:hAnsiTheme="minorHAnsi"/>
                <w:i/>
                <w:iCs/>
              </w:rPr>
            </w:pPr>
          </w:p>
        </w:tc>
      </w:tr>
      <w:tr w:rsidR="00C63E25" w:rsidRPr="00350027" w14:paraId="08DB101F" w14:textId="77777777" w:rsidTr="00F33256">
        <w:tc>
          <w:tcPr>
            <w:tcW w:w="1559" w:type="dxa"/>
          </w:tcPr>
          <w:p w14:paraId="74961561" w14:textId="77777777" w:rsidR="00C63E25" w:rsidRPr="00350027" w:rsidRDefault="00C63E25" w:rsidP="00F33256">
            <w:pPr>
              <w:rPr>
                <w:rFonts w:asciiTheme="minorHAnsi" w:hAnsiTheme="minorHAnsi"/>
                <w:i/>
                <w:iCs/>
              </w:rPr>
            </w:pPr>
          </w:p>
        </w:tc>
        <w:tc>
          <w:tcPr>
            <w:tcW w:w="9320" w:type="dxa"/>
          </w:tcPr>
          <w:p w14:paraId="3CBF102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A922170" w14:textId="77777777" w:rsidTr="00F33256">
        <w:tc>
          <w:tcPr>
            <w:tcW w:w="1559" w:type="dxa"/>
          </w:tcPr>
          <w:p w14:paraId="57061CF9" w14:textId="77777777" w:rsidR="00C63E25" w:rsidRPr="00350027" w:rsidRDefault="00C63E25" w:rsidP="00F33256">
            <w:pPr>
              <w:rPr>
                <w:rFonts w:asciiTheme="minorHAnsi" w:hAnsiTheme="minorHAnsi"/>
                <w:i/>
                <w:iCs/>
              </w:rPr>
            </w:pPr>
          </w:p>
        </w:tc>
        <w:tc>
          <w:tcPr>
            <w:tcW w:w="9320" w:type="dxa"/>
          </w:tcPr>
          <w:p w14:paraId="209260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AB96FAB" w14:textId="77777777" w:rsidTr="00F33256">
        <w:tc>
          <w:tcPr>
            <w:tcW w:w="1559" w:type="dxa"/>
          </w:tcPr>
          <w:p w14:paraId="43197F75" w14:textId="77777777" w:rsidR="00C63E25" w:rsidRPr="00350027" w:rsidRDefault="00C63E25" w:rsidP="00F33256">
            <w:pPr>
              <w:rPr>
                <w:rFonts w:asciiTheme="minorHAnsi" w:hAnsiTheme="minorHAnsi"/>
                <w:i/>
                <w:iCs/>
              </w:rPr>
            </w:pPr>
          </w:p>
        </w:tc>
        <w:tc>
          <w:tcPr>
            <w:tcW w:w="9320" w:type="dxa"/>
          </w:tcPr>
          <w:p w14:paraId="443B871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6FDBA73" w14:textId="77777777" w:rsidR="00C63E25" w:rsidRPr="00350027" w:rsidRDefault="00C63E25" w:rsidP="00C63E25">
      <w:pPr>
        <w:rPr>
          <w:rFonts w:asciiTheme="minorHAnsi" w:hAnsiTheme="minorHAnsi"/>
        </w:rPr>
      </w:pPr>
    </w:p>
    <w:p w14:paraId="7EE6CAFB" w14:textId="77777777" w:rsidR="00C63E25" w:rsidRPr="00350027" w:rsidRDefault="00C63E25" w:rsidP="00C63E25">
      <w:pPr>
        <w:pStyle w:val="Heading4"/>
        <w:rPr>
          <w:rFonts w:asciiTheme="minorHAnsi" w:hAnsiTheme="minorHAnsi"/>
        </w:rPr>
      </w:pPr>
      <w:r w:rsidRPr="00350027">
        <w:rPr>
          <w:rFonts w:asciiTheme="minorHAnsi" w:hAnsiTheme="minorHAnsi"/>
        </w:rPr>
        <w:t>ACE1B Reasonableness Check Monitor</w:t>
      </w:r>
    </w:p>
    <w:p w14:paraId="7705ED1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0C5A3C7" w14:textId="77777777" w:rsidTr="00F33256">
        <w:tc>
          <w:tcPr>
            <w:tcW w:w="1559" w:type="dxa"/>
          </w:tcPr>
          <w:p w14:paraId="3965EA4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MRJ_SCU_STC_SRS_832</w:t>
            </w:r>
          </w:p>
        </w:tc>
        <w:tc>
          <w:tcPr>
            <w:tcW w:w="9320" w:type="dxa"/>
          </w:tcPr>
          <w:p w14:paraId="15D91B3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ACE1B Reasonableness Check Monitor Status according to the following logic:</w:t>
            </w:r>
          </w:p>
          <w:p w14:paraId="44F668D2" w14:textId="77777777" w:rsidR="00C63E25" w:rsidRPr="00350027" w:rsidRDefault="00C63E25" w:rsidP="00F33256">
            <w:pPr>
              <w:rPr>
                <w:rFonts w:asciiTheme="minorHAnsi" w:hAnsiTheme="minorHAnsi"/>
              </w:rPr>
            </w:pPr>
          </w:p>
          <w:p w14:paraId="3C201795" w14:textId="77777777" w:rsidR="00C63E25" w:rsidRPr="00350027" w:rsidRDefault="00C63E25" w:rsidP="00F33256">
            <w:pPr>
              <w:rPr>
                <w:rFonts w:asciiTheme="minorHAnsi" w:hAnsiTheme="minorHAnsi"/>
              </w:rPr>
            </w:pPr>
            <w:r w:rsidRPr="00350027">
              <w:rPr>
                <w:rFonts w:asciiTheme="minorHAnsi" w:hAnsiTheme="minorHAnsi"/>
              </w:rPr>
              <w:t>IF (ACE1B Label 136 Monitor Status) THEN</w:t>
            </w:r>
          </w:p>
          <w:p w14:paraId="36357A0F" w14:textId="77777777" w:rsidR="00C63E25" w:rsidRPr="00350027" w:rsidRDefault="00C63E25" w:rsidP="00F33256">
            <w:pPr>
              <w:rPr>
                <w:rFonts w:asciiTheme="minorHAnsi" w:hAnsiTheme="minorHAnsi"/>
              </w:rPr>
            </w:pPr>
            <w:r w:rsidRPr="00350027">
              <w:rPr>
                <w:rFonts w:asciiTheme="minorHAnsi" w:hAnsiTheme="minorHAnsi"/>
              </w:rPr>
              <w:tab/>
              <w:t>ACE1B Reasonableness Check Monitor Status = FALSE</w:t>
            </w:r>
          </w:p>
          <w:p w14:paraId="3C985D81" w14:textId="77777777" w:rsidR="00C63E25" w:rsidRPr="00350027" w:rsidRDefault="00C63E25" w:rsidP="00F33256">
            <w:pPr>
              <w:rPr>
                <w:rFonts w:asciiTheme="minorHAnsi" w:hAnsiTheme="minorHAnsi"/>
              </w:rPr>
            </w:pPr>
            <w:r w:rsidRPr="00350027">
              <w:rPr>
                <w:rFonts w:asciiTheme="minorHAnsi" w:hAnsiTheme="minorHAnsi"/>
              </w:rPr>
              <w:t>ELSEIF (Absolute (Rudder Position 1 - ACE1B label 136 Rudder Position data)) &gt; Threshold for the last 200ms with a time tolerance of +10ms</w:t>
            </w:r>
          </w:p>
          <w:p w14:paraId="3C47DF5A" w14:textId="77777777" w:rsidR="00C63E25" w:rsidRPr="00350027" w:rsidRDefault="00C63E25" w:rsidP="00F33256">
            <w:pPr>
              <w:rPr>
                <w:rFonts w:asciiTheme="minorHAnsi" w:hAnsiTheme="minorHAnsi"/>
              </w:rPr>
            </w:pPr>
            <w:r w:rsidRPr="00350027">
              <w:rPr>
                <w:rFonts w:asciiTheme="minorHAnsi" w:hAnsiTheme="minorHAnsi"/>
              </w:rPr>
              <w:t>THEN</w:t>
            </w:r>
          </w:p>
          <w:p w14:paraId="2C505018" w14:textId="77777777" w:rsidR="00C63E25" w:rsidRPr="00350027" w:rsidRDefault="00C63E25" w:rsidP="00F33256">
            <w:pPr>
              <w:rPr>
                <w:rFonts w:asciiTheme="minorHAnsi" w:hAnsiTheme="minorHAnsi"/>
              </w:rPr>
            </w:pPr>
            <w:r w:rsidRPr="00350027">
              <w:rPr>
                <w:rFonts w:asciiTheme="minorHAnsi" w:hAnsiTheme="minorHAnsi"/>
              </w:rPr>
              <w:tab/>
              <w:t>ACE1B Reasonableness Check Monitor Status = TRUE</w:t>
            </w:r>
          </w:p>
          <w:p w14:paraId="201D7EBD" w14:textId="77777777" w:rsidR="00C63E25" w:rsidRPr="00350027" w:rsidRDefault="00C63E25" w:rsidP="00F33256">
            <w:pPr>
              <w:rPr>
                <w:rFonts w:asciiTheme="minorHAnsi" w:hAnsiTheme="minorHAnsi"/>
              </w:rPr>
            </w:pPr>
            <w:r w:rsidRPr="00350027">
              <w:rPr>
                <w:rFonts w:asciiTheme="minorHAnsi" w:hAnsiTheme="minorHAnsi"/>
              </w:rPr>
              <w:t>ELSEIF (Absolute (Rudder Position 1 - ACE1B label 136 Rudder Position data)) &lt;= Threshold for the last 200ms with a time tolerance of +10ms</w:t>
            </w:r>
          </w:p>
          <w:p w14:paraId="2693E038" w14:textId="77777777" w:rsidR="00C63E25" w:rsidRPr="00350027" w:rsidRDefault="00C63E25" w:rsidP="00F33256">
            <w:pPr>
              <w:rPr>
                <w:rFonts w:asciiTheme="minorHAnsi" w:hAnsiTheme="minorHAnsi"/>
              </w:rPr>
            </w:pPr>
            <w:r w:rsidRPr="00350027">
              <w:rPr>
                <w:rFonts w:asciiTheme="minorHAnsi" w:hAnsiTheme="minorHAnsi"/>
              </w:rPr>
              <w:t>THEN</w:t>
            </w:r>
          </w:p>
          <w:p w14:paraId="120D89BB" w14:textId="77777777" w:rsidR="00C63E25" w:rsidRPr="00350027" w:rsidRDefault="00C63E25" w:rsidP="00F33256">
            <w:pPr>
              <w:rPr>
                <w:rFonts w:asciiTheme="minorHAnsi" w:hAnsiTheme="minorHAnsi"/>
              </w:rPr>
            </w:pPr>
            <w:r w:rsidRPr="00350027">
              <w:rPr>
                <w:rFonts w:asciiTheme="minorHAnsi" w:hAnsiTheme="minorHAnsi"/>
              </w:rPr>
              <w:tab/>
              <w:t>ACE1B Reasonableness Check Monitor Status = FALSE</w:t>
            </w:r>
          </w:p>
          <w:p w14:paraId="2C69860E" w14:textId="77777777" w:rsidR="00C63E25" w:rsidRPr="00350027" w:rsidRDefault="00C63E25" w:rsidP="00F33256">
            <w:pPr>
              <w:rPr>
                <w:rFonts w:asciiTheme="minorHAnsi" w:hAnsiTheme="minorHAnsi"/>
              </w:rPr>
            </w:pPr>
            <w:r w:rsidRPr="00350027">
              <w:rPr>
                <w:rFonts w:asciiTheme="minorHAnsi" w:hAnsiTheme="minorHAnsi"/>
              </w:rPr>
              <w:t>ELSE</w:t>
            </w:r>
          </w:p>
          <w:p w14:paraId="674886A0" w14:textId="77777777" w:rsidR="00C63E25" w:rsidRPr="00350027" w:rsidRDefault="00C63E25" w:rsidP="00F33256">
            <w:pPr>
              <w:rPr>
                <w:rFonts w:asciiTheme="minorHAnsi" w:hAnsiTheme="minorHAnsi"/>
              </w:rPr>
            </w:pPr>
            <w:r w:rsidRPr="00350027">
              <w:rPr>
                <w:rFonts w:asciiTheme="minorHAnsi" w:hAnsiTheme="minorHAnsi"/>
              </w:rPr>
              <w:tab/>
              <w:t>(Do nothing) ACE1B Reasonableness Check Monitor Status stays at previous value, initialised to FALSE</w:t>
            </w:r>
          </w:p>
          <w:p w14:paraId="64618329" w14:textId="77777777" w:rsidR="00C63E25" w:rsidRPr="00350027" w:rsidRDefault="00C63E25" w:rsidP="00F33256">
            <w:pPr>
              <w:rPr>
                <w:rFonts w:asciiTheme="minorHAnsi" w:hAnsiTheme="minorHAnsi"/>
              </w:rPr>
            </w:pPr>
            <w:r w:rsidRPr="00350027">
              <w:rPr>
                <w:rFonts w:asciiTheme="minorHAnsi" w:hAnsiTheme="minorHAnsi"/>
              </w:rPr>
              <w:t>ENDIF</w:t>
            </w:r>
          </w:p>
          <w:p w14:paraId="0BF1B056" w14:textId="77777777" w:rsidR="00C63E25" w:rsidRPr="00350027" w:rsidRDefault="00C63E25" w:rsidP="00F33256">
            <w:pPr>
              <w:rPr>
                <w:rFonts w:asciiTheme="minorHAnsi" w:hAnsiTheme="minorHAnsi"/>
              </w:rPr>
            </w:pPr>
          </w:p>
          <w:p w14:paraId="5206910F" w14:textId="77777777" w:rsidR="00C63E25" w:rsidRPr="00350027" w:rsidRDefault="00C63E25" w:rsidP="00F33256">
            <w:pPr>
              <w:rPr>
                <w:rFonts w:asciiTheme="minorHAnsi" w:hAnsiTheme="minorHAnsi"/>
              </w:rPr>
            </w:pPr>
            <w:r w:rsidRPr="00350027">
              <w:rPr>
                <w:rFonts w:asciiTheme="minorHAnsi" w:hAnsiTheme="minorHAnsi"/>
              </w:rPr>
              <w:t>where</w:t>
            </w:r>
            <w:r w:rsidRPr="00350027">
              <w:rPr>
                <w:rFonts w:asciiTheme="minorHAnsi" w:hAnsiTheme="minorHAnsi"/>
              </w:rPr>
              <w:tab/>
              <w:t>Threshold = 7.62mm (= 10% of 76.2mm)</w:t>
            </w:r>
          </w:p>
          <w:p w14:paraId="60F7C0AB" w14:textId="77777777" w:rsidR="00C63E25" w:rsidRPr="00350027" w:rsidRDefault="00C63E25" w:rsidP="00F33256">
            <w:pPr>
              <w:rPr>
                <w:rFonts w:asciiTheme="minorHAnsi" w:hAnsiTheme="minorHAnsi"/>
              </w:rPr>
            </w:pPr>
            <w:r w:rsidRPr="00350027">
              <w:rPr>
                <w:rFonts w:asciiTheme="minorHAnsi" w:hAnsiTheme="minorHAnsi"/>
              </w:rPr>
              <w:tab/>
              <w:t>Rudder Position 1 is defined in MRJ_SCU_STC_SRS_854</w:t>
            </w:r>
          </w:p>
          <w:p w14:paraId="1BA74042" w14:textId="77777777" w:rsidR="00C63E25" w:rsidRPr="00350027" w:rsidRDefault="00C63E25" w:rsidP="00F33256">
            <w:pPr>
              <w:rPr>
                <w:rFonts w:asciiTheme="minorHAnsi" w:hAnsiTheme="minorHAnsi"/>
              </w:rPr>
            </w:pPr>
            <w:r w:rsidRPr="00350027">
              <w:rPr>
                <w:rFonts w:asciiTheme="minorHAnsi" w:hAnsiTheme="minorHAnsi"/>
              </w:rPr>
              <w:tab/>
              <w:t>ACE1B Label 136 Monitor Status is defined in MRJ_SCU_STC_SRS_828</w:t>
            </w:r>
          </w:p>
          <w:p w14:paraId="7A58D92C"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ACE1B Label 136 ARINC Message is defined in MRJ_SCU_STC_SRS_844</w:t>
            </w:r>
          </w:p>
          <w:p w14:paraId="3D906BD7" w14:textId="77777777" w:rsidR="00C63E25" w:rsidRPr="00350027" w:rsidRDefault="00C63E25" w:rsidP="00F33256">
            <w:pPr>
              <w:rPr>
                <w:rFonts w:asciiTheme="minorHAnsi" w:hAnsiTheme="minorHAnsi"/>
              </w:rPr>
            </w:pPr>
          </w:p>
          <w:p w14:paraId="6885DE83"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72B62566" w14:textId="77777777" w:rsidR="00C63E25" w:rsidRPr="00350027" w:rsidRDefault="00C63E25" w:rsidP="00F33256">
            <w:pPr>
              <w:rPr>
                <w:rFonts w:asciiTheme="minorHAnsi" w:hAnsiTheme="minorHAnsi"/>
                <w:i/>
                <w:iCs/>
              </w:rPr>
            </w:pPr>
          </w:p>
        </w:tc>
      </w:tr>
      <w:tr w:rsidR="00C63E25" w:rsidRPr="00350027" w14:paraId="10CBDBF4" w14:textId="77777777" w:rsidTr="00F33256">
        <w:tc>
          <w:tcPr>
            <w:tcW w:w="1559" w:type="dxa"/>
          </w:tcPr>
          <w:p w14:paraId="4928EE85" w14:textId="77777777" w:rsidR="00C63E25" w:rsidRPr="00350027" w:rsidRDefault="00C63E25" w:rsidP="00F33256">
            <w:pPr>
              <w:rPr>
                <w:rFonts w:asciiTheme="minorHAnsi" w:hAnsiTheme="minorHAnsi"/>
                <w:i/>
                <w:iCs/>
              </w:rPr>
            </w:pPr>
          </w:p>
        </w:tc>
        <w:tc>
          <w:tcPr>
            <w:tcW w:w="9320" w:type="dxa"/>
          </w:tcPr>
          <w:p w14:paraId="42534D5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D6ED56" w14:textId="77777777" w:rsidTr="00F33256">
        <w:tc>
          <w:tcPr>
            <w:tcW w:w="1559" w:type="dxa"/>
          </w:tcPr>
          <w:p w14:paraId="77C1DA15" w14:textId="77777777" w:rsidR="00C63E25" w:rsidRPr="00350027" w:rsidRDefault="00C63E25" w:rsidP="00F33256">
            <w:pPr>
              <w:rPr>
                <w:rFonts w:asciiTheme="minorHAnsi" w:hAnsiTheme="minorHAnsi"/>
                <w:i/>
                <w:iCs/>
              </w:rPr>
            </w:pPr>
          </w:p>
        </w:tc>
        <w:tc>
          <w:tcPr>
            <w:tcW w:w="9320" w:type="dxa"/>
          </w:tcPr>
          <w:p w14:paraId="62D84B8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FAD0E47" w14:textId="77777777" w:rsidTr="00F33256">
        <w:tc>
          <w:tcPr>
            <w:tcW w:w="1559" w:type="dxa"/>
          </w:tcPr>
          <w:p w14:paraId="365BCDEA" w14:textId="77777777" w:rsidR="00C63E25" w:rsidRPr="00350027" w:rsidRDefault="00C63E25" w:rsidP="00F33256">
            <w:pPr>
              <w:rPr>
                <w:rFonts w:asciiTheme="minorHAnsi" w:hAnsiTheme="minorHAnsi"/>
                <w:i/>
                <w:iCs/>
              </w:rPr>
            </w:pPr>
          </w:p>
        </w:tc>
        <w:tc>
          <w:tcPr>
            <w:tcW w:w="9320" w:type="dxa"/>
          </w:tcPr>
          <w:p w14:paraId="7AF763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09ABE9" w14:textId="77777777" w:rsidR="00C63E25" w:rsidRPr="00350027" w:rsidRDefault="00C63E25" w:rsidP="00C63E25">
      <w:pPr>
        <w:rPr>
          <w:rFonts w:asciiTheme="minorHAnsi" w:hAnsiTheme="minorHAnsi"/>
        </w:rPr>
      </w:pPr>
    </w:p>
    <w:p w14:paraId="6714D5B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3898804" w14:textId="77777777" w:rsidTr="00F33256">
        <w:tc>
          <w:tcPr>
            <w:tcW w:w="1559" w:type="dxa"/>
          </w:tcPr>
          <w:p w14:paraId="2556F58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MRJ_SCU_STC_SRS_953</w:t>
            </w:r>
          </w:p>
        </w:tc>
        <w:tc>
          <w:tcPr>
            <w:tcW w:w="9320" w:type="dxa"/>
          </w:tcPr>
          <w:p w14:paraId="1415995B"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ACE1B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Rudder Pedal Operation Processing.</w:t>
            </w:r>
          </w:p>
          <w:p w14:paraId="1BA8E7B7" w14:textId="77777777" w:rsidR="00C63E25" w:rsidRPr="00350027" w:rsidRDefault="00C63E25" w:rsidP="00F33256">
            <w:pPr>
              <w:rPr>
                <w:rFonts w:asciiTheme="minorHAnsi" w:hAnsiTheme="minorHAnsi"/>
              </w:rPr>
            </w:pPr>
          </w:p>
          <w:p w14:paraId="39CE1F0A" w14:textId="77777777" w:rsidR="00C63E25" w:rsidRPr="00350027" w:rsidRDefault="00C63E25" w:rsidP="00F33256">
            <w:pPr>
              <w:rPr>
                <w:rFonts w:asciiTheme="minorHAnsi" w:hAnsiTheme="minorHAnsi"/>
                <w:i/>
                <w:iCs/>
              </w:rPr>
            </w:pPr>
          </w:p>
        </w:tc>
      </w:tr>
      <w:tr w:rsidR="00C63E25" w:rsidRPr="00350027" w14:paraId="79754A9B" w14:textId="77777777" w:rsidTr="00F33256">
        <w:tc>
          <w:tcPr>
            <w:tcW w:w="1559" w:type="dxa"/>
          </w:tcPr>
          <w:p w14:paraId="3E33E2EF" w14:textId="77777777" w:rsidR="00C63E25" w:rsidRPr="00350027" w:rsidRDefault="00C63E25" w:rsidP="00F33256">
            <w:pPr>
              <w:rPr>
                <w:rFonts w:asciiTheme="minorHAnsi" w:hAnsiTheme="minorHAnsi"/>
                <w:i/>
                <w:iCs/>
              </w:rPr>
            </w:pPr>
          </w:p>
        </w:tc>
        <w:tc>
          <w:tcPr>
            <w:tcW w:w="9320" w:type="dxa"/>
          </w:tcPr>
          <w:p w14:paraId="6795D0B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92775A2" w14:textId="77777777" w:rsidTr="00F33256">
        <w:tc>
          <w:tcPr>
            <w:tcW w:w="1559" w:type="dxa"/>
          </w:tcPr>
          <w:p w14:paraId="23BC10C0" w14:textId="77777777" w:rsidR="00C63E25" w:rsidRPr="00350027" w:rsidRDefault="00C63E25" w:rsidP="00F33256">
            <w:pPr>
              <w:rPr>
                <w:rFonts w:asciiTheme="minorHAnsi" w:hAnsiTheme="minorHAnsi"/>
                <w:i/>
                <w:iCs/>
              </w:rPr>
            </w:pPr>
          </w:p>
        </w:tc>
        <w:tc>
          <w:tcPr>
            <w:tcW w:w="9320" w:type="dxa"/>
          </w:tcPr>
          <w:p w14:paraId="00DB53B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3C4C0BD" w14:textId="77777777" w:rsidTr="00F33256">
        <w:tc>
          <w:tcPr>
            <w:tcW w:w="1559" w:type="dxa"/>
          </w:tcPr>
          <w:p w14:paraId="79D8C61B" w14:textId="77777777" w:rsidR="00C63E25" w:rsidRPr="00350027" w:rsidRDefault="00C63E25" w:rsidP="00F33256">
            <w:pPr>
              <w:rPr>
                <w:rFonts w:asciiTheme="minorHAnsi" w:hAnsiTheme="minorHAnsi"/>
                <w:i/>
                <w:iCs/>
              </w:rPr>
            </w:pPr>
          </w:p>
        </w:tc>
        <w:tc>
          <w:tcPr>
            <w:tcW w:w="9320" w:type="dxa"/>
          </w:tcPr>
          <w:p w14:paraId="0C34E1B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E22EB87" w14:textId="77777777" w:rsidR="00C63E25" w:rsidRPr="00350027" w:rsidRDefault="00C63E25" w:rsidP="00C63E25">
      <w:pPr>
        <w:rPr>
          <w:rFonts w:asciiTheme="minorHAnsi" w:hAnsiTheme="minorHAnsi"/>
        </w:rPr>
      </w:pPr>
    </w:p>
    <w:p w14:paraId="6CB25DDA" w14:textId="77777777" w:rsidR="00C63E25" w:rsidRPr="00350027" w:rsidRDefault="00C63E25" w:rsidP="00C63E25">
      <w:pPr>
        <w:pStyle w:val="Heading4"/>
        <w:rPr>
          <w:rFonts w:asciiTheme="minorHAnsi" w:hAnsiTheme="minorHAnsi"/>
        </w:rPr>
      </w:pPr>
      <w:r w:rsidRPr="00350027">
        <w:rPr>
          <w:rFonts w:asciiTheme="minorHAnsi" w:hAnsiTheme="minorHAnsi"/>
        </w:rPr>
        <w:t>ACE2B Reasonableness Check Monitor</w:t>
      </w:r>
    </w:p>
    <w:p w14:paraId="11C75CC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8347474" w14:textId="77777777" w:rsidTr="00F33256">
        <w:tc>
          <w:tcPr>
            <w:tcW w:w="1559" w:type="dxa"/>
          </w:tcPr>
          <w:p w14:paraId="283FC77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MRJ_SCU_STC_SRS_836</w:t>
            </w:r>
          </w:p>
        </w:tc>
        <w:tc>
          <w:tcPr>
            <w:tcW w:w="9320" w:type="dxa"/>
          </w:tcPr>
          <w:p w14:paraId="31D3F36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ACE2B Reasonableness Check Monitor Status according to the following logic:</w:t>
            </w:r>
          </w:p>
          <w:p w14:paraId="2B2D81B9" w14:textId="77777777" w:rsidR="00C63E25" w:rsidRPr="00350027" w:rsidRDefault="00C63E25" w:rsidP="00F33256">
            <w:pPr>
              <w:rPr>
                <w:rFonts w:asciiTheme="minorHAnsi" w:hAnsiTheme="minorHAnsi"/>
              </w:rPr>
            </w:pPr>
            <w:r w:rsidRPr="00350027">
              <w:rPr>
                <w:rFonts w:asciiTheme="minorHAnsi" w:hAnsiTheme="minorHAnsi"/>
              </w:rPr>
              <w:t>IF (ACE2B Label 136 Monitor Status) THEN</w:t>
            </w:r>
          </w:p>
          <w:p w14:paraId="0BD65EBE" w14:textId="77777777" w:rsidR="00C63E25" w:rsidRPr="00350027" w:rsidRDefault="00C63E25" w:rsidP="00F33256">
            <w:pPr>
              <w:rPr>
                <w:rFonts w:asciiTheme="minorHAnsi" w:hAnsiTheme="minorHAnsi"/>
              </w:rPr>
            </w:pPr>
            <w:r w:rsidRPr="00350027">
              <w:rPr>
                <w:rFonts w:asciiTheme="minorHAnsi" w:hAnsiTheme="minorHAnsi"/>
              </w:rPr>
              <w:tab/>
              <w:t>ACE2B Reasonableness Check Monitor Status = FALSE</w:t>
            </w:r>
          </w:p>
          <w:p w14:paraId="39FD4BE8" w14:textId="77777777" w:rsidR="00C63E25" w:rsidRPr="00350027" w:rsidRDefault="00C63E25" w:rsidP="00F33256">
            <w:pPr>
              <w:rPr>
                <w:rFonts w:asciiTheme="minorHAnsi" w:hAnsiTheme="minorHAnsi"/>
              </w:rPr>
            </w:pPr>
            <w:r w:rsidRPr="00350027">
              <w:rPr>
                <w:rFonts w:asciiTheme="minorHAnsi" w:hAnsiTheme="minorHAnsi"/>
              </w:rPr>
              <w:lastRenderedPageBreak/>
              <w:t>ELSEIF (Absolute (Rudder Position 2 - ACE2B label 136 Rudder Position data)) &gt; Threshold for the last 200ms with a time tolerance of +10ms</w:t>
            </w:r>
          </w:p>
          <w:p w14:paraId="4555D58D" w14:textId="77777777" w:rsidR="00C63E25" w:rsidRPr="00350027" w:rsidRDefault="00C63E25" w:rsidP="00F33256">
            <w:pPr>
              <w:rPr>
                <w:rFonts w:asciiTheme="minorHAnsi" w:hAnsiTheme="minorHAnsi"/>
              </w:rPr>
            </w:pPr>
            <w:r w:rsidRPr="00350027">
              <w:rPr>
                <w:rFonts w:asciiTheme="minorHAnsi" w:hAnsiTheme="minorHAnsi"/>
              </w:rPr>
              <w:t>THEN</w:t>
            </w:r>
          </w:p>
          <w:p w14:paraId="08EE6D00" w14:textId="77777777" w:rsidR="00C63E25" w:rsidRPr="00350027" w:rsidRDefault="00C63E25" w:rsidP="00F33256">
            <w:pPr>
              <w:rPr>
                <w:rFonts w:asciiTheme="minorHAnsi" w:hAnsiTheme="minorHAnsi"/>
              </w:rPr>
            </w:pPr>
            <w:r w:rsidRPr="00350027">
              <w:rPr>
                <w:rFonts w:asciiTheme="minorHAnsi" w:hAnsiTheme="minorHAnsi"/>
              </w:rPr>
              <w:tab/>
              <w:t>ACE2B Reasonableness Check Monitor Status = TRUE</w:t>
            </w:r>
          </w:p>
          <w:p w14:paraId="3DD84642" w14:textId="77777777" w:rsidR="00C63E25" w:rsidRPr="00350027" w:rsidRDefault="00C63E25" w:rsidP="00F33256">
            <w:pPr>
              <w:rPr>
                <w:rFonts w:asciiTheme="minorHAnsi" w:hAnsiTheme="minorHAnsi"/>
              </w:rPr>
            </w:pPr>
            <w:r w:rsidRPr="00350027">
              <w:rPr>
                <w:rFonts w:asciiTheme="minorHAnsi" w:hAnsiTheme="minorHAnsi"/>
              </w:rPr>
              <w:t>ELSEIF (Absolute (Rudder Position 2 - ACE2B label 136 Rudder Position data)) &lt;= Threshold for the last 200ms with a time tolerance of +10ms</w:t>
            </w:r>
          </w:p>
          <w:p w14:paraId="2D0C20BA" w14:textId="77777777" w:rsidR="00C63E25" w:rsidRPr="00350027" w:rsidRDefault="00C63E25" w:rsidP="00F33256">
            <w:pPr>
              <w:rPr>
                <w:rFonts w:asciiTheme="minorHAnsi" w:hAnsiTheme="minorHAnsi"/>
              </w:rPr>
            </w:pPr>
            <w:r w:rsidRPr="00350027">
              <w:rPr>
                <w:rFonts w:asciiTheme="minorHAnsi" w:hAnsiTheme="minorHAnsi"/>
              </w:rPr>
              <w:t>THEN</w:t>
            </w:r>
          </w:p>
          <w:p w14:paraId="455055BD" w14:textId="77777777" w:rsidR="00C63E25" w:rsidRPr="00350027" w:rsidRDefault="00C63E25" w:rsidP="00F33256">
            <w:pPr>
              <w:rPr>
                <w:rFonts w:asciiTheme="minorHAnsi" w:hAnsiTheme="minorHAnsi"/>
              </w:rPr>
            </w:pPr>
            <w:r w:rsidRPr="00350027">
              <w:rPr>
                <w:rFonts w:asciiTheme="minorHAnsi" w:hAnsiTheme="minorHAnsi"/>
              </w:rPr>
              <w:tab/>
              <w:t>ACE2B Reasonableness Check Monitor Status = FALSE</w:t>
            </w:r>
          </w:p>
          <w:p w14:paraId="35F60927" w14:textId="77777777" w:rsidR="00C63E25" w:rsidRPr="00350027" w:rsidRDefault="00C63E25" w:rsidP="00F33256">
            <w:pPr>
              <w:rPr>
                <w:rFonts w:asciiTheme="minorHAnsi" w:hAnsiTheme="minorHAnsi"/>
              </w:rPr>
            </w:pPr>
            <w:r w:rsidRPr="00350027">
              <w:rPr>
                <w:rFonts w:asciiTheme="minorHAnsi" w:hAnsiTheme="minorHAnsi"/>
              </w:rPr>
              <w:t>ELSE</w:t>
            </w:r>
          </w:p>
          <w:p w14:paraId="3ACA00AC" w14:textId="77777777" w:rsidR="00C63E25" w:rsidRPr="00350027" w:rsidRDefault="00C63E25" w:rsidP="00F33256">
            <w:pPr>
              <w:rPr>
                <w:rFonts w:asciiTheme="minorHAnsi" w:hAnsiTheme="minorHAnsi"/>
              </w:rPr>
            </w:pPr>
            <w:r w:rsidRPr="00350027">
              <w:rPr>
                <w:rFonts w:asciiTheme="minorHAnsi" w:hAnsiTheme="minorHAnsi"/>
              </w:rPr>
              <w:tab/>
              <w:t>(Do nothing) ACE2B Reasonableness Check Monitor Status stays at previous value, initialised to FALSE</w:t>
            </w:r>
          </w:p>
          <w:p w14:paraId="7288A8B6" w14:textId="77777777" w:rsidR="00C63E25" w:rsidRPr="00350027" w:rsidRDefault="00C63E25" w:rsidP="00F33256">
            <w:pPr>
              <w:rPr>
                <w:rFonts w:asciiTheme="minorHAnsi" w:hAnsiTheme="minorHAnsi"/>
              </w:rPr>
            </w:pPr>
            <w:r w:rsidRPr="00350027">
              <w:rPr>
                <w:rFonts w:asciiTheme="minorHAnsi" w:hAnsiTheme="minorHAnsi"/>
              </w:rPr>
              <w:t>ENDIF</w:t>
            </w:r>
          </w:p>
          <w:p w14:paraId="7FBD5356" w14:textId="77777777" w:rsidR="00C63E25" w:rsidRPr="00350027" w:rsidRDefault="00C63E25" w:rsidP="00F33256">
            <w:pPr>
              <w:rPr>
                <w:rFonts w:asciiTheme="minorHAnsi" w:hAnsiTheme="minorHAnsi"/>
              </w:rPr>
            </w:pPr>
          </w:p>
          <w:p w14:paraId="1D3308F3" w14:textId="77777777" w:rsidR="00C63E25" w:rsidRPr="00350027" w:rsidRDefault="00C63E25" w:rsidP="00F33256">
            <w:pPr>
              <w:rPr>
                <w:rFonts w:asciiTheme="minorHAnsi" w:hAnsiTheme="minorHAnsi"/>
              </w:rPr>
            </w:pPr>
            <w:r w:rsidRPr="00350027">
              <w:rPr>
                <w:rFonts w:asciiTheme="minorHAnsi" w:hAnsiTheme="minorHAnsi"/>
              </w:rPr>
              <w:t>where</w:t>
            </w:r>
            <w:r w:rsidRPr="00350027">
              <w:rPr>
                <w:rFonts w:asciiTheme="minorHAnsi" w:hAnsiTheme="minorHAnsi"/>
              </w:rPr>
              <w:tab/>
              <w:t>Threshold = 7.62mm (= 10% of 76.2mm)</w:t>
            </w:r>
          </w:p>
          <w:p w14:paraId="49EB0BBF" w14:textId="77777777" w:rsidR="00C63E25" w:rsidRPr="00350027" w:rsidRDefault="00C63E25" w:rsidP="00F33256">
            <w:pPr>
              <w:rPr>
                <w:rFonts w:asciiTheme="minorHAnsi" w:hAnsiTheme="minorHAnsi"/>
              </w:rPr>
            </w:pPr>
            <w:r w:rsidRPr="00350027">
              <w:rPr>
                <w:rFonts w:asciiTheme="minorHAnsi" w:hAnsiTheme="minorHAnsi"/>
              </w:rPr>
              <w:tab/>
              <w:t>Rudder Position 2 is defined in MRJ_SCU_STC_SRS_854</w:t>
            </w:r>
          </w:p>
          <w:p w14:paraId="592E8470" w14:textId="77777777" w:rsidR="00C63E25" w:rsidRPr="00350027" w:rsidRDefault="00C63E25" w:rsidP="00F33256">
            <w:pPr>
              <w:rPr>
                <w:rFonts w:asciiTheme="minorHAnsi" w:hAnsiTheme="minorHAnsi"/>
              </w:rPr>
            </w:pPr>
            <w:r w:rsidRPr="00350027">
              <w:rPr>
                <w:rFonts w:asciiTheme="minorHAnsi" w:hAnsiTheme="minorHAnsi"/>
              </w:rPr>
              <w:tab/>
              <w:t>ACE2B Label 136 Monitor Status is defined in MRJ_SCU_STC_SRS_830</w:t>
            </w:r>
          </w:p>
          <w:p w14:paraId="689BA5A9"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ACE2B Label 136 ARINC Message is defined in MRJ_SCU_STC_SRS_845</w:t>
            </w:r>
          </w:p>
          <w:p w14:paraId="362F3098" w14:textId="77777777" w:rsidR="00C63E25" w:rsidRPr="00350027" w:rsidRDefault="00C63E25" w:rsidP="00F33256">
            <w:pPr>
              <w:rPr>
                <w:rFonts w:asciiTheme="minorHAnsi" w:hAnsiTheme="minorHAnsi"/>
              </w:rPr>
            </w:pPr>
          </w:p>
          <w:p w14:paraId="4B67F5C9"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6E4CED31" w14:textId="77777777" w:rsidR="00C63E25" w:rsidRPr="00350027" w:rsidRDefault="00C63E25" w:rsidP="00F33256">
            <w:pPr>
              <w:rPr>
                <w:rFonts w:asciiTheme="minorHAnsi" w:hAnsiTheme="minorHAnsi"/>
                <w:i/>
                <w:iCs/>
              </w:rPr>
            </w:pPr>
          </w:p>
        </w:tc>
      </w:tr>
      <w:tr w:rsidR="00C63E25" w:rsidRPr="00350027" w14:paraId="7D4C0BD6" w14:textId="77777777" w:rsidTr="00F33256">
        <w:tc>
          <w:tcPr>
            <w:tcW w:w="1559" w:type="dxa"/>
          </w:tcPr>
          <w:p w14:paraId="2F643F2A" w14:textId="77777777" w:rsidR="00C63E25" w:rsidRPr="00350027" w:rsidRDefault="00C63E25" w:rsidP="00F33256">
            <w:pPr>
              <w:rPr>
                <w:rFonts w:asciiTheme="minorHAnsi" w:hAnsiTheme="minorHAnsi"/>
                <w:i/>
                <w:iCs/>
              </w:rPr>
            </w:pPr>
          </w:p>
        </w:tc>
        <w:tc>
          <w:tcPr>
            <w:tcW w:w="9320" w:type="dxa"/>
          </w:tcPr>
          <w:p w14:paraId="33D7EA8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C6E6B19" w14:textId="77777777" w:rsidTr="00F33256">
        <w:tc>
          <w:tcPr>
            <w:tcW w:w="1559" w:type="dxa"/>
          </w:tcPr>
          <w:p w14:paraId="696EFAB0" w14:textId="77777777" w:rsidR="00C63E25" w:rsidRPr="00350027" w:rsidRDefault="00C63E25" w:rsidP="00F33256">
            <w:pPr>
              <w:rPr>
                <w:rFonts w:asciiTheme="minorHAnsi" w:hAnsiTheme="minorHAnsi"/>
                <w:i/>
                <w:iCs/>
              </w:rPr>
            </w:pPr>
          </w:p>
        </w:tc>
        <w:tc>
          <w:tcPr>
            <w:tcW w:w="9320" w:type="dxa"/>
          </w:tcPr>
          <w:p w14:paraId="61942C2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EBA6C93" w14:textId="77777777" w:rsidTr="00F33256">
        <w:tc>
          <w:tcPr>
            <w:tcW w:w="1559" w:type="dxa"/>
          </w:tcPr>
          <w:p w14:paraId="030F67E4" w14:textId="77777777" w:rsidR="00C63E25" w:rsidRPr="00350027" w:rsidRDefault="00C63E25" w:rsidP="00F33256">
            <w:pPr>
              <w:rPr>
                <w:rFonts w:asciiTheme="minorHAnsi" w:hAnsiTheme="minorHAnsi"/>
                <w:i/>
                <w:iCs/>
              </w:rPr>
            </w:pPr>
          </w:p>
        </w:tc>
        <w:tc>
          <w:tcPr>
            <w:tcW w:w="9320" w:type="dxa"/>
          </w:tcPr>
          <w:p w14:paraId="0111461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0E3FED1" w14:textId="77777777" w:rsidR="00C63E25" w:rsidRPr="00350027" w:rsidRDefault="00C63E25" w:rsidP="00C63E25">
      <w:pPr>
        <w:rPr>
          <w:rFonts w:asciiTheme="minorHAnsi" w:hAnsiTheme="minorHAnsi"/>
        </w:rPr>
      </w:pPr>
    </w:p>
    <w:p w14:paraId="65B3603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558946A" w14:textId="77777777" w:rsidTr="00F33256">
        <w:tc>
          <w:tcPr>
            <w:tcW w:w="1559" w:type="dxa"/>
          </w:tcPr>
          <w:p w14:paraId="2D7EE43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MRJ_SCU_STC_SRS_954</w:t>
            </w:r>
          </w:p>
        </w:tc>
        <w:tc>
          <w:tcPr>
            <w:tcW w:w="9320" w:type="dxa"/>
          </w:tcPr>
          <w:p w14:paraId="7804E6D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ACE2B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Rudder Pedal Operation Processing.</w:t>
            </w:r>
          </w:p>
          <w:p w14:paraId="6F18CB66" w14:textId="77777777" w:rsidR="00C63E25" w:rsidRPr="00350027" w:rsidRDefault="00C63E25" w:rsidP="00F33256">
            <w:pPr>
              <w:rPr>
                <w:rFonts w:asciiTheme="minorHAnsi" w:hAnsiTheme="minorHAnsi"/>
              </w:rPr>
            </w:pPr>
          </w:p>
          <w:p w14:paraId="25400DA7" w14:textId="77777777" w:rsidR="00C63E25" w:rsidRPr="00350027" w:rsidRDefault="00C63E25" w:rsidP="00F33256">
            <w:pPr>
              <w:rPr>
                <w:rFonts w:asciiTheme="minorHAnsi" w:hAnsiTheme="minorHAnsi"/>
                <w:i/>
                <w:iCs/>
              </w:rPr>
            </w:pPr>
          </w:p>
        </w:tc>
      </w:tr>
      <w:tr w:rsidR="00C63E25" w:rsidRPr="00350027" w14:paraId="06B67D5B" w14:textId="77777777" w:rsidTr="00F33256">
        <w:tc>
          <w:tcPr>
            <w:tcW w:w="1559" w:type="dxa"/>
          </w:tcPr>
          <w:p w14:paraId="52426AB1" w14:textId="77777777" w:rsidR="00C63E25" w:rsidRPr="00350027" w:rsidRDefault="00C63E25" w:rsidP="00F33256">
            <w:pPr>
              <w:rPr>
                <w:rFonts w:asciiTheme="minorHAnsi" w:hAnsiTheme="minorHAnsi"/>
                <w:i/>
                <w:iCs/>
              </w:rPr>
            </w:pPr>
          </w:p>
        </w:tc>
        <w:tc>
          <w:tcPr>
            <w:tcW w:w="9320" w:type="dxa"/>
          </w:tcPr>
          <w:p w14:paraId="5903ED6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53A9B6F" w14:textId="77777777" w:rsidTr="00F33256">
        <w:tc>
          <w:tcPr>
            <w:tcW w:w="1559" w:type="dxa"/>
          </w:tcPr>
          <w:p w14:paraId="21F3BABE" w14:textId="77777777" w:rsidR="00C63E25" w:rsidRPr="00350027" w:rsidRDefault="00C63E25" w:rsidP="00F33256">
            <w:pPr>
              <w:rPr>
                <w:rFonts w:asciiTheme="minorHAnsi" w:hAnsiTheme="minorHAnsi"/>
                <w:i/>
                <w:iCs/>
              </w:rPr>
            </w:pPr>
          </w:p>
        </w:tc>
        <w:tc>
          <w:tcPr>
            <w:tcW w:w="9320" w:type="dxa"/>
          </w:tcPr>
          <w:p w14:paraId="1E4FC4B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B3A28D3" w14:textId="77777777" w:rsidTr="00F33256">
        <w:tc>
          <w:tcPr>
            <w:tcW w:w="1559" w:type="dxa"/>
          </w:tcPr>
          <w:p w14:paraId="6469F44C" w14:textId="77777777" w:rsidR="00C63E25" w:rsidRPr="00350027" w:rsidRDefault="00C63E25" w:rsidP="00F33256">
            <w:pPr>
              <w:rPr>
                <w:rFonts w:asciiTheme="minorHAnsi" w:hAnsiTheme="minorHAnsi"/>
                <w:i/>
                <w:iCs/>
              </w:rPr>
            </w:pPr>
          </w:p>
        </w:tc>
        <w:tc>
          <w:tcPr>
            <w:tcW w:w="9320" w:type="dxa"/>
          </w:tcPr>
          <w:p w14:paraId="4FCDF4E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13D02BD" w14:textId="77777777" w:rsidR="00C63E25" w:rsidRPr="00350027" w:rsidRDefault="00C63E25" w:rsidP="00C63E25">
      <w:pPr>
        <w:rPr>
          <w:rFonts w:asciiTheme="minorHAnsi" w:hAnsiTheme="minorHAnsi"/>
        </w:rPr>
      </w:pPr>
    </w:p>
    <w:p w14:paraId="4C9EEF91" w14:textId="77777777" w:rsidR="00C63E25" w:rsidRPr="00350027" w:rsidRDefault="00C63E25" w:rsidP="00C63E25">
      <w:pPr>
        <w:pStyle w:val="Heading4"/>
        <w:rPr>
          <w:rFonts w:asciiTheme="minorHAnsi" w:hAnsiTheme="minorHAnsi"/>
        </w:rPr>
      </w:pPr>
      <w:r w:rsidRPr="00350027">
        <w:rPr>
          <w:rFonts w:asciiTheme="minorHAnsi" w:hAnsiTheme="minorHAnsi"/>
        </w:rPr>
        <w:t>ACE1B Label 136 and ACE2B Label 136 Reasonableness Check Monitor</w:t>
      </w:r>
    </w:p>
    <w:p w14:paraId="08595E8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BB7ABAF" w14:textId="77777777" w:rsidTr="00F33256">
        <w:tc>
          <w:tcPr>
            <w:tcW w:w="1559" w:type="dxa"/>
          </w:tcPr>
          <w:p w14:paraId="678C142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MRJ_SCU_STC_SRS_838</w:t>
            </w:r>
          </w:p>
        </w:tc>
        <w:tc>
          <w:tcPr>
            <w:tcW w:w="9320" w:type="dxa"/>
          </w:tcPr>
          <w:p w14:paraId="03EDA4A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ACE1B Label 136 and ACE2B Label 136 Reasonableness Check Monitor Status according to the following logic:</w:t>
            </w:r>
          </w:p>
          <w:p w14:paraId="4ED1C8D9" w14:textId="77777777" w:rsidR="00C63E25" w:rsidRPr="00350027" w:rsidRDefault="00C63E25" w:rsidP="00F33256">
            <w:pPr>
              <w:rPr>
                <w:rFonts w:asciiTheme="minorHAnsi" w:hAnsiTheme="minorHAnsi"/>
              </w:rPr>
            </w:pPr>
          </w:p>
          <w:p w14:paraId="6112F92F" w14:textId="77777777" w:rsidR="00C63E25" w:rsidRPr="00350027" w:rsidRDefault="00C63E25" w:rsidP="00F33256">
            <w:pPr>
              <w:rPr>
                <w:rFonts w:asciiTheme="minorHAnsi" w:hAnsiTheme="minorHAnsi"/>
              </w:rPr>
            </w:pPr>
            <w:r w:rsidRPr="00350027">
              <w:rPr>
                <w:rFonts w:asciiTheme="minorHAnsi" w:hAnsiTheme="minorHAnsi"/>
              </w:rPr>
              <w:t>IF (ACE1B Label 136 Monitor Status OR ACE2B Label 136 Monitor Status) THEN</w:t>
            </w:r>
          </w:p>
          <w:p w14:paraId="2FEE5D70" w14:textId="77777777" w:rsidR="00C63E25" w:rsidRPr="00350027" w:rsidRDefault="00C63E25" w:rsidP="00F33256">
            <w:pPr>
              <w:rPr>
                <w:rFonts w:asciiTheme="minorHAnsi" w:hAnsiTheme="minorHAnsi"/>
              </w:rPr>
            </w:pPr>
            <w:r w:rsidRPr="00350027">
              <w:rPr>
                <w:rFonts w:asciiTheme="minorHAnsi" w:hAnsiTheme="minorHAnsi"/>
              </w:rPr>
              <w:tab/>
              <w:t>ACE1B Label 136 and ACE2B Label 136 Reasonableness Check Monitor Status = FALSE</w:t>
            </w:r>
          </w:p>
          <w:p w14:paraId="66835199" w14:textId="77777777" w:rsidR="00C63E25" w:rsidRPr="00350027" w:rsidRDefault="00C63E25" w:rsidP="00F33256">
            <w:pPr>
              <w:rPr>
                <w:rFonts w:asciiTheme="minorHAnsi" w:hAnsiTheme="minorHAnsi"/>
              </w:rPr>
            </w:pPr>
            <w:r w:rsidRPr="00350027">
              <w:rPr>
                <w:rFonts w:asciiTheme="minorHAnsi" w:hAnsiTheme="minorHAnsi"/>
              </w:rPr>
              <w:t>ELSEIF (Absolute (ACE1B label 136 Rudder Position data - ACE2B label 136 Rudder Position data)) &gt; Threshold for the last 200ms with a time tolerance of +10ms</w:t>
            </w:r>
          </w:p>
          <w:p w14:paraId="56DE5876" w14:textId="77777777" w:rsidR="00C63E25" w:rsidRPr="00350027" w:rsidRDefault="00C63E25" w:rsidP="00F33256">
            <w:pPr>
              <w:rPr>
                <w:rFonts w:asciiTheme="minorHAnsi" w:hAnsiTheme="minorHAnsi"/>
              </w:rPr>
            </w:pPr>
            <w:r w:rsidRPr="00350027">
              <w:rPr>
                <w:rFonts w:asciiTheme="minorHAnsi" w:hAnsiTheme="minorHAnsi"/>
              </w:rPr>
              <w:t>THEN</w:t>
            </w:r>
          </w:p>
          <w:p w14:paraId="2AF486B4" w14:textId="77777777" w:rsidR="00C63E25" w:rsidRPr="00350027" w:rsidRDefault="00C63E25" w:rsidP="00F33256">
            <w:pPr>
              <w:rPr>
                <w:rFonts w:asciiTheme="minorHAnsi" w:hAnsiTheme="minorHAnsi"/>
              </w:rPr>
            </w:pPr>
            <w:r w:rsidRPr="00350027">
              <w:rPr>
                <w:rFonts w:asciiTheme="minorHAnsi" w:hAnsiTheme="minorHAnsi"/>
              </w:rPr>
              <w:tab/>
              <w:t>ACE1B Label 136 and ACE2B Label 136 Reasonableness Check Monitor Status = TRUE</w:t>
            </w:r>
          </w:p>
          <w:p w14:paraId="01E06715" w14:textId="77777777" w:rsidR="00C63E25" w:rsidRPr="00350027" w:rsidRDefault="00C63E25" w:rsidP="00F33256">
            <w:pPr>
              <w:rPr>
                <w:rFonts w:asciiTheme="minorHAnsi" w:hAnsiTheme="minorHAnsi"/>
              </w:rPr>
            </w:pPr>
            <w:r w:rsidRPr="00350027">
              <w:rPr>
                <w:rFonts w:asciiTheme="minorHAnsi" w:hAnsiTheme="minorHAnsi"/>
              </w:rPr>
              <w:t>ELSEIF (Absolute (ACE1B label 136 Rudder Position data - ACE2B label 136 Rudder Position data)) &lt;= Threshold for the last 200ms with a time tolerance of +10ms</w:t>
            </w:r>
          </w:p>
          <w:p w14:paraId="18DF533E" w14:textId="77777777" w:rsidR="00C63E25" w:rsidRPr="00350027" w:rsidRDefault="00C63E25" w:rsidP="00F33256">
            <w:pPr>
              <w:rPr>
                <w:rFonts w:asciiTheme="minorHAnsi" w:hAnsiTheme="minorHAnsi"/>
              </w:rPr>
            </w:pPr>
            <w:r w:rsidRPr="00350027">
              <w:rPr>
                <w:rFonts w:asciiTheme="minorHAnsi" w:hAnsiTheme="minorHAnsi"/>
              </w:rPr>
              <w:t>THEN</w:t>
            </w:r>
          </w:p>
          <w:p w14:paraId="4A89375C" w14:textId="77777777" w:rsidR="00C63E25" w:rsidRPr="00350027" w:rsidRDefault="00C63E25" w:rsidP="00F33256">
            <w:pPr>
              <w:rPr>
                <w:rFonts w:asciiTheme="minorHAnsi" w:hAnsiTheme="minorHAnsi"/>
              </w:rPr>
            </w:pPr>
            <w:r w:rsidRPr="00350027">
              <w:rPr>
                <w:rFonts w:asciiTheme="minorHAnsi" w:hAnsiTheme="minorHAnsi"/>
              </w:rPr>
              <w:tab/>
              <w:t>ACE1B Label 136 and ACE2B Label 136 Reasonableness Check Monitor Status = FALSE</w:t>
            </w:r>
          </w:p>
          <w:p w14:paraId="0D1D99FE" w14:textId="77777777" w:rsidR="00C63E25" w:rsidRPr="00350027" w:rsidRDefault="00C63E25" w:rsidP="00F33256">
            <w:pPr>
              <w:rPr>
                <w:rFonts w:asciiTheme="minorHAnsi" w:hAnsiTheme="minorHAnsi"/>
              </w:rPr>
            </w:pPr>
            <w:r w:rsidRPr="00350027">
              <w:rPr>
                <w:rFonts w:asciiTheme="minorHAnsi" w:hAnsiTheme="minorHAnsi"/>
              </w:rPr>
              <w:t>ELSE</w:t>
            </w:r>
          </w:p>
          <w:p w14:paraId="43A96962" w14:textId="77777777" w:rsidR="00C63E25" w:rsidRPr="00350027" w:rsidRDefault="00C63E25" w:rsidP="00F33256">
            <w:pPr>
              <w:rPr>
                <w:rFonts w:asciiTheme="minorHAnsi" w:hAnsiTheme="minorHAnsi"/>
              </w:rPr>
            </w:pPr>
            <w:r w:rsidRPr="00350027">
              <w:rPr>
                <w:rFonts w:asciiTheme="minorHAnsi" w:hAnsiTheme="minorHAnsi"/>
              </w:rPr>
              <w:tab/>
              <w:t>(Do nothing) ACE1B Label 136 and ACE2B Label 136 Reasonableness Check Monitor Status stays at previous value, initialised to FALSE</w:t>
            </w:r>
          </w:p>
          <w:p w14:paraId="553CB2B6" w14:textId="77777777" w:rsidR="00C63E25" w:rsidRPr="00350027" w:rsidRDefault="00C63E25" w:rsidP="00F33256">
            <w:pPr>
              <w:rPr>
                <w:rFonts w:asciiTheme="minorHAnsi" w:hAnsiTheme="minorHAnsi"/>
              </w:rPr>
            </w:pPr>
            <w:r w:rsidRPr="00350027">
              <w:rPr>
                <w:rFonts w:asciiTheme="minorHAnsi" w:hAnsiTheme="minorHAnsi"/>
              </w:rPr>
              <w:t>ENDIF</w:t>
            </w:r>
          </w:p>
          <w:p w14:paraId="14A0CF5B" w14:textId="77777777" w:rsidR="00C63E25" w:rsidRPr="00350027" w:rsidRDefault="00C63E25" w:rsidP="00F33256">
            <w:pPr>
              <w:rPr>
                <w:rFonts w:asciiTheme="minorHAnsi" w:hAnsiTheme="minorHAnsi"/>
              </w:rPr>
            </w:pPr>
          </w:p>
          <w:p w14:paraId="783F845C" w14:textId="77777777" w:rsidR="00C63E25" w:rsidRPr="00350027" w:rsidRDefault="00C63E25" w:rsidP="00F33256">
            <w:pPr>
              <w:rPr>
                <w:rFonts w:asciiTheme="minorHAnsi" w:hAnsiTheme="minorHAnsi"/>
              </w:rPr>
            </w:pPr>
            <w:r w:rsidRPr="00350027">
              <w:rPr>
                <w:rFonts w:asciiTheme="minorHAnsi" w:hAnsiTheme="minorHAnsi"/>
              </w:rPr>
              <w:t>where</w:t>
            </w:r>
            <w:r w:rsidRPr="00350027">
              <w:rPr>
                <w:rFonts w:asciiTheme="minorHAnsi" w:hAnsiTheme="minorHAnsi"/>
              </w:rPr>
              <w:tab/>
              <w:t>Threshold = 7.62mm (= 10% of 76.2mm)</w:t>
            </w:r>
          </w:p>
          <w:p w14:paraId="37C5C75E" w14:textId="77777777" w:rsidR="00C63E25" w:rsidRPr="00350027" w:rsidRDefault="00C63E25" w:rsidP="00F33256">
            <w:pPr>
              <w:rPr>
                <w:rFonts w:asciiTheme="minorHAnsi" w:hAnsiTheme="minorHAnsi"/>
              </w:rPr>
            </w:pPr>
            <w:r w:rsidRPr="00350027">
              <w:rPr>
                <w:rFonts w:asciiTheme="minorHAnsi" w:hAnsiTheme="minorHAnsi"/>
              </w:rPr>
              <w:lastRenderedPageBreak/>
              <w:tab/>
              <w:t>ACE1B Label 136 Monitor Status is defined in MRJ_SCU_STC_SRS_828</w:t>
            </w:r>
          </w:p>
          <w:p w14:paraId="397E240F" w14:textId="77777777" w:rsidR="00C63E25" w:rsidRPr="00350027" w:rsidRDefault="00C63E25" w:rsidP="00F33256">
            <w:pPr>
              <w:rPr>
                <w:rFonts w:asciiTheme="minorHAnsi" w:hAnsiTheme="minorHAnsi"/>
              </w:rPr>
            </w:pPr>
            <w:r w:rsidRPr="00350027">
              <w:rPr>
                <w:rFonts w:asciiTheme="minorHAnsi" w:hAnsiTheme="minorHAnsi"/>
              </w:rPr>
              <w:tab/>
              <w:t>ACE2B Label 136 Monitor Status is defined in MRJ_SCU_STC_SRS_830</w:t>
            </w:r>
          </w:p>
          <w:p w14:paraId="373A3528" w14:textId="77777777" w:rsidR="00C63E25" w:rsidRPr="00350027" w:rsidRDefault="00C63E25" w:rsidP="00F33256">
            <w:pPr>
              <w:rPr>
                <w:rFonts w:asciiTheme="minorHAnsi" w:hAnsiTheme="minorHAnsi"/>
              </w:rPr>
            </w:pPr>
            <w:r w:rsidRPr="00350027">
              <w:rPr>
                <w:rFonts w:asciiTheme="minorHAnsi" w:hAnsiTheme="minorHAnsi"/>
              </w:rPr>
              <w:t xml:space="preserve">            ACE1B Label 136 ARINC Message is defined in MRJ_SCU_STC_SRS_844</w:t>
            </w:r>
          </w:p>
          <w:p w14:paraId="4F1613FA"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ACE2B Label 136 ARINC Message is defined in MRJ_SCU_STC_SRS_845</w:t>
            </w:r>
          </w:p>
          <w:p w14:paraId="1D092C7F" w14:textId="77777777" w:rsidR="00C63E25" w:rsidRPr="00350027" w:rsidRDefault="00C63E25" w:rsidP="00F33256">
            <w:pPr>
              <w:rPr>
                <w:rFonts w:asciiTheme="minorHAnsi" w:hAnsiTheme="minorHAnsi"/>
              </w:rPr>
            </w:pPr>
          </w:p>
          <w:p w14:paraId="03FCD357"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154463DC" w14:textId="77777777" w:rsidR="00C63E25" w:rsidRPr="00350027" w:rsidRDefault="00C63E25" w:rsidP="00F33256">
            <w:pPr>
              <w:rPr>
                <w:rFonts w:asciiTheme="minorHAnsi" w:hAnsiTheme="minorHAnsi"/>
                <w:i/>
                <w:iCs/>
              </w:rPr>
            </w:pPr>
          </w:p>
        </w:tc>
      </w:tr>
      <w:tr w:rsidR="00C63E25" w:rsidRPr="00350027" w14:paraId="72B1B079" w14:textId="77777777" w:rsidTr="00F33256">
        <w:tc>
          <w:tcPr>
            <w:tcW w:w="1559" w:type="dxa"/>
          </w:tcPr>
          <w:p w14:paraId="504264B1" w14:textId="77777777" w:rsidR="00C63E25" w:rsidRPr="00350027" w:rsidRDefault="00C63E25" w:rsidP="00F33256">
            <w:pPr>
              <w:rPr>
                <w:rFonts w:asciiTheme="minorHAnsi" w:hAnsiTheme="minorHAnsi"/>
                <w:i/>
                <w:iCs/>
              </w:rPr>
            </w:pPr>
          </w:p>
        </w:tc>
        <w:tc>
          <w:tcPr>
            <w:tcW w:w="9320" w:type="dxa"/>
          </w:tcPr>
          <w:p w14:paraId="1E1DA78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70465F8" w14:textId="77777777" w:rsidTr="00F33256">
        <w:tc>
          <w:tcPr>
            <w:tcW w:w="1559" w:type="dxa"/>
          </w:tcPr>
          <w:p w14:paraId="25CC1383" w14:textId="77777777" w:rsidR="00C63E25" w:rsidRPr="00350027" w:rsidRDefault="00C63E25" w:rsidP="00F33256">
            <w:pPr>
              <w:rPr>
                <w:rFonts w:asciiTheme="minorHAnsi" w:hAnsiTheme="minorHAnsi"/>
                <w:i/>
                <w:iCs/>
              </w:rPr>
            </w:pPr>
          </w:p>
        </w:tc>
        <w:tc>
          <w:tcPr>
            <w:tcW w:w="9320" w:type="dxa"/>
          </w:tcPr>
          <w:p w14:paraId="21153E5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74E6CA6" w14:textId="77777777" w:rsidTr="00F33256">
        <w:tc>
          <w:tcPr>
            <w:tcW w:w="1559" w:type="dxa"/>
          </w:tcPr>
          <w:p w14:paraId="0EC8ABF2" w14:textId="77777777" w:rsidR="00C63E25" w:rsidRPr="00350027" w:rsidRDefault="00C63E25" w:rsidP="00F33256">
            <w:pPr>
              <w:rPr>
                <w:rFonts w:asciiTheme="minorHAnsi" w:hAnsiTheme="minorHAnsi"/>
                <w:i/>
                <w:iCs/>
              </w:rPr>
            </w:pPr>
          </w:p>
        </w:tc>
        <w:tc>
          <w:tcPr>
            <w:tcW w:w="9320" w:type="dxa"/>
          </w:tcPr>
          <w:p w14:paraId="4379160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6AAE3F0" w14:textId="77777777" w:rsidR="00C63E25" w:rsidRPr="00350027" w:rsidRDefault="00C63E25" w:rsidP="00C63E25">
      <w:pPr>
        <w:rPr>
          <w:rFonts w:asciiTheme="minorHAnsi" w:hAnsiTheme="minorHAnsi"/>
        </w:rPr>
      </w:pPr>
    </w:p>
    <w:p w14:paraId="54F73A8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309BC53" w14:textId="77777777" w:rsidTr="00F33256">
        <w:tc>
          <w:tcPr>
            <w:tcW w:w="1559" w:type="dxa"/>
          </w:tcPr>
          <w:p w14:paraId="2B8D9D7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MRJ_SCU_STC_SRS_955</w:t>
            </w:r>
          </w:p>
        </w:tc>
        <w:tc>
          <w:tcPr>
            <w:tcW w:w="9320" w:type="dxa"/>
          </w:tcPr>
          <w:p w14:paraId="72DFD10C"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ACE1B Label 136 and ACE2B Label 136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Rudder Pedal Operation Processing.</w:t>
            </w:r>
          </w:p>
          <w:p w14:paraId="0F63B73E" w14:textId="77777777" w:rsidR="00C63E25" w:rsidRPr="00350027" w:rsidRDefault="00C63E25" w:rsidP="00F33256">
            <w:pPr>
              <w:rPr>
                <w:rFonts w:asciiTheme="minorHAnsi" w:hAnsiTheme="minorHAnsi"/>
              </w:rPr>
            </w:pPr>
          </w:p>
          <w:p w14:paraId="7F797EFD" w14:textId="77777777" w:rsidR="00C63E25" w:rsidRPr="00350027" w:rsidRDefault="00C63E25" w:rsidP="00F33256">
            <w:pPr>
              <w:rPr>
                <w:rFonts w:asciiTheme="minorHAnsi" w:hAnsiTheme="minorHAnsi"/>
                <w:i/>
                <w:iCs/>
              </w:rPr>
            </w:pPr>
          </w:p>
        </w:tc>
      </w:tr>
      <w:tr w:rsidR="00C63E25" w:rsidRPr="00350027" w14:paraId="210218DF" w14:textId="77777777" w:rsidTr="00F33256">
        <w:tc>
          <w:tcPr>
            <w:tcW w:w="1559" w:type="dxa"/>
          </w:tcPr>
          <w:p w14:paraId="578AA547" w14:textId="77777777" w:rsidR="00C63E25" w:rsidRPr="00350027" w:rsidRDefault="00C63E25" w:rsidP="00F33256">
            <w:pPr>
              <w:rPr>
                <w:rFonts w:asciiTheme="minorHAnsi" w:hAnsiTheme="minorHAnsi"/>
                <w:i/>
                <w:iCs/>
              </w:rPr>
            </w:pPr>
          </w:p>
        </w:tc>
        <w:tc>
          <w:tcPr>
            <w:tcW w:w="9320" w:type="dxa"/>
          </w:tcPr>
          <w:p w14:paraId="7CF368A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41E5538" w14:textId="77777777" w:rsidTr="00F33256">
        <w:tc>
          <w:tcPr>
            <w:tcW w:w="1559" w:type="dxa"/>
          </w:tcPr>
          <w:p w14:paraId="6880ECF7" w14:textId="77777777" w:rsidR="00C63E25" w:rsidRPr="00350027" w:rsidRDefault="00C63E25" w:rsidP="00F33256">
            <w:pPr>
              <w:rPr>
                <w:rFonts w:asciiTheme="minorHAnsi" w:hAnsiTheme="minorHAnsi"/>
                <w:i/>
                <w:iCs/>
              </w:rPr>
            </w:pPr>
          </w:p>
        </w:tc>
        <w:tc>
          <w:tcPr>
            <w:tcW w:w="9320" w:type="dxa"/>
          </w:tcPr>
          <w:p w14:paraId="350FA44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7F2BAAA" w14:textId="77777777" w:rsidTr="00F33256">
        <w:tc>
          <w:tcPr>
            <w:tcW w:w="1559" w:type="dxa"/>
          </w:tcPr>
          <w:p w14:paraId="0AB810E0" w14:textId="77777777" w:rsidR="00C63E25" w:rsidRPr="00350027" w:rsidRDefault="00C63E25" w:rsidP="00F33256">
            <w:pPr>
              <w:rPr>
                <w:rFonts w:asciiTheme="minorHAnsi" w:hAnsiTheme="minorHAnsi"/>
                <w:i/>
                <w:iCs/>
              </w:rPr>
            </w:pPr>
          </w:p>
        </w:tc>
        <w:tc>
          <w:tcPr>
            <w:tcW w:w="9320" w:type="dxa"/>
          </w:tcPr>
          <w:p w14:paraId="526C187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5EFB8CA" w14:textId="77777777" w:rsidR="00C63E25" w:rsidRPr="00350027" w:rsidRDefault="00C63E25" w:rsidP="00C63E25">
      <w:pPr>
        <w:rPr>
          <w:rFonts w:asciiTheme="minorHAnsi" w:hAnsiTheme="minorHAnsi"/>
        </w:rPr>
      </w:pPr>
    </w:p>
    <w:p w14:paraId="6890FD97" w14:textId="77777777" w:rsidR="00C63E25" w:rsidRPr="00350027" w:rsidRDefault="00C63E25" w:rsidP="00C63E25">
      <w:pPr>
        <w:pStyle w:val="Heading4"/>
        <w:rPr>
          <w:rFonts w:asciiTheme="minorHAnsi" w:hAnsiTheme="minorHAnsi"/>
        </w:rPr>
      </w:pPr>
      <w:r w:rsidRPr="00350027">
        <w:rPr>
          <w:rFonts w:asciiTheme="minorHAnsi" w:hAnsiTheme="minorHAnsi"/>
        </w:rPr>
        <w:t>EHSV1 Monitor</w:t>
      </w:r>
    </w:p>
    <w:p w14:paraId="1D5D6C6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ED2B52D" w14:textId="77777777" w:rsidTr="00F33256">
        <w:tc>
          <w:tcPr>
            <w:tcW w:w="1559" w:type="dxa"/>
          </w:tcPr>
          <w:p w14:paraId="2413E65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MRJ_SCU_STC_SRS_606</w:t>
            </w:r>
          </w:p>
        </w:tc>
        <w:tc>
          <w:tcPr>
            <w:tcW w:w="9320" w:type="dxa"/>
          </w:tcPr>
          <w:p w14:paraId="2A7838F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EHSV1 Monitor Status with a confirmation time of 200ms according to the following logic:</w:t>
            </w:r>
          </w:p>
          <w:p w14:paraId="612D9599" w14:textId="77777777" w:rsidR="00C63E25" w:rsidRPr="00350027" w:rsidRDefault="00C63E25" w:rsidP="00F33256">
            <w:pPr>
              <w:rPr>
                <w:rFonts w:asciiTheme="minorHAnsi" w:hAnsiTheme="minorHAnsi"/>
              </w:rPr>
            </w:pPr>
          </w:p>
          <w:p w14:paraId="2CD0E7D3" w14:textId="77777777" w:rsidR="00C63E25" w:rsidRPr="00350027" w:rsidRDefault="00C63E25" w:rsidP="00F33256">
            <w:pPr>
              <w:rPr>
                <w:rFonts w:asciiTheme="minorHAnsi" w:hAnsiTheme="minorHAnsi"/>
              </w:rPr>
            </w:pPr>
            <w:r w:rsidRPr="00350027">
              <w:rPr>
                <w:rFonts w:asciiTheme="minorHAnsi" w:hAnsiTheme="minorHAnsi"/>
              </w:rPr>
              <w:tab/>
              <w:t>IF (EHSV1 Monitor Status = FALSE)</w:t>
            </w:r>
          </w:p>
          <w:p w14:paraId="655A49F0" w14:textId="77777777" w:rsidR="00C63E25" w:rsidRPr="00350027" w:rsidRDefault="00C63E25" w:rsidP="00F33256">
            <w:pPr>
              <w:rPr>
                <w:rFonts w:asciiTheme="minorHAnsi" w:hAnsiTheme="minorHAnsi"/>
              </w:rPr>
            </w:pPr>
            <w:r w:rsidRPr="00350027">
              <w:rPr>
                <w:rFonts w:asciiTheme="minorHAnsi" w:hAnsiTheme="minorHAnsi"/>
              </w:rPr>
              <w:tab/>
              <w:t>THEN</w:t>
            </w:r>
          </w:p>
          <w:p w14:paraId="53D3768B" w14:textId="77777777" w:rsidR="00C63E25" w:rsidRPr="00350027" w:rsidRDefault="00C63E25" w:rsidP="00F33256">
            <w:pPr>
              <w:rPr>
                <w:rFonts w:asciiTheme="minorHAnsi" w:hAnsiTheme="minorHAnsi"/>
              </w:rPr>
            </w:pPr>
            <w:r w:rsidRPr="00350027">
              <w:rPr>
                <w:rFonts w:asciiTheme="minorHAnsi" w:hAnsiTheme="minorHAnsi"/>
              </w:rPr>
              <w:tab/>
              <w:t xml:space="preserve">     EHSV1 Monitor Status = Debounced_EHSV1_Fail</w:t>
            </w:r>
          </w:p>
          <w:p w14:paraId="7277A416" w14:textId="77777777" w:rsidR="00C63E25" w:rsidRPr="00350027" w:rsidRDefault="00C63E25" w:rsidP="00F33256">
            <w:pPr>
              <w:rPr>
                <w:rFonts w:asciiTheme="minorHAnsi" w:hAnsiTheme="minorHAnsi"/>
              </w:rPr>
            </w:pPr>
            <w:r w:rsidRPr="00350027">
              <w:rPr>
                <w:rFonts w:asciiTheme="minorHAnsi" w:hAnsiTheme="minorHAnsi"/>
              </w:rPr>
              <w:tab/>
              <w:t>ELSE</w:t>
            </w:r>
          </w:p>
          <w:p w14:paraId="72DEC7EA"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67A859CF" w14:textId="77777777" w:rsidR="00C63E25" w:rsidRPr="00350027" w:rsidRDefault="00C63E25" w:rsidP="00F33256">
            <w:pPr>
              <w:rPr>
                <w:rFonts w:asciiTheme="minorHAnsi" w:hAnsiTheme="minorHAnsi"/>
              </w:rPr>
            </w:pPr>
            <w:r w:rsidRPr="00350027">
              <w:rPr>
                <w:rFonts w:asciiTheme="minorHAnsi" w:hAnsiTheme="minorHAnsi"/>
              </w:rPr>
              <w:tab/>
              <w:t>ENDIF</w:t>
            </w:r>
          </w:p>
          <w:p w14:paraId="408A5981" w14:textId="77777777" w:rsidR="00C63E25" w:rsidRPr="00350027" w:rsidRDefault="00C63E25" w:rsidP="00F33256">
            <w:pPr>
              <w:rPr>
                <w:rFonts w:asciiTheme="minorHAnsi" w:hAnsiTheme="minorHAnsi"/>
              </w:rPr>
            </w:pPr>
          </w:p>
          <w:p w14:paraId="169874A5" w14:textId="77777777" w:rsidR="00C63E25" w:rsidRPr="00350027" w:rsidRDefault="00C63E25" w:rsidP="00F33256">
            <w:pPr>
              <w:rPr>
                <w:rFonts w:asciiTheme="minorHAnsi" w:hAnsiTheme="minorHAnsi"/>
              </w:rPr>
            </w:pPr>
            <w:r w:rsidRPr="00350027">
              <w:rPr>
                <w:rFonts w:asciiTheme="minorHAnsi" w:hAnsiTheme="minorHAnsi"/>
              </w:rPr>
              <w:t>Where Debounced_EHSV1_Fail is defined in MRJ_SCU_STC_SRS_164 from Raw_EHSV1_Fail defined in MRJ_SCU_STC_SRS_124</w:t>
            </w:r>
          </w:p>
          <w:p w14:paraId="71BF9C0E" w14:textId="77777777" w:rsidR="00C63E25" w:rsidRPr="00350027" w:rsidRDefault="00C63E25" w:rsidP="00F33256">
            <w:pPr>
              <w:rPr>
                <w:rFonts w:asciiTheme="minorHAnsi" w:hAnsiTheme="minorHAnsi"/>
                <w:i/>
                <w:iCs/>
              </w:rPr>
            </w:pPr>
          </w:p>
        </w:tc>
      </w:tr>
      <w:tr w:rsidR="00C63E25" w:rsidRPr="00350027" w14:paraId="29538A74" w14:textId="77777777" w:rsidTr="00F33256">
        <w:tc>
          <w:tcPr>
            <w:tcW w:w="1559" w:type="dxa"/>
          </w:tcPr>
          <w:p w14:paraId="547D755C" w14:textId="77777777" w:rsidR="00C63E25" w:rsidRPr="00350027" w:rsidRDefault="00C63E25" w:rsidP="00F33256">
            <w:pPr>
              <w:rPr>
                <w:rFonts w:asciiTheme="minorHAnsi" w:hAnsiTheme="minorHAnsi"/>
                <w:i/>
                <w:iCs/>
              </w:rPr>
            </w:pPr>
          </w:p>
        </w:tc>
        <w:tc>
          <w:tcPr>
            <w:tcW w:w="9320" w:type="dxa"/>
          </w:tcPr>
          <w:p w14:paraId="6C0C277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5FF7528" w14:textId="77777777" w:rsidTr="00F33256">
        <w:tc>
          <w:tcPr>
            <w:tcW w:w="1559" w:type="dxa"/>
          </w:tcPr>
          <w:p w14:paraId="04F345DB" w14:textId="77777777" w:rsidR="00C63E25" w:rsidRPr="00350027" w:rsidRDefault="00C63E25" w:rsidP="00F33256">
            <w:pPr>
              <w:rPr>
                <w:rFonts w:asciiTheme="minorHAnsi" w:hAnsiTheme="minorHAnsi"/>
                <w:i/>
                <w:iCs/>
              </w:rPr>
            </w:pPr>
          </w:p>
        </w:tc>
        <w:tc>
          <w:tcPr>
            <w:tcW w:w="9320" w:type="dxa"/>
          </w:tcPr>
          <w:p w14:paraId="03CBA18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6A82281" w14:textId="77777777" w:rsidTr="00F33256">
        <w:tc>
          <w:tcPr>
            <w:tcW w:w="1559" w:type="dxa"/>
          </w:tcPr>
          <w:p w14:paraId="243E4837" w14:textId="77777777" w:rsidR="00C63E25" w:rsidRPr="00350027" w:rsidRDefault="00C63E25" w:rsidP="00F33256">
            <w:pPr>
              <w:rPr>
                <w:rFonts w:asciiTheme="minorHAnsi" w:hAnsiTheme="minorHAnsi"/>
                <w:i/>
                <w:iCs/>
              </w:rPr>
            </w:pPr>
          </w:p>
        </w:tc>
        <w:tc>
          <w:tcPr>
            <w:tcW w:w="9320" w:type="dxa"/>
          </w:tcPr>
          <w:p w14:paraId="046520C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B407405" w14:textId="77777777" w:rsidR="00C63E25" w:rsidRPr="00350027" w:rsidRDefault="00C63E25" w:rsidP="00C63E25">
      <w:pPr>
        <w:rPr>
          <w:rFonts w:asciiTheme="minorHAnsi" w:hAnsiTheme="minorHAnsi"/>
        </w:rPr>
      </w:pPr>
    </w:p>
    <w:p w14:paraId="22AFD6C2" w14:textId="77777777" w:rsidR="00C63E25" w:rsidRPr="00350027" w:rsidRDefault="00C63E25" w:rsidP="00C63E25">
      <w:pPr>
        <w:pStyle w:val="Heading4"/>
        <w:rPr>
          <w:rFonts w:asciiTheme="minorHAnsi" w:hAnsiTheme="minorHAnsi"/>
        </w:rPr>
      </w:pPr>
      <w:r w:rsidRPr="00350027">
        <w:rPr>
          <w:rFonts w:asciiTheme="minorHAnsi" w:hAnsiTheme="minorHAnsi"/>
        </w:rPr>
        <w:t>EHSV2 Monitor</w:t>
      </w:r>
    </w:p>
    <w:p w14:paraId="4ECE9C8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B6D8B87" w14:textId="77777777" w:rsidTr="00F33256">
        <w:tc>
          <w:tcPr>
            <w:tcW w:w="1559" w:type="dxa"/>
          </w:tcPr>
          <w:p w14:paraId="6757CEE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MRJ_SCU_STC_SRS_607</w:t>
            </w:r>
          </w:p>
        </w:tc>
        <w:tc>
          <w:tcPr>
            <w:tcW w:w="9320" w:type="dxa"/>
          </w:tcPr>
          <w:p w14:paraId="2EA8F79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EHSV2 Monitor Status with a confirmation time of 200ms according to the following logic:</w:t>
            </w:r>
          </w:p>
          <w:p w14:paraId="232F31E0" w14:textId="77777777" w:rsidR="00C63E25" w:rsidRPr="00350027" w:rsidRDefault="00C63E25" w:rsidP="00F33256">
            <w:pPr>
              <w:rPr>
                <w:rFonts w:asciiTheme="minorHAnsi" w:hAnsiTheme="minorHAnsi"/>
              </w:rPr>
            </w:pPr>
          </w:p>
          <w:p w14:paraId="649925EE" w14:textId="77777777" w:rsidR="00C63E25" w:rsidRPr="00350027" w:rsidRDefault="00C63E25" w:rsidP="00F33256">
            <w:pPr>
              <w:rPr>
                <w:rFonts w:asciiTheme="minorHAnsi" w:hAnsiTheme="minorHAnsi"/>
              </w:rPr>
            </w:pPr>
            <w:r w:rsidRPr="00350027">
              <w:rPr>
                <w:rFonts w:asciiTheme="minorHAnsi" w:hAnsiTheme="minorHAnsi"/>
              </w:rPr>
              <w:tab/>
              <w:t>IF (EHSV2 Monitor Status = FALSE)</w:t>
            </w:r>
          </w:p>
          <w:p w14:paraId="62510735" w14:textId="77777777" w:rsidR="00C63E25" w:rsidRPr="00350027" w:rsidRDefault="00C63E25" w:rsidP="00F33256">
            <w:pPr>
              <w:rPr>
                <w:rFonts w:asciiTheme="minorHAnsi" w:hAnsiTheme="minorHAnsi"/>
              </w:rPr>
            </w:pPr>
            <w:r w:rsidRPr="00350027">
              <w:rPr>
                <w:rFonts w:asciiTheme="minorHAnsi" w:hAnsiTheme="minorHAnsi"/>
              </w:rPr>
              <w:tab/>
              <w:t>THEN</w:t>
            </w:r>
          </w:p>
          <w:p w14:paraId="598E5DBC" w14:textId="77777777" w:rsidR="00C63E25" w:rsidRPr="00350027" w:rsidRDefault="00C63E25" w:rsidP="00F33256">
            <w:pPr>
              <w:rPr>
                <w:rFonts w:asciiTheme="minorHAnsi" w:hAnsiTheme="minorHAnsi"/>
              </w:rPr>
            </w:pPr>
            <w:r w:rsidRPr="00350027">
              <w:rPr>
                <w:rFonts w:asciiTheme="minorHAnsi" w:hAnsiTheme="minorHAnsi"/>
              </w:rPr>
              <w:tab/>
              <w:t xml:space="preserve">     EHSV2 Monitor Status = Debounced_EHSV2_Fail</w:t>
            </w:r>
          </w:p>
          <w:p w14:paraId="45AEDB33" w14:textId="77777777" w:rsidR="00C63E25" w:rsidRPr="00350027" w:rsidRDefault="00C63E25" w:rsidP="00F33256">
            <w:pPr>
              <w:rPr>
                <w:rFonts w:asciiTheme="minorHAnsi" w:hAnsiTheme="minorHAnsi"/>
              </w:rPr>
            </w:pPr>
            <w:r w:rsidRPr="00350027">
              <w:rPr>
                <w:rFonts w:asciiTheme="minorHAnsi" w:hAnsiTheme="minorHAnsi"/>
              </w:rPr>
              <w:tab/>
              <w:t>ELSE</w:t>
            </w:r>
          </w:p>
          <w:p w14:paraId="601C0E90"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2F679EC1" w14:textId="77777777" w:rsidR="00C63E25" w:rsidRPr="00350027" w:rsidRDefault="00C63E25" w:rsidP="00F33256">
            <w:pPr>
              <w:rPr>
                <w:rFonts w:asciiTheme="minorHAnsi" w:hAnsiTheme="minorHAnsi"/>
              </w:rPr>
            </w:pPr>
            <w:r w:rsidRPr="00350027">
              <w:rPr>
                <w:rFonts w:asciiTheme="minorHAnsi" w:hAnsiTheme="minorHAnsi"/>
              </w:rPr>
              <w:tab/>
              <w:t>ENDIF</w:t>
            </w:r>
          </w:p>
          <w:p w14:paraId="35420FEE" w14:textId="77777777" w:rsidR="00C63E25" w:rsidRPr="00350027" w:rsidRDefault="00C63E25" w:rsidP="00F33256">
            <w:pPr>
              <w:rPr>
                <w:rFonts w:asciiTheme="minorHAnsi" w:hAnsiTheme="minorHAnsi"/>
              </w:rPr>
            </w:pPr>
          </w:p>
          <w:p w14:paraId="4269F1AE" w14:textId="77777777" w:rsidR="00C63E25" w:rsidRPr="00350027" w:rsidRDefault="00C63E25" w:rsidP="00F33256">
            <w:pPr>
              <w:rPr>
                <w:rFonts w:asciiTheme="minorHAnsi" w:hAnsiTheme="minorHAnsi"/>
              </w:rPr>
            </w:pPr>
            <w:r w:rsidRPr="00350027">
              <w:rPr>
                <w:rFonts w:asciiTheme="minorHAnsi" w:hAnsiTheme="minorHAnsi"/>
              </w:rPr>
              <w:t>Where Debounced_EHSV2_Fail is defined in MRJ_SCU_STC_SRS_164 from Raw_EHSV2_Fail defined in MRJ_SCU_STC_SRS_124</w:t>
            </w:r>
          </w:p>
          <w:p w14:paraId="75698057" w14:textId="77777777" w:rsidR="00C63E25" w:rsidRPr="00350027" w:rsidRDefault="00C63E25" w:rsidP="00F33256">
            <w:pPr>
              <w:rPr>
                <w:rFonts w:asciiTheme="minorHAnsi" w:hAnsiTheme="minorHAnsi"/>
                <w:i/>
                <w:iCs/>
              </w:rPr>
            </w:pPr>
          </w:p>
        </w:tc>
      </w:tr>
      <w:tr w:rsidR="00C63E25" w:rsidRPr="00350027" w14:paraId="75028CF5" w14:textId="77777777" w:rsidTr="00F33256">
        <w:tc>
          <w:tcPr>
            <w:tcW w:w="1559" w:type="dxa"/>
          </w:tcPr>
          <w:p w14:paraId="648EB90B" w14:textId="77777777" w:rsidR="00C63E25" w:rsidRPr="00350027" w:rsidRDefault="00C63E25" w:rsidP="00F33256">
            <w:pPr>
              <w:rPr>
                <w:rFonts w:asciiTheme="minorHAnsi" w:hAnsiTheme="minorHAnsi"/>
                <w:i/>
                <w:iCs/>
              </w:rPr>
            </w:pPr>
          </w:p>
        </w:tc>
        <w:tc>
          <w:tcPr>
            <w:tcW w:w="9320" w:type="dxa"/>
          </w:tcPr>
          <w:p w14:paraId="525DD6B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562E24" w14:textId="77777777" w:rsidTr="00F33256">
        <w:tc>
          <w:tcPr>
            <w:tcW w:w="1559" w:type="dxa"/>
          </w:tcPr>
          <w:p w14:paraId="7DE67D79" w14:textId="77777777" w:rsidR="00C63E25" w:rsidRPr="00350027" w:rsidRDefault="00C63E25" w:rsidP="00F33256">
            <w:pPr>
              <w:rPr>
                <w:rFonts w:asciiTheme="minorHAnsi" w:hAnsiTheme="minorHAnsi"/>
                <w:i/>
                <w:iCs/>
              </w:rPr>
            </w:pPr>
          </w:p>
        </w:tc>
        <w:tc>
          <w:tcPr>
            <w:tcW w:w="9320" w:type="dxa"/>
          </w:tcPr>
          <w:p w14:paraId="0E688F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90885DA" w14:textId="77777777" w:rsidTr="00F33256">
        <w:tc>
          <w:tcPr>
            <w:tcW w:w="1559" w:type="dxa"/>
          </w:tcPr>
          <w:p w14:paraId="7134F297" w14:textId="77777777" w:rsidR="00C63E25" w:rsidRPr="00350027" w:rsidRDefault="00C63E25" w:rsidP="00F33256">
            <w:pPr>
              <w:rPr>
                <w:rFonts w:asciiTheme="minorHAnsi" w:hAnsiTheme="minorHAnsi"/>
                <w:i/>
                <w:iCs/>
              </w:rPr>
            </w:pPr>
          </w:p>
        </w:tc>
        <w:tc>
          <w:tcPr>
            <w:tcW w:w="9320" w:type="dxa"/>
          </w:tcPr>
          <w:p w14:paraId="174B91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703C5C6" w14:textId="77777777" w:rsidR="00C63E25" w:rsidRPr="00350027" w:rsidRDefault="00C63E25" w:rsidP="00C63E25">
      <w:pPr>
        <w:rPr>
          <w:rFonts w:asciiTheme="minorHAnsi" w:hAnsiTheme="minorHAnsi"/>
        </w:rPr>
      </w:pPr>
    </w:p>
    <w:p w14:paraId="16C72502" w14:textId="77777777" w:rsidR="00C63E25" w:rsidRPr="00350027" w:rsidRDefault="00C63E25" w:rsidP="00C63E25">
      <w:pPr>
        <w:pStyle w:val="Heading4"/>
        <w:rPr>
          <w:rFonts w:asciiTheme="minorHAnsi" w:hAnsiTheme="minorHAnsi"/>
        </w:rPr>
      </w:pPr>
      <w:r w:rsidRPr="00350027">
        <w:rPr>
          <w:rFonts w:asciiTheme="minorHAnsi" w:hAnsiTheme="minorHAnsi"/>
        </w:rPr>
        <w:t>EHSV1 and EHSV2 Monitor</w:t>
      </w:r>
    </w:p>
    <w:p w14:paraId="70E37CA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9B12EDD" w14:textId="77777777" w:rsidTr="00F33256">
        <w:tc>
          <w:tcPr>
            <w:tcW w:w="1559" w:type="dxa"/>
          </w:tcPr>
          <w:p w14:paraId="623275C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MRJ_SCU_STC_SRS_605</w:t>
            </w:r>
          </w:p>
        </w:tc>
        <w:tc>
          <w:tcPr>
            <w:tcW w:w="9320" w:type="dxa"/>
          </w:tcPr>
          <w:p w14:paraId="44DD1C0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EHSV1 and EHSV2 Monitor Status according to the following logic:</w:t>
            </w:r>
          </w:p>
          <w:p w14:paraId="7189E082" w14:textId="77777777" w:rsidR="00C63E25" w:rsidRPr="00350027" w:rsidRDefault="00C63E25" w:rsidP="00F33256">
            <w:pPr>
              <w:rPr>
                <w:rFonts w:asciiTheme="minorHAnsi" w:hAnsiTheme="minorHAnsi"/>
              </w:rPr>
            </w:pPr>
          </w:p>
          <w:p w14:paraId="5176C77F" w14:textId="77777777" w:rsidR="00C63E25" w:rsidRPr="00350027" w:rsidRDefault="00C63E25" w:rsidP="00F33256">
            <w:pPr>
              <w:rPr>
                <w:rFonts w:asciiTheme="minorHAnsi" w:hAnsiTheme="minorHAnsi"/>
              </w:rPr>
            </w:pPr>
            <w:r w:rsidRPr="00350027">
              <w:rPr>
                <w:rFonts w:asciiTheme="minorHAnsi" w:hAnsiTheme="minorHAnsi"/>
              </w:rPr>
              <w:tab/>
              <w:t>IF (EHSV1 and EHSV2 Monitor Status = FALSE)</w:t>
            </w:r>
          </w:p>
          <w:p w14:paraId="54D03F1C" w14:textId="77777777" w:rsidR="00C63E25" w:rsidRPr="00350027" w:rsidRDefault="00C63E25" w:rsidP="00F33256">
            <w:pPr>
              <w:rPr>
                <w:rFonts w:asciiTheme="minorHAnsi" w:hAnsiTheme="minorHAnsi"/>
              </w:rPr>
            </w:pPr>
            <w:r w:rsidRPr="00350027">
              <w:rPr>
                <w:rFonts w:asciiTheme="minorHAnsi" w:hAnsiTheme="minorHAnsi"/>
              </w:rPr>
              <w:tab/>
              <w:t>THEN</w:t>
            </w:r>
          </w:p>
          <w:p w14:paraId="5411E532" w14:textId="77777777" w:rsidR="00C63E25" w:rsidRPr="00350027" w:rsidRDefault="00C63E25" w:rsidP="00F33256">
            <w:pPr>
              <w:rPr>
                <w:rFonts w:asciiTheme="minorHAnsi" w:hAnsiTheme="minorHAnsi"/>
              </w:rPr>
            </w:pPr>
            <w:r w:rsidRPr="00350027">
              <w:rPr>
                <w:rFonts w:asciiTheme="minorHAnsi" w:hAnsiTheme="minorHAnsi"/>
              </w:rPr>
              <w:tab/>
              <w:t xml:space="preserve">     EHSV1 and EHSV2 Monitor Status =</w:t>
            </w:r>
          </w:p>
          <w:p w14:paraId="4D9288B4"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(EHSV1 Monitor Status) AND (EHSV2 Monitor Status)</w:t>
            </w:r>
          </w:p>
          <w:p w14:paraId="09933D8E" w14:textId="77777777" w:rsidR="00C63E25" w:rsidRPr="00350027" w:rsidRDefault="00C63E25" w:rsidP="00F33256">
            <w:pPr>
              <w:rPr>
                <w:rFonts w:asciiTheme="minorHAnsi" w:hAnsiTheme="minorHAnsi"/>
              </w:rPr>
            </w:pPr>
            <w:r w:rsidRPr="00350027">
              <w:rPr>
                <w:rFonts w:asciiTheme="minorHAnsi" w:hAnsiTheme="minorHAnsi"/>
              </w:rPr>
              <w:tab/>
              <w:t>ELSE</w:t>
            </w:r>
          </w:p>
          <w:p w14:paraId="70AD3418"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3FB46FCF" w14:textId="77777777" w:rsidR="00C63E25" w:rsidRPr="00350027" w:rsidRDefault="00C63E25" w:rsidP="00F33256">
            <w:pPr>
              <w:rPr>
                <w:rFonts w:asciiTheme="minorHAnsi" w:hAnsiTheme="minorHAnsi"/>
              </w:rPr>
            </w:pPr>
            <w:r w:rsidRPr="00350027">
              <w:rPr>
                <w:rFonts w:asciiTheme="minorHAnsi" w:hAnsiTheme="minorHAnsi"/>
              </w:rPr>
              <w:tab/>
              <w:t>ENDIF</w:t>
            </w:r>
          </w:p>
          <w:p w14:paraId="0832320B" w14:textId="77777777" w:rsidR="00C63E25" w:rsidRPr="00350027" w:rsidRDefault="00C63E25" w:rsidP="00F33256">
            <w:pPr>
              <w:rPr>
                <w:rFonts w:asciiTheme="minorHAnsi" w:hAnsiTheme="minorHAnsi"/>
              </w:rPr>
            </w:pPr>
          </w:p>
          <w:p w14:paraId="08B67B4F" w14:textId="77777777" w:rsidR="00C63E25" w:rsidRPr="00350027" w:rsidRDefault="00C63E25" w:rsidP="00F33256">
            <w:pPr>
              <w:rPr>
                <w:rFonts w:asciiTheme="minorHAnsi" w:hAnsiTheme="minorHAnsi"/>
              </w:rPr>
            </w:pPr>
            <w:r w:rsidRPr="00350027">
              <w:rPr>
                <w:rFonts w:asciiTheme="minorHAnsi" w:hAnsiTheme="minorHAnsi"/>
              </w:rPr>
              <w:t>Where EHSV1 Monitor Status is defined in MRJ_SCU_STC_SRS_606</w:t>
            </w:r>
          </w:p>
          <w:p w14:paraId="5BA538B9" w14:textId="77777777" w:rsidR="00C63E25" w:rsidRPr="00350027" w:rsidRDefault="00C63E25" w:rsidP="00F33256">
            <w:pPr>
              <w:rPr>
                <w:rFonts w:asciiTheme="minorHAnsi" w:hAnsiTheme="minorHAnsi"/>
              </w:rPr>
            </w:pPr>
            <w:r w:rsidRPr="00350027">
              <w:rPr>
                <w:rFonts w:asciiTheme="minorHAnsi" w:hAnsiTheme="minorHAnsi"/>
              </w:rPr>
              <w:t>and EHSV2 Monitor Status is defined in MRJ_SCU_STC_SRS_607</w:t>
            </w:r>
          </w:p>
          <w:p w14:paraId="6C7E05CB" w14:textId="77777777" w:rsidR="00C63E25" w:rsidRPr="00350027" w:rsidRDefault="00C63E25" w:rsidP="00F33256">
            <w:pPr>
              <w:rPr>
                <w:rFonts w:asciiTheme="minorHAnsi" w:hAnsiTheme="minorHAnsi"/>
                <w:i/>
                <w:iCs/>
              </w:rPr>
            </w:pPr>
          </w:p>
        </w:tc>
      </w:tr>
      <w:tr w:rsidR="00C63E25" w:rsidRPr="00350027" w14:paraId="10C5C81F" w14:textId="77777777" w:rsidTr="00F33256">
        <w:tc>
          <w:tcPr>
            <w:tcW w:w="1559" w:type="dxa"/>
          </w:tcPr>
          <w:p w14:paraId="5D5FA056" w14:textId="77777777" w:rsidR="00C63E25" w:rsidRPr="00350027" w:rsidRDefault="00C63E25" w:rsidP="00F33256">
            <w:pPr>
              <w:rPr>
                <w:rFonts w:asciiTheme="minorHAnsi" w:hAnsiTheme="minorHAnsi"/>
                <w:i/>
                <w:iCs/>
              </w:rPr>
            </w:pPr>
          </w:p>
        </w:tc>
        <w:tc>
          <w:tcPr>
            <w:tcW w:w="9320" w:type="dxa"/>
          </w:tcPr>
          <w:p w14:paraId="3896EB1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30F91D9" w14:textId="77777777" w:rsidTr="00F33256">
        <w:tc>
          <w:tcPr>
            <w:tcW w:w="1559" w:type="dxa"/>
          </w:tcPr>
          <w:p w14:paraId="0E9AFCEB" w14:textId="77777777" w:rsidR="00C63E25" w:rsidRPr="00350027" w:rsidRDefault="00C63E25" w:rsidP="00F33256">
            <w:pPr>
              <w:rPr>
                <w:rFonts w:asciiTheme="minorHAnsi" w:hAnsiTheme="minorHAnsi"/>
                <w:i/>
                <w:iCs/>
              </w:rPr>
            </w:pPr>
          </w:p>
        </w:tc>
        <w:tc>
          <w:tcPr>
            <w:tcW w:w="9320" w:type="dxa"/>
          </w:tcPr>
          <w:p w14:paraId="6AE58AE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50A0687" w14:textId="77777777" w:rsidTr="00F33256">
        <w:tc>
          <w:tcPr>
            <w:tcW w:w="1559" w:type="dxa"/>
          </w:tcPr>
          <w:p w14:paraId="075AED1B" w14:textId="77777777" w:rsidR="00C63E25" w:rsidRPr="00350027" w:rsidRDefault="00C63E25" w:rsidP="00F33256">
            <w:pPr>
              <w:rPr>
                <w:rFonts w:asciiTheme="minorHAnsi" w:hAnsiTheme="minorHAnsi"/>
                <w:i/>
                <w:iCs/>
              </w:rPr>
            </w:pPr>
          </w:p>
        </w:tc>
        <w:tc>
          <w:tcPr>
            <w:tcW w:w="9320" w:type="dxa"/>
          </w:tcPr>
          <w:p w14:paraId="4646CBE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CA91F85" w14:textId="77777777" w:rsidR="00C63E25" w:rsidRPr="00350027" w:rsidRDefault="00C63E25" w:rsidP="00C63E25">
      <w:pPr>
        <w:rPr>
          <w:rFonts w:asciiTheme="minorHAnsi" w:hAnsiTheme="minorHAnsi"/>
        </w:rPr>
      </w:pPr>
    </w:p>
    <w:p w14:paraId="4F2AE6D1"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3BE5ADED"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754E3A4E"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551FC10A"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3E3D7C77" w14:textId="77777777" w:rsidR="00C63E25" w:rsidRPr="00350027" w:rsidRDefault="00C63E25" w:rsidP="00C63E25">
      <w:pPr>
        <w:pStyle w:val="Heading4"/>
        <w:rPr>
          <w:rFonts w:asciiTheme="minorHAnsi" w:hAnsiTheme="minorHAnsi"/>
        </w:rPr>
      </w:pPr>
      <w:r w:rsidRPr="00350027">
        <w:rPr>
          <w:rFonts w:asciiTheme="minorHAnsi" w:hAnsiTheme="minorHAnsi"/>
        </w:rPr>
        <w:t>Cross Compare Check Monitor</w:t>
      </w:r>
    </w:p>
    <w:p w14:paraId="57DCC74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9535DC0" w14:textId="77777777" w:rsidTr="00F33256">
        <w:tc>
          <w:tcPr>
            <w:tcW w:w="1559" w:type="dxa"/>
          </w:tcPr>
          <w:p w14:paraId="4BD5FE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MRJ_SCU_STC_SRS_629</w:t>
            </w:r>
          </w:p>
        </w:tc>
        <w:tc>
          <w:tcPr>
            <w:tcW w:w="9320" w:type="dxa"/>
          </w:tcPr>
          <w:p w14:paraId="6B83242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Cross Compare Check Monitor Status with a confirmation time of 200ms according to the following logic:</w:t>
            </w:r>
          </w:p>
          <w:p w14:paraId="21100401" w14:textId="77777777" w:rsidR="00C63E25" w:rsidRPr="00350027" w:rsidRDefault="00C63E25" w:rsidP="00F33256">
            <w:pPr>
              <w:rPr>
                <w:rFonts w:asciiTheme="minorHAnsi" w:hAnsiTheme="minorHAnsi"/>
              </w:rPr>
            </w:pPr>
          </w:p>
          <w:p w14:paraId="7E76679C" w14:textId="77777777" w:rsidR="00C63E25" w:rsidRPr="00350027" w:rsidRDefault="00C63E25" w:rsidP="00F33256">
            <w:pPr>
              <w:rPr>
                <w:rFonts w:asciiTheme="minorHAnsi" w:hAnsiTheme="minorHAnsi"/>
              </w:rPr>
            </w:pPr>
            <w:r w:rsidRPr="00350027">
              <w:rPr>
                <w:rFonts w:asciiTheme="minorHAnsi" w:hAnsiTheme="minorHAnsi"/>
              </w:rPr>
              <w:t>IF Loss Of Interlane Communications Monitor Status  as specified in MRJ_SCU_STC_SRS_915  is FALSE AND the received mode in Inter lane data as specified in MRJ_SCU_STC_SRS_648 is not Standby</w:t>
            </w:r>
          </w:p>
          <w:p w14:paraId="1F71D64B" w14:textId="77777777" w:rsidR="00C63E25" w:rsidRPr="00350027" w:rsidRDefault="00C63E25" w:rsidP="00F33256">
            <w:pPr>
              <w:rPr>
                <w:rFonts w:asciiTheme="minorHAnsi" w:hAnsiTheme="minorHAnsi"/>
              </w:rPr>
            </w:pPr>
            <w:r w:rsidRPr="00350027">
              <w:rPr>
                <w:rFonts w:asciiTheme="minorHAnsi" w:hAnsiTheme="minorHAnsi"/>
              </w:rPr>
              <w:t>THEN</w:t>
            </w:r>
          </w:p>
          <w:p w14:paraId="6D36B038" w14:textId="77777777" w:rsidR="00C63E25" w:rsidRPr="00350027" w:rsidRDefault="00C63E25" w:rsidP="00F33256">
            <w:pPr>
              <w:rPr>
                <w:rFonts w:asciiTheme="minorHAnsi" w:hAnsiTheme="minorHAnsi"/>
              </w:rPr>
            </w:pPr>
            <w:r w:rsidRPr="00350027">
              <w:rPr>
                <w:rFonts w:asciiTheme="minorHAnsi" w:hAnsiTheme="minorHAnsi"/>
              </w:rPr>
              <w:t xml:space="preserve">       IF Cross Compare Check Monitor Status = FALSE</w:t>
            </w:r>
          </w:p>
          <w:p w14:paraId="66133E4A"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0B499718" w14:textId="77777777" w:rsidR="00C63E25" w:rsidRPr="00350027" w:rsidRDefault="00C63E25" w:rsidP="00F33256">
            <w:pPr>
              <w:rPr>
                <w:rFonts w:asciiTheme="minorHAnsi" w:hAnsiTheme="minorHAnsi"/>
              </w:rPr>
            </w:pPr>
            <w:r w:rsidRPr="00350027">
              <w:rPr>
                <w:rFonts w:asciiTheme="minorHAnsi" w:hAnsiTheme="minorHAnsi"/>
              </w:rPr>
              <w:tab/>
              <w:t>Cross Compare Check Monitor Status =</w:t>
            </w:r>
          </w:p>
          <w:p w14:paraId="21363103" w14:textId="77777777" w:rsidR="00C63E25" w:rsidRPr="00350027" w:rsidRDefault="00C63E25" w:rsidP="00F33256">
            <w:pPr>
              <w:rPr>
                <w:rFonts w:asciiTheme="minorHAnsi" w:hAnsiTheme="minorHAnsi"/>
              </w:rPr>
            </w:pPr>
            <w:r w:rsidRPr="00350027">
              <w:rPr>
                <w:rFonts w:asciiTheme="minorHAnsi" w:hAnsiTheme="minorHAnsi"/>
              </w:rPr>
              <w:tab/>
              <w:t xml:space="preserve">    (absolute(Limited_Steering_Demand - Target_Steering_Angle for Cross Compare)  &gt; Angle_Tolerance) OR</w:t>
            </w:r>
          </w:p>
          <w:p w14:paraId="370309E5" w14:textId="77777777" w:rsidR="00C63E25" w:rsidRPr="00350027" w:rsidRDefault="00C63E25" w:rsidP="00F33256">
            <w:pPr>
              <w:rPr>
                <w:rFonts w:asciiTheme="minorHAnsi" w:hAnsiTheme="minorHAnsi"/>
              </w:rPr>
            </w:pPr>
            <w:r w:rsidRPr="00350027">
              <w:rPr>
                <w:rFonts w:asciiTheme="minorHAnsi" w:hAnsiTheme="minorHAnsi"/>
              </w:rPr>
              <w:tab/>
              <w:t xml:space="preserve">    (absolute(SACT_Position - Actual_Steering_Angle for Cross Compare)  &gt; Angle_Tolerance)</w:t>
            </w:r>
          </w:p>
          <w:p w14:paraId="0A9F6CD0"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211E1A24" w14:textId="77777777" w:rsidR="00C63E25" w:rsidRPr="00350027" w:rsidRDefault="00C63E25" w:rsidP="00F33256">
            <w:pPr>
              <w:rPr>
                <w:rFonts w:asciiTheme="minorHAnsi" w:hAnsiTheme="minorHAnsi"/>
              </w:rPr>
            </w:pPr>
            <w:r w:rsidRPr="00350027">
              <w:rPr>
                <w:rFonts w:asciiTheme="minorHAnsi" w:hAnsiTheme="minorHAnsi"/>
              </w:rPr>
              <w:tab/>
              <w:t>do nothing (Monitor remains TRUE)</w:t>
            </w:r>
          </w:p>
          <w:p w14:paraId="1ADDA1DC"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4397330A" w14:textId="77777777" w:rsidR="00C63E25" w:rsidRPr="00350027" w:rsidRDefault="00C63E25" w:rsidP="00F33256">
            <w:pPr>
              <w:rPr>
                <w:rFonts w:asciiTheme="minorHAnsi" w:hAnsiTheme="minorHAnsi"/>
              </w:rPr>
            </w:pPr>
            <w:r w:rsidRPr="00350027">
              <w:rPr>
                <w:rFonts w:asciiTheme="minorHAnsi" w:hAnsiTheme="minorHAnsi"/>
              </w:rPr>
              <w:t>ELSE</w:t>
            </w:r>
          </w:p>
          <w:p w14:paraId="1A8DD05D" w14:textId="77777777" w:rsidR="00C63E25" w:rsidRPr="00350027" w:rsidRDefault="00C63E25" w:rsidP="00F33256">
            <w:pPr>
              <w:rPr>
                <w:rFonts w:asciiTheme="minorHAnsi" w:hAnsiTheme="minorHAnsi"/>
              </w:rPr>
            </w:pPr>
            <w:r w:rsidRPr="00350027">
              <w:rPr>
                <w:rFonts w:asciiTheme="minorHAnsi" w:hAnsiTheme="minorHAnsi"/>
              </w:rPr>
              <w:t>do nothing  (monitor remains unchanged, initialised to FALSE)</w:t>
            </w:r>
          </w:p>
          <w:p w14:paraId="4D7F4F6F" w14:textId="77777777" w:rsidR="00C63E25" w:rsidRPr="00350027" w:rsidRDefault="00C63E25" w:rsidP="00F33256">
            <w:pPr>
              <w:rPr>
                <w:rFonts w:asciiTheme="minorHAnsi" w:hAnsiTheme="minorHAnsi"/>
              </w:rPr>
            </w:pPr>
            <w:r w:rsidRPr="00350027">
              <w:rPr>
                <w:rFonts w:asciiTheme="minorHAnsi" w:hAnsiTheme="minorHAnsi"/>
              </w:rPr>
              <w:lastRenderedPageBreak/>
              <w:t>END IF</w:t>
            </w:r>
          </w:p>
          <w:p w14:paraId="28173263" w14:textId="77777777" w:rsidR="00C63E25" w:rsidRPr="00350027" w:rsidRDefault="00C63E25" w:rsidP="00F33256">
            <w:pPr>
              <w:rPr>
                <w:rFonts w:asciiTheme="minorHAnsi" w:hAnsiTheme="minorHAnsi"/>
              </w:rPr>
            </w:pPr>
          </w:p>
          <w:p w14:paraId="1CF4CA5F"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Angle_Tolerance is 5 deg</w:t>
            </w:r>
          </w:p>
          <w:p w14:paraId="76046025"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Limited_Steering_Demand is defined in MRJ_SCU_STC_SRS_176</w:t>
            </w:r>
          </w:p>
          <w:p w14:paraId="20E97024" w14:textId="77777777" w:rsidR="00C63E25" w:rsidRPr="00350027" w:rsidRDefault="00C63E25" w:rsidP="00F33256">
            <w:pPr>
              <w:rPr>
                <w:rFonts w:asciiTheme="minorHAnsi" w:hAnsiTheme="minorHAnsi"/>
              </w:rPr>
            </w:pPr>
            <w:r w:rsidRPr="00350027">
              <w:rPr>
                <w:rFonts w:asciiTheme="minorHAnsi" w:hAnsiTheme="minorHAnsi"/>
              </w:rPr>
              <w:t xml:space="preserve">and </w:t>
            </w:r>
            <w:r w:rsidRPr="00350027">
              <w:rPr>
                <w:rFonts w:asciiTheme="minorHAnsi" w:hAnsiTheme="minorHAnsi"/>
              </w:rPr>
              <w:tab/>
              <w:t>Target_Steering_Angle for Cross Compare is received in ML-CL Message defined in MRJ_SCU_STC_SRS_641</w:t>
            </w:r>
          </w:p>
          <w:p w14:paraId="367FE2EE"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SACT_Position is defined in MRJ_SCU_STC_SRS_1240</w:t>
            </w:r>
          </w:p>
          <w:p w14:paraId="633193BC"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Actual_Steering_Angle for Cross Compare is received in ML-CL Message defined in MRJ_SCU_STC_SRS_641</w:t>
            </w:r>
          </w:p>
          <w:p w14:paraId="7FFD73E0" w14:textId="77777777" w:rsidR="00C63E25" w:rsidRPr="00350027" w:rsidRDefault="00C63E25" w:rsidP="00F33256">
            <w:pPr>
              <w:rPr>
                <w:rFonts w:asciiTheme="minorHAnsi" w:hAnsiTheme="minorHAnsi"/>
                <w:i/>
                <w:iCs/>
              </w:rPr>
            </w:pPr>
          </w:p>
        </w:tc>
      </w:tr>
      <w:tr w:rsidR="00C63E25" w:rsidRPr="00350027" w14:paraId="678F347B" w14:textId="77777777" w:rsidTr="00F33256">
        <w:tc>
          <w:tcPr>
            <w:tcW w:w="1559" w:type="dxa"/>
          </w:tcPr>
          <w:p w14:paraId="4E404E83" w14:textId="77777777" w:rsidR="00C63E25" w:rsidRPr="00350027" w:rsidRDefault="00C63E25" w:rsidP="00F33256">
            <w:pPr>
              <w:rPr>
                <w:rFonts w:asciiTheme="minorHAnsi" w:hAnsiTheme="minorHAnsi"/>
                <w:i/>
                <w:iCs/>
              </w:rPr>
            </w:pPr>
          </w:p>
        </w:tc>
        <w:tc>
          <w:tcPr>
            <w:tcW w:w="9320" w:type="dxa"/>
          </w:tcPr>
          <w:p w14:paraId="1410E78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6AB96F" w14:textId="77777777" w:rsidTr="00F33256">
        <w:tc>
          <w:tcPr>
            <w:tcW w:w="1559" w:type="dxa"/>
          </w:tcPr>
          <w:p w14:paraId="7BDD37FC" w14:textId="77777777" w:rsidR="00C63E25" w:rsidRPr="00350027" w:rsidRDefault="00C63E25" w:rsidP="00F33256">
            <w:pPr>
              <w:rPr>
                <w:rFonts w:asciiTheme="minorHAnsi" w:hAnsiTheme="minorHAnsi"/>
                <w:i/>
                <w:iCs/>
              </w:rPr>
            </w:pPr>
          </w:p>
        </w:tc>
        <w:tc>
          <w:tcPr>
            <w:tcW w:w="9320" w:type="dxa"/>
          </w:tcPr>
          <w:p w14:paraId="70B9AE9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5954BFC" w14:textId="77777777" w:rsidTr="00F33256">
        <w:tc>
          <w:tcPr>
            <w:tcW w:w="1559" w:type="dxa"/>
          </w:tcPr>
          <w:p w14:paraId="7F58992F" w14:textId="77777777" w:rsidR="00C63E25" w:rsidRPr="00350027" w:rsidRDefault="00C63E25" w:rsidP="00F33256">
            <w:pPr>
              <w:rPr>
                <w:rFonts w:asciiTheme="minorHAnsi" w:hAnsiTheme="minorHAnsi"/>
                <w:i/>
                <w:iCs/>
              </w:rPr>
            </w:pPr>
          </w:p>
        </w:tc>
        <w:tc>
          <w:tcPr>
            <w:tcW w:w="9320" w:type="dxa"/>
          </w:tcPr>
          <w:p w14:paraId="04F9935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B910046" w14:textId="77777777" w:rsidR="00C63E25" w:rsidRPr="00350027" w:rsidRDefault="00C63E25" w:rsidP="00C63E25">
      <w:pPr>
        <w:rPr>
          <w:rFonts w:asciiTheme="minorHAnsi" w:hAnsiTheme="minorHAnsi"/>
        </w:rPr>
      </w:pPr>
    </w:p>
    <w:p w14:paraId="04C475D8" w14:textId="77777777" w:rsidR="00C63E25" w:rsidRPr="00350027" w:rsidRDefault="00C63E25" w:rsidP="00C63E25">
      <w:pPr>
        <w:pStyle w:val="Heading4"/>
        <w:rPr>
          <w:rFonts w:asciiTheme="minorHAnsi" w:hAnsiTheme="minorHAnsi"/>
        </w:rPr>
      </w:pPr>
      <w:r w:rsidRPr="00350027">
        <w:rPr>
          <w:rFonts w:asciiTheme="minorHAnsi" w:hAnsiTheme="minorHAnsi"/>
        </w:rPr>
        <w:t>Target Input Monitor</w:t>
      </w:r>
    </w:p>
    <w:p w14:paraId="7FE98F0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DA78B10" w14:textId="77777777" w:rsidTr="00F33256">
        <w:tc>
          <w:tcPr>
            <w:tcW w:w="1559" w:type="dxa"/>
          </w:tcPr>
          <w:p w14:paraId="3E21A65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MRJ_SCU_STC_SRS_608</w:t>
            </w:r>
          </w:p>
        </w:tc>
        <w:tc>
          <w:tcPr>
            <w:tcW w:w="9320" w:type="dxa"/>
          </w:tcPr>
          <w:p w14:paraId="2BF614B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Target Input Monitor Status according to the following logic:</w:t>
            </w:r>
          </w:p>
          <w:p w14:paraId="1A859F87" w14:textId="77777777" w:rsidR="00C63E25" w:rsidRPr="00350027" w:rsidRDefault="00C63E25" w:rsidP="00F33256">
            <w:pPr>
              <w:rPr>
                <w:rFonts w:asciiTheme="minorHAnsi" w:hAnsiTheme="minorHAnsi"/>
              </w:rPr>
            </w:pPr>
          </w:p>
          <w:p w14:paraId="1345B8DD" w14:textId="77777777" w:rsidR="00C63E25" w:rsidRPr="00350027" w:rsidRDefault="00C63E25" w:rsidP="00F33256">
            <w:pPr>
              <w:rPr>
                <w:rFonts w:asciiTheme="minorHAnsi" w:hAnsiTheme="minorHAnsi"/>
              </w:rPr>
            </w:pPr>
            <w:r w:rsidRPr="00350027">
              <w:rPr>
                <w:rFonts w:asciiTheme="minorHAnsi" w:hAnsiTheme="minorHAnsi"/>
              </w:rPr>
              <w:t>IF Target Input Monitor Status == FALSE</w:t>
            </w:r>
          </w:p>
          <w:p w14:paraId="74D1C050" w14:textId="77777777" w:rsidR="00C63E25" w:rsidRPr="00350027" w:rsidRDefault="00C63E25" w:rsidP="00F33256">
            <w:pPr>
              <w:rPr>
                <w:rFonts w:asciiTheme="minorHAnsi" w:hAnsiTheme="minorHAnsi"/>
              </w:rPr>
            </w:pPr>
            <w:r w:rsidRPr="00350027">
              <w:rPr>
                <w:rFonts w:asciiTheme="minorHAnsi" w:hAnsiTheme="minorHAnsi"/>
              </w:rPr>
              <w:t>THEN</w:t>
            </w:r>
          </w:p>
          <w:p w14:paraId="2DCBA896" w14:textId="77777777" w:rsidR="00C63E25" w:rsidRPr="00350027" w:rsidRDefault="00C63E25" w:rsidP="00F33256">
            <w:pPr>
              <w:rPr>
                <w:rFonts w:asciiTheme="minorHAnsi" w:hAnsiTheme="minorHAnsi"/>
              </w:rPr>
            </w:pPr>
            <w:r w:rsidRPr="00350027">
              <w:rPr>
                <w:rFonts w:asciiTheme="minorHAnsi" w:hAnsiTheme="minorHAnsi"/>
              </w:rPr>
              <w:t xml:space="preserve">    IF ((ACE1B label 136 and ACE2B Label 136 Reasonableness Check Monitor Status) OR Rudder Pedal Op Not Valid)</w:t>
            </w:r>
          </w:p>
          <w:p w14:paraId="790F4F24" w14:textId="77777777" w:rsidR="00C63E25" w:rsidRPr="00350027" w:rsidRDefault="00C63E25" w:rsidP="00F33256">
            <w:pPr>
              <w:rPr>
                <w:rFonts w:asciiTheme="minorHAnsi" w:hAnsiTheme="minorHAnsi"/>
              </w:rPr>
            </w:pPr>
            <w:r w:rsidRPr="00350027">
              <w:rPr>
                <w:rFonts w:asciiTheme="minorHAnsi" w:hAnsiTheme="minorHAnsi"/>
              </w:rPr>
              <w:t xml:space="preserve">        AND</w:t>
            </w:r>
          </w:p>
          <w:p w14:paraId="5B5C1150" w14:textId="77777777" w:rsidR="00C63E25" w:rsidRPr="00350027" w:rsidRDefault="00C63E25" w:rsidP="00F33256">
            <w:pPr>
              <w:rPr>
                <w:rFonts w:asciiTheme="minorHAnsi" w:hAnsiTheme="minorHAnsi"/>
              </w:rPr>
            </w:pPr>
            <w:r w:rsidRPr="00350027">
              <w:rPr>
                <w:rFonts w:asciiTheme="minorHAnsi" w:hAnsiTheme="minorHAnsi"/>
              </w:rPr>
              <w:t xml:space="preserve">        ((Pilot SHDL Operation 1 and 2 Health Monitor Status) OR</w:t>
            </w:r>
          </w:p>
          <w:p w14:paraId="76110001" w14:textId="77777777" w:rsidR="00C63E25" w:rsidRPr="00350027" w:rsidRDefault="00C63E25" w:rsidP="00F33256">
            <w:pPr>
              <w:rPr>
                <w:rFonts w:asciiTheme="minorHAnsi" w:hAnsiTheme="minorHAnsi"/>
              </w:rPr>
            </w:pPr>
            <w:r w:rsidRPr="00350027">
              <w:rPr>
                <w:rFonts w:asciiTheme="minorHAnsi" w:hAnsiTheme="minorHAnsi"/>
              </w:rPr>
              <w:t xml:space="preserve">        (Pilot SHDL Operation 1 and 2 Reasonableness Check Monitor Status) )</w:t>
            </w:r>
          </w:p>
          <w:p w14:paraId="053A0D52" w14:textId="77777777" w:rsidR="00C63E25" w:rsidRPr="00350027" w:rsidRDefault="00C63E25" w:rsidP="00F33256">
            <w:pPr>
              <w:rPr>
                <w:rFonts w:asciiTheme="minorHAnsi" w:hAnsiTheme="minorHAnsi"/>
              </w:rPr>
            </w:pPr>
            <w:r w:rsidRPr="00350027">
              <w:rPr>
                <w:rFonts w:asciiTheme="minorHAnsi" w:hAnsiTheme="minorHAnsi"/>
              </w:rPr>
              <w:t xml:space="preserve">        AND</w:t>
            </w:r>
          </w:p>
          <w:p w14:paraId="1F1DA615"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and 2 Health Monitor Status) OR</w:t>
            </w:r>
          </w:p>
          <w:p w14:paraId="4F793C4F"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and 2 Reasonableness Check Monitor Status) )</w:t>
            </w:r>
          </w:p>
          <w:p w14:paraId="790B83E1"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9CF3F21" w14:textId="77777777" w:rsidR="00C63E25" w:rsidRPr="00350027" w:rsidRDefault="00C63E25" w:rsidP="00F33256">
            <w:pPr>
              <w:rPr>
                <w:rFonts w:asciiTheme="minorHAnsi" w:hAnsiTheme="minorHAnsi"/>
              </w:rPr>
            </w:pPr>
            <w:r w:rsidRPr="00350027">
              <w:rPr>
                <w:rFonts w:asciiTheme="minorHAnsi" w:hAnsiTheme="minorHAnsi"/>
              </w:rPr>
              <w:t xml:space="preserve">        Target Input Monitor Status = TRUE</w:t>
            </w:r>
          </w:p>
          <w:p w14:paraId="2EB5C083"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0DA72E2C" w14:textId="77777777" w:rsidR="00C63E25" w:rsidRPr="00350027" w:rsidRDefault="00C63E25" w:rsidP="00F33256">
            <w:pPr>
              <w:rPr>
                <w:rFonts w:asciiTheme="minorHAnsi" w:hAnsiTheme="minorHAnsi"/>
              </w:rPr>
            </w:pPr>
            <w:r w:rsidRPr="00350027">
              <w:rPr>
                <w:rFonts w:asciiTheme="minorHAnsi" w:hAnsiTheme="minorHAnsi"/>
              </w:rPr>
              <w:t xml:space="preserve">        Do nothing (Monitor remains FALSE)</w:t>
            </w:r>
          </w:p>
          <w:p w14:paraId="61A2F386"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43653598" w14:textId="77777777" w:rsidR="00C63E25" w:rsidRPr="00350027" w:rsidRDefault="00C63E25" w:rsidP="00F33256">
            <w:pPr>
              <w:rPr>
                <w:rFonts w:asciiTheme="minorHAnsi" w:hAnsiTheme="minorHAnsi"/>
              </w:rPr>
            </w:pPr>
            <w:r w:rsidRPr="00350027">
              <w:rPr>
                <w:rFonts w:asciiTheme="minorHAnsi" w:hAnsiTheme="minorHAnsi"/>
              </w:rPr>
              <w:t>ELSE</w:t>
            </w:r>
          </w:p>
          <w:p w14:paraId="1CC5E0DD" w14:textId="77777777" w:rsidR="00C63E25" w:rsidRPr="00350027" w:rsidRDefault="00C63E25" w:rsidP="00F33256">
            <w:pPr>
              <w:rPr>
                <w:rFonts w:asciiTheme="minorHAnsi" w:hAnsiTheme="minorHAnsi"/>
              </w:rPr>
            </w:pPr>
            <w:r w:rsidRPr="00350027">
              <w:rPr>
                <w:rFonts w:asciiTheme="minorHAnsi" w:hAnsiTheme="minorHAnsi"/>
              </w:rPr>
              <w:t xml:space="preserve">    Do nothing (Monitor remains TRUE)</w:t>
            </w:r>
          </w:p>
          <w:p w14:paraId="6E502D30" w14:textId="77777777" w:rsidR="00C63E25" w:rsidRPr="00350027" w:rsidRDefault="00C63E25" w:rsidP="00F33256">
            <w:pPr>
              <w:rPr>
                <w:rFonts w:asciiTheme="minorHAnsi" w:hAnsiTheme="minorHAnsi"/>
              </w:rPr>
            </w:pPr>
            <w:r w:rsidRPr="00350027">
              <w:rPr>
                <w:rFonts w:asciiTheme="minorHAnsi" w:hAnsiTheme="minorHAnsi"/>
              </w:rPr>
              <w:t>ENDIF</w:t>
            </w:r>
          </w:p>
          <w:p w14:paraId="14E27F67" w14:textId="77777777" w:rsidR="00C63E25" w:rsidRPr="00350027" w:rsidRDefault="00C63E25" w:rsidP="00F33256">
            <w:pPr>
              <w:rPr>
                <w:rFonts w:asciiTheme="minorHAnsi" w:hAnsiTheme="minorHAnsi"/>
              </w:rPr>
            </w:pPr>
          </w:p>
          <w:p w14:paraId="503E5AB9" w14:textId="77777777" w:rsidR="00C63E25" w:rsidRPr="00350027" w:rsidRDefault="00C63E25" w:rsidP="00F33256">
            <w:pPr>
              <w:rPr>
                <w:rFonts w:asciiTheme="minorHAnsi" w:hAnsiTheme="minorHAnsi"/>
              </w:rPr>
            </w:pPr>
            <w:r w:rsidRPr="00350027">
              <w:rPr>
                <w:rFonts w:asciiTheme="minorHAnsi" w:hAnsiTheme="minorHAnsi"/>
              </w:rPr>
              <w:t>Where ACE1B label 136 and ACE2B Label 136 Reasonableness Check Monitor Status is defined in MRJ_SCU_STC_SRS_838</w:t>
            </w:r>
          </w:p>
          <w:p w14:paraId="032B4FEA" w14:textId="77777777" w:rsidR="00C63E25" w:rsidRPr="00350027" w:rsidRDefault="00C63E25" w:rsidP="00F33256">
            <w:pPr>
              <w:rPr>
                <w:rFonts w:asciiTheme="minorHAnsi" w:hAnsiTheme="minorHAnsi"/>
              </w:rPr>
            </w:pPr>
            <w:r w:rsidRPr="00350027">
              <w:rPr>
                <w:rFonts w:asciiTheme="minorHAnsi" w:hAnsiTheme="minorHAnsi"/>
              </w:rPr>
              <w:t>and Pilot SHDL Operation 1 and 2 Health Monitor Status is defined in MRJ_SCU_STC_SRS_595</w:t>
            </w:r>
          </w:p>
          <w:p w14:paraId="2FA57C48" w14:textId="77777777" w:rsidR="00C63E25" w:rsidRPr="00350027" w:rsidRDefault="00C63E25" w:rsidP="00F33256">
            <w:pPr>
              <w:rPr>
                <w:rFonts w:asciiTheme="minorHAnsi" w:hAnsiTheme="minorHAnsi"/>
              </w:rPr>
            </w:pPr>
            <w:r w:rsidRPr="00350027">
              <w:rPr>
                <w:rFonts w:asciiTheme="minorHAnsi" w:hAnsiTheme="minorHAnsi"/>
              </w:rPr>
              <w:t>and Pilot SHDL Operation 1 and 2 Reasonableness Check Monitor Status is defined in MRJ_SCU_STC_SRS_599</w:t>
            </w:r>
          </w:p>
          <w:p w14:paraId="7A9D9971" w14:textId="77777777" w:rsidR="00C63E25" w:rsidRPr="00350027" w:rsidRDefault="00C63E25" w:rsidP="00F33256">
            <w:pPr>
              <w:rPr>
                <w:rFonts w:asciiTheme="minorHAnsi" w:hAnsiTheme="minorHAnsi"/>
              </w:rPr>
            </w:pPr>
            <w:r w:rsidRPr="00350027">
              <w:rPr>
                <w:rFonts w:asciiTheme="minorHAnsi" w:hAnsiTheme="minorHAnsi"/>
              </w:rPr>
              <w:t>and Co_Pilot SHDL Operation 1 and 2 Health Monitor Status is defined in MRJ_SCU_STC_SRS_598</w:t>
            </w:r>
          </w:p>
          <w:p w14:paraId="0B14793E" w14:textId="77777777" w:rsidR="00C63E25" w:rsidRPr="00350027" w:rsidRDefault="00C63E25" w:rsidP="00F33256">
            <w:pPr>
              <w:rPr>
                <w:rFonts w:asciiTheme="minorHAnsi" w:hAnsiTheme="minorHAnsi"/>
              </w:rPr>
            </w:pPr>
            <w:r w:rsidRPr="00350027">
              <w:rPr>
                <w:rFonts w:asciiTheme="minorHAnsi" w:hAnsiTheme="minorHAnsi"/>
              </w:rPr>
              <w:t>and Co_Pilot SHDL Operation 1 and 2 Reasonableness Check Monitor Status is defined in MRJ_SCU_STC_SRS_600</w:t>
            </w:r>
          </w:p>
          <w:p w14:paraId="2B7BF64C" w14:textId="77777777" w:rsidR="00C63E25" w:rsidRPr="00350027" w:rsidRDefault="00C63E25" w:rsidP="00F33256">
            <w:pPr>
              <w:rPr>
                <w:rFonts w:asciiTheme="minorHAnsi" w:hAnsiTheme="minorHAnsi"/>
              </w:rPr>
            </w:pPr>
            <w:r w:rsidRPr="00350027">
              <w:rPr>
                <w:rFonts w:asciiTheme="minorHAnsi" w:hAnsiTheme="minorHAnsi"/>
              </w:rPr>
              <w:t>and Rudder Pedal Op Not Valid is defined in MRJ_SCU_STC_SRS_154</w:t>
            </w:r>
          </w:p>
          <w:p w14:paraId="4DA492FB" w14:textId="77777777" w:rsidR="00C63E25" w:rsidRPr="00350027" w:rsidRDefault="00C63E25" w:rsidP="00F33256">
            <w:pPr>
              <w:rPr>
                <w:rFonts w:asciiTheme="minorHAnsi" w:hAnsiTheme="minorHAnsi"/>
                <w:i/>
                <w:iCs/>
              </w:rPr>
            </w:pPr>
          </w:p>
        </w:tc>
      </w:tr>
      <w:tr w:rsidR="00C63E25" w:rsidRPr="00350027" w14:paraId="41236BE3" w14:textId="77777777" w:rsidTr="00F33256">
        <w:tc>
          <w:tcPr>
            <w:tcW w:w="1559" w:type="dxa"/>
          </w:tcPr>
          <w:p w14:paraId="5F8EC385" w14:textId="77777777" w:rsidR="00C63E25" w:rsidRPr="00350027" w:rsidRDefault="00C63E25" w:rsidP="00F33256">
            <w:pPr>
              <w:rPr>
                <w:rFonts w:asciiTheme="minorHAnsi" w:hAnsiTheme="minorHAnsi"/>
                <w:i/>
                <w:iCs/>
              </w:rPr>
            </w:pPr>
          </w:p>
        </w:tc>
        <w:tc>
          <w:tcPr>
            <w:tcW w:w="9320" w:type="dxa"/>
          </w:tcPr>
          <w:p w14:paraId="02EFB5F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A708ED4" w14:textId="77777777" w:rsidTr="00F33256">
        <w:tc>
          <w:tcPr>
            <w:tcW w:w="1559" w:type="dxa"/>
          </w:tcPr>
          <w:p w14:paraId="06EECA0C" w14:textId="77777777" w:rsidR="00C63E25" w:rsidRPr="00350027" w:rsidRDefault="00C63E25" w:rsidP="00F33256">
            <w:pPr>
              <w:rPr>
                <w:rFonts w:asciiTheme="minorHAnsi" w:hAnsiTheme="minorHAnsi"/>
                <w:i/>
                <w:iCs/>
              </w:rPr>
            </w:pPr>
          </w:p>
        </w:tc>
        <w:tc>
          <w:tcPr>
            <w:tcW w:w="9320" w:type="dxa"/>
          </w:tcPr>
          <w:p w14:paraId="11C9EC0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B353298" w14:textId="77777777" w:rsidTr="00F33256">
        <w:tc>
          <w:tcPr>
            <w:tcW w:w="1559" w:type="dxa"/>
          </w:tcPr>
          <w:p w14:paraId="1B241D08" w14:textId="77777777" w:rsidR="00C63E25" w:rsidRPr="00350027" w:rsidRDefault="00C63E25" w:rsidP="00F33256">
            <w:pPr>
              <w:rPr>
                <w:rFonts w:asciiTheme="minorHAnsi" w:hAnsiTheme="minorHAnsi"/>
                <w:i/>
                <w:iCs/>
              </w:rPr>
            </w:pPr>
          </w:p>
        </w:tc>
        <w:tc>
          <w:tcPr>
            <w:tcW w:w="9320" w:type="dxa"/>
          </w:tcPr>
          <w:p w14:paraId="537A705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2E2BB65" w14:textId="77777777" w:rsidR="00C63E25" w:rsidRPr="00350027" w:rsidRDefault="00C63E25" w:rsidP="00C63E25">
      <w:pPr>
        <w:rPr>
          <w:rFonts w:asciiTheme="minorHAnsi" w:hAnsiTheme="minorHAnsi"/>
        </w:rPr>
      </w:pPr>
    </w:p>
    <w:p w14:paraId="2F3C0B27" w14:textId="77777777" w:rsidR="00C63E25" w:rsidRPr="00350027" w:rsidRDefault="00C63E25" w:rsidP="00C63E25">
      <w:pPr>
        <w:pStyle w:val="Heading4"/>
        <w:rPr>
          <w:rFonts w:asciiTheme="minorHAnsi" w:hAnsiTheme="minorHAnsi"/>
        </w:rPr>
      </w:pPr>
      <w:r w:rsidRPr="00350027">
        <w:rPr>
          <w:rFonts w:asciiTheme="minorHAnsi" w:hAnsiTheme="minorHAnsi"/>
        </w:rPr>
        <w:lastRenderedPageBreak/>
        <w:t>Deleted</w:t>
      </w:r>
    </w:p>
    <w:p w14:paraId="2D849B81" w14:textId="77777777" w:rsidR="00C63E25" w:rsidRPr="00350027" w:rsidRDefault="00C63E25" w:rsidP="00C63E25">
      <w:pPr>
        <w:pStyle w:val="Heading4"/>
        <w:rPr>
          <w:rFonts w:asciiTheme="minorHAnsi" w:hAnsiTheme="minorHAnsi"/>
        </w:rPr>
      </w:pPr>
      <w:r w:rsidRPr="00350027">
        <w:rPr>
          <w:rFonts w:asciiTheme="minorHAnsi" w:hAnsiTheme="minorHAnsi"/>
        </w:rPr>
        <w:t>Loss Of Interlane Communications Monitor</w:t>
      </w:r>
    </w:p>
    <w:p w14:paraId="534E708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3507012" w14:textId="77777777" w:rsidTr="00F33256">
        <w:tc>
          <w:tcPr>
            <w:tcW w:w="1559" w:type="dxa"/>
          </w:tcPr>
          <w:p w14:paraId="033F4AD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MRJ_SCU_STC_SRS_915</w:t>
            </w:r>
          </w:p>
        </w:tc>
        <w:tc>
          <w:tcPr>
            <w:tcW w:w="9320" w:type="dxa"/>
          </w:tcPr>
          <w:p w14:paraId="2E26567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Loss Of Interlane Communications Monitor Status  when no valid message has been received from the Monitor Lane for 200ms, with a tolerance of +5ms and recover when a valid message is received.</w:t>
            </w:r>
          </w:p>
          <w:p w14:paraId="0FCF2C6F" w14:textId="77777777" w:rsidR="00C63E25" w:rsidRPr="00350027" w:rsidRDefault="00C63E25" w:rsidP="00F33256">
            <w:pPr>
              <w:rPr>
                <w:rFonts w:asciiTheme="minorHAnsi" w:hAnsiTheme="minorHAnsi"/>
              </w:rPr>
            </w:pPr>
          </w:p>
          <w:p w14:paraId="19E860B7" w14:textId="77777777" w:rsidR="00C63E25" w:rsidRPr="00350027" w:rsidRDefault="00C63E25" w:rsidP="00F33256">
            <w:pPr>
              <w:rPr>
                <w:rFonts w:asciiTheme="minorHAnsi" w:hAnsiTheme="minorHAnsi"/>
              </w:rPr>
            </w:pPr>
            <w:r w:rsidRPr="00350027">
              <w:rPr>
                <w:rFonts w:asciiTheme="minorHAnsi" w:hAnsiTheme="minorHAnsi"/>
              </w:rPr>
              <w:t>The validation of Interlane Messages is defined in Section 6.8</w:t>
            </w:r>
          </w:p>
          <w:p w14:paraId="02D2FD6A" w14:textId="77777777" w:rsidR="00C63E25" w:rsidRPr="00350027" w:rsidRDefault="00C63E25" w:rsidP="00F33256">
            <w:pPr>
              <w:rPr>
                <w:rFonts w:asciiTheme="minorHAnsi" w:hAnsiTheme="minorHAnsi"/>
                <w:i/>
                <w:iCs/>
              </w:rPr>
            </w:pPr>
          </w:p>
        </w:tc>
      </w:tr>
      <w:tr w:rsidR="00C63E25" w:rsidRPr="00350027" w14:paraId="66C8B68B" w14:textId="77777777" w:rsidTr="00F33256">
        <w:tc>
          <w:tcPr>
            <w:tcW w:w="1559" w:type="dxa"/>
          </w:tcPr>
          <w:p w14:paraId="6FE854F4" w14:textId="77777777" w:rsidR="00C63E25" w:rsidRPr="00350027" w:rsidRDefault="00C63E25" w:rsidP="00F33256">
            <w:pPr>
              <w:rPr>
                <w:rFonts w:asciiTheme="minorHAnsi" w:hAnsiTheme="minorHAnsi"/>
                <w:i/>
                <w:iCs/>
              </w:rPr>
            </w:pPr>
          </w:p>
        </w:tc>
        <w:tc>
          <w:tcPr>
            <w:tcW w:w="9320" w:type="dxa"/>
          </w:tcPr>
          <w:p w14:paraId="3F10137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7D5669A" w14:textId="77777777" w:rsidTr="00F33256">
        <w:tc>
          <w:tcPr>
            <w:tcW w:w="1559" w:type="dxa"/>
          </w:tcPr>
          <w:p w14:paraId="3D0FD04F" w14:textId="77777777" w:rsidR="00C63E25" w:rsidRPr="00350027" w:rsidRDefault="00C63E25" w:rsidP="00F33256">
            <w:pPr>
              <w:rPr>
                <w:rFonts w:asciiTheme="minorHAnsi" w:hAnsiTheme="minorHAnsi"/>
                <w:i/>
                <w:iCs/>
              </w:rPr>
            </w:pPr>
          </w:p>
        </w:tc>
        <w:tc>
          <w:tcPr>
            <w:tcW w:w="9320" w:type="dxa"/>
          </w:tcPr>
          <w:p w14:paraId="22B72A1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AB22AA" w14:textId="77777777" w:rsidTr="00F33256">
        <w:tc>
          <w:tcPr>
            <w:tcW w:w="1559" w:type="dxa"/>
          </w:tcPr>
          <w:p w14:paraId="00CE0408" w14:textId="77777777" w:rsidR="00C63E25" w:rsidRPr="00350027" w:rsidRDefault="00C63E25" w:rsidP="00F33256">
            <w:pPr>
              <w:rPr>
                <w:rFonts w:asciiTheme="minorHAnsi" w:hAnsiTheme="minorHAnsi"/>
                <w:i/>
                <w:iCs/>
              </w:rPr>
            </w:pPr>
          </w:p>
        </w:tc>
        <w:tc>
          <w:tcPr>
            <w:tcW w:w="9320" w:type="dxa"/>
          </w:tcPr>
          <w:p w14:paraId="7A7D517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45DB072" w14:textId="77777777" w:rsidR="00C63E25" w:rsidRPr="00350027" w:rsidRDefault="00C63E25" w:rsidP="00C63E25">
      <w:pPr>
        <w:rPr>
          <w:rFonts w:asciiTheme="minorHAnsi" w:hAnsiTheme="minorHAnsi"/>
        </w:rPr>
      </w:pPr>
    </w:p>
    <w:p w14:paraId="3946D357" w14:textId="77777777" w:rsidR="00C63E25" w:rsidRPr="00350027" w:rsidRDefault="00C63E25" w:rsidP="00C63E25">
      <w:pPr>
        <w:pStyle w:val="Heading4"/>
        <w:rPr>
          <w:rFonts w:asciiTheme="minorHAnsi" w:hAnsiTheme="minorHAnsi"/>
        </w:rPr>
      </w:pPr>
      <w:r w:rsidRPr="00350027">
        <w:rPr>
          <w:rFonts w:asciiTheme="minorHAnsi" w:hAnsiTheme="minorHAnsi"/>
        </w:rPr>
        <w:t>Internal Power Supply Monitor</w:t>
      </w:r>
    </w:p>
    <w:p w14:paraId="6D2686D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F796B58" w14:textId="77777777" w:rsidTr="00F33256">
        <w:tc>
          <w:tcPr>
            <w:tcW w:w="1559" w:type="dxa"/>
          </w:tcPr>
          <w:p w14:paraId="7A100F4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MRJ_SCU_STC_SRS_1168</w:t>
            </w:r>
          </w:p>
        </w:tc>
        <w:tc>
          <w:tcPr>
            <w:tcW w:w="9320" w:type="dxa"/>
          </w:tcPr>
          <w:p w14:paraId="55278FC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Internal Power Supply Monitor Status with a confirmation time of 100ms and a recovery time of 0ms according to the following logic:</w:t>
            </w:r>
          </w:p>
          <w:p w14:paraId="69C3B5E8" w14:textId="77777777" w:rsidR="00C63E25" w:rsidRPr="00350027" w:rsidRDefault="00C63E25" w:rsidP="00F33256">
            <w:pPr>
              <w:rPr>
                <w:rFonts w:asciiTheme="minorHAnsi" w:hAnsiTheme="minorHAnsi"/>
              </w:rPr>
            </w:pPr>
            <w:r w:rsidRPr="00350027">
              <w:rPr>
                <w:rFonts w:asciiTheme="minorHAnsi" w:hAnsiTheme="minorHAnsi"/>
              </w:rPr>
              <w:tab/>
              <w:t xml:space="preserve">       IF Debounced_ANALOG_SUPPLIES_OK = FALSE</w:t>
            </w:r>
          </w:p>
          <w:p w14:paraId="142685B6" w14:textId="77777777" w:rsidR="00C63E25" w:rsidRPr="00350027" w:rsidRDefault="00C63E25" w:rsidP="00F33256">
            <w:pPr>
              <w:rPr>
                <w:rFonts w:asciiTheme="minorHAnsi" w:hAnsiTheme="minorHAnsi"/>
              </w:rPr>
            </w:pPr>
            <w:r w:rsidRPr="00350027">
              <w:rPr>
                <w:rFonts w:asciiTheme="minorHAnsi" w:hAnsiTheme="minorHAnsi"/>
              </w:rPr>
              <w:tab/>
              <w:t xml:space="preserve">       THEN </w:t>
            </w:r>
          </w:p>
          <w:p w14:paraId="24E4575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Internal Power Supply Monitor Status = TRUE</w:t>
            </w:r>
          </w:p>
          <w:p w14:paraId="66F724E7"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324FA7A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Internal Power Supply Monitor Status = FALSE</w:t>
            </w:r>
          </w:p>
          <w:p w14:paraId="34DEB30A" w14:textId="77777777" w:rsidR="00C63E25" w:rsidRPr="00350027" w:rsidRDefault="00C63E25" w:rsidP="00F33256">
            <w:pPr>
              <w:rPr>
                <w:rFonts w:asciiTheme="minorHAnsi" w:hAnsiTheme="minorHAnsi"/>
              </w:rPr>
            </w:pPr>
            <w:r w:rsidRPr="00350027">
              <w:rPr>
                <w:rFonts w:asciiTheme="minorHAnsi" w:hAnsiTheme="minorHAnsi"/>
              </w:rPr>
              <w:tab/>
              <w:t xml:space="preserve">       END IF</w:t>
            </w:r>
          </w:p>
          <w:p w14:paraId="5E876185" w14:textId="77777777" w:rsidR="00C63E25" w:rsidRPr="00350027" w:rsidRDefault="00C63E25" w:rsidP="00F33256">
            <w:pPr>
              <w:rPr>
                <w:rFonts w:asciiTheme="minorHAnsi" w:hAnsiTheme="minorHAnsi"/>
              </w:rPr>
            </w:pPr>
            <w:r w:rsidRPr="00350027">
              <w:rPr>
                <w:rFonts w:asciiTheme="minorHAnsi" w:hAnsiTheme="minorHAnsi"/>
              </w:rPr>
              <w:t>Where  Debounced_ANALOG_SUPPLIES_OK is defined in MRJ_SCU_STC_SRS_124</w:t>
            </w:r>
          </w:p>
          <w:p w14:paraId="0AB511D2" w14:textId="77777777" w:rsidR="00C63E25" w:rsidRPr="00350027" w:rsidRDefault="00C63E25" w:rsidP="00F33256">
            <w:pPr>
              <w:rPr>
                <w:rFonts w:asciiTheme="minorHAnsi" w:hAnsiTheme="minorHAnsi"/>
                <w:i/>
                <w:iCs/>
              </w:rPr>
            </w:pPr>
          </w:p>
        </w:tc>
      </w:tr>
      <w:tr w:rsidR="00C63E25" w:rsidRPr="00350027" w14:paraId="0C5EC9B8" w14:textId="77777777" w:rsidTr="00F33256">
        <w:tc>
          <w:tcPr>
            <w:tcW w:w="1559" w:type="dxa"/>
          </w:tcPr>
          <w:p w14:paraId="501808CD" w14:textId="77777777" w:rsidR="00C63E25" w:rsidRPr="00350027" w:rsidRDefault="00C63E25" w:rsidP="00F33256">
            <w:pPr>
              <w:rPr>
                <w:rFonts w:asciiTheme="minorHAnsi" w:hAnsiTheme="minorHAnsi"/>
                <w:i/>
                <w:iCs/>
              </w:rPr>
            </w:pPr>
          </w:p>
        </w:tc>
        <w:tc>
          <w:tcPr>
            <w:tcW w:w="9320" w:type="dxa"/>
          </w:tcPr>
          <w:p w14:paraId="451687A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BA19B2" w14:textId="77777777" w:rsidTr="00F33256">
        <w:tc>
          <w:tcPr>
            <w:tcW w:w="1559" w:type="dxa"/>
          </w:tcPr>
          <w:p w14:paraId="2B6D463A" w14:textId="77777777" w:rsidR="00C63E25" w:rsidRPr="00350027" w:rsidRDefault="00C63E25" w:rsidP="00F33256">
            <w:pPr>
              <w:rPr>
                <w:rFonts w:asciiTheme="minorHAnsi" w:hAnsiTheme="minorHAnsi"/>
                <w:i/>
                <w:iCs/>
              </w:rPr>
            </w:pPr>
          </w:p>
        </w:tc>
        <w:tc>
          <w:tcPr>
            <w:tcW w:w="9320" w:type="dxa"/>
          </w:tcPr>
          <w:p w14:paraId="1A2BE34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1D6D2248" w14:textId="77777777" w:rsidTr="00F33256">
        <w:tc>
          <w:tcPr>
            <w:tcW w:w="1559" w:type="dxa"/>
          </w:tcPr>
          <w:p w14:paraId="1E78766A" w14:textId="77777777" w:rsidR="00C63E25" w:rsidRPr="00350027" w:rsidRDefault="00C63E25" w:rsidP="00F33256">
            <w:pPr>
              <w:rPr>
                <w:rFonts w:asciiTheme="minorHAnsi" w:hAnsiTheme="minorHAnsi"/>
                <w:i/>
                <w:iCs/>
              </w:rPr>
            </w:pPr>
          </w:p>
        </w:tc>
        <w:tc>
          <w:tcPr>
            <w:tcW w:w="9320" w:type="dxa"/>
          </w:tcPr>
          <w:p w14:paraId="0E63958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EC8F8BF" w14:textId="77777777" w:rsidR="00C63E25" w:rsidRPr="00350027" w:rsidRDefault="00C63E25" w:rsidP="00C63E25">
      <w:pPr>
        <w:rPr>
          <w:rFonts w:asciiTheme="minorHAnsi" w:hAnsiTheme="minorHAnsi"/>
        </w:rPr>
      </w:pPr>
    </w:p>
    <w:p w14:paraId="7EFBBA5C" w14:textId="77777777" w:rsidR="00C63E25" w:rsidRPr="00350027" w:rsidRDefault="00C63E25" w:rsidP="00C63E25">
      <w:pPr>
        <w:pStyle w:val="Heading4"/>
        <w:rPr>
          <w:rFonts w:asciiTheme="minorHAnsi" w:hAnsiTheme="minorHAnsi"/>
        </w:rPr>
      </w:pPr>
      <w:r w:rsidRPr="00350027">
        <w:rPr>
          <w:rFonts w:asciiTheme="minorHAnsi" w:hAnsiTheme="minorHAnsi"/>
        </w:rPr>
        <w:t>A_DMC_9 LADC &amp; A_DMC_9 RADC &amp; A_DMC_9 ISI Airspeed Reasonableness Check Monitor</w:t>
      </w:r>
    </w:p>
    <w:p w14:paraId="1A2948B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21B2143" w14:textId="77777777" w:rsidTr="00F33256">
        <w:tc>
          <w:tcPr>
            <w:tcW w:w="1559" w:type="dxa"/>
          </w:tcPr>
          <w:p w14:paraId="3CD87B7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MRJ_SCU_STC_SRS_1178</w:t>
            </w:r>
          </w:p>
        </w:tc>
        <w:tc>
          <w:tcPr>
            <w:tcW w:w="9320" w:type="dxa"/>
          </w:tcPr>
          <w:p w14:paraId="580540EC" w14:textId="77777777" w:rsidR="00C63E25" w:rsidRPr="00350027" w:rsidRDefault="00C63E25" w:rsidP="00F33256">
            <w:pPr>
              <w:rPr>
                <w:rFonts w:asciiTheme="minorHAnsi" w:hAnsiTheme="minorHAnsi"/>
              </w:rPr>
            </w:pPr>
            <w:r w:rsidRPr="00350027">
              <w:rPr>
                <w:rFonts w:asciiTheme="minorHAnsi" w:hAnsiTheme="minorHAnsi"/>
              </w:rPr>
              <w:t xml:space="preserve">If all A_DMC_9 LADC Monitor Status and A_DMC_9 RADC Monitor Status and A_DMC_9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A_DMC_9 LADC and A_DMC_9 RADC  and A_DMC_9 ISI Reasonableness Check Monitor Status</w:t>
            </w:r>
            <w:r w:rsidRPr="00350027">
              <w:rPr>
                <w:rFonts w:asciiTheme="minorHAnsi" w:hAnsiTheme="minorHAnsi"/>
              </w:rPr>
              <w:t xml:space="preserve"> to TRUE if </w:t>
            </w:r>
          </w:p>
          <w:p w14:paraId="5C987C84" w14:textId="77777777" w:rsidR="00C63E25" w:rsidRPr="00350027" w:rsidRDefault="00C63E25" w:rsidP="00F33256">
            <w:pPr>
              <w:rPr>
                <w:rFonts w:asciiTheme="minorHAnsi" w:hAnsiTheme="minorHAnsi"/>
              </w:rPr>
            </w:pPr>
            <w:r w:rsidRPr="00350027">
              <w:rPr>
                <w:rFonts w:asciiTheme="minorHAnsi" w:hAnsiTheme="minorHAnsi"/>
              </w:rPr>
              <w:t xml:space="preserve">(Condition_1 is TRUE OR Condition_2 is TRUE OR Condition_3 is TRUE) for at least 420ms; otherwise leave </w:t>
            </w:r>
            <w:r w:rsidRPr="00350027">
              <w:rPr>
                <w:rFonts w:asciiTheme="minorHAnsi" w:hAnsiTheme="minorHAnsi"/>
                <w:i/>
                <w:iCs/>
              </w:rPr>
              <w:t>A_DMC_9 LADC and A_DMC_9 RADC  and A_DMC_9 ISI Reasonableness Check Monitor Status</w:t>
            </w:r>
            <w:r w:rsidRPr="00350027">
              <w:rPr>
                <w:rFonts w:asciiTheme="minorHAnsi" w:hAnsiTheme="minorHAnsi"/>
              </w:rPr>
              <w:t xml:space="preserve"> unchanged from an initial value of FALSE.</w:t>
            </w:r>
          </w:p>
          <w:p w14:paraId="60EDCB89" w14:textId="77777777" w:rsidR="00C63E25" w:rsidRPr="00350027" w:rsidRDefault="00C63E25" w:rsidP="00F33256">
            <w:pPr>
              <w:rPr>
                <w:rFonts w:asciiTheme="minorHAnsi" w:hAnsiTheme="minorHAnsi"/>
              </w:rPr>
            </w:pPr>
          </w:p>
          <w:p w14:paraId="1DA64314" w14:textId="77777777" w:rsidR="00C63E25" w:rsidRPr="00350027" w:rsidRDefault="00C63E25" w:rsidP="00F33256">
            <w:pPr>
              <w:rPr>
                <w:rFonts w:asciiTheme="minorHAnsi" w:hAnsiTheme="minorHAnsi"/>
              </w:rPr>
            </w:pPr>
            <w:r w:rsidRPr="00350027">
              <w:rPr>
                <w:rFonts w:asciiTheme="minorHAnsi" w:hAnsiTheme="minorHAnsi"/>
              </w:rPr>
              <w:t xml:space="preserve">Condition_1 is : </w:t>
            </w:r>
          </w:p>
          <w:p w14:paraId="0E6816DB"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A_DMC_9 LADC Airspeed and MidAirspeed differs by more than the AirspeedTolerance defined by the following logic below AND</w:t>
            </w:r>
          </w:p>
          <w:p w14:paraId="4A419910"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A_DMC_9 RADC Airspeed and MidAirspeed differs by more than the AirspeedTolerance defined by the following logic below.</w:t>
            </w:r>
          </w:p>
          <w:p w14:paraId="5199DBEB" w14:textId="77777777" w:rsidR="00C63E25" w:rsidRPr="00350027" w:rsidRDefault="00C63E25" w:rsidP="00F33256">
            <w:pPr>
              <w:rPr>
                <w:rFonts w:asciiTheme="minorHAnsi" w:hAnsiTheme="minorHAnsi"/>
              </w:rPr>
            </w:pPr>
          </w:p>
          <w:p w14:paraId="1696AFCC" w14:textId="77777777" w:rsidR="00C63E25" w:rsidRPr="00350027" w:rsidRDefault="00C63E25" w:rsidP="00F33256">
            <w:pPr>
              <w:rPr>
                <w:rFonts w:asciiTheme="minorHAnsi" w:hAnsiTheme="minorHAnsi"/>
              </w:rPr>
            </w:pPr>
            <w:r w:rsidRPr="00350027">
              <w:rPr>
                <w:rFonts w:asciiTheme="minorHAnsi" w:hAnsiTheme="minorHAnsi"/>
              </w:rPr>
              <w:t xml:space="preserve">Condition_2 is : </w:t>
            </w:r>
          </w:p>
          <w:p w14:paraId="2DE2EE64"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A_DMC_9 LADC Airspeed and MidAirspeed differs by more than the AirspeedTolerance defined by the following logic below AND</w:t>
            </w:r>
          </w:p>
          <w:p w14:paraId="75E03E87"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A_DMC_9 ISI Airspeed and MidAirspeed differs by more than the AirspeedTolerance defined by the following logic below.</w:t>
            </w:r>
          </w:p>
          <w:p w14:paraId="36CBB6D5" w14:textId="77777777" w:rsidR="00C63E25" w:rsidRPr="00350027" w:rsidRDefault="00C63E25" w:rsidP="00F33256">
            <w:pPr>
              <w:rPr>
                <w:rFonts w:asciiTheme="minorHAnsi" w:hAnsiTheme="minorHAnsi"/>
              </w:rPr>
            </w:pPr>
          </w:p>
          <w:p w14:paraId="4031D189" w14:textId="77777777" w:rsidR="00C63E25" w:rsidRPr="00350027" w:rsidRDefault="00C63E25" w:rsidP="00F33256">
            <w:pPr>
              <w:rPr>
                <w:rFonts w:asciiTheme="minorHAnsi" w:hAnsiTheme="minorHAnsi"/>
              </w:rPr>
            </w:pPr>
            <w:r w:rsidRPr="00350027">
              <w:rPr>
                <w:rFonts w:asciiTheme="minorHAnsi" w:hAnsiTheme="minorHAnsi"/>
              </w:rPr>
              <w:t xml:space="preserve">Condition_3 is : </w:t>
            </w:r>
          </w:p>
          <w:p w14:paraId="52404B89"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A_DMC_9 RADC Airspeed and MidAirspeed differs by more than the AirspeedTolerance defined by the following logic below AND</w:t>
            </w:r>
          </w:p>
          <w:p w14:paraId="079EADA6" w14:textId="77777777" w:rsidR="00C63E25" w:rsidRPr="00350027" w:rsidRDefault="00C63E25" w:rsidP="00F33256">
            <w:pPr>
              <w:rPr>
                <w:rFonts w:asciiTheme="minorHAnsi" w:hAnsiTheme="minorHAnsi"/>
              </w:rPr>
            </w:pPr>
            <w:r w:rsidRPr="00350027">
              <w:rPr>
                <w:rFonts w:asciiTheme="minorHAnsi" w:hAnsiTheme="minorHAnsi"/>
              </w:rPr>
              <w:lastRenderedPageBreak/>
              <w:t>the absolute difference between the A_DMC_9 ISI Airspeed and MidAirspeed differs by more than the AirspeedTolerance defined by the following logic below.</w:t>
            </w:r>
          </w:p>
          <w:p w14:paraId="6D787BD7" w14:textId="77777777" w:rsidR="00C63E25" w:rsidRPr="00350027" w:rsidRDefault="00C63E25" w:rsidP="00F33256">
            <w:pPr>
              <w:rPr>
                <w:rFonts w:asciiTheme="minorHAnsi" w:hAnsiTheme="minorHAnsi"/>
              </w:rPr>
            </w:pPr>
          </w:p>
          <w:p w14:paraId="4233CC55" w14:textId="77777777" w:rsidR="00C63E25" w:rsidRPr="00350027" w:rsidRDefault="00C63E25" w:rsidP="00F33256">
            <w:pPr>
              <w:rPr>
                <w:rFonts w:asciiTheme="minorHAnsi" w:hAnsiTheme="minorHAnsi"/>
              </w:rPr>
            </w:pPr>
            <w:r w:rsidRPr="00350027">
              <w:rPr>
                <w:rFonts w:asciiTheme="minorHAnsi" w:hAnsiTheme="minorHAnsi"/>
              </w:rPr>
              <w:t>Where MidAirspeed is the median of A_DMC_9 LADC Airspeed and A_DMC_9 RADC Airspeed and A_DMC_9 ISI Airspeed.</w:t>
            </w:r>
          </w:p>
          <w:p w14:paraId="5832C201" w14:textId="77777777" w:rsidR="00C63E25" w:rsidRPr="00350027" w:rsidRDefault="00C63E25" w:rsidP="00F33256">
            <w:pPr>
              <w:rPr>
                <w:rFonts w:asciiTheme="minorHAnsi" w:hAnsiTheme="minorHAnsi"/>
              </w:rPr>
            </w:pPr>
          </w:p>
          <w:p w14:paraId="2E497422"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52F91909" w14:textId="77777777" w:rsidR="00C63E25" w:rsidRPr="00350027" w:rsidRDefault="00C63E25" w:rsidP="00F33256">
            <w:pPr>
              <w:rPr>
                <w:rFonts w:asciiTheme="minorHAnsi" w:hAnsiTheme="minorHAnsi"/>
              </w:rPr>
            </w:pPr>
            <w:r w:rsidRPr="00350027">
              <w:rPr>
                <w:rFonts w:asciiTheme="minorHAnsi" w:hAnsiTheme="minorHAnsi"/>
              </w:rPr>
              <w:t xml:space="preserve">            IF MidAirspeed &lt; 35kts</w:t>
            </w:r>
          </w:p>
          <w:p w14:paraId="3942628F"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2CBDE31"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2217DA44"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081D1BBA"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5FBD6AD0"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00B788E7" w14:textId="77777777" w:rsidR="00C63E25" w:rsidRPr="00350027" w:rsidRDefault="00C63E25" w:rsidP="00F33256">
            <w:pPr>
              <w:rPr>
                <w:rFonts w:asciiTheme="minorHAnsi" w:hAnsiTheme="minorHAnsi"/>
              </w:rPr>
            </w:pPr>
          </w:p>
          <w:p w14:paraId="1C0BC981"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A_DMC_9 LADC Monitor Status is defined in MRJ_SCU_STC_SRS_811</w:t>
            </w:r>
          </w:p>
          <w:p w14:paraId="0B3E2D90" w14:textId="77777777" w:rsidR="00C63E25" w:rsidRPr="00350027" w:rsidRDefault="00C63E25" w:rsidP="00F33256">
            <w:pPr>
              <w:rPr>
                <w:rFonts w:asciiTheme="minorHAnsi" w:hAnsiTheme="minorHAnsi"/>
              </w:rPr>
            </w:pPr>
            <w:r w:rsidRPr="00350027">
              <w:rPr>
                <w:rFonts w:asciiTheme="minorHAnsi" w:hAnsiTheme="minorHAnsi"/>
              </w:rPr>
              <w:tab/>
              <w:t>A_DMC_9 RADC Monitor Status is defined in MRJ_SCU_STC_SRS_1051</w:t>
            </w:r>
          </w:p>
          <w:p w14:paraId="6B66A82B" w14:textId="77777777" w:rsidR="00C63E25" w:rsidRPr="00350027" w:rsidRDefault="00C63E25" w:rsidP="00F33256">
            <w:pPr>
              <w:rPr>
                <w:rFonts w:asciiTheme="minorHAnsi" w:hAnsiTheme="minorHAnsi"/>
              </w:rPr>
            </w:pPr>
            <w:r w:rsidRPr="00350027">
              <w:rPr>
                <w:rFonts w:asciiTheme="minorHAnsi" w:hAnsiTheme="minorHAnsi"/>
              </w:rPr>
              <w:tab/>
              <w:t>A_DMC_9 ISI Monitor Status is defined in MRJ_SCU_STC_SRS_818</w:t>
            </w:r>
          </w:p>
          <w:p w14:paraId="5C4E5A51" w14:textId="77777777" w:rsidR="00C63E25" w:rsidRPr="00350027" w:rsidRDefault="00C63E25" w:rsidP="00F33256">
            <w:pPr>
              <w:rPr>
                <w:rFonts w:asciiTheme="minorHAnsi" w:hAnsiTheme="minorHAnsi"/>
              </w:rPr>
            </w:pPr>
            <w:r w:rsidRPr="00350027">
              <w:rPr>
                <w:rFonts w:asciiTheme="minorHAnsi" w:hAnsiTheme="minorHAnsi"/>
              </w:rPr>
              <w:tab/>
              <w:t>A_DMC_9 LADC Airspeed is defined in MRJ_SCU_STC_SRS_135</w:t>
            </w:r>
          </w:p>
          <w:p w14:paraId="44EBABD1" w14:textId="77777777" w:rsidR="00C63E25" w:rsidRPr="00350027" w:rsidRDefault="00C63E25" w:rsidP="00F33256">
            <w:pPr>
              <w:rPr>
                <w:rFonts w:asciiTheme="minorHAnsi" w:hAnsiTheme="minorHAnsi"/>
              </w:rPr>
            </w:pPr>
            <w:r w:rsidRPr="00350027">
              <w:rPr>
                <w:rFonts w:asciiTheme="minorHAnsi" w:hAnsiTheme="minorHAnsi"/>
              </w:rPr>
              <w:tab/>
              <w:t>A_DMC_9 RADC Airspeed is defined in MRJ_SCU_STC_SRS_1087</w:t>
            </w:r>
          </w:p>
          <w:p w14:paraId="202B5B54"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A_DMC_9 ISI Airspeed is defined in MRJ_SCU_STC_SRS_848</w:t>
            </w:r>
          </w:p>
          <w:p w14:paraId="3A5B564B" w14:textId="77777777" w:rsidR="00C63E25" w:rsidRPr="00350027" w:rsidRDefault="00C63E25" w:rsidP="00F33256">
            <w:pPr>
              <w:rPr>
                <w:rFonts w:asciiTheme="minorHAnsi" w:hAnsiTheme="minorHAnsi"/>
              </w:rPr>
            </w:pPr>
          </w:p>
          <w:p w14:paraId="5D0A5E99" w14:textId="77777777" w:rsidR="00C63E25" w:rsidRPr="00350027" w:rsidRDefault="00C63E25" w:rsidP="00F33256">
            <w:pPr>
              <w:rPr>
                <w:rFonts w:asciiTheme="minorHAnsi" w:hAnsiTheme="minorHAnsi"/>
              </w:rPr>
            </w:pPr>
            <w:r w:rsidRPr="00350027">
              <w:rPr>
                <w:rFonts w:asciiTheme="minorHAnsi" w:hAnsiTheme="minorHAnsi"/>
              </w:rPr>
              <w:t xml:space="preserve">Note: The monitor is not recoverable. </w:t>
            </w:r>
          </w:p>
          <w:p w14:paraId="71DC0E3D" w14:textId="77777777" w:rsidR="00C63E25" w:rsidRPr="00350027" w:rsidRDefault="00C63E25" w:rsidP="00F33256">
            <w:pPr>
              <w:rPr>
                <w:rFonts w:asciiTheme="minorHAnsi" w:hAnsiTheme="minorHAnsi"/>
                <w:i/>
                <w:iCs/>
              </w:rPr>
            </w:pPr>
          </w:p>
        </w:tc>
      </w:tr>
      <w:tr w:rsidR="00C63E25" w:rsidRPr="00350027" w14:paraId="6C18137D" w14:textId="77777777" w:rsidTr="00F33256">
        <w:tc>
          <w:tcPr>
            <w:tcW w:w="1559" w:type="dxa"/>
          </w:tcPr>
          <w:p w14:paraId="05D7DEC9" w14:textId="77777777" w:rsidR="00C63E25" w:rsidRPr="00350027" w:rsidRDefault="00C63E25" w:rsidP="00F33256">
            <w:pPr>
              <w:rPr>
                <w:rFonts w:asciiTheme="minorHAnsi" w:hAnsiTheme="minorHAnsi"/>
                <w:i/>
                <w:iCs/>
              </w:rPr>
            </w:pPr>
          </w:p>
        </w:tc>
        <w:tc>
          <w:tcPr>
            <w:tcW w:w="9320" w:type="dxa"/>
          </w:tcPr>
          <w:p w14:paraId="458A778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E10D7A8" w14:textId="77777777" w:rsidTr="00F33256">
        <w:tc>
          <w:tcPr>
            <w:tcW w:w="1559" w:type="dxa"/>
          </w:tcPr>
          <w:p w14:paraId="72B08B02" w14:textId="77777777" w:rsidR="00C63E25" w:rsidRPr="00350027" w:rsidRDefault="00C63E25" w:rsidP="00F33256">
            <w:pPr>
              <w:rPr>
                <w:rFonts w:asciiTheme="minorHAnsi" w:hAnsiTheme="minorHAnsi"/>
                <w:i/>
                <w:iCs/>
              </w:rPr>
            </w:pPr>
          </w:p>
        </w:tc>
        <w:tc>
          <w:tcPr>
            <w:tcW w:w="9320" w:type="dxa"/>
          </w:tcPr>
          <w:p w14:paraId="79D1BB7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1C512CB" w14:textId="77777777" w:rsidTr="00F33256">
        <w:tc>
          <w:tcPr>
            <w:tcW w:w="1559" w:type="dxa"/>
          </w:tcPr>
          <w:p w14:paraId="672E40BD" w14:textId="77777777" w:rsidR="00C63E25" w:rsidRPr="00350027" w:rsidRDefault="00C63E25" w:rsidP="00F33256">
            <w:pPr>
              <w:rPr>
                <w:rFonts w:asciiTheme="minorHAnsi" w:hAnsiTheme="minorHAnsi"/>
                <w:i/>
                <w:iCs/>
              </w:rPr>
            </w:pPr>
          </w:p>
        </w:tc>
        <w:tc>
          <w:tcPr>
            <w:tcW w:w="9320" w:type="dxa"/>
          </w:tcPr>
          <w:p w14:paraId="747684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06E9A8A" w14:textId="77777777" w:rsidR="00C63E25" w:rsidRPr="00350027" w:rsidRDefault="00C63E25" w:rsidP="00C63E25">
      <w:pPr>
        <w:rPr>
          <w:rFonts w:asciiTheme="minorHAnsi" w:hAnsiTheme="minorHAnsi"/>
        </w:rPr>
      </w:pPr>
    </w:p>
    <w:p w14:paraId="2E2B5AB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FEF8857" w14:textId="77777777" w:rsidTr="00F33256">
        <w:tc>
          <w:tcPr>
            <w:tcW w:w="1559" w:type="dxa"/>
          </w:tcPr>
          <w:p w14:paraId="5044840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MRJ_SCU_STC_SRS_1203</w:t>
            </w:r>
          </w:p>
        </w:tc>
        <w:tc>
          <w:tcPr>
            <w:tcW w:w="9320" w:type="dxa"/>
          </w:tcPr>
          <w:p w14:paraId="6F8AE8C2"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LADC &amp; A_DMC_9 RADC &amp; A_DMC_9 ISI Airspeed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3F105090" w14:textId="77777777" w:rsidR="00C63E25" w:rsidRPr="00350027" w:rsidRDefault="00C63E25" w:rsidP="00F33256">
            <w:pPr>
              <w:rPr>
                <w:rFonts w:asciiTheme="minorHAnsi" w:hAnsiTheme="minorHAnsi"/>
                <w:i/>
                <w:iCs/>
              </w:rPr>
            </w:pPr>
          </w:p>
        </w:tc>
      </w:tr>
      <w:tr w:rsidR="00C63E25" w:rsidRPr="00350027" w14:paraId="2F1E85AE" w14:textId="77777777" w:rsidTr="00F33256">
        <w:tc>
          <w:tcPr>
            <w:tcW w:w="1559" w:type="dxa"/>
          </w:tcPr>
          <w:p w14:paraId="534E5E40" w14:textId="77777777" w:rsidR="00C63E25" w:rsidRPr="00350027" w:rsidRDefault="00C63E25" w:rsidP="00F33256">
            <w:pPr>
              <w:rPr>
                <w:rFonts w:asciiTheme="minorHAnsi" w:hAnsiTheme="minorHAnsi"/>
                <w:i/>
                <w:iCs/>
              </w:rPr>
            </w:pPr>
          </w:p>
        </w:tc>
        <w:tc>
          <w:tcPr>
            <w:tcW w:w="9320" w:type="dxa"/>
          </w:tcPr>
          <w:p w14:paraId="0082A5C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0FA09E9" w14:textId="77777777" w:rsidTr="00F33256">
        <w:tc>
          <w:tcPr>
            <w:tcW w:w="1559" w:type="dxa"/>
          </w:tcPr>
          <w:p w14:paraId="40FB3B81" w14:textId="77777777" w:rsidR="00C63E25" w:rsidRPr="00350027" w:rsidRDefault="00C63E25" w:rsidP="00F33256">
            <w:pPr>
              <w:rPr>
                <w:rFonts w:asciiTheme="minorHAnsi" w:hAnsiTheme="minorHAnsi"/>
                <w:i/>
                <w:iCs/>
              </w:rPr>
            </w:pPr>
          </w:p>
        </w:tc>
        <w:tc>
          <w:tcPr>
            <w:tcW w:w="9320" w:type="dxa"/>
          </w:tcPr>
          <w:p w14:paraId="01269A4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D49D77A" w14:textId="77777777" w:rsidTr="00F33256">
        <w:tc>
          <w:tcPr>
            <w:tcW w:w="1559" w:type="dxa"/>
          </w:tcPr>
          <w:p w14:paraId="535B013E" w14:textId="77777777" w:rsidR="00C63E25" w:rsidRPr="00350027" w:rsidRDefault="00C63E25" w:rsidP="00F33256">
            <w:pPr>
              <w:rPr>
                <w:rFonts w:asciiTheme="minorHAnsi" w:hAnsiTheme="minorHAnsi"/>
                <w:i/>
                <w:iCs/>
              </w:rPr>
            </w:pPr>
          </w:p>
        </w:tc>
        <w:tc>
          <w:tcPr>
            <w:tcW w:w="9320" w:type="dxa"/>
          </w:tcPr>
          <w:p w14:paraId="654B856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4DC1DFD" w14:textId="77777777" w:rsidR="00C63E25" w:rsidRPr="00350027" w:rsidRDefault="00C63E25" w:rsidP="00C63E25">
      <w:pPr>
        <w:rPr>
          <w:rFonts w:asciiTheme="minorHAnsi" w:hAnsiTheme="minorHAnsi"/>
        </w:rPr>
      </w:pPr>
    </w:p>
    <w:p w14:paraId="7B77555D" w14:textId="77777777" w:rsidR="00C63E25" w:rsidRPr="00350027" w:rsidRDefault="00C63E25" w:rsidP="00C63E25">
      <w:pPr>
        <w:pStyle w:val="Heading4"/>
        <w:rPr>
          <w:rFonts w:asciiTheme="minorHAnsi" w:hAnsiTheme="minorHAnsi"/>
        </w:rPr>
      </w:pPr>
      <w:r w:rsidRPr="00350027">
        <w:rPr>
          <w:rFonts w:asciiTheme="minorHAnsi" w:hAnsiTheme="minorHAnsi"/>
        </w:rPr>
        <w:t>A_DMC_9 LADC and A_DMC_9 ISI Reasonableness Check Monitor</w:t>
      </w:r>
    </w:p>
    <w:p w14:paraId="2C12C48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448555C" w14:textId="77777777" w:rsidTr="00F33256">
        <w:tc>
          <w:tcPr>
            <w:tcW w:w="1559" w:type="dxa"/>
          </w:tcPr>
          <w:p w14:paraId="670B211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MRJ_SCU_STC_SRS_1179</w:t>
            </w:r>
          </w:p>
        </w:tc>
        <w:tc>
          <w:tcPr>
            <w:tcW w:w="9320" w:type="dxa"/>
          </w:tcPr>
          <w:p w14:paraId="3102A28A" w14:textId="77777777" w:rsidR="00C63E25" w:rsidRPr="00350027" w:rsidRDefault="00C63E25" w:rsidP="00F33256">
            <w:pPr>
              <w:rPr>
                <w:rFonts w:asciiTheme="minorHAnsi" w:hAnsiTheme="minorHAnsi"/>
              </w:rPr>
            </w:pPr>
            <w:r w:rsidRPr="00350027">
              <w:rPr>
                <w:rFonts w:asciiTheme="minorHAnsi" w:hAnsiTheme="minorHAnsi"/>
              </w:rPr>
              <w:t xml:space="preserve">If both A_DMC_9 LADC Monitor Status and A_DMC_9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A_DMC_9 LADC and A_DMC_9 ISI Reasonableness Check Monitor Status</w:t>
            </w:r>
            <w:r w:rsidRPr="00350027">
              <w:rPr>
                <w:rFonts w:asciiTheme="minorHAnsi" w:hAnsiTheme="minorHAnsi"/>
              </w:rPr>
              <w:t xml:space="preserve"> to TRUE if </w:t>
            </w:r>
          </w:p>
          <w:p w14:paraId="4D2260C6"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A_DMC_9 LADC Airspeed and A_DMC_9 ISI Airspeed differs by more than the AirspeedTolerance defined by the following logic below for at least 420ms; otherwise leave </w:t>
            </w:r>
            <w:r w:rsidRPr="00350027">
              <w:rPr>
                <w:rFonts w:asciiTheme="minorHAnsi" w:hAnsiTheme="minorHAnsi"/>
                <w:i/>
                <w:iCs/>
              </w:rPr>
              <w:t>A_DMC_9 LADC and A_DMC_9 ISI Reasonableness Check Monitor Status</w:t>
            </w:r>
            <w:r w:rsidRPr="00350027">
              <w:rPr>
                <w:rFonts w:asciiTheme="minorHAnsi" w:hAnsiTheme="minorHAnsi"/>
              </w:rPr>
              <w:t xml:space="preserve"> unchanged from an initial value of FALSE.</w:t>
            </w:r>
          </w:p>
          <w:p w14:paraId="3AE76133" w14:textId="77777777" w:rsidR="00C63E25" w:rsidRPr="00350027" w:rsidRDefault="00C63E25" w:rsidP="00F33256">
            <w:pPr>
              <w:rPr>
                <w:rFonts w:asciiTheme="minorHAnsi" w:hAnsiTheme="minorHAnsi"/>
              </w:rPr>
            </w:pPr>
          </w:p>
          <w:p w14:paraId="5988B020"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6BD9AA38" w14:textId="77777777" w:rsidR="00C63E25" w:rsidRPr="00350027" w:rsidRDefault="00C63E25" w:rsidP="00F33256">
            <w:pPr>
              <w:rPr>
                <w:rFonts w:asciiTheme="minorHAnsi" w:hAnsiTheme="minorHAnsi"/>
              </w:rPr>
            </w:pPr>
            <w:r w:rsidRPr="00350027">
              <w:rPr>
                <w:rFonts w:asciiTheme="minorHAnsi" w:hAnsiTheme="minorHAnsi"/>
              </w:rPr>
              <w:t xml:space="preserve">            IF ((A_DMC_9 LADC Airspeed + A_DMC_9 ISI Airspeed) / 2 &lt; 35kts)</w:t>
            </w:r>
          </w:p>
          <w:p w14:paraId="18640415"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FFD5618"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44DCC6F6"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64C9A8F3"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27636D76"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2C6B1306" w14:textId="77777777" w:rsidR="00C63E25" w:rsidRPr="00350027" w:rsidRDefault="00C63E25" w:rsidP="00F33256">
            <w:pPr>
              <w:rPr>
                <w:rFonts w:asciiTheme="minorHAnsi" w:hAnsiTheme="minorHAnsi"/>
              </w:rPr>
            </w:pPr>
          </w:p>
          <w:p w14:paraId="22C587C7"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A_DMC_9 LADC Monitor Status is defined in MRJ_SCU_STC_SRS_811</w:t>
            </w:r>
          </w:p>
          <w:p w14:paraId="0EF6926C" w14:textId="77777777" w:rsidR="00C63E25" w:rsidRPr="00350027" w:rsidRDefault="00C63E25" w:rsidP="00F33256">
            <w:pPr>
              <w:rPr>
                <w:rFonts w:asciiTheme="minorHAnsi" w:hAnsiTheme="minorHAnsi"/>
              </w:rPr>
            </w:pPr>
            <w:r w:rsidRPr="00350027">
              <w:rPr>
                <w:rFonts w:asciiTheme="minorHAnsi" w:hAnsiTheme="minorHAnsi"/>
              </w:rPr>
              <w:lastRenderedPageBreak/>
              <w:tab/>
              <w:t>A_DMC_9 ISI Monitor Status is defined in MRJ_SCU_STC_SRS_818</w:t>
            </w:r>
          </w:p>
          <w:p w14:paraId="245BE465" w14:textId="77777777" w:rsidR="00C63E25" w:rsidRPr="00350027" w:rsidRDefault="00C63E25" w:rsidP="00F33256">
            <w:pPr>
              <w:rPr>
                <w:rFonts w:asciiTheme="minorHAnsi" w:hAnsiTheme="minorHAnsi"/>
              </w:rPr>
            </w:pPr>
            <w:r w:rsidRPr="00350027">
              <w:rPr>
                <w:rFonts w:asciiTheme="minorHAnsi" w:hAnsiTheme="minorHAnsi"/>
              </w:rPr>
              <w:tab/>
              <w:t>A_DMC_9 LADC Airspeed is defined in MRJ_SCU_STC_SRS_135</w:t>
            </w:r>
          </w:p>
          <w:p w14:paraId="7455C224"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A_DMC_9 ISI Airspeed is defined in MRJ_SCU_STC_SRS_848</w:t>
            </w:r>
          </w:p>
          <w:p w14:paraId="1905DBE9" w14:textId="77777777" w:rsidR="00C63E25" w:rsidRPr="00350027" w:rsidRDefault="00C63E25" w:rsidP="00F33256">
            <w:pPr>
              <w:rPr>
                <w:rFonts w:asciiTheme="minorHAnsi" w:hAnsiTheme="minorHAnsi"/>
              </w:rPr>
            </w:pPr>
          </w:p>
          <w:p w14:paraId="10D244CD"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6DA62710" w14:textId="77777777" w:rsidR="00C63E25" w:rsidRPr="00350027" w:rsidRDefault="00C63E25" w:rsidP="00F33256">
            <w:pPr>
              <w:rPr>
                <w:rFonts w:asciiTheme="minorHAnsi" w:hAnsiTheme="minorHAnsi"/>
              </w:rPr>
            </w:pPr>
          </w:p>
          <w:p w14:paraId="1A3592AA" w14:textId="77777777" w:rsidR="00C63E25" w:rsidRPr="00350027" w:rsidRDefault="00C63E25" w:rsidP="00F33256">
            <w:pPr>
              <w:rPr>
                <w:rFonts w:asciiTheme="minorHAnsi" w:hAnsiTheme="minorHAnsi"/>
                <w:i/>
                <w:iCs/>
              </w:rPr>
            </w:pPr>
          </w:p>
        </w:tc>
      </w:tr>
      <w:tr w:rsidR="00C63E25" w:rsidRPr="00350027" w14:paraId="2B072149" w14:textId="77777777" w:rsidTr="00F33256">
        <w:tc>
          <w:tcPr>
            <w:tcW w:w="1559" w:type="dxa"/>
          </w:tcPr>
          <w:p w14:paraId="35FF567B" w14:textId="77777777" w:rsidR="00C63E25" w:rsidRPr="00350027" w:rsidRDefault="00C63E25" w:rsidP="00F33256">
            <w:pPr>
              <w:rPr>
                <w:rFonts w:asciiTheme="minorHAnsi" w:hAnsiTheme="minorHAnsi"/>
                <w:i/>
                <w:iCs/>
              </w:rPr>
            </w:pPr>
          </w:p>
        </w:tc>
        <w:tc>
          <w:tcPr>
            <w:tcW w:w="9320" w:type="dxa"/>
          </w:tcPr>
          <w:p w14:paraId="1FA57F0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C82EB33" w14:textId="77777777" w:rsidTr="00F33256">
        <w:tc>
          <w:tcPr>
            <w:tcW w:w="1559" w:type="dxa"/>
          </w:tcPr>
          <w:p w14:paraId="4B94BD05" w14:textId="77777777" w:rsidR="00C63E25" w:rsidRPr="00350027" w:rsidRDefault="00C63E25" w:rsidP="00F33256">
            <w:pPr>
              <w:rPr>
                <w:rFonts w:asciiTheme="minorHAnsi" w:hAnsiTheme="minorHAnsi"/>
                <w:i/>
                <w:iCs/>
              </w:rPr>
            </w:pPr>
          </w:p>
        </w:tc>
        <w:tc>
          <w:tcPr>
            <w:tcW w:w="9320" w:type="dxa"/>
          </w:tcPr>
          <w:p w14:paraId="242437F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DE80416" w14:textId="77777777" w:rsidTr="00F33256">
        <w:tc>
          <w:tcPr>
            <w:tcW w:w="1559" w:type="dxa"/>
          </w:tcPr>
          <w:p w14:paraId="6585C46A" w14:textId="77777777" w:rsidR="00C63E25" w:rsidRPr="00350027" w:rsidRDefault="00C63E25" w:rsidP="00F33256">
            <w:pPr>
              <w:rPr>
                <w:rFonts w:asciiTheme="minorHAnsi" w:hAnsiTheme="minorHAnsi"/>
                <w:i/>
                <w:iCs/>
              </w:rPr>
            </w:pPr>
          </w:p>
        </w:tc>
        <w:tc>
          <w:tcPr>
            <w:tcW w:w="9320" w:type="dxa"/>
          </w:tcPr>
          <w:p w14:paraId="57CCFBE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8F1AAE9" w14:textId="77777777" w:rsidR="00C63E25" w:rsidRPr="00350027" w:rsidRDefault="00C63E25" w:rsidP="00C63E25">
      <w:pPr>
        <w:rPr>
          <w:rFonts w:asciiTheme="minorHAnsi" w:hAnsiTheme="minorHAnsi"/>
        </w:rPr>
      </w:pPr>
    </w:p>
    <w:p w14:paraId="6A36B4A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AC6896F" w14:textId="77777777" w:rsidTr="00F33256">
        <w:tc>
          <w:tcPr>
            <w:tcW w:w="1559" w:type="dxa"/>
          </w:tcPr>
          <w:p w14:paraId="4FBCC5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MRJ_SCU_STC_SRS_1204</w:t>
            </w:r>
          </w:p>
        </w:tc>
        <w:tc>
          <w:tcPr>
            <w:tcW w:w="9320" w:type="dxa"/>
          </w:tcPr>
          <w:p w14:paraId="17E35CC1"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LADC and A_DMC_9 ISI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086A22D2" w14:textId="77777777" w:rsidR="00C63E25" w:rsidRPr="00350027" w:rsidRDefault="00C63E25" w:rsidP="00F33256">
            <w:pPr>
              <w:rPr>
                <w:rFonts w:asciiTheme="minorHAnsi" w:hAnsiTheme="minorHAnsi"/>
                <w:i/>
                <w:iCs/>
              </w:rPr>
            </w:pPr>
          </w:p>
        </w:tc>
      </w:tr>
      <w:tr w:rsidR="00C63E25" w:rsidRPr="00350027" w14:paraId="16B9323D" w14:textId="77777777" w:rsidTr="00F33256">
        <w:tc>
          <w:tcPr>
            <w:tcW w:w="1559" w:type="dxa"/>
          </w:tcPr>
          <w:p w14:paraId="5D935B89" w14:textId="77777777" w:rsidR="00C63E25" w:rsidRPr="00350027" w:rsidRDefault="00C63E25" w:rsidP="00F33256">
            <w:pPr>
              <w:rPr>
                <w:rFonts w:asciiTheme="minorHAnsi" w:hAnsiTheme="minorHAnsi"/>
                <w:i/>
                <w:iCs/>
              </w:rPr>
            </w:pPr>
          </w:p>
        </w:tc>
        <w:tc>
          <w:tcPr>
            <w:tcW w:w="9320" w:type="dxa"/>
          </w:tcPr>
          <w:p w14:paraId="792B8C7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6DFCB1C" w14:textId="77777777" w:rsidTr="00F33256">
        <w:tc>
          <w:tcPr>
            <w:tcW w:w="1559" w:type="dxa"/>
          </w:tcPr>
          <w:p w14:paraId="59C902D5" w14:textId="77777777" w:rsidR="00C63E25" w:rsidRPr="00350027" w:rsidRDefault="00C63E25" w:rsidP="00F33256">
            <w:pPr>
              <w:rPr>
                <w:rFonts w:asciiTheme="minorHAnsi" w:hAnsiTheme="minorHAnsi"/>
                <w:i/>
                <w:iCs/>
              </w:rPr>
            </w:pPr>
          </w:p>
        </w:tc>
        <w:tc>
          <w:tcPr>
            <w:tcW w:w="9320" w:type="dxa"/>
          </w:tcPr>
          <w:p w14:paraId="0F7E99D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FD45B6A" w14:textId="77777777" w:rsidTr="00F33256">
        <w:tc>
          <w:tcPr>
            <w:tcW w:w="1559" w:type="dxa"/>
          </w:tcPr>
          <w:p w14:paraId="527F9F07" w14:textId="77777777" w:rsidR="00C63E25" w:rsidRPr="00350027" w:rsidRDefault="00C63E25" w:rsidP="00F33256">
            <w:pPr>
              <w:rPr>
                <w:rFonts w:asciiTheme="minorHAnsi" w:hAnsiTheme="minorHAnsi"/>
                <w:i/>
                <w:iCs/>
              </w:rPr>
            </w:pPr>
          </w:p>
        </w:tc>
        <w:tc>
          <w:tcPr>
            <w:tcW w:w="9320" w:type="dxa"/>
          </w:tcPr>
          <w:p w14:paraId="0504AFA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0C3A3A3" w14:textId="77777777" w:rsidR="00C63E25" w:rsidRPr="00350027" w:rsidRDefault="00C63E25" w:rsidP="00C63E25">
      <w:pPr>
        <w:rPr>
          <w:rFonts w:asciiTheme="minorHAnsi" w:hAnsiTheme="minorHAnsi"/>
        </w:rPr>
      </w:pPr>
    </w:p>
    <w:p w14:paraId="5C696B8C" w14:textId="77777777" w:rsidR="00C63E25" w:rsidRPr="00350027" w:rsidRDefault="00C63E25" w:rsidP="00C63E25">
      <w:pPr>
        <w:pStyle w:val="Heading4"/>
        <w:rPr>
          <w:rFonts w:asciiTheme="minorHAnsi" w:hAnsiTheme="minorHAnsi"/>
        </w:rPr>
      </w:pPr>
      <w:r w:rsidRPr="00350027">
        <w:rPr>
          <w:rFonts w:asciiTheme="minorHAnsi" w:hAnsiTheme="minorHAnsi"/>
        </w:rPr>
        <w:t>A_DMC_9 RADC and A_DMC_9 ISI Reasonableness Check Monitor</w:t>
      </w:r>
    </w:p>
    <w:p w14:paraId="534FB0B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26588DE" w14:textId="77777777" w:rsidTr="00F33256">
        <w:tc>
          <w:tcPr>
            <w:tcW w:w="1559" w:type="dxa"/>
          </w:tcPr>
          <w:p w14:paraId="333AB0E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MRJ_SCU_STC_SRS_1180</w:t>
            </w:r>
          </w:p>
        </w:tc>
        <w:tc>
          <w:tcPr>
            <w:tcW w:w="9320" w:type="dxa"/>
          </w:tcPr>
          <w:p w14:paraId="6DA03FCA" w14:textId="77777777" w:rsidR="00C63E25" w:rsidRPr="00350027" w:rsidRDefault="00C63E25" w:rsidP="00F33256">
            <w:pPr>
              <w:rPr>
                <w:rFonts w:asciiTheme="minorHAnsi" w:hAnsiTheme="minorHAnsi"/>
              </w:rPr>
            </w:pPr>
            <w:r w:rsidRPr="00350027">
              <w:rPr>
                <w:rFonts w:asciiTheme="minorHAnsi" w:hAnsiTheme="minorHAnsi"/>
              </w:rPr>
              <w:t xml:space="preserve">If both A_DMC_9 RADC Monitor Status and A_DMC_9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A_DMC_9 RADC and A_DMC_9 ISI Reasonableness Check Monitor Status</w:t>
            </w:r>
            <w:r w:rsidRPr="00350027">
              <w:rPr>
                <w:rFonts w:asciiTheme="minorHAnsi" w:hAnsiTheme="minorHAnsi"/>
              </w:rPr>
              <w:t xml:space="preserve"> to TRUE if </w:t>
            </w:r>
          </w:p>
          <w:p w14:paraId="37BC0DFD"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A_DMC_9 RADC Airspeed and A_DMC_9 ISI Airspeed differs by more than the AirspeedTolerance defined by the following logic below for at least 420ms; otherwise leave </w:t>
            </w:r>
            <w:r w:rsidRPr="00350027">
              <w:rPr>
                <w:rFonts w:asciiTheme="minorHAnsi" w:hAnsiTheme="minorHAnsi"/>
                <w:i/>
                <w:iCs/>
              </w:rPr>
              <w:t>A_DMC_9 RADC and A_DMC_9 ISI Reasonableness Check Monitor Status</w:t>
            </w:r>
            <w:r w:rsidRPr="00350027">
              <w:rPr>
                <w:rFonts w:asciiTheme="minorHAnsi" w:hAnsiTheme="minorHAnsi"/>
              </w:rPr>
              <w:t xml:space="preserve"> unchanged from an initial value of FALSE.</w:t>
            </w:r>
          </w:p>
          <w:p w14:paraId="44716213" w14:textId="77777777" w:rsidR="00C63E25" w:rsidRPr="00350027" w:rsidRDefault="00C63E25" w:rsidP="00F33256">
            <w:pPr>
              <w:rPr>
                <w:rFonts w:asciiTheme="minorHAnsi" w:hAnsiTheme="minorHAnsi"/>
              </w:rPr>
            </w:pPr>
          </w:p>
          <w:p w14:paraId="4CCC5176"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555DFE8C" w14:textId="77777777" w:rsidR="00C63E25" w:rsidRPr="00350027" w:rsidRDefault="00C63E25" w:rsidP="00F33256">
            <w:pPr>
              <w:rPr>
                <w:rFonts w:asciiTheme="minorHAnsi" w:hAnsiTheme="minorHAnsi"/>
              </w:rPr>
            </w:pPr>
            <w:r w:rsidRPr="00350027">
              <w:rPr>
                <w:rFonts w:asciiTheme="minorHAnsi" w:hAnsiTheme="minorHAnsi"/>
              </w:rPr>
              <w:t xml:space="preserve">            IF ((A_DMC_9 RADC Airspeed + A_DMC_9 ISI Airspeed) / 2 &lt; 35kts)</w:t>
            </w:r>
          </w:p>
          <w:p w14:paraId="11FB232B"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6A80E815"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6E54680F"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37290002"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3AF2309B"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83F8904" w14:textId="77777777" w:rsidR="00C63E25" w:rsidRPr="00350027" w:rsidRDefault="00C63E25" w:rsidP="00F33256">
            <w:pPr>
              <w:rPr>
                <w:rFonts w:asciiTheme="minorHAnsi" w:hAnsiTheme="minorHAnsi"/>
              </w:rPr>
            </w:pPr>
          </w:p>
          <w:p w14:paraId="38784F12" w14:textId="77777777" w:rsidR="00C63E25" w:rsidRPr="00350027" w:rsidRDefault="00C63E25" w:rsidP="00F33256">
            <w:pPr>
              <w:rPr>
                <w:rFonts w:asciiTheme="minorHAnsi" w:hAnsiTheme="minorHAnsi"/>
              </w:rPr>
            </w:pPr>
          </w:p>
          <w:p w14:paraId="7A7E3FAD"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A_DMC_9 RADC Monitor Status is defined in MRJ_SCU_STC_SRS_1051</w:t>
            </w:r>
          </w:p>
          <w:p w14:paraId="585DBD64" w14:textId="77777777" w:rsidR="00C63E25" w:rsidRPr="00350027" w:rsidRDefault="00C63E25" w:rsidP="00F33256">
            <w:pPr>
              <w:rPr>
                <w:rFonts w:asciiTheme="minorHAnsi" w:hAnsiTheme="minorHAnsi"/>
              </w:rPr>
            </w:pPr>
            <w:r w:rsidRPr="00350027">
              <w:rPr>
                <w:rFonts w:asciiTheme="minorHAnsi" w:hAnsiTheme="minorHAnsi"/>
              </w:rPr>
              <w:tab/>
              <w:t>A_DMC_9 ISI Monitor Status is defined in MRJ_SCU_STC_SRS_818</w:t>
            </w:r>
          </w:p>
          <w:p w14:paraId="1F3794C0" w14:textId="77777777" w:rsidR="00C63E25" w:rsidRPr="00350027" w:rsidRDefault="00C63E25" w:rsidP="00F33256">
            <w:pPr>
              <w:rPr>
                <w:rFonts w:asciiTheme="minorHAnsi" w:hAnsiTheme="minorHAnsi"/>
              </w:rPr>
            </w:pPr>
            <w:r w:rsidRPr="00350027">
              <w:rPr>
                <w:rFonts w:asciiTheme="minorHAnsi" w:hAnsiTheme="minorHAnsi"/>
              </w:rPr>
              <w:tab/>
              <w:t>A_DMC_9 RADC Airspeed is defined in MRJ_SCU_STC_SRS_1087</w:t>
            </w:r>
          </w:p>
          <w:p w14:paraId="3252410C"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A_DMC_9 ISI Airspeed is defined in MRJ_SCU_STC_SRS_848</w:t>
            </w:r>
          </w:p>
          <w:p w14:paraId="18964526" w14:textId="77777777" w:rsidR="00C63E25" w:rsidRPr="00350027" w:rsidRDefault="00C63E25" w:rsidP="00F33256">
            <w:pPr>
              <w:rPr>
                <w:rFonts w:asciiTheme="minorHAnsi" w:hAnsiTheme="minorHAnsi"/>
              </w:rPr>
            </w:pPr>
          </w:p>
          <w:p w14:paraId="57E789D6"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689FB812" w14:textId="77777777" w:rsidR="00C63E25" w:rsidRPr="00350027" w:rsidRDefault="00C63E25" w:rsidP="00F33256">
            <w:pPr>
              <w:rPr>
                <w:rFonts w:asciiTheme="minorHAnsi" w:hAnsiTheme="minorHAnsi"/>
                <w:i/>
                <w:iCs/>
              </w:rPr>
            </w:pPr>
          </w:p>
        </w:tc>
      </w:tr>
      <w:tr w:rsidR="00C63E25" w:rsidRPr="00350027" w14:paraId="36B38C3E" w14:textId="77777777" w:rsidTr="00F33256">
        <w:tc>
          <w:tcPr>
            <w:tcW w:w="1559" w:type="dxa"/>
          </w:tcPr>
          <w:p w14:paraId="1C408FEE" w14:textId="77777777" w:rsidR="00C63E25" w:rsidRPr="00350027" w:rsidRDefault="00C63E25" w:rsidP="00F33256">
            <w:pPr>
              <w:rPr>
                <w:rFonts w:asciiTheme="minorHAnsi" w:hAnsiTheme="minorHAnsi"/>
                <w:i/>
                <w:iCs/>
              </w:rPr>
            </w:pPr>
          </w:p>
        </w:tc>
        <w:tc>
          <w:tcPr>
            <w:tcW w:w="9320" w:type="dxa"/>
          </w:tcPr>
          <w:p w14:paraId="73DE6AC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6D9AD5" w14:textId="77777777" w:rsidTr="00F33256">
        <w:tc>
          <w:tcPr>
            <w:tcW w:w="1559" w:type="dxa"/>
          </w:tcPr>
          <w:p w14:paraId="2117FDAB" w14:textId="77777777" w:rsidR="00C63E25" w:rsidRPr="00350027" w:rsidRDefault="00C63E25" w:rsidP="00F33256">
            <w:pPr>
              <w:rPr>
                <w:rFonts w:asciiTheme="minorHAnsi" w:hAnsiTheme="minorHAnsi"/>
                <w:i/>
                <w:iCs/>
              </w:rPr>
            </w:pPr>
          </w:p>
        </w:tc>
        <w:tc>
          <w:tcPr>
            <w:tcW w:w="9320" w:type="dxa"/>
          </w:tcPr>
          <w:p w14:paraId="306B461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EAD2E8B" w14:textId="77777777" w:rsidTr="00F33256">
        <w:tc>
          <w:tcPr>
            <w:tcW w:w="1559" w:type="dxa"/>
          </w:tcPr>
          <w:p w14:paraId="6DD99E1D" w14:textId="77777777" w:rsidR="00C63E25" w:rsidRPr="00350027" w:rsidRDefault="00C63E25" w:rsidP="00F33256">
            <w:pPr>
              <w:rPr>
                <w:rFonts w:asciiTheme="minorHAnsi" w:hAnsiTheme="minorHAnsi"/>
                <w:i/>
                <w:iCs/>
              </w:rPr>
            </w:pPr>
          </w:p>
        </w:tc>
        <w:tc>
          <w:tcPr>
            <w:tcW w:w="9320" w:type="dxa"/>
          </w:tcPr>
          <w:p w14:paraId="5093BC5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4DF7BA3" w14:textId="77777777" w:rsidR="00C63E25" w:rsidRPr="00350027" w:rsidRDefault="00C63E25" w:rsidP="00C63E25">
      <w:pPr>
        <w:rPr>
          <w:rFonts w:asciiTheme="minorHAnsi" w:hAnsiTheme="minorHAnsi"/>
        </w:rPr>
      </w:pPr>
    </w:p>
    <w:p w14:paraId="6C9700B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A8D2865" w14:textId="77777777" w:rsidTr="00F33256">
        <w:tc>
          <w:tcPr>
            <w:tcW w:w="1559" w:type="dxa"/>
          </w:tcPr>
          <w:p w14:paraId="7802766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MRJ_SCU_STC_SRS_1205</w:t>
            </w:r>
          </w:p>
        </w:tc>
        <w:tc>
          <w:tcPr>
            <w:tcW w:w="9320" w:type="dxa"/>
          </w:tcPr>
          <w:p w14:paraId="1184D058"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RADC and A_DMC_9 ISI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2F3976BE" w14:textId="77777777" w:rsidR="00C63E25" w:rsidRPr="00350027" w:rsidRDefault="00C63E25" w:rsidP="00F33256">
            <w:pPr>
              <w:rPr>
                <w:rFonts w:asciiTheme="minorHAnsi" w:hAnsiTheme="minorHAnsi"/>
                <w:i/>
                <w:iCs/>
              </w:rPr>
            </w:pPr>
          </w:p>
        </w:tc>
      </w:tr>
      <w:tr w:rsidR="00C63E25" w:rsidRPr="00350027" w14:paraId="46937101" w14:textId="77777777" w:rsidTr="00F33256">
        <w:tc>
          <w:tcPr>
            <w:tcW w:w="1559" w:type="dxa"/>
          </w:tcPr>
          <w:p w14:paraId="24538E93" w14:textId="77777777" w:rsidR="00C63E25" w:rsidRPr="00350027" w:rsidRDefault="00C63E25" w:rsidP="00F33256">
            <w:pPr>
              <w:rPr>
                <w:rFonts w:asciiTheme="minorHAnsi" w:hAnsiTheme="minorHAnsi"/>
                <w:i/>
                <w:iCs/>
              </w:rPr>
            </w:pPr>
          </w:p>
        </w:tc>
        <w:tc>
          <w:tcPr>
            <w:tcW w:w="9320" w:type="dxa"/>
          </w:tcPr>
          <w:p w14:paraId="349155C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5F88C5F" w14:textId="77777777" w:rsidTr="00F33256">
        <w:tc>
          <w:tcPr>
            <w:tcW w:w="1559" w:type="dxa"/>
          </w:tcPr>
          <w:p w14:paraId="21630D6E" w14:textId="77777777" w:rsidR="00C63E25" w:rsidRPr="00350027" w:rsidRDefault="00C63E25" w:rsidP="00F33256">
            <w:pPr>
              <w:rPr>
                <w:rFonts w:asciiTheme="minorHAnsi" w:hAnsiTheme="minorHAnsi"/>
                <w:i/>
                <w:iCs/>
              </w:rPr>
            </w:pPr>
          </w:p>
        </w:tc>
        <w:tc>
          <w:tcPr>
            <w:tcW w:w="9320" w:type="dxa"/>
          </w:tcPr>
          <w:p w14:paraId="7006F52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A4C26DE" w14:textId="77777777" w:rsidTr="00F33256">
        <w:tc>
          <w:tcPr>
            <w:tcW w:w="1559" w:type="dxa"/>
          </w:tcPr>
          <w:p w14:paraId="3B2E0E3A" w14:textId="77777777" w:rsidR="00C63E25" w:rsidRPr="00350027" w:rsidRDefault="00C63E25" w:rsidP="00F33256">
            <w:pPr>
              <w:rPr>
                <w:rFonts w:asciiTheme="minorHAnsi" w:hAnsiTheme="minorHAnsi"/>
                <w:i/>
                <w:iCs/>
              </w:rPr>
            </w:pPr>
          </w:p>
        </w:tc>
        <w:tc>
          <w:tcPr>
            <w:tcW w:w="9320" w:type="dxa"/>
          </w:tcPr>
          <w:p w14:paraId="70E4884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67BD2DD" w14:textId="77777777" w:rsidR="00C63E25" w:rsidRPr="00350027" w:rsidRDefault="00C63E25" w:rsidP="00C63E25">
      <w:pPr>
        <w:rPr>
          <w:rFonts w:asciiTheme="minorHAnsi" w:hAnsiTheme="minorHAnsi"/>
        </w:rPr>
      </w:pPr>
    </w:p>
    <w:p w14:paraId="7755354F" w14:textId="77777777" w:rsidR="00C63E25" w:rsidRPr="00350027" w:rsidRDefault="00C63E25" w:rsidP="00C63E25">
      <w:pPr>
        <w:pStyle w:val="Heading4"/>
        <w:rPr>
          <w:rFonts w:asciiTheme="minorHAnsi" w:hAnsiTheme="minorHAnsi"/>
        </w:rPr>
      </w:pPr>
      <w:r w:rsidRPr="00350027">
        <w:rPr>
          <w:rFonts w:asciiTheme="minorHAnsi" w:hAnsiTheme="minorHAnsi"/>
        </w:rPr>
        <w:t xml:space="preserve">AirspeedA and AirspeedB Reasonableness Check Monitor </w:t>
      </w:r>
    </w:p>
    <w:p w14:paraId="1AEB0D6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99B8C37" w14:textId="77777777" w:rsidTr="00F33256">
        <w:tc>
          <w:tcPr>
            <w:tcW w:w="1559" w:type="dxa"/>
          </w:tcPr>
          <w:p w14:paraId="466E5CC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MRJ_SCU_STC_SRS_1181</w:t>
            </w:r>
          </w:p>
        </w:tc>
        <w:tc>
          <w:tcPr>
            <w:tcW w:w="9320" w:type="dxa"/>
          </w:tcPr>
          <w:p w14:paraId="12E9D36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AirspeedA and AirspeedB Reasonableness Check Monitor Status</w:t>
            </w:r>
            <w:r w:rsidRPr="00350027">
              <w:rPr>
                <w:rFonts w:asciiTheme="minorHAnsi" w:hAnsiTheme="minorHAnsi"/>
              </w:rPr>
              <w:t xml:space="preserve"> to TRUE if </w:t>
            </w:r>
          </w:p>
          <w:p w14:paraId="2F60B89E"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AirspeedA and  AirspeedB differs by more than the AirspeedTolerance defined by the following logic below for at least 420ms; otherwise leave </w:t>
            </w:r>
            <w:r w:rsidRPr="00350027">
              <w:rPr>
                <w:rFonts w:asciiTheme="minorHAnsi" w:hAnsiTheme="minorHAnsi"/>
                <w:i/>
                <w:iCs/>
              </w:rPr>
              <w:t>AirspeedA and AirspeedB Reasonableness Check Monitor Status</w:t>
            </w:r>
            <w:r w:rsidRPr="00350027">
              <w:rPr>
                <w:rFonts w:asciiTheme="minorHAnsi" w:hAnsiTheme="minorHAnsi"/>
              </w:rPr>
              <w:t xml:space="preserve"> unchanged from an initial value of FALSE.</w:t>
            </w:r>
          </w:p>
          <w:p w14:paraId="2C974BD5" w14:textId="77777777" w:rsidR="00C63E25" w:rsidRPr="00350027" w:rsidRDefault="00C63E25" w:rsidP="00F33256">
            <w:pPr>
              <w:rPr>
                <w:rFonts w:asciiTheme="minorHAnsi" w:hAnsiTheme="minorHAnsi"/>
              </w:rPr>
            </w:pPr>
          </w:p>
          <w:p w14:paraId="4344FA54"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48443B16" w14:textId="77777777" w:rsidR="00C63E25" w:rsidRPr="00350027" w:rsidRDefault="00C63E25" w:rsidP="00F33256">
            <w:pPr>
              <w:rPr>
                <w:rFonts w:asciiTheme="minorHAnsi" w:hAnsiTheme="minorHAnsi"/>
              </w:rPr>
            </w:pPr>
            <w:r w:rsidRPr="00350027">
              <w:rPr>
                <w:rFonts w:asciiTheme="minorHAnsi" w:hAnsiTheme="minorHAnsi"/>
              </w:rPr>
              <w:t xml:space="preserve">            IF ((AirspeedA + AirspeedB) / 2 &lt; 35kts)</w:t>
            </w:r>
          </w:p>
          <w:p w14:paraId="7C9B9B46"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78A0B5ED"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48703BB5"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14AF7D47"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2B65BD33"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9180E0A" w14:textId="77777777" w:rsidR="00C63E25" w:rsidRPr="00350027" w:rsidRDefault="00C63E25" w:rsidP="00F33256">
            <w:pPr>
              <w:rPr>
                <w:rFonts w:asciiTheme="minorHAnsi" w:hAnsiTheme="minorHAnsi"/>
              </w:rPr>
            </w:pPr>
          </w:p>
          <w:p w14:paraId="2ADF7E89"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AirspeedA is defined in MRJ_SCU_STC_SRS_1089</w:t>
            </w:r>
          </w:p>
          <w:p w14:paraId="5B060CA2"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AirspeedB is defined in MRJ_SCU_STC_SRS_1090</w:t>
            </w:r>
          </w:p>
          <w:p w14:paraId="121F8BE7" w14:textId="77777777" w:rsidR="00C63E25" w:rsidRPr="00350027" w:rsidRDefault="00C63E25" w:rsidP="00F33256">
            <w:pPr>
              <w:rPr>
                <w:rFonts w:asciiTheme="minorHAnsi" w:hAnsiTheme="minorHAnsi"/>
              </w:rPr>
            </w:pPr>
          </w:p>
          <w:p w14:paraId="5F46E9B8"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3E8118A7" w14:textId="77777777" w:rsidR="00C63E25" w:rsidRPr="00350027" w:rsidRDefault="00C63E25" w:rsidP="00F33256">
            <w:pPr>
              <w:rPr>
                <w:rFonts w:asciiTheme="minorHAnsi" w:hAnsiTheme="minorHAnsi"/>
                <w:i/>
                <w:iCs/>
              </w:rPr>
            </w:pPr>
          </w:p>
        </w:tc>
      </w:tr>
      <w:tr w:rsidR="00C63E25" w:rsidRPr="00350027" w14:paraId="73A524A0" w14:textId="77777777" w:rsidTr="00F33256">
        <w:tc>
          <w:tcPr>
            <w:tcW w:w="1559" w:type="dxa"/>
          </w:tcPr>
          <w:p w14:paraId="5F5F1A1B" w14:textId="77777777" w:rsidR="00C63E25" w:rsidRPr="00350027" w:rsidRDefault="00C63E25" w:rsidP="00F33256">
            <w:pPr>
              <w:rPr>
                <w:rFonts w:asciiTheme="minorHAnsi" w:hAnsiTheme="minorHAnsi"/>
                <w:i/>
                <w:iCs/>
              </w:rPr>
            </w:pPr>
          </w:p>
        </w:tc>
        <w:tc>
          <w:tcPr>
            <w:tcW w:w="9320" w:type="dxa"/>
          </w:tcPr>
          <w:p w14:paraId="5E796F0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F720237" w14:textId="77777777" w:rsidTr="00F33256">
        <w:tc>
          <w:tcPr>
            <w:tcW w:w="1559" w:type="dxa"/>
          </w:tcPr>
          <w:p w14:paraId="217AFA19" w14:textId="77777777" w:rsidR="00C63E25" w:rsidRPr="00350027" w:rsidRDefault="00C63E25" w:rsidP="00F33256">
            <w:pPr>
              <w:rPr>
                <w:rFonts w:asciiTheme="minorHAnsi" w:hAnsiTheme="minorHAnsi"/>
                <w:i/>
                <w:iCs/>
              </w:rPr>
            </w:pPr>
          </w:p>
        </w:tc>
        <w:tc>
          <w:tcPr>
            <w:tcW w:w="9320" w:type="dxa"/>
          </w:tcPr>
          <w:p w14:paraId="05D9612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6AF0F45" w14:textId="77777777" w:rsidTr="00F33256">
        <w:tc>
          <w:tcPr>
            <w:tcW w:w="1559" w:type="dxa"/>
          </w:tcPr>
          <w:p w14:paraId="53CBF662" w14:textId="77777777" w:rsidR="00C63E25" w:rsidRPr="00350027" w:rsidRDefault="00C63E25" w:rsidP="00F33256">
            <w:pPr>
              <w:rPr>
                <w:rFonts w:asciiTheme="minorHAnsi" w:hAnsiTheme="minorHAnsi"/>
                <w:i/>
                <w:iCs/>
              </w:rPr>
            </w:pPr>
          </w:p>
        </w:tc>
        <w:tc>
          <w:tcPr>
            <w:tcW w:w="9320" w:type="dxa"/>
          </w:tcPr>
          <w:p w14:paraId="52B7F7E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4E9B18B" w14:textId="77777777" w:rsidR="00C63E25" w:rsidRPr="00350027" w:rsidRDefault="00C63E25" w:rsidP="00C63E25">
      <w:pPr>
        <w:rPr>
          <w:rFonts w:asciiTheme="minorHAnsi" w:hAnsiTheme="minorHAnsi"/>
        </w:rPr>
      </w:pPr>
    </w:p>
    <w:p w14:paraId="044CF57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D0B7B21" w14:textId="77777777" w:rsidTr="00F33256">
        <w:tc>
          <w:tcPr>
            <w:tcW w:w="1559" w:type="dxa"/>
          </w:tcPr>
          <w:p w14:paraId="1772AE0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MRJ_SCU_STC_SRS_1206</w:t>
            </w:r>
          </w:p>
        </w:tc>
        <w:tc>
          <w:tcPr>
            <w:tcW w:w="9320" w:type="dxa"/>
          </w:tcPr>
          <w:p w14:paraId="258A1DED"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AirspeedA and AirspeedB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3EAAE477" w14:textId="77777777" w:rsidR="00C63E25" w:rsidRPr="00350027" w:rsidRDefault="00C63E25" w:rsidP="00F33256">
            <w:pPr>
              <w:rPr>
                <w:rFonts w:asciiTheme="minorHAnsi" w:hAnsiTheme="minorHAnsi"/>
                <w:i/>
                <w:iCs/>
              </w:rPr>
            </w:pPr>
          </w:p>
        </w:tc>
      </w:tr>
      <w:tr w:rsidR="00C63E25" w:rsidRPr="00350027" w14:paraId="0809A58A" w14:textId="77777777" w:rsidTr="00F33256">
        <w:tc>
          <w:tcPr>
            <w:tcW w:w="1559" w:type="dxa"/>
          </w:tcPr>
          <w:p w14:paraId="7C7F68EB" w14:textId="77777777" w:rsidR="00C63E25" w:rsidRPr="00350027" w:rsidRDefault="00C63E25" w:rsidP="00F33256">
            <w:pPr>
              <w:rPr>
                <w:rFonts w:asciiTheme="minorHAnsi" w:hAnsiTheme="minorHAnsi"/>
                <w:i/>
                <w:iCs/>
              </w:rPr>
            </w:pPr>
          </w:p>
        </w:tc>
        <w:tc>
          <w:tcPr>
            <w:tcW w:w="9320" w:type="dxa"/>
          </w:tcPr>
          <w:p w14:paraId="3EE8E79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98034E8" w14:textId="77777777" w:rsidTr="00F33256">
        <w:tc>
          <w:tcPr>
            <w:tcW w:w="1559" w:type="dxa"/>
          </w:tcPr>
          <w:p w14:paraId="75204126" w14:textId="77777777" w:rsidR="00C63E25" w:rsidRPr="00350027" w:rsidRDefault="00C63E25" w:rsidP="00F33256">
            <w:pPr>
              <w:rPr>
                <w:rFonts w:asciiTheme="minorHAnsi" w:hAnsiTheme="minorHAnsi"/>
                <w:i/>
                <w:iCs/>
              </w:rPr>
            </w:pPr>
          </w:p>
        </w:tc>
        <w:tc>
          <w:tcPr>
            <w:tcW w:w="9320" w:type="dxa"/>
          </w:tcPr>
          <w:p w14:paraId="71703A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77DB430" w14:textId="77777777" w:rsidTr="00F33256">
        <w:tc>
          <w:tcPr>
            <w:tcW w:w="1559" w:type="dxa"/>
          </w:tcPr>
          <w:p w14:paraId="467A9959" w14:textId="77777777" w:rsidR="00C63E25" w:rsidRPr="00350027" w:rsidRDefault="00C63E25" w:rsidP="00F33256">
            <w:pPr>
              <w:rPr>
                <w:rFonts w:asciiTheme="minorHAnsi" w:hAnsiTheme="minorHAnsi"/>
                <w:i/>
                <w:iCs/>
              </w:rPr>
            </w:pPr>
          </w:p>
        </w:tc>
        <w:tc>
          <w:tcPr>
            <w:tcW w:w="9320" w:type="dxa"/>
          </w:tcPr>
          <w:p w14:paraId="6859C8E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C7686F5" w14:textId="77777777" w:rsidR="00C63E25" w:rsidRPr="00350027" w:rsidRDefault="00C63E25" w:rsidP="00C63E25">
      <w:pPr>
        <w:rPr>
          <w:rFonts w:asciiTheme="minorHAnsi" w:hAnsiTheme="minorHAnsi"/>
        </w:rPr>
      </w:pPr>
    </w:p>
    <w:p w14:paraId="3A241F99" w14:textId="77777777" w:rsidR="00C63E25" w:rsidRPr="00350027" w:rsidRDefault="00C63E25" w:rsidP="00C63E25">
      <w:pPr>
        <w:pStyle w:val="Heading4"/>
        <w:rPr>
          <w:rFonts w:asciiTheme="minorHAnsi" w:hAnsiTheme="minorHAnsi"/>
        </w:rPr>
      </w:pPr>
      <w:r w:rsidRPr="00350027">
        <w:rPr>
          <w:rFonts w:asciiTheme="minorHAnsi" w:hAnsiTheme="minorHAnsi"/>
        </w:rPr>
        <w:t>SOV Status Monitor</w:t>
      </w:r>
    </w:p>
    <w:p w14:paraId="16DD0C1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974"/>
      </w:tblGrid>
      <w:tr w:rsidR="00C63E25" w:rsidRPr="00350027" w14:paraId="164B42CB" w14:textId="77777777" w:rsidTr="00F33256">
        <w:tc>
          <w:tcPr>
            <w:tcW w:w="1559" w:type="dxa"/>
          </w:tcPr>
          <w:p w14:paraId="3924E01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MRJ_SCU_STC_SRS_1197</w:t>
            </w:r>
          </w:p>
        </w:tc>
        <w:tc>
          <w:tcPr>
            <w:tcW w:w="9320" w:type="dxa"/>
          </w:tcPr>
          <w:p w14:paraId="56B4914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SOV Status Monitor status when the following logic is true:</w:t>
            </w:r>
          </w:p>
          <w:p w14:paraId="6835B42B" w14:textId="77777777" w:rsidR="00C63E25" w:rsidRPr="00350027" w:rsidRDefault="00C63E25" w:rsidP="00F33256">
            <w:pPr>
              <w:rPr>
                <w:rFonts w:asciiTheme="minorHAnsi" w:hAnsiTheme="minorHAnsi"/>
              </w:rPr>
            </w:pPr>
            <w:r w:rsidRPr="00350027">
              <w:rPr>
                <w:rFonts w:asciiTheme="minorHAnsi" w:hAnsiTheme="minorHAnsi"/>
              </w:rPr>
              <w:t xml:space="preserve">IF </w:t>
            </w:r>
          </w:p>
          <w:p w14:paraId="6F4DC6FC" w14:textId="77777777" w:rsidR="00C63E25" w:rsidRPr="00350027" w:rsidRDefault="00C63E25" w:rsidP="00F33256">
            <w:pPr>
              <w:rPr>
                <w:rFonts w:asciiTheme="minorHAnsi" w:hAnsiTheme="minorHAnsi"/>
              </w:rPr>
            </w:pPr>
            <w:r w:rsidRPr="00350027">
              <w:rPr>
                <w:rFonts w:asciiTheme="minorHAnsi" w:hAnsiTheme="minorHAnsi"/>
              </w:rPr>
              <w:t xml:space="preserve">    (DMCA Label 174 SDI:10 data is available) AND</w:t>
            </w:r>
          </w:p>
          <w:p w14:paraId="15D7AAEF" w14:textId="77777777" w:rsidR="00C63E25" w:rsidRPr="00350027" w:rsidRDefault="00C63E25" w:rsidP="00F33256">
            <w:pPr>
              <w:rPr>
                <w:rFonts w:asciiTheme="minorHAnsi" w:hAnsiTheme="minorHAnsi"/>
              </w:rPr>
            </w:pPr>
            <w:r w:rsidRPr="00350027">
              <w:rPr>
                <w:rFonts w:asciiTheme="minorHAnsi" w:hAnsiTheme="minorHAnsi"/>
              </w:rPr>
              <w:t xml:space="preserve">    (DMCB Label 174 SDI:10 data is available) AND</w:t>
            </w:r>
          </w:p>
          <w:p w14:paraId="0DC55032" w14:textId="77777777" w:rsidR="00C63E25" w:rsidRPr="00350027" w:rsidRDefault="00C63E25" w:rsidP="00F33256">
            <w:pPr>
              <w:rPr>
                <w:rFonts w:asciiTheme="minorHAnsi" w:hAnsiTheme="minorHAnsi"/>
              </w:rPr>
            </w:pPr>
            <w:r w:rsidRPr="00350027">
              <w:rPr>
                <w:rFonts w:asciiTheme="minorHAnsi" w:hAnsiTheme="minorHAnsi"/>
              </w:rPr>
              <w:t xml:space="preserve">    (DMCA Label 174 SDI:10 shows over 2450psi) AND</w:t>
            </w:r>
          </w:p>
          <w:p w14:paraId="65A23892" w14:textId="77777777" w:rsidR="00C63E25" w:rsidRPr="00350027" w:rsidRDefault="00C63E25" w:rsidP="00F33256">
            <w:pPr>
              <w:rPr>
                <w:rFonts w:asciiTheme="minorHAnsi" w:hAnsiTheme="minorHAnsi"/>
              </w:rPr>
            </w:pPr>
            <w:r w:rsidRPr="00350027">
              <w:rPr>
                <w:rFonts w:asciiTheme="minorHAnsi" w:hAnsiTheme="minorHAnsi"/>
              </w:rPr>
              <w:t xml:space="preserve">    (DMCB Label 174 SDI:10 shows over 2450psi)</w:t>
            </w:r>
          </w:p>
          <w:p w14:paraId="1B6131E7" w14:textId="77777777" w:rsidR="00C63E25" w:rsidRPr="00350027" w:rsidRDefault="00C63E25" w:rsidP="00F33256">
            <w:pPr>
              <w:rPr>
                <w:rFonts w:asciiTheme="minorHAnsi" w:hAnsiTheme="minorHAnsi"/>
              </w:rPr>
            </w:pPr>
            <w:r w:rsidRPr="00350027">
              <w:rPr>
                <w:rFonts w:asciiTheme="minorHAnsi" w:hAnsiTheme="minorHAnsi"/>
              </w:rPr>
              <w:t>THEN</w:t>
            </w:r>
          </w:p>
          <w:p w14:paraId="7AC41DDE" w14:textId="77777777" w:rsidR="00C63E25" w:rsidRPr="00350027" w:rsidRDefault="00C63E25" w:rsidP="00F33256">
            <w:pPr>
              <w:rPr>
                <w:rFonts w:asciiTheme="minorHAnsi" w:hAnsiTheme="minorHAnsi"/>
              </w:rPr>
            </w:pPr>
            <w:r w:rsidRPr="00350027">
              <w:rPr>
                <w:rFonts w:asciiTheme="minorHAnsi" w:hAnsiTheme="minorHAnsi"/>
              </w:rPr>
              <w:t xml:space="preserve">    A monitor failure is determined if the cross comparison disagreement as indicated in the table below is present and continues for </w:t>
            </w:r>
          </w:p>
          <w:p w14:paraId="50BABB45" w14:textId="77777777" w:rsidR="00C63E25" w:rsidRPr="00350027" w:rsidRDefault="00C63E25" w:rsidP="00F33256">
            <w:pPr>
              <w:rPr>
                <w:rFonts w:asciiTheme="minorHAnsi" w:hAnsiTheme="minorHAnsi"/>
              </w:rPr>
            </w:pPr>
            <w:r w:rsidRPr="00350027">
              <w:rPr>
                <w:rFonts w:asciiTheme="minorHAnsi" w:hAnsiTheme="minorHAnsi"/>
              </w:rPr>
              <w:t xml:space="preserve">    200ms consecutive:</w:t>
            </w:r>
          </w:p>
          <w:p w14:paraId="26AF1604" w14:textId="77777777" w:rsidR="00C63E25" w:rsidRPr="00350027" w:rsidRDefault="00C63E25" w:rsidP="00F33256">
            <w:pPr>
              <w:rPr>
                <w:rFonts w:asciiTheme="minorHAnsi" w:hAnsiTheme="minorHAnsi"/>
              </w:rPr>
            </w:pPr>
            <w:r w:rsidRPr="00350027">
              <w:rPr>
                <w:rFonts w:asciiTheme="minorHAnsi" w:hAnsiTheme="minorHAnsi"/>
              </w:rPr>
              <w:t>ELSE</w:t>
            </w:r>
            <w:r w:rsidRPr="00350027">
              <w:rPr>
                <w:rFonts w:asciiTheme="minorHAnsi" w:hAnsiTheme="minorHAnsi"/>
              </w:rPr>
              <w:br/>
              <w:t xml:space="preserve">     Do nothing (monitor is non-recoverable)</w:t>
            </w:r>
            <w:r w:rsidRPr="00350027">
              <w:rPr>
                <w:rFonts w:asciiTheme="minorHAnsi" w:hAnsiTheme="minorHAnsi"/>
              </w:rPr>
              <w:br/>
              <w:t>END IF</w:t>
            </w:r>
          </w:p>
          <w:p w14:paraId="25EC6A07" w14:textId="77777777" w:rsidR="00C63E25" w:rsidRPr="00350027" w:rsidRDefault="00C63E25" w:rsidP="00F33256">
            <w:pPr>
              <w:rPr>
                <w:rFonts w:asciiTheme="minorHAnsi" w:hAnsiTheme="minorHAnsi"/>
              </w:rPr>
            </w:pPr>
          </w:p>
          <w:p w14:paraId="79AC4876" w14:textId="77777777" w:rsidR="00C63E25" w:rsidRPr="00350027" w:rsidRDefault="0031659F" w:rsidP="00F33256">
            <w:pPr>
              <w:rPr>
                <w:rFonts w:asciiTheme="minorHAnsi" w:hAnsiTheme="minorHAnsi"/>
              </w:rPr>
            </w:pPr>
            <w:r w:rsidRPr="00350027">
              <w:rPr>
                <w:rFonts w:asciiTheme="minorHAnsi" w:hAnsiTheme="minorHAnsi"/>
              </w:rPr>
              <w:object w:dxaOrig="9317" w:dyaOrig="8570" w14:anchorId="3699FE2E">
                <v:shape id="_x0000_i1046" type="#_x0000_t75" style="width:438pt;height:402.75pt" o:ole="">
                  <v:imagedata r:id="rId54" o:title=""/>
                </v:shape>
                <o:OLEObject Type="Embed" ProgID="Word.Document.12" ShapeID="_x0000_i1046" DrawAspect="Content" ObjectID="_1831713996" r:id="rId55"/>
              </w:object>
            </w:r>
          </w:p>
          <w:p w14:paraId="6164C05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Table 6.3-5 SOV Status Truth Table </w:t>
            </w:r>
          </w:p>
          <w:p w14:paraId="7134A665" w14:textId="77777777" w:rsidR="00C63E25" w:rsidRPr="00350027" w:rsidRDefault="00C63E25" w:rsidP="00F33256">
            <w:pPr>
              <w:rPr>
                <w:rFonts w:asciiTheme="minorHAnsi" w:hAnsiTheme="minorHAnsi"/>
              </w:rPr>
            </w:pPr>
          </w:p>
          <w:p w14:paraId="0BE05F24" w14:textId="77777777" w:rsidR="00C63E25" w:rsidRPr="00350027" w:rsidRDefault="00C63E25" w:rsidP="00F33256">
            <w:pPr>
              <w:rPr>
                <w:rFonts w:asciiTheme="minorHAnsi" w:hAnsiTheme="minorHAnsi"/>
              </w:rPr>
            </w:pPr>
            <w:r w:rsidRPr="00350027">
              <w:rPr>
                <w:rFonts w:asciiTheme="minorHAnsi" w:hAnsiTheme="minorHAnsi"/>
              </w:rPr>
              <w:t>Where</w:t>
            </w:r>
          </w:p>
          <w:p w14:paraId="39AE91AA" w14:textId="77777777" w:rsidR="00C63E25" w:rsidRPr="00350027" w:rsidRDefault="00C63E25" w:rsidP="00F33256">
            <w:pPr>
              <w:rPr>
                <w:rFonts w:asciiTheme="minorHAnsi" w:hAnsiTheme="minorHAnsi"/>
              </w:rPr>
            </w:pPr>
            <w:r w:rsidRPr="00350027">
              <w:rPr>
                <w:rFonts w:asciiTheme="minorHAnsi" w:hAnsiTheme="minorHAnsi"/>
              </w:rPr>
              <w:t>SOV_OUT is defined in MRJ_SCU_STC_SRS_926,</w:t>
            </w:r>
            <w:r w:rsidRPr="00350027">
              <w:rPr>
                <w:rFonts w:asciiTheme="minorHAnsi" w:hAnsiTheme="minorHAnsi"/>
              </w:rPr>
              <w:br/>
              <w:t>Debounced_Hydraulic_Pressure is defined in MRJ_SCU_STC_SRS_164 from Raw_Hydraulic_Pressure in MRJ_SCU_STC_SRS_124,</w:t>
            </w:r>
            <w:r w:rsidRPr="00350027">
              <w:rPr>
                <w:rFonts w:asciiTheme="minorHAnsi" w:hAnsiTheme="minorHAnsi"/>
              </w:rPr>
              <w:br/>
              <w:t>DMCA Label 174 is defined in MRJ_SCU_STC_SRS_1201,</w:t>
            </w:r>
            <w:r w:rsidRPr="00350027">
              <w:rPr>
                <w:rFonts w:asciiTheme="minorHAnsi" w:hAnsiTheme="minorHAnsi"/>
              </w:rPr>
              <w:br/>
              <w:t>DMCB Label 174 is defined in MRJ_SCU_STC_SRS_1202,</w:t>
            </w:r>
          </w:p>
          <w:p w14:paraId="7916F953" w14:textId="77777777" w:rsidR="00C63E25" w:rsidRPr="00350027" w:rsidRDefault="00C63E25" w:rsidP="00F33256">
            <w:pPr>
              <w:rPr>
                <w:rFonts w:asciiTheme="minorHAnsi" w:hAnsiTheme="minorHAnsi"/>
              </w:rPr>
            </w:pPr>
            <w:r w:rsidRPr="00350027">
              <w:rPr>
                <w:rFonts w:asciiTheme="minorHAnsi" w:hAnsiTheme="minorHAnsi"/>
              </w:rPr>
              <w:t>Loss of Interlane Communication is defined in MRJ_SRS_STC_915,</w:t>
            </w:r>
          </w:p>
          <w:p w14:paraId="0167EBCD" w14:textId="77777777" w:rsidR="00C63E25" w:rsidRPr="00350027" w:rsidRDefault="00C63E25" w:rsidP="00F33256">
            <w:pPr>
              <w:rPr>
                <w:rFonts w:asciiTheme="minorHAnsi" w:hAnsiTheme="minorHAnsi"/>
              </w:rPr>
            </w:pPr>
            <w:r w:rsidRPr="00350027">
              <w:rPr>
                <w:rFonts w:asciiTheme="minorHAnsi" w:hAnsiTheme="minorHAnsi"/>
              </w:rPr>
              <w:t>and SOV_OUT_ML is defined in MRJ_SCU_STC_SRS_648 as Interlane Message Word 4 Bit 2, 0 = SOV ON, 1 = SOV OFF.</w:t>
            </w:r>
          </w:p>
          <w:p w14:paraId="0ACDDAB0" w14:textId="77777777" w:rsidR="00C63E25" w:rsidRPr="00350027" w:rsidRDefault="00C63E25" w:rsidP="00F33256">
            <w:pPr>
              <w:rPr>
                <w:rFonts w:asciiTheme="minorHAnsi" w:hAnsiTheme="minorHAnsi"/>
                <w:i/>
                <w:iCs/>
              </w:rPr>
            </w:pPr>
          </w:p>
        </w:tc>
      </w:tr>
      <w:tr w:rsidR="00C63E25" w:rsidRPr="00350027" w14:paraId="6E07EDC0" w14:textId="77777777" w:rsidTr="00F33256">
        <w:tc>
          <w:tcPr>
            <w:tcW w:w="1559" w:type="dxa"/>
          </w:tcPr>
          <w:p w14:paraId="604E3535" w14:textId="77777777" w:rsidR="00C63E25" w:rsidRPr="00350027" w:rsidRDefault="00C63E25" w:rsidP="00F33256">
            <w:pPr>
              <w:rPr>
                <w:rFonts w:asciiTheme="minorHAnsi" w:hAnsiTheme="minorHAnsi"/>
                <w:i/>
                <w:iCs/>
              </w:rPr>
            </w:pPr>
          </w:p>
        </w:tc>
        <w:tc>
          <w:tcPr>
            <w:tcW w:w="9320" w:type="dxa"/>
          </w:tcPr>
          <w:p w14:paraId="335C111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D7C8019" w14:textId="77777777" w:rsidTr="00F33256">
        <w:tc>
          <w:tcPr>
            <w:tcW w:w="1559" w:type="dxa"/>
          </w:tcPr>
          <w:p w14:paraId="4138D583" w14:textId="77777777" w:rsidR="00C63E25" w:rsidRPr="00350027" w:rsidRDefault="00C63E25" w:rsidP="00F33256">
            <w:pPr>
              <w:rPr>
                <w:rFonts w:asciiTheme="minorHAnsi" w:hAnsiTheme="minorHAnsi"/>
                <w:i/>
                <w:iCs/>
              </w:rPr>
            </w:pPr>
          </w:p>
        </w:tc>
        <w:tc>
          <w:tcPr>
            <w:tcW w:w="9320" w:type="dxa"/>
          </w:tcPr>
          <w:p w14:paraId="3C63D8A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4E1760D" w14:textId="77777777" w:rsidTr="00F33256">
        <w:tc>
          <w:tcPr>
            <w:tcW w:w="1559" w:type="dxa"/>
          </w:tcPr>
          <w:p w14:paraId="0C4B26B6" w14:textId="77777777" w:rsidR="00C63E25" w:rsidRPr="00350027" w:rsidRDefault="00C63E25" w:rsidP="00F33256">
            <w:pPr>
              <w:rPr>
                <w:rFonts w:asciiTheme="minorHAnsi" w:hAnsiTheme="minorHAnsi"/>
                <w:i/>
                <w:iCs/>
              </w:rPr>
            </w:pPr>
          </w:p>
        </w:tc>
        <w:tc>
          <w:tcPr>
            <w:tcW w:w="9320" w:type="dxa"/>
          </w:tcPr>
          <w:p w14:paraId="3A18CF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87ABD85" w14:textId="77777777" w:rsidR="00C63E25" w:rsidRPr="00350027" w:rsidRDefault="00C63E25" w:rsidP="00C63E25">
      <w:pPr>
        <w:rPr>
          <w:rFonts w:asciiTheme="minorHAnsi" w:hAnsiTheme="minorHAnsi"/>
        </w:rPr>
      </w:pPr>
    </w:p>
    <w:p w14:paraId="57C56744" w14:textId="77777777" w:rsidR="00C63E25" w:rsidRPr="00350027" w:rsidRDefault="00C63E25" w:rsidP="00C63E25">
      <w:pPr>
        <w:pStyle w:val="Heading4"/>
        <w:rPr>
          <w:rFonts w:asciiTheme="minorHAnsi" w:hAnsiTheme="minorHAnsi"/>
        </w:rPr>
      </w:pPr>
      <w:r w:rsidRPr="00350027">
        <w:rPr>
          <w:rFonts w:asciiTheme="minorHAnsi" w:hAnsiTheme="minorHAnsi"/>
        </w:rPr>
        <w:t>Over Angle Monitor</w:t>
      </w:r>
    </w:p>
    <w:p w14:paraId="4B176E4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A2D094E" w14:textId="77777777" w:rsidTr="00F33256">
        <w:tc>
          <w:tcPr>
            <w:tcW w:w="1559" w:type="dxa"/>
          </w:tcPr>
          <w:p w14:paraId="5CEE53B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MRJ_SCU_STC_SRS_1212</w:t>
            </w:r>
          </w:p>
        </w:tc>
        <w:tc>
          <w:tcPr>
            <w:tcW w:w="9320" w:type="dxa"/>
          </w:tcPr>
          <w:p w14:paraId="3E0E569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Over Angle Monitor Status according to the following logic:</w:t>
            </w:r>
          </w:p>
          <w:p w14:paraId="471DBBA6" w14:textId="77777777" w:rsidR="00C63E25" w:rsidRPr="00350027" w:rsidRDefault="00C63E25" w:rsidP="00F33256">
            <w:pPr>
              <w:rPr>
                <w:rFonts w:asciiTheme="minorHAnsi" w:hAnsiTheme="minorHAnsi"/>
              </w:rPr>
            </w:pPr>
          </w:p>
          <w:p w14:paraId="5AB49762" w14:textId="77777777" w:rsidR="00C63E25" w:rsidRPr="00350027" w:rsidRDefault="00C63E25" w:rsidP="00F33256">
            <w:pPr>
              <w:rPr>
                <w:rFonts w:asciiTheme="minorHAnsi" w:hAnsiTheme="minorHAnsi"/>
              </w:rPr>
            </w:pPr>
            <w:r w:rsidRPr="00350027">
              <w:rPr>
                <w:rFonts w:asciiTheme="minorHAnsi" w:hAnsiTheme="minorHAnsi"/>
              </w:rPr>
              <w:t>IF Over Angle Monitor Status = FALSE</w:t>
            </w:r>
          </w:p>
          <w:p w14:paraId="5D2080C3" w14:textId="77777777" w:rsidR="00C63E25" w:rsidRPr="00350027" w:rsidRDefault="00C63E25" w:rsidP="00F33256">
            <w:pPr>
              <w:rPr>
                <w:rFonts w:asciiTheme="minorHAnsi" w:hAnsiTheme="minorHAnsi"/>
              </w:rPr>
            </w:pPr>
            <w:r w:rsidRPr="00350027">
              <w:rPr>
                <w:rFonts w:asciiTheme="minorHAnsi" w:hAnsiTheme="minorHAnsi"/>
              </w:rPr>
              <w:t>THEN</w:t>
            </w:r>
          </w:p>
          <w:p w14:paraId="42F8A3D6" w14:textId="77777777" w:rsidR="00C63E25" w:rsidRPr="00350027" w:rsidRDefault="00C63E25" w:rsidP="00F33256">
            <w:pPr>
              <w:rPr>
                <w:rFonts w:asciiTheme="minorHAnsi" w:hAnsiTheme="minorHAnsi"/>
              </w:rPr>
            </w:pPr>
            <w:r w:rsidRPr="00350027">
              <w:rPr>
                <w:rFonts w:asciiTheme="minorHAnsi" w:hAnsiTheme="minorHAnsi"/>
              </w:rPr>
              <w:t xml:space="preserve">      IF (Airspeed &gt;= 30kts and SOV_OUT = energised)</w:t>
            </w:r>
          </w:p>
          <w:p w14:paraId="57B23144"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6A18E673" w14:textId="77777777" w:rsidR="00C63E25" w:rsidRPr="00350027" w:rsidRDefault="00C63E25" w:rsidP="00F33256">
            <w:pPr>
              <w:rPr>
                <w:rFonts w:asciiTheme="minorHAnsi" w:hAnsiTheme="minorHAnsi"/>
              </w:rPr>
            </w:pPr>
            <w:r w:rsidRPr="00350027">
              <w:rPr>
                <w:rFonts w:asciiTheme="minorHAnsi" w:hAnsiTheme="minorHAnsi"/>
              </w:rPr>
              <w:t xml:space="preserve">            With a confirmation time of 200ms: </w:t>
            </w:r>
          </w:p>
          <w:p w14:paraId="584DC76E"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Over Angle Monitor Status = Absolute (SACT_Position) &gt; Over Angle Limit</w:t>
            </w:r>
          </w:p>
          <w:p w14:paraId="3AE8B841"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0CF161AB" w14:textId="77777777" w:rsidR="00C63E25" w:rsidRPr="00350027" w:rsidRDefault="00C63E25" w:rsidP="00F33256">
            <w:pPr>
              <w:rPr>
                <w:rFonts w:asciiTheme="minorHAnsi" w:hAnsiTheme="minorHAnsi"/>
              </w:rPr>
            </w:pPr>
            <w:r w:rsidRPr="00350027">
              <w:rPr>
                <w:rFonts w:asciiTheme="minorHAnsi" w:hAnsiTheme="minorHAnsi"/>
              </w:rPr>
              <w:t xml:space="preserve">            Over Angle Monitor Status = FALSE</w:t>
            </w:r>
          </w:p>
          <w:p w14:paraId="233C9E9C"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679D9711" w14:textId="77777777" w:rsidR="00C63E25" w:rsidRPr="00350027" w:rsidRDefault="00C63E25" w:rsidP="00F33256">
            <w:pPr>
              <w:rPr>
                <w:rFonts w:asciiTheme="minorHAnsi" w:hAnsiTheme="minorHAnsi"/>
              </w:rPr>
            </w:pPr>
            <w:r w:rsidRPr="00350027">
              <w:rPr>
                <w:rFonts w:asciiTheme="minorHAnsi" w:hAnsiTheme="minorHAnsi"/>
              </w:rPr>
              <w:t>ELSE</w:t>
            </w:r>
          </w:p>
          <w:p w14:paraId="23B9638F" w14:textId="77777777" w:rsidR="00C63E25" w:rsidRPr="00350027" w:rsidRDefault="00C63E25" w:rsidP="00F33256">
            <w:pPr>
              <w:rPr>
                <w:rFonts w:asciiTheme="minorHAnsi" w:hAnsiTheme="minorHAnsi"/>
              </w:rPr>
            </w:pPr>
            <w:r w:rsidRPr="00350027">
              <w:rPr>
                <w:rFonts w:asciiTheme="minorHAnsi" w:hAnsiTheme="minorHAnsi"/>
              </w:rPr>
              <w:t xml:space="preserve">      do nothing (Monitor remains TRUE)</w:t>
            </w:r>
          </w:p>
          <w:p w14:paraId="1A2D2C82" w14:textId="77777777" w:rsidR="00C63E25" w:rsidRPr="00350027" w:rsidRDefault="00C63E25" w:rsidP="00F33256">
            <w:pPr>
              <w:rPr>
                <w:rFonts w:asciiTheme="minorHAnsi" w:hAnsiTheme="minorHAnsi"/>
              </w:rPr>
            </w:pPr>
            <w:r w:rsidRPr="00350027">
              <w:rPr>
                <w:rFonts w:asciiTheme="minorHAnsi" w:hAnsiTheme="minorHAnsi"/>
              </w:rPr>
              <w:t>END IF</w:t>
            </w:r>
          </w:p>
          <w:p w14:paraId="52113C9C" w14:textId="77777777" w:rsidR="00C63E25" w:rsidRPr="00350027" w:rsidRDefault="00C63E25" w:rsidP="00F33256">
            <w:pPr>
              <w:rPr>
                <w:rFonts w:asciiTheme="minorHAnsi" w:hAnsiTheme="minorHAnsi"/>
              </w:rPr>
            </w:pPr>
          </w:p>
          <w:p w14:paraId="7A4F0E26" w14:textId="77777777" w:rsidR="00C63E25" w:rsidRPr="00350027" w:rsidRDefault="00C63E25" w:rsidP="00F33256">
            <w:pPr>
              <w:rPr>
                <w:rFonts w:asciiTheme="minorHAnsi" w:hAnsiTheme="minorHAnsi"/>
              </w:rPr>
            </w:pPr>
            <w:r w:rsidRPr="00350027">
              <w:rPr>
                <w:rFonts w:asciiTheme="minorHAnsi" w:hAnsiTheme="minorHAnsi"/>
              </w:rPr>
              <w:t xml:space="preserve">Where the Over Angle Limit = Steering_Demand_Final_Limit  + 2 </w:t>
            </w:r>
          </w:p>
          <w:p w14:paraId="45DED412" w14:textId="77777777" w:rsidR="00C63E25" w:rsidRPr="00350027" w:rsidRDefault="00C63E25" w:rsidP="00F33256">
            <w:pPr>
              <w:rPr>
                <w:rFonts w:asciiTheme="minorHAnsi" w:hAnsiTheme="minorHAnsi"/>
              </w:rPr>
            </w:pPr>
          </w:p>
          <w:p w14:paraId="107A9195" w14:textId="77777777" w:rsidR="00C63E25" w:rsidRPr="00350027" w:rsidRDefault="00C63E25" w:rsidP="00F33256">
            <w:pPr>
              <w:rPr>
                <w:rFonts w:asciiTheme="minorHAnsi" w:hAnsiTheme="minorHAnsi"/>
              </w:rPr>
            </w:pPr>
            <w:r w:rsidRPr="00350027">
              <w:rPr>
                <w:rFonts w:asciiTheme="minorHAnsi" w:hAnsiTheme="minorHAnsi"/>
              </w:rPr>
              <w:t>Where Airspeed is defined in MRJ_SCU_STC_SRS_146</w:t>
            </w:r>
          </w:p>
          <w:p w14:paraId="492FA8D7" w14:textId="77777777" w:rsidR="00C63E25" w:rsidRPr="00350027" w:rsidRDefault="00C63E25" w:rsidP="00F33256">
            <w:pPr>
              <w:rPr>
                <w:rFonts w:asciiTheme="minorHAnsi" w:hAnsiTheme="minorHAnsi"/>
              </w:rPr>
            </w:pPr>
            <w:r w:rsidRPr="00350027">
              <w:rPr>
                <w:rFonts w:asciiTheme="minorHAnsi" w:hAnsiTheme="minorHAnsi"/>
              </w:rPr>
              <w:t>and SOV_OUT is defined in MRJ_SCU_STC_SRS_926</w:t>
            </w:r>
          </w:p>
          <w:p w14:paraId="446D2449" w14:textId="77777777" w:rsidR="00C63E25" w:rsidRPr="00350027" w:rsidRDefault="00C63E25" w:rsidP="00F33256">
            <w:pPr>
              <w:rPr>
                <w:rFonts w:asciiTheme="minorHAnsi" w:hAnsiTheme="minorHAnsi"/>
              </w:rPr>
            </w:pPr>
            <w:r w:rsidRPr="00350027">
              <w:rPr>
                <w:rFonts w:asciiTheme="minorHAnsi" w:hAnsiTheme="minorHAnsi"/>
              </w:rPr>
              <w:t xml:space="preserve">and SACT_Position is defined in MRJ_SCU_STC_SRS_1240 </w:t>
            </w:r>
          </w:p>
          <w:p w14:paraId="2A15D8BE" w14:textId="77777777" w:rsidR="00C63E25" w:rsidRPr="00350027" w:rsidRDefault="00C63E25" w:rsidP="00F33256">
            <w:pPr>
              <w:rPr>
                <w:rFonts w:asciiTheme="minorHAnsi" w:hAnsiTheme="minorHAnsi"/>
              </w:rPr>
            </w:pPr>
            <w:r w:rsidRPr="00350027">
              <w:rPr>
                <w:rFonts w:asciiTheme="minorHAnsi" w:hAnsiTheme="minorHAnsi"/>
              </w:rPr>
              <w:t>and Steering_Demand_Final_Limit  is defined in MRJ_SCU_STC_SRS_175.</w:t>
            </w:r>
          </w:p>
          <w:p w14:paraId="2328AACC" w14:textId="77777777" w:rsidR="00C63E25" w:rsidRPr="00350027" w:rsidRDefault="00C63E25" w:rsidP="00F33256">
            <w:pPr>
              <w:rPr>
                <w:rFonts w:asciiTheme="minorHAnsi" w:hAnsiTheme="minorHAnsi"/>
                <w:i/>
                <w:iCs/>
              </w:rPr>
            </w:pPr>
          </w:p>
        </w:tc>
      </w:tr>
      <w:tr w:rsidR="00C63E25" w:rsidRPr="00350027" w14:paraId="2B78C632" w14:textId="77777777" w:rsidTr="00F33256">
        <w:tc>
          <w:tcPr>
            <w:tcW w:w="1559" w:type="dxa"/>
          </w:tcPr>
          <w:p w14:paraId="5CCAF430" w14:textId="77777777" w:rsidR="00C63E25" w:rsidRPr="00350027" w:rsidRDefault="00C63E25" w:rsidP="00F33256">
            <w:pPr>
              <w:rPr>
                <w:rFonts w:asciiTheme="minorHAnsi" w:hAnsiTheme="minorHAnsi"/>
                <w:i/>
                <w:iCs/>
              </w:rPr>
            </w:pPr>
          </w:p>
        </w:tc>
        <w:tc>
          <w:tcPr>
            <w:tcW w:w="9320" w:type="dxa"/>
          </w:tcPr>
          <w:p w14:paraId="7106C32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6745357" w14:textId="77777777" w:rsidTr="00F33256">
        <w:tc>
          <w:tcPr>
            <w:tcW w:w="1559" w:type="dxa"/>
          </w:tcPr>
          <w:p w14:paraId="535833B8" w14:textId="77777777" w:rsidR="00C63E25" w:rsidRPr="00350027" w:rsidRDefault="00C63E25" w:rsidP="00F33256">
            <w:pPr>
              <w:rPr>
                <w:rFonts w:asciiTheme="minorHAnsi" w:hAnsiTheme="minorHAnsi"/>
                <w:i/>
                <w:iCs/>
              </w:rPr>
            </w:pPr>
          </w:p>
        </w:tc>
        <w:tc>
          <w:tcPr>
            <w:tcW w:w="9320" w:type="dxa"/>
          </w:tcPr>
          <w:p w14:paraId="79C5059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BFA24A7" w14:textId="77777777" w:rsidTr="00F33256">
        <w:tc>
          <w:tcPr>
            <w:tcW w:w="1559" w:type="dxa"/>
          </w:tcPr>
          <w:p w14:paraId="07ADF039" w14:textId="77777777" w:rsidR="00C63E25" w:rsidRPr="00350027" w:rsidRDefault="00C63E25" w:rsidP="00F33256">
            <w:pPr>
              <w:rPr>
                <w:rFonts w:asciiTheme="minorHAnsi" w:hAnsiTheme="minorHAnsi"/>
                <w:i/>
                <w:iCs/>
              </w:rPr>
            </w:pPr>
          </w:p>
        </w:tc>
        <w:tc>
          <w:tcPr>
            <w:tcW w:w="9320" w:type="dxa"/>
          </w:tcPr>
          <w:p w14:paraId="36E5765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65CD8DB" w14:textId="77777777" w:rsidR="00C63E25" w:rsidRPr="00350027" w:rsidRDefault="00C63E25" w:rsidP="00C63E25">
      <w:pPr>
        <w:rPr>
          <w:rFonts w:asciiTheme="minorHAnsi" w:hAnsiTheme="minorHAnsi"/>
        </w:rPr>
      </w:pPr>
    </w:p>
    <w:p w14:paraId="12F8409F" w14:textId="77777777" w:rsidR="00C63E25" w:rsidRPr="00350027" w:rsidRDefault="00C63E25" w:rsidP="00C63E25">
      <w:pPr>
        <w:pStyle w:val="Heading4"/>
        <w:rPr>
          <w:rFonts w:asciiTheme="minorHAnsi" w:hAnsiTheme="minorHAnsi"/>
        </w:rPr>
      </w:pPr>
      <w:r w:rsidRPr="00350027">
        <w:rPr>
          <w:rFonts w:asciiTheme="minorHAnsi" w:hAnsiTheme="minorHAnsi"/>
        </w:rPr>
        <w:t>Steering Angle Monitor</w:t>
      </w:r>
    </w:p>
    <w:p w14:paraId="58D3DF4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FF32CB9" w14:textId="77777777" w:rsidTr="00F33256">
        <w:tc>
          <w:tcPr>
            <w:tcW w:w="1559" w:type="dxa"/>
          </w:tcPr>
          <w:p w14:paraId="5329F75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MRJ_SCU_STC_SRS_1213</w:t>
            </w:r>
          </w:p>
        </w:tc>
        <w:tc>
          <w:tcPr>
            <w:tcW w:w="9320" w:type="dxa"/>
          </w:tcPr>
          <w:p w14:paraId="0C01CBA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perform the Steering Angle Monitor Check when the Airspeed is greater or equal to 30kts and the SOV_OUT signal is Energised.</w:t>
            </w:r>
          </w:p>
          <w:p w14:paraId="3BEF58E1" w14:textId="77777777" w:rsidR="00C63E25" w:rsidRPr="00350027" w:rsidRDefault="00C63E25" w:rsidP="00F33256">
            <w:pPr>
              <w:rPr>
                <w:rFonts w:asciiTheme="minorHAnsi" w:hAnsiTheme="minorHAnsi"/>
              </w:rPr>
            </w:pPr>
          </w:p>
          <w:p w14:paraId="68318FF2" w14:textId="77777777" w:rsidR="00C63E25" w:rsidRPr="00350027" w:rsidRDefault="00C63E25" w:rsidP="00F33256">
            <w:pPr>
              <w:rPr>
                <w:rFonts w:asciiTheme="minorHAnsi" w:hAnsiTheme="minorHAnsi"/>
              </w:rPr>
            </w:pPr>
            <w:r w:rsidRPr="00350027">
              <w:rPr>
                <w:rFonts w:asciiTheme="minorHAnsi" w:hAnsiTheme="minorHAnsi"/>
              </w:rPr>
              <w:t>Where SOV_OUT is defined in MRJ_SCU_STC_SRS_926</w:t>
            </w:r>
          </w:p>
          <w:p w14:paraId="506C1972" w14:textId="77777777" w:rsidR="00C63E25" w:rsidRPr="00350027" w:rsidRDefault="00C63E25" w:rsidP="00F33256">
            <w:pPr>
              <w:rPr>
                <w:rFonts w:asciiTheme="minorHAnsi" w:hAnsiTheme="minorHAnsi"/>
              </w:rPr>
            </w:pPr>
            <w:r w:rsidRPr="00350027">
              <w:rPr>
                <w:rFonts w:asciiTheme="minorHAnsi" w:hAnsiTheme="minorHAnsi"/>
              </w:rPr>
              <w:t xml:space="preserve">           Airspeed is defined in MRJ_SCU_STC_SRS_146</w:t>
            </w:r>
          </w:p>
          <w:p w14:paraId="5E18FEC8" w14:textId="77777777" w:rsidR="00C63E25" w:rsidRPr="00350027" w:rsidRDefault="00C63E25" w:rsidP="00F33256">
            <w:pPr>
              <w:rPr>
                <w:rFonts w:asciiTheme="minorHAnsi" w:hAnsiTheme="minorHAnsi"/>
                <w:i/>
                <w:iCs/>
              </w:rPr>
            </w:pPr>
          </w:p>
        </w:tc>
      </w:tr>
      <w:tr w:rsidR="00C63E25" w:rsidRPr="00350027" w14:paraId="603984D3" w14:textId="77777777" w:rsidTr="00F33256">
        <w:tc>
          <w:tcPr>
            <w:tcW w:w="1559" w:type="dxa"/>
          </w:tcPr>
          <w:p w14:paraId="2F07AEE4" w14:textId="77777777" w:rsidR="00C63E25" w:rsidRPr="00350027" w:rsidRDefault="00C63E25" w:rsidP="00F33256">
            <w:pPr>
              <w:rPr>
                <w:rFonts w:asciiTheme="minorHAnsi" w:hAnsiTheme="minorHAnsi"/>
                <w:i/>
                <w:iCs/>
              </w:rPr>
            </w:pPr>
          </w:p>
        </w:tc>
        <w:tc>
          <w:tcPr>
            <w:tcW w:w="9320" w:type="dxa"/>
          </w:tcPr>
          <w:p w14:paraId="54CD3A1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C554659" w14:textId="77777777" w:rsidTr="00F33256">
        <w:tc>
          <w:tcPr>
            <w:tcW w:w="1559" w:type="dxa"/>
          </w:tcPr>
          <w:p w14:paraId="19A98D03" w14:textId="77777777" w:rsidR="00C63E25" w:rsidRPr="00350027" w:rsidRDefault="00C63E25" w:rsidP="00F33256">
            <w:pPr>
              <w:rPr>
                <w:rFonts w:asciiTheme="minorHAnsi" w:hAnsiTheme="minorHAnsi"/>
                <w:i/>
                <w:iCs/>
              </w:rPr>
            </w:pPr>
          </w:p>
        </w:tc>
        <w:tc>
          <w:tcPr>
            <w:tcW w:w="9320" w:type="dxa"/>
          </w:tcPr>
          <w:p w14:paraId="189377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3E91ACB" w14:textId="77777777" w:rsidTr="00F33256">
        <w:tc>
          <w:tcPr>
            <w:tcW w:w="1559" w:type="dxa"/>
          </w:tcPr>
          <w:p w14:paraId="1E78C210" w14:textId="77777777" w:rsidR="00C63E25" w:rsidRPr="00350027" w:rsidRDefault="00C63E25" w:rsidP="00F33256">
            <w:pPr>
              <w:rPr>
                <w:rFonts w:asciiTheme="minorHAnsi" w:hAnsiTheme="minorHAnsi"/>
                <w:i/>
                <w:iCs/>
              </w:rPr>
            </w:pPr>
          </w:p>
        </w:tc>
        <w:tc>
          <w:tcPr>
            <w:tcW w:w="9320" w:type="dxa"/>
          </w:tcPr>
          <w:p w14:paraId="19B9B1D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0B5975E" w14:textId="77777777" w:rsidR="00C63E25" w:rsidRPr="00350027" w:rsidRDefault="00C63E25" w:rsidP="00C63E25">
      <w:pPr>
        <w:rPr>
          <w:rFonts w:asciiTheme="minorHAnsi" w:hAnsiTheme="minorHAnsi"/>
        </w:rPr>
      </w:pPr>
    </w:p>
    <w:p w14:paraId="717CBEC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AF8239A" w14:textId="77777777" w:rsidTr="00F33256">
        <w:tc>
          <w:tcPr>
            <w:tcW w:w="1559" w:type="dxa"/>
          </w:tcPr>
          <w:p w14:paraId="59AF92A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MRJ_SCU_STC_SRS_1214</w:t>
            </w:r>
          </w:p>
        </w:tc>
        <w:tc>
          <w:tcPr>
            <w:tcW w:w="9320" w:type="dxa"/>
          </w:tcPr>
          <w:p w14:paraId="3F9A4A6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Steering Angle Monitor Status with a confirmation time of 200ms according to the following logic:</w:t>
            </w:r>
          </w:p>
          <w:p w14:paraId="1D25A95D" w14:textId="77777777" w:rsidR="00C63E25" w:rsidRPr="00350027" w:rsidRDefault="00C63E25" w:rsidP="00F33256">
            <w:pPr>
              <w:rPr>
                <w:rFonts w:asciiTheme="minorHAnsi" w:hAnsiTheme="minorHAnsi"/>
              </w:rPr>
            </w:pPr>
          </w:p>
          <w:p w14:paraId="48DF1AFE" w14:textId="77777777" w:rsidR="00C63E25" w:rsidRPr="00350027" w:rsidRDefault="00C63E25" w:rsidP="00F33256">
            <w:pPr>
              <w:rPr>
                <w:rFonts w:asciiTheme="minorHAnsi" w:hAnsiTheme="minorHAnsi"/>
              </w:rPr>
            </w:pPr>
            <w:r w:rsidRPr="00350027">
              <w:rPr>
                <w:rFonts w:asciiTheme="minorHAnsi" w:hAnsiTheme="minorHAnsi"/>
              </w:rPr>
              <w:t xml:space="preserve">        IF ((A AND (B AND C)) OR  ((B AND C) AND (D XOR E)) OR  (C AND F AND G))</w:t>
            </w:r>
          </w:p>
          <w:p w14:paraId="321B63AE" w14:textId="77777777" w:rsidR="00C63E25" w:rsidRPr="00350027" w:rsidRDefault="00C63E25" w:rsidP="00F33256">
            <w:pPr>
              <w:rPr>
                <w:rFonts w:asciiTheme="minorHAnsi" w:hAnsiTheme="minorHAnsi"/>
              </w:rPr>
            </w:pPr>
            <w:r w:rsidRPr="00350027">
              <w:rPr>
                <w:rFonts w:asciiTheme="minorHAnsi" w:hAnsiTheme="minorHAnsi"/>
              </w:rPr>
              <w:t xml:space="preserve">             AND </w:t>
            </w:r>
          </w:p>
          <w:p w14:paraId="5FCBE925" w14:textId="77777777" w:rsidR="00C63E25" w:rsidRPr="00350027" w:rsidRDefault="00C63E25" w:rsidP="00F33256">
            <w:pPr>
              <w:rPr>
                <w:rFonts w:asciiTheme="minorHAnsi" w:hAnsiTheme="minorHAnsi"/>
              </w:rPr>
            </w:pPr>
            <w:r w:rsidRPr="00350027">
              <w:rPr>
                <w:rFonts w:asciiTheme="minorHAnsi" w:hAnsiTheme="minorHAnsi"/>
              </w:rPr>
              <w:t xml:space="preserve">            (H OR I)          </w:t>
            </w:r>
          </w:p>
          <w:p w14:paraId="2CBC0F9A"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5AF54A5" w14:textId="77777777" w:rsidR="00C63E25" w:rsidRPr="00350027" w:rsidRDefault="00C63E25" w:rsidP="00F33256">
            <w:pPr>
              <w:rPr>
                <w:rFonts w:asciiTheme="minorHAnsi" w:hAnsiTheme="minorHAnsi"/>
              </w:rPr>
            </w:pPr>
            <w:r w:rsidRPr="00350027">
              <w:rPr>
                <w:rFonts w:asciiTheme="minorHAnsi" w:hAnsiTheme="minorHAnsi"/>
              </w:rPr>
              <w:tab/>
              <w:t xml:space="preserve">Steering Angle Monitor Status = TRUE </w:t>
            </w:r>
          </w:p>
          <w:p w14:paraId="724F25A4"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163ED67" w14:textId="77777777" w:rsidR="00C63E25" w:rsidRPr="00350027" w:rsidRDefault="00C63E25" w:rsidP="00F33256">
            <w:pPr>
              <w:rPr>
                <w:rFonts w:asciiTheme="minorHAnsi" w:hAnsiTheme="minorHAnsi"/>
              </w:rPr>
            </w:pPr>
            <w:r w:rsidRPr="00350027">
              <w:rPr>
                <w:rFonts w:asciiTheme="minorHAnsi" w:hAnsiTheme="minorHAnsi"/>
              </w:rPr>
              <w:tab/>
              <w:t>do nothing (Monitor remains true)</w:t>
            </w:r>
          </w:p>
          <w:p w14:paraId="519766C0"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384DC7E4" w14:textId="77777777" w:rsidR="00C63E25" w:rsidRPr="00350027" w:rsidRDefault="00C63E25" w:rsidP="00F33256">
            <w:pPr>
              <w:rPr>
                <w:rFonts w:asciiTheme="minorHAnsi" w:hAnsiTheme="minorHAnsi"/>
              </w:rPr>
            </w:pPr>
          </w:p>
          <w:p w14:paraId="1AFA3E23" w14:textId="77777777" w:rsidR="00C63E25" w:rsidRPr="00350027" w:rsidRDefault="00C63E25" w:rsidP="00F33256">
            <w:pPr>
              <w:rPr>
                <w:rFonts w:asciiTheme="minorHAnsi" w:hAnsiTheme="minorHAnsi"/>
              </w:rPr>
            </w:pPr>
            <w:r w:rsidRPr="00350027">
              <w:rPr>
                <w:rFonts w:asciiTheme="minorHAnsi" w:hAnsiTheme="minorHAnsi"/>
              </w:rPr>
              <w:t>Where</w:t>
            </w:r>
          </w:p>
          <w:p w14:paraId="0D2E830F" w14:textId="77777777" w:rsidR="00C63E25" w:rsidRPr="00350027" w:rsidRDefault="00C63E25" w:rsidP="00F33256">
            <w:pPr>
              <w:rPr>
                <w:rFonts w:asciiTheme="minorHAnsi" w:hAnsiTheme="minorHAnsi"/>
              </w:rPr>
            </w:pPr>
            <w:r w:rsidRPr="00350027">
              <w:rPr>
                <w:rFonts w:asciiTheme="minorHAnsi" w:hAnsiTheme="minorHAnsi"/>
              </w:rPr>
              <w:t xml:space="preserve">          A =  |differential(Target Steering Angle)| - |differential(Actual Steering Angle)| &lt; </w:t>
            </w:r>
          </w:p>
          <w:p w14:paraId="4C668EB8" w14:textId="77777777" w:rsidR="00C63E25" w:rsidRPr="00350027" w:rsidRDefault="00C63E25" w:rsidP="00F33256">
            <w:pPr>
              <w:rPr>
                <w:rFonts w:asciiTheme="minorHAnsi" w:hAnsiTheme="minorHAnsi"/>
              </w:rPr>
            </w:pPr>
            <w:r w:rsidRPr="00350027">
              <w:rPr>
                <w:rFonts w:asciiTheme="minorHAnsi" w:hAnsiTheme="minorHAnsi"/>
              </w:rPr>
              <w:t xml:space="preserve">                                                                                                                                0 deg/ sec * dt-interval sec</w:t>
            </w:r>
          </w:p>
          <w:p w14:paraId="157E127F" w14:textId="77777777" w:rsidR="00C63E25" w:rsidRPr="00350027" w:rsidRDefault="00C63E25" w:rsidP="00F33256">
            <w:pPr>
              <w:rPr>
                <w:rFonts w:asciiTheme="minorHAnsi" w:hAnsiTheme="minorHAnsi"/>
              </w:rPr>
            </w:pPr>
            <w:r w:rsidRPr="00350027">
              <w:rPr>
                <w:rFonts w:asciiTheme="minorHAnsi" w:hAnsiTheme="minorHAnsi"/>
              </w:rPr>
              <w:t xml:space="preserve">          B = differential(|Target Steering Angle - Actual Steering Angle|) &gt; 0 deg/ sec * dt-interval sec</w:t>
            </w:r>
          </w:p>
          <w:p w14:paraId="209849F6" w14:textId="77777777" w:rsidR="00C63E25" w:rsidRPr="00350027" w:rsidRDefault="00C63E25" w:rsidP="00F33256">
            <w:pPr>
              <w:rPr>
                <w:rFonts w:asciiTheme="minorHAnsi" w:hAnsiTheme="minorHAnsi"/>
              </w:rPr>
            </w:pPr>
            <w:r w:rsidRPr="00350027">
              <w:rPr>
                <w:rFonts w:asciiTheme="minorHAnsi" w:hAnsiTheme="minorHAnsi"/>
              </w:rPr>
              <w:t xml:space="preserve">          C = |(Target Steering Angle - Actual Steering Angle)| &gt; 0.5 deg</w:t>
            </w:r>
          </w:p>
          <w:p w14:paraId="0D5A2236" w14:textId="77777777" w:rsidR="00C63E25" w:rsidRPr="00350027" w:rsidRDefault="00C63E25" w:rsidP="00F33256">
            <w:pPr>
              <w:rPr>
                <w:rFonts w:asciiTheme="minorHAnsi" w:hAnsiTheme="minorHAnsi"/>
              </w:rPr>
            </w:pPr>
            <w:r w:rsidRPr="00350027">
              <w:rPr>
                <w:rFonts w:asciiTheme="minorHAnsi" w:hAnsiTheme="minorHAnsi"/>
              </w:rPr>
              <w:t xml:space="preserve">          D = differential(Target Steering Angle) &gt;= 0.5 deg/sec * dt-interval sec</w:t>
            </w:r>
          </w:p>
          <w:p w14:paraId="55DF1BCD" w14:textId="77777777" w:rsidR="00C63E25" w:rsidRPr="00350027" w:rsidRDefault="00C63E25" w:rsidP="00F33256">
            <w:pPr>
              <w:rPr>
                <w:rFonts w:asciiTheme="minorHAnsi" w:hAnsiTheme="minorHAnsi"/>
              </w:rPr>
            </w:pPr>
            <w:r w:rsidRPr="00350027">
              <w:rPr>
                <w:rFonts w:asciiTheme="minorHAnsi" w:hAnsiTheme="minorHAnsi"/>
              </w:rPr>
              <w:t xml:space="preserve">          E = differential(Actual Steering Angle) &gt; 0.5 deg/sec * dt-interval sec</w:t>
            </w:r>
          </w:p>
          <w:p w14:paraId="6B3A6B6D" w14:textId="77777777" w:rsidR="00C63E25" w:rsidRPr="00350027" w:rsidRDefault="00C63E25" w:rsidP="00F33256">
            <w:pPr>
              <w:rPr>
                <w:rFonts w:asciiTheme="minorHAnsi" w:hAnsiTheme="minorHAnsi"/>
              </w:rPr>
            </w:pPr>
            <w:r w:rsidRPr="00350027">
              <w:rPr>
                <w:rFonts w:asciiTheme="minorHAnsi" w:hAnsiTheme="minorHAnsi"/>
              </w:rPr>
              <w:t xml:space="preserve">          F = |differential(Target Steering Angle)| &gt; 0.5 deg/sec * dt-interval sec</w:t>
            </w:r>
          </w:p>
          <w:p w14:paraId="3B381A47" w14:textId="77777777" w:rsidR="00C63E25" w:rsidRPr="00350027" w:rsidRDefault="00C63E25" w:rsidP="00F33256">
            <w:pPr>
              <w:rPr>
                <w:rFonts w:asciiTheme="minorHAnsi" w:hAnsiTheme="minorHAnsi"/>
              </w:rPr>
            </w:pPr>
            <w:r w:rsidRPr="00350027">
              <w:rPr>
                <w:rFonts w:asciiTheme="minorHAnsi" w:hAnsiTheme="minorHAnsi"/>
              </w:rPr>
              <w:t xml:space="preserve">          G = |differential(Actual Steering Angle)| &lt;= 0.5 deg/sec * dt-interval sec</w:t>
            </w:r>
          </w:p>
          <w:p w14:paraId="7254DBFF"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H = | Actual Steering Angle| &lt;= 68 deg</w:t>
            </w:r>
          </w:p>
          <w:p w14:paraId="3C88CD68" w14:textId="77777777" w:rsidR="00C63E25" w:rsidRPr="00350027" w:rsidRDefault="00C63E25" w:rsidP="00F33256">
            <w:pPr>
              <w:rPr>
                <w:rFonts w:asciiTheme="minorHAnsi" w:hAnsiTheme="minorHAnsi"/>
              </w:rPr>
            </w:pPr>
            <w:r w:rsidRPr="00350027">
              <w:rPr>
                <w:rFonts w:asciiTheme="minorHAnsi" w:hAnsiTheme="minorHAnsi"/>
              </w:rPr>
              <w:t xml:space="preserve">          I = | Target Steering Angle| &lt;= 68 deg</w:t>
            </w:r>
          </w:p>
          <w:p w14:paraId="673CEDB7" w14:textId="77777777" w:rsidR="00C63E25" w:rsidRPr="00350027" w:rsidRDefault="00C63E25" w:rsidP="00F33256">
            <w:pPr>
              <w:rPr>
                <w:rFonts w:asciiTheme="minorHAnsi" w:hAnsiTheme="minorHAnsi"/>
              </w:rPr>
            </w:pPr>
          </w:p>
          <w:p w14:paraId="277864A4" w14:textId="77777777" w:rsidR="00C63E25" w:rsidRPr="00350027" w:rsidRDefault="00C63E25" w:rsidP="00F33256">
            <w:pPr>
              <w:rPr>
                <w:rFonts w:asciiTheme="minorHAnsi" w:hAnsiTheme="minorHAnsi"/>
              </w:rPr>
            </w:pPr>
            <w:r w:rsidRPr="00350027">
              <w:rPr>
                <w:rFonts w:asciiTheme="minorHAnsi" w:hAnsiTheme="minorHAnsi"/>
              </w:rPr>
              <w:t xml:space="preserve">          differential(Actual Steering Angle) = </w:t>
            </w:r>
          </w:p>
          <w:p w14:paraId="50B9B547" w14:textId="77777777" w:rsidR="00C63E25" w:rsidRPr="00350027" w:rsidRDefault="00C63E25" w:rsidP="00F33256">
            <w:pPr>
              <w:rPr>
                <w:rFonts w:asciiTheme="minorHAnsi" w:hAnsiTheme="minorHAnsi"/>
              </w:rPr>
            </w:pPr>
            <w:r w:rsidRPr="00350027">
              <w:rPr>
                <w:rFonts w:asciiTheme="minorHAnsi" w:hAnsiTheme="minorHAnsi"/>
              </w:rPr>
              <w:t xml:space="preserve">                 Actual Steering Angle (most recent) - Actual Steering Angle (most recent - N) </w:t>
            </w:r>
          </w:p>
          <w:p w14:paraId="7F6C4C7D"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78BF6698" w14:textId="77777777" w:rsidR="00C63E25" w:rsidRPr="00350027" w:rsidRDefault="00C63E25" w:rsidP="00F33256">
            <w:pPr>
              <w:rPr>
                <w:rFonts w:asciiTheme="minorHAnsi" w:hAnsiTheme="minorHAnsi"/>
              </w:rPr>
            </w:pPr>
            <w:r w:rsidRPr="00350027">
              <w:rPr>
                <w:rFonts w:asciiTheme="minorHAnsi" w:hAnsiTheme="minorHAnsi"/>
              </w:rPr>
              <w:t xml:space="preserve">          differential(Target Steering Angle) = </w:t>
            </w:r>
          </w:p>
          <w:p w14:paraId="61CFD9EA" w14:textId="77777777" w:rsidR="00C63E25" w:rsidRPr="00350027" w:rsidRDefault="00C63E25" w:rsidP="00F33256">
            <w:pPr>
              <w:rPr>
                <w:rFonts w:asciiTheme="minorHAnsi" w:hAnsiTheme="minorHAnsi"/>
              </w:rPr>
            </w:pPr>
            <w:r w:rsidRPr="00350027">
              <w:rPr>
                <w:rFonts w:asciiTheme="minorHAnsi" w:hAnsiTheme="minorHAnsi"/>
              </w:rPr>
              <w:t xml:space="preserve">                 Target Steering Angle (most recent) - Target Steering Angle (most recent - N)</w:t>
            </w:r>
          </w:p>
          <w:p w14:paraId="7DE7DA38" w14:textId="77777777" w:rsidR="00C63E25" w:rsidRPr="00350027" w:rsidRDefault="00C63E25" w:rsidP="00F33256">
            <w:pPr>
              <w:rPr>
                <w:rFonts w:asciiTheme="minorHAnsi" w:hAnsiTheme="minorHAnsi"/>
              </w:rPr>
            </w:pPr>
          </w:p>
          <w:p w14:paraId="42AB8BFB" w14:textId="77777777" w:rsidR="00C63E25" w:rsidRPr="00350027" w:rsidRDefault="00C63E25" w:rsidP="00F33256">
            <w:pPr>
              <w:rPr>
                <w:rFonts w:asciiTheme="minorHAnsi" w:hAnsiTheme="minorHAnsi"/>
              </w:rPr>
            </w:pPr>
            <w:r w:rsidRPr="00350027">
              <w:rPr>
                <w:rFonts w:asciiTheme="minorHAnsi" w:hAnsiTheme="minorHAnsi"/>
              </w:rPr>
              <w:t xml:space="preserve">           N = 20 ie. time of (N * Major Cycle) = 102.4ms</w:t>
            </w:r>
          </w:p>
          <w:p w14:paraId="4A25FCEA" w14:textId="77777777" w:rsidR="00C63E25" w:rsidRPr="00350027" w:rsidRDefault="00C63E25" w:rsidP="00F33256">
            <w:pPr>
              <w:rPr>
                <w:rFonts w:asciiTheme="minorHAnsi" w:hAnsiTheme="minorHAnsi"/>
              </w:rPr>
            </w:pPr>
            <w:r w:rsidRPr="00350027">
              <w:rPr>
                <w:rFonts w:asciiTheme="minorHAnsi" w:hAnsiTheme="minorHAnsi"/>
              </w:rPr>
              <w:t xml:space="preserve">           dt-interval = (5.12 * 1e-3 * N) sec</w:t>
            </w:r>
          </w:p>
          <w:p w14:paraId="2E6489F4" w14:textId="77777777" w:rsidR="00C63E25" w:rsidRPr="00350027" w:rsidRDefault="00C63E25" w:rsidP="00F33256">
            <w:pPr>
              <w:rPr>
                <w:rFonts w:asciiTheme="minorHAnsi" w:hAnsiTheme="minorHAnsi"/>
              </w:rPr>
            </w:pPr>
          </w:p>
          <w:p w14:paraId="620D3386" w14:textId="77777777" w:rsidR="00C63E25" w:rsidRPr="00350027" w:rsidRDefault="00C63E25" w:rsidP="00F33256">
            <w:pPr>
              <w:rPr>
                <w:rFonts w:asciiTheme="minorHAnsi" w:hAnsiTheme="minorHAnsi"/>
              </w:rPr>
            </w:pPr>
            <w:r w:rsidRPr="00350027">
              <w:rPr>
                <w:rFonts w:asciiTheme="minorHAnsi" w:hAnsiTheme="minorHAnsi"/>
              </w:rPr>
              <w:t xml:space="preserve">           Target Steering Angle is defined in MRJ_SCU_STC_SRS_176</w:t>
            </w:r>
          </w:p>
          <w:p w14:paraId="2F7E8C60" w14:textId="77777777" w:rsidR="00C63E25" w:rsidRPr="00350027" w:rsidRDefault="00C63E25" w:rsidP="00F33256">
            <w:pPr>
              <w:rPr>
                <w:rFonts w:asciiTheme="minorHAnsi" w:hAnsiTheme="minorHAnsi"/>
              </w:rPr>
            </w:pPr>
            <w:r w:rsidRPr="00350027">
              <w:rPr>
                <w:rFonts w:asciiTheme="minorHAnsi" w:hAnsiTheme="minorHAnsi"/>
              </w:rPr>
              <w:t xml:space="preserve">           Actual Steering Angle is defined in MRJ_SCU_STC_SRS_1035</w:t>
            </w:r>
          </w:p>
          <w:p w14:paraId="24DBF98C" w14:textId="77777777" w:rsidR="00C63E25" w:rsidRPr="00350027" w:rsidRDefault="00C63E25" w:rsidP="00F33256">
            <w:pPr>
              <w:rPr>
                <w:rFonts w:asciiTheme="minorHAnsi" w:hAnsiTheme="minorHAnsi"/>
              </w:rPr>
            </w:pPr>
            <w:r w:rsidRPr="00350027">
              <w:rPr>
                <w:rFonts w:asciiTheme="minorHAnsi" w:hAnsiTheme="minorHAnsi"/>
              </w:rPr>
              <w:t xml:space="preserve">           Major Cycle is defined in Table 6.2-1</w:t>
            </w:r>
          </w:p>
          <w:p w14:paraId="26012BF4" w14:textId="77777777" w:rsidR="00C63E25" w:rsidRPr="00350027" w:rsidRDefault="00C63E25" w:rsidP="00F33256">
            <w:pPr>
              <w:rPr>
                <w:rFonts w:asciiTheme="minorHAnsi" w:hAnsiTheme="minorHAnsi"/>
              </w:rPr>
            </w:pPr>
          </w:p>
          <w:p w14:paraId="15FFFD0B" w14:textId="77777777" w:rsidR="00C63E25" w:rsidRPr="00350027" w:rsidRDefault="00C63E25" w:rsidP="00F33256">
            <w:pPr>
              <w:rPr>
                <w:rFonts w:asciiTheme="minorHAnsi" w:hAnsiTheme="minorHAnsi"/>
              </w:rPr>
            </w:pPr>
            <w:r w:rsidRPr="00350027">
              <w:rPr>
                <w:rFonts w:asciiTheme="minorHAnsi" w:hAnsiTheme="minorHAnsi"/>
              </w:rPr>
              <w:t>Note: This monitor will only be performed after sufficient (20) ASA and TSA samples are buffered.</w:t>
            </w:r>
          </w:p>
          <w:p w14:paraId="189B5AD4" w14:textId="77777777" w:rsidR="00C63E25" w:rsidRPr="00350027" w:rsidRDefault="00C63E25" w:rsidP="00F33256">
            <w:pPr>
              <w:rPr>
                <w:rFonts w:asciiTheme="minorHAnsi" w:hAnsiTheme="minorHAnsi"/>
                <w:i/>
                <w:iCs/>
              </w:rPr>
            </w:pPr>
          </w:p>
        </w:tc>
      </w:tr>
      <w:tr w:rsidR="00C63E25" w:rsidRPr="00350027" w14:paraId="7CA5AD67" w14:textId="77777777" w:rsidTr="00F33256">
        <w:tc>
          <w:tcPr>
            <w:tcW w:w="1559" w:type="dxa"/>
          </w:tcPr>
          <w:p w14:paraId="3C7A8158" w14:textId="77777777" w:rsidR="00C63E25" w:rsidRPr="00350027" w:rsidRDefault="00C63E25" w:rsidP="00F33256">
            <w:pPr>
              <w:rPr>
                <w:rFonts w:asciiTheme="minorHAnsi" w:hAnsiTheme="minorHAnsi"/>
                <w:i/>
                <w:iCs/>
              </w:rPr>
            </w:pPr>
          </w:p>
        </w:tc>
        <w:tc>
          <w:tcPr>
            <w:tcW w:w="9320" w:type="dxa"/>
          </w:tcPr>
          <w:p w14:paraId="42C0E1D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0996049" w14:textId="77777777" w:rsidTr="00F33256">
        <w:tc>
          <w:tcPr>
            <w:tcW w:w="1559" w:type="dxa"/>
          </w:tcPr>
          <w:p w14:paraId="7AFA4B9D" w14:textId="77777777" w:rsidR="00C63E25" w:rsidRPr="00350027" w:rsidRDefault="00C63E25" w:rsidP="00F33256">
            <w:pPr>
              <w:rPr>
                <w:rFonts w:asciiTheme="minorHAnsi" w:hAnsiTheme="minorHAnsi"/>
                <w:i/>
                <w:iCs/>
              </w:rPr>
            </w:pPr>
          </w:p>
        </w:tc>
        <w:tc>
          <w:tcPr>
            <w:tcW w:w="9320" w:type="dxa"/>
          </w:tcPr>
          <w:p w14:paraId="6F33C85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7A5F9ED" w14:textId="77777777" w:rsidTr="00F33256">
        <w:tc>
          <w:tcPr>
            <w:tcW w:w="1559" w:type="dxa"/>
          </w:tcPr>
          <w:p w14:paraId="070FB0A8" w14:textId="77777777" w:rsidR="00C63E25" w:rsidRPr="00350027" w:rsidRDefault="00C63E25" w:rsidP="00F33256">
            <w:pPr>
              <w:rPr>
                <w:rFonts w:asciiTheme="minorHAnsi" w:hAnsiTheme="minorHAnsi"/>
                <w:i/>
                <w:iCs/>
              </w:rPr>
            </w:pPr>
          </w:p>
        </w:tc>
        <w:tc>
          <w:tcPr>
            <w:tcW w:w="9320" w:type="dxa"/>
          </w:tcPr>
          <w:p w14:paraId="7FF8D23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571C082" w14:textId="77777777" w:rsidR="00C63E25" w:rsidRPr="00350027" w:rsidRDefault="00C63E25" w:rsidP="00C63E25">
      <w:pPr>
        <w:rPr>
          <w:rFonts w:asciiTheme="minorHAnsi" w:hAnsiTheme="minorHAnsi"/>
        </w:rPr>
      </w:pPr>
    </w:p>
    <w:p w14:paraId="77F2F2AC" w14:textId="77777777" w:rsidR="00C63E25" w:rsidRPr="00350027" w:rsidRDefault="00C63E25" w:rsidP="00C63E25">
      <w:pPr>
        <w:pStyle w:val="Heading4"/>
        <w:rPr>
          <w:rFonts w:asciiTheme="minorHAnsi" w:hAnsiTheme="minorHAnsi"/>
        </w:rPr>
      </w:pPr>
      <w:r w:rsidRPr="00350027">
        <w:rPr>
          <w:rFonts w:asciiTheme="minorHAnsi" w:hAnsiTheme="minorHAnsi"/>
        </w:rPr>
        <w:t>LVDT Double Loss Monitor</w:t>
      </w:r>
    </w:p>
    <w:p w14:paraId="3E549A3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DCF8408" w14:textId="77777777" w:rsidTr="00F33256">
        <w:tc>
          <w:tcPr>
            <w:tcW w:w="1559" w:type="dxa"/>
          </w:tcPr>
          <w:p w14:paraId="4EACC87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MRJ_SCU_STC_SRS_1245</w:t>
            </w:r>
          </w:p>
        </w:tc>
        <w:tc>
          <w:tcPr>
            <w:tcW w:w="9320" w:type="dxa"/>
          </w:tcPr>
          <w:p w14:paraId="5593FFB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LVDT Double Loss Monitor status from an initial status of FALSE using the following logic:</w:t>
            </w:r>
          </w:p>
          <w:p w14:paraId="29C69C1A" w14:textId="77777777" w:rsidR="00C63E25" w:rsidRPr="00350027" w:rsidRDefault="00C63E25" w:rsidP="00F33256">
            <w:pPr>
              <w:rPr>
                <w:rFonts w:asciiTheme="minorHAnsi" w:hAnsiTheme="minorHAnsi"/>
              </w:rPr>
            </w:pPr>
            <w:r w:rsidRPr="00350027">
              <w:rPr>
                <w:rFonts w:asciiTheme="minorHAnsi" w:hAnsiTheme="minorHAnsi"/>
              </w:rPr>
              <w:tab/>
              <w:t>IF (LVDT Double Loss Monitor Status = FALSE)</w:t>
            </w:r>
          </w:p>
          <w:p w14:paraId="435F4BE4" w14:textId="77777777" w:rsidR="00C63E25" w:rsidRPr="00350027" w:rsidRDefault="00C63E25" w:rsidP="00F33256">
            <w:pPr>
              <w:rPr>
                <w:rFonts w:asciiTheme="minorHAnsi" w:hAnsiTheme="minorHAnsi"/>
              </w:rPr>
            </w:pPr>
            <w:r w:rsidRPr="00350027">
              <w:rPr>
                <w:rFonts w:asciiTheme="minorHAnsi" w:hAnsiTheme="minorHAnsi"/>
              </w:rPr>
              <w:tab/>
              <w:t>THEN</w:t>
            </w:r>
          </w:p>
          <w:p w14:paraId="39EF3761" w14:textId="77777777" w:rsidR="00C63E25" w:rsidRPr="00350027" w:rsidRDefault="00C63E25" w:rsidP="00F33256">
            <w:pPr>
              <w:rPr>
                <w:rFonts w:asciiTheme="minorHAnsi" w:hAnsiTheme="minorHAnsi"/>
              </w:rPr>
            </w:pPr>
            <w:r w:rsidRPr="00350027">
              <w:rPr>
                <w:rFonts w:asciiTheme="minorHAnsi" w:hAnsiTheme="minorHAnsi"/>
              </w:rPr>
              <w:tab/>
              <w:t xml:space="preserve">    LVDT Double Loss Monitor Status = TRUE if 2 or more of the following </w:t>
            </w:r>
            <w:r w:rsidRPr="00350027">
              <w:rPr>
                <w:rFonts w:asciiTheme="minorHAnsi" w:hAnsiTheme="minorHAnsi"/>
              </w:rPr>
              <w:br/>
              <w:t xml:space="preserve">                  monitor are TRUE:</w:t>
            </w:r>
          </w:p>
          <w:p w14:paraId="292C5E01" w14:textId="77777777" w:rsidR="00C63E25" w:rsidRPr="00350027" w:rsidRDefault="00C63E25" w:rsidP="00F33256">
            <w:pPr>
              <w:rPr>
                <w:rFonts w:asciiTheme="minorHAnsi" w:hAnsiTheme="minorHAnsi"/>
              </w:rPr>
            </w:pPr>
            <w:r w:rsidRPr="00350027">
              <w:rPr>
                <w:rFonts w:asciiTheme="minorHAnsi" w:hAnsiTheme="minorHAnsi"/>
              </w:rPr>
              <w:tab/>
              <w:t xml:space="preserve">        LH LVDT1 Health Monitor Status defined in MRJ_SCU_STC_SRS_567</w:t>
            </w:r>
          </w:p>
          <w:p w14:paraId="261F1712" w14:textId="77777777" w:rsidR="00C63E25" w:rsidRPr="00350027" w:rsidRDefault="00C63E25" w:rsidP="00F33256">
            <w:pPr>
              <w:rPr>
                <w:rFonts w:asciiTheme="minorHAnsi" w:hAnsiTheme="minorHAnsi"/>
              </w:rPr>
            </w:pPr>
            <w:r w:rsidRPr="00350027">
              <w:rPr>
                <w:rFonts w:asciiTheme="minorHAnsi" w:hAnsiTheme="minorHAnsi"/>
              </w:rPr>
              <w:tab/>
              <w:t xml:space="preserve">        LH LVDT2 Health Monitor Status defined in MRJ_SCU_STC_SRS_568</w:t>
            </w:r>
          </w:p>
          <w:p w14:paraId="11C4C4B0" w14:textId="77777777" w:rsidR="00C63E25" w:rsidRPr="00350027" w:rsidRDefault="00C63E25" w:rsidP="00F33256">
            <w:pPr>
              <w:rPr>
                <w:rFonts w:asciiTheme="minorHAnsi" w:hAnsiTheme="minorHAnsi"/>
              </w:rPr>
            </w:pPr>
            <w:r w:rsidRPr="00350027">
              <w:rPr>
                <w:rFonts w:asciiTheme="minorHAnsi" w:hAnsiTheme="minorHAnsi"/>
              </w:rPr>
              <w:tab/>
              <w:t xml:space="preserve">        RH LVDT1 Health Monitor Status defined in MRJ_SCU_STC_SRS_67</w:t>
            </w:r>
          </w:p>
          <w:p w14:paraId="44BA61CA" w14:textId="77777777" w:rsidR="00C63E25" w:rsidRPr="00350027" w:rsidRDefault="00C63E25" w:rsidP="00F33256">
            <w:pPr>
              <w:rPr>
                <w:rFonts w:asciiTheme="minorHAnsi" w:hAnsiTheme="minorHAnsi"/>
              </w:rPr>
            </w:pPr>
            <w:r w:rsidRPr="00350027">
              <w:rPr>
                <w:rFonts w:asciiTheme="minorHAnsi" w:hAnsiTheme="minorHAnsi"/>
              </w:rPr>
              <w:tab/>
              <w:t xml:space="preserve">        RH LVDT2 Health Monitor Status defined in MRJ_SCU_STC_SRS_566</w:t>
            </w:r>
          </w:p>
          <w:p w14:paraId="3D4651A8" w14:textId="77777777" w:rsidR="00C63E25" w:rsidRPr="00350027" w:rsidRDefault="00C63E25" w:rsidP="00F33256">
            <w:pPr>
              <w:rPr>
                <w:rFonts w:asciiTheme="minorHAnsi" w:hAnsiTheme="minorHAnsi"/>
              </w:rPr>
            </w:pPr>
            <w:r w:rsidRPr="00350027">
              <w:rPr>
                <w:rFonts w:asciiTheme="minorHAnsi" w:hAnsiTheme="minorHAnsi"/>
              </w:rPr>
              <w:t xml:space="preserve">                      LH LVDT1 and LH LVDT2 Reasonableness Check Monitor Status defined in MRJ_SCU_STC_SRS_591</w:t>
            </w:r>
          </w:p>
          <w:p w14:paraId="4DB77A9D" w14:textId="77777777" w:rsidR="00C63E25" w:rsidRPr="00350027" w:rsidRDefault="00C63E25" w:rsidP="00F33256">
            <w:pPr>
              <w:rPr>
                <w:rFonts w:asciiTheme="minorHAnsi" w:hAnsiTheme="minorHAnsi"/>
              </w:rPr>
            </w:pPr>
            <w:r w:rsidRPr="00350027">
              <w:rPr>
                <w:rFonts w:asciiTheme="minorHAnsi" w:hAnsiTheme="minorHAnsi"/>
              </w:rPr>
              <w:t xml:space="preserve">                      RH LVDT1 and RH LVDT2 Reasonableness Check Monitor Status defined in MRJ_SCU_STC_SRS_572</w:t>
            </w:r>
          </w:p>
          <w:p w14:paraId="12E7B80C" w14:textId="77777777" w:rsidR="00C63E25" w:rsidRPr="00350027" w:rsidRDefault="00C63E25" w:rsidP="00F33256">
            <w:pPr>
              <w:rPr>
                <w:rFonts w:asciiTheme="minorHAnsi" w:hAnsiTheme="minorHAnsi"/>
              </w:rPr>
            </w:pPr>
            <w:r w:rsidRPr="00350027">
              <w:rPr>
                <w:rFonts w:asciiTheme="minorHAnsi" w:hAnsiTheme="minorHAnsi"/>
              </w:rPr>
              <w:tab/>
              <w:t>ELSE</w:t>
            </w:r>
          </w:p>
          <w:p w14:paraId="5E8C641F"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4AE9E934" w14:textId="77777777" w:rsidR="00C63E25" w:rsidRPr="00350027" w:rsidRDefault="00C63E25" w:rsidP="00F33256">
            <w:pPr>
              <w:rPr>
                <w:rFonts w:asciiTheme="minorHAnsi" w:hAnsiTheme="minorHAnsi"/>
              </w:rPr>
            </w:pPr>
            <w:r w:rsidRPr="00350027">
              <w:rPr>
                <w:rFonts w:asciiTheme="minorHAnsi" w:hAnsiTheme="minorHAnsi"/>
              </w:rPr>
              <w:tab/>
              <w:t>ENDIF</w:t>
            </w:r>
          </w:p>
          <w:p w14:paraId="0AA457F8" w14:textId="77777777" w:rsidR="00C63E25" w:rsidRPr="00350027" w:rsidRDefault="00C63E25" w:rsidP="00F33256">
            <w:pPr>
              <w:rPr>
                <w:rFonts w:asciiTheme="minorHAnsi" w:hAnsiTheme="minorHAnsi"/>
                <w:i/>
                <w:iCs/>
              </w:rPr>
            </w:pPr>
          </w:p>
        </w:tc>
      </w:tr>
      <w:tr w:rsidR="00C63E25" w:rsidRPr="00350027" w14:paraId="725E959F" w14:textId="77777777" w:rsidTr="00F33256">
        <w:tc>
          <w:tcPr>
            <w:tcW w:w="1559" w:type="dxa"/>
          </w:tcPr>
          <w:p w14:paraId="7D0916EC" w14:textId="77777777" w:rsidR="00C63E25" w:rsidRPr="00350027" w:rsidRDefault="00C63E25" w:rsidP="00F33256">
            <w:pPr>
              <w:rPr>
                <w:rFonts w:asciiTheme="minorHAnsi" w:hAnsiTheme="minorHAnsi"/>
                <w:i/>
                <w:iCs/>
              </w:rPr>
            </w:pPr>
          </w:p>
        </w:tc>
        <w:tc>
          <w:tcPr>
            <w:tcW w:w="9320" w:type="dxa"/>
          </w:tcPr>
          <w:p w14:paraId="60C14AC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8EBA647" w14:textId="77777777" w:rsidTr="00F33256">
        <w:tc>
          <w:tcPr>
            <w:tcW w:w="1559" w:type="dxa"/>
          </w:tcPr>
          <w:p w14:paraId="319EF318" w14:textId="77777777" w:rsidR="00C63E25" w:rsidRPr="00350027" w:rsidRDefault="00C63E25" w:rsidP="00F33256">
            <w:pPr>
              <w:rPr>
                <w:rFonts w:asciiTheme="minorHAnsi" w:hAnsiTheme="minorHAnsi"/>
                <w:i/>
                <w:iCs/>
              </w:rPr>
            </w:pPr>
          </w:p>
        </w:tc>
        <w:tc>
          <w:tcPr>
            <w:tcW w:w="9320" w:type="dxa"/>
          </w:tcPr>
          <w:p w14:paraId="39E09CC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B94279F" w14:textId="77777777" w:rsidTr="00F33256">
        <w:tc>
          <w:tcPr>
            <w:tcW w:w="1559" w:type="dxa"/>
          </w:tcPr>
          <w:p w14:paraId="0356FB24" w14:textId="77777777" w:rsidR="00C63E25" w:rsidRPr="00350027" w:rsidRDefault="00C63E25" w:rsidP="00F33256">
            <w:pPr>
              <w:rPr>
                <w:rFonts w:asciiTheme="minorHAnsi" w:hAnsiTheme="minorHAnsi"/>
                <w:i/>
                <w:iCs/>
              </w:rPr>
            </w:pPr>
          </w:p>
        </w:tc>
        <w:tc>
          <w:tcPr>
            <w:tcW w:w="9320" w:type="dxa"/>
          </w:tcPr>
          <w:p w14:paraId="3AED459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DC0D036" w14:textId="77777777" w:rsidR="00C63E25" w:rsidRPr="00350027" w:rsidRDefault="00C63E25" w:rsidP="00C63E25">
      <w:pPr>
        <w:rPr>
          <w:rFonts w:asciiTheme="minorHAnsi" w:hAnsiTheme="minorHAnsi"/>
        </w:rPr>
      </w:pPr>
    </w:p>
    <w:p w14:paraId="29006C1A" w14:textId="77777777" w:rsidR="00C63E25" w:rsidRPr="00350027" w:rsidRDefault="00C63E25" w:rsidP="00C63E25">
      <w:pPr>
        <w:pStyle w:val="Heading4"/>
        <w:rPr>
          <w:rFonts w:asciiTheme="minorHAnsi" w:hAnsiTheme="minorHAnsi"/>
        </w:rPr>
      </w:pPr>
      <w:r w:rsidRPr="00350027">
        <w:rPr>
          <w:rFonts w:asciiTheme="minorHAnsi" w:hAnsiTheme="minorHAnsi"/>
        </w:rPr>
        <w:t>ASA Jump Monitor</w:t>
      </w:r>
    </w:p>
    <w:p w14:paraId="103FFC0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AD49483" w14:textId="77777777" w:rsidTr="00F33256">
        <w:tc>
          <w:tcPr>
            <w:tcW w:w="1559" w:type="dxa"/>
          </w:tcPr>
          <w:p w14:paraId="01B4AFE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MRJ_SCU_STC_SRS_1247</w:t>
            </w:r>
          </w:p>
        </w:tc>
        <w:tc>
          <w:tcPr>
            <w:tcW w:w="9320" w:type="dxa"/>
          </w:tcPr>
          <w:p w14:paraId="0BCCE11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ASA Jump Monitor status from an initial status of FALSE using the following logic:</w:t>
            </w:r>
          </w:p>
          <w:p w14:paraId="4DE44E0E" w14:textId="77777777" w:rsidR="00C63E25" w:rsidRPr="00350027" w:rsidRDefault="00C63E25" w:rsidP="00F33256">
            <w:pPr>
              <w:rPr>
                <w:rFonts w:asciiTheme="minorHAnsi" w:hAnsiTheme="minorHAnsi"/>
              </w:rPr>
            </w:pPr>
            <w:r w:rsidRPr="00350027">
              <w:rPr>
                <w:rFonts w:asciiTheme="minorHAnsi" w:hAnsiTheme="minorHAnsi"/>
              </w:rPr>
              <w:tab/>
              <w:t xml:space="preserve">IF (ASA Jump Monitor Status = FALSE) </w:t>
            </w:r>
          </w:p>
          <w:p w14:paraId="4A9354FB" w14:textId="77777777" w:rsidR="00C63E25" w:rsidRPr="00350027" w:rsidRDefault="00C63E25" w:rsidP="00F33256">
            <w:pPr>
              <w:rPr>
                <w:rFonts w:asciiTheme="minorHAnsi" w:hAnsiTheme="minorHAnsi"/>
              </w:rPr>
            </w:pPr>
            <w:r w:rsidRPr="00350027">
              <w:rPr>
                <w:rFonts w:asciiTheme="minorHAnsi" w:hAnsiTheme="minorHAnsi"/>
              </w:rPr>
              <w:tab/>
              <w:t>THEN</w:t>
            </w:r>
          </w:p>
          <w:p w14:paraId="112FECF0" w14:textId="77777777" w:rsidR="00C63E25" w:rsidRPr="00350027" w:rsidRDefault="00C63E25" w:rsidP="00F33256">
            <w:pPr>
              <w:rPr>
                <w:rFonts w:asciiTheme="minorHAnsi" w:hAnsiTheme="minorHAnsi"/>
              </w:rPr>
            </w:pPr>
            <w:r w:rsidRPr="00350027">
              <w:rPr>
                <w:rFonts w:asciiTheme="minorHAnsi" w:hAnsiTheme="minorHAnsi"/>
              </w:rPr>
              <w:tab/>
              <w:t xml:space="preserve">    ASA Jump Monitor Status = </w:t>
            </w:r>
          </w:p>
          <w:p w14:paraId="76A17F29"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|differential(Actual Steering Angle)| &gt; </w:t>
            </w:r>
          </w:p>
          <w:p w14:paraId="2C984F24" w14:textId="77777777" w:rsidR="00C63E25" w:rsidRPr="00350027" w:rsidRDefault="00C63E25" w:rsidP="00F33256">
            <w:pPr>
              <w:rPr>
                <w:rFonts w:asciiTheme="minorHAnsi" w:hAnsiTheme="minorHAnsi"/>
              </w:rPr>
            </w:pPr>
            <w:r w:rsidRPr="00350027">
              <w:rPr>
                <w:rFonts w:asciiTheme="minorHAnsi" w:hAnsiTheme="minorHAnsi"/>
              </w:rPr>
              <w:t xml:space="preserve">                          ((50 deg/sec * dt-interval sec) as computed more than 3 times in the recent 90ms)</w:t>
            </w:r>
          </w:p>
          <w:p w14:paraId="6A20ECAB" w14:textId="77777777" w:rsidR="00C63E25" w:rsidRPr="00350027" w:rsidRDefault="00C63E25" w:rsidP="00F33256">
            <w:pPr>
              <w:rPr>
                <w:rFonts w:asciiTheme="minorHAnsi" w:hAnsiTheme="minorHAnsi"/>
              </w:rPr>
            </w:pPr>
            <w:r w:rsidRPr="00350027">
              <w:rPr>
                <w:rFonts w:asciiTheme="minorHAnsi" w:hAnsiTheme="minorHAnsi"/>
              </w:rPr>
              <w:tab/>
              <w:t>ELSE</w:t>
            </w:r>
          </w:p>
          <w:p w14:paraId="0C245F19"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6A610909" w14:textId="77777777" w:rsidR="00C63E25" w:rsidRPr="00350027" w:rsidRDefault="00C63E25" w:rsidP="00F33256">
            <w:pPr>
              <w:rPr>
                <w:rFonts w:asciiTheme="minorHAnsi" w:hAnsiTheme="minorHAnsi"/>
              </w:rPr>
            </w:pPr>
            <w:r w:rsidRPr="00350027">
              <w:rPr>
                <w:rFonts w:asciiTheme="minorHAnsi" w:hAnsiTheme="minorHAnsi"/>
              </w:rPr>
              <w:tab/>
              <w:t>ENDIF</w:t>
            </w:r>
          </w:p>
          <w:p w14:paraId="27A49F00" w14:textId="77777777" w:rsidR="00C63E25" w:rsidRPr="00350027" w:rsidRDefault="00C63E25" w:rsidP="00F33256">
            <w:pPr>
              <w:rPr>
                <w:rFonts w:asciiTheme="minorHAnsi" w:hAnsiTheme="minorHAnsi"/>
              </w:rPr>
            </w:pPr>
            <w:r w:rsidRPr="00350027">
              <w:rPr>
                <w:rFonts w:asciiTheme="minorHAnsi" w:hAnsiTheme="minorHAnsi"/>
              </w:rPr>
              <w:t>With</w:t>
            </w:r>
          </w:p>
          <w:p w14:paraId="717478B9" w14:textId="77777777" w:rsidR="00C63E25" w:rsidRPr="00350027" w:rsidRDefault="00C63E25" w:rsidP="00F33256">
            <w:pPr>
              <w:rPr>
                <w:rFonts w:asciiTheme="minorHAnsi" w:hAnsiTheme="minorHAnsi"/>
              </w:rPr>
            </w:pPr>
            <w:r w:rsidRPr="00350027">
              <w:rPr>
                <w:rFonts w:asciiTheme="minorHAnsi" w:hAnsiTheme="minorHAnsi"/>
              </w:rPr>
              <w:t xml:space="preserve">           differential(Actual Steering Angle) = </w:t>
            </w:r>
          </w:p>
          <w:p w14:paraId="1C48341D" w14:textId="77777777" w:rsidR="00C63E25" w:rsidRPr="00350027" w:rsidRDefault="00C63E25" w:rsidP="00F33256">
            <w:pPr>
              <w:rPr>
                <w:rFonts w:asciiTheme="minorHAnsi" w:hAnsiTheme="minorHAnsi"/>
              </w:rPr>
            </w:pPr>
            <w:r w:rsidRPr="00350027">
              <w:rPr>
                <w:rFonts w:asciiTheme="minorHAnsi" w:hAnsiTheme="minorHAnsi"/>
              </w:rPr>
              <w:t xml:space="preserve">                 Actual Steering Angle (most recent) - Actual Steering Angle (most recent - N) </w:t>
            </w:r>
          </w:p>
          <w:p w14:paraId="19040D63" w14:textId="77777777" w:rsidR="00C63E25" w:rsidRPr="00350027" w:rsidRDefault="00C63E25" w:rsidP="00F33256">
            <w:pPr>
              <w:rPr>
                <w:rFonts w:asciiTheme="minorHAnsi" w:hAnsiTheme="minorHAnsi"/>
              </w:rPr>
            </w:pPr>
            <w:r w:rsidRPr="00350027">
              <w:rPr>
                <w:rFonts w:asciiTheme="minorHAnsi" w:hAnsiTheme="minorHAnsi"/>
              </w:rPr>
              <w:t xml:space="preserve">           N = 20 ie. time of (N * Major Cycle) = 102.4ms</w:t>
            </w:r>
          </w:p>
          <w:p w14:paraId="4B824211" w14:textId="77777777" w:rsidR="00C63E25" w:rsidRPr="00350027" w:rsidRDefault="00C63E25" w:rsidP="00F33256">
            <w:pPr>
              <w:rPr>
                <w:rFonts w:asciiTheme="minorHAnsi" w:hAnsiTheme="minorHAnsi"/>
              </w:rPr>
            </w:pPr>
            <w:r w:rsidRPr="00350027">
              <w:rPr>
                <w:rFonts w:asciiTheme="minorHAnsi" w:hAnsiTheme="minorHAnsi"/>
              </w:rPr>
              <w:t xml:space="preserve">           dt-interval = (5.12 * 1e-3 * N) sec</w:t>
            </w:r>
          </w:p>
          <w:p w14:paraId="5F2D5B5E" w14:textId="77777777" w:rsidR="00C63E25" w:rsidRPr="00350027" w:rsidRDefault="00C63E25" w:rsidP="00F33256">
            <w:pPr>
              <w:rPr>
                <w:rFonts w:asciiTheme="minorHAnsi" w:hAnsiTheme="minorHAnsi"/>
              </w:rPr>
            </w:pPr>
            <w:r w:rsidRPr="00350027">
              <w:rPr>
                <w:rFonts w:asciiTheme="minorHAnsi" w:hAnsiTheme="minorHAnsi"/>
              </w:rPr>
              <w:t xml:space="preserve">           Actual Steering Angle is defined in MRJ_SCU_SMB_SRS_1195</w:t>
            </w:r>
          </w:p>
          <w:p w14:paraId="6A171324" w14:textId="77777777" w:rsidR="00C63E25" w:rsidRPr="00350027" w:rsidRDefault="00C63E25" w:rsidP="00F33256">
            <w:pPr>
              <w:rPr>
                <w:rFonts w:asciiTheme="minorHAnsi" w:hAnsiTheme="minorHAnsi"/>
              </w:rPr>
            </w:pPr>
            <w:r w:rsidRPr="00350027">
              <w:rPr>
                <w:rFonts w:asciiTheme="minorHAnsi" w:hAnsiTheme="minorHAnsi"/>
              </w:rPr>
              <w:t xml:space="preserve">           Major Cycle is defined in Table 6.2-1</w:t>
            </w:r>
          </w:p>
          <w:p w14:paraId="12463ECC" w14:textId="77777777" w:rsidR="00C63E25" w:rsidRPr="00350027" w:rsidRDefault="00C63E25" w:rsidP="00F33256">
            <w:pPr>
              <w:rPr>
                <w:rFonts w:asciiTheme="minorHAnsi" w:hAnsiTheme="minorHAnsi"/>
              </w:rPr>
            </w:pPr>
            <w:r w:rsidRPr="00350027">
              <w:rPr>
                <w:rFonts w:asciiTheme="minorHAnsi" w:hAnsiTheme="minorHAnsi"/>
              </w:rPr>
              <w:t>Note: This monitor will only be performed after sufficient (20) ASA samples are buffered.</w:t>
            </w:r>
          </w:p>
          <w:p w14:paraId="2BE3CF1C" w14:textId="77777777" w:rsidR="00C63E25" w:rsidRPr="00350027" w:rsidRDefault="00C63E25" w:rsidP="00F33256">
            <w:pPr>
              <w:rPr>
                <w:rFonts w:asciiTheme="minorHAnsi" w:hAnsiTheme="minorHAnsi"/>
              </w:rPr>
            </w:pPr>
          </w:p>
          <w:p w14:paraId="5D8D2516" w14:textId="77777777" w:rsidR="00C63E25" w:rsidRPr="00350027" w:rsidRDefault="00C63E25" w:rsidP="00F33256">
            <w:pPr>
              <w:rPr>
                <w:rFonts w:asciiTheme="minorHAnsi" w:hAnsiTheme="minorHAnsi"/>
                <w:i/>
                <w:iCs/>
              </w:rPr>
            </w:pPr>
          </w:p>
        </w:tc>
      </w:tr>
      <w:tr w:rsidR="00C63E25" w:rsidRPr="00350027" w14:paraId="097BDF7A" w14:textId="77777777" w:rsidTr="00F33256">
        <w:tc>
          <w:tcPr>
            <w:tcW w:w="1559" w:type="dxa"/>
          </w:tcPr>
          <w:p w14:paraId="18521F10" w14:textId="77777777" w:rsidR="00C63E25" w:rsidRPr="00350027" w:rsidRDefault="00C63E25" w:rsidP="00F33256">
            <w:pPr>
              <w:rPr>
                <w:rFonts w:asciiTheme="minorHAnsi" w:hAnsiTheme="minorHAnsi"/>
                <w:i/>
                <w:iCs/>
              </w:rPr>
            </w:pPr>
          </w:p>
        </w:tc>
        <w:tc>
          <w:tcPr>
            <w:tcW w:w="9320" w:type="dxa"/>
          </w:tcPr>
          <w:p w14:paraId="217E688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6488E56" w14:textId="77777777" w:rsidTr="00F33256">
        <w:tc>
          <w:tcPr>
            <w:tcW w:w="1559" w:type="dxa"/>
          </w:tcPr>
          <w:p w14:paraId="70391127" w14:textId="77777777" w:rsidR="00C63E25" w:rsidRPr="00350027" w:rsidRDefault="00C63E25" w:rsidP="00F33256">
            <w:pPr>
              <w:rPr>
                <w:rFonts w:asciiTheme="minorHAnsi" w:hAnsiTheme="minorHAnsi"/>
                <w:i/>
                <w:iCs/>
              </w:rPr>
            </w:pPr>
          </w:p>
        </w:tc>
        <w:tc>
          <w:tcPr>
            <w:tcW w:w="9320" w:type="dxa"/>
          </w:tcPr>
          <w:p w14:paraId="5853EA1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5100025" w14:textId="77777777" w:rsidTr="00F33256">
        <w:tc>
          <w:tcPr>
            <w:tcW w:w="1559" w:type="dxa"/>
          </w:tcPr>
          <w:p w14:paraId="48893722" w14:textId="77777777" w:rsidR="00C63E25" w:rsidRPr="00350027" w:rsidRDefault="00C63E25" w:rsidP="00F33256">
            <w:pPr>
              <w:rPr>
                <w:rFonts w:asciiTheme="minorHAnsi" w:hAnsiTheme="minorHAnsi"/>
                <w:i/>
                <w:iCs/>
              </w:rPr>
            </w:pPr>
          </w:p>
        </w:tc>
        <w:tc>
          <w:tcPr>
            <w:tcW w:w="9320" w:type="dxa"/>
          </w:tcPr>
          <w:p w14:paraId="5314EE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1E26761" w14:textId="77777777" w:rsidR="00C63E25" w:rsidRPr="00350027" w:rsidRDefault="00C63E25" w:rsidP="00C63E25">
      <w:pPr>
        <w:rPr>
          <w:rFonts w:asciiTheme="minorHAnsi" w:hAnsiTheme="minorHAnsi"/>
        </w:rPr>
      </w:pPr>
    </w:p>
    <w:p w14:paraId="55A4C935" w14:textId="77777777" w:rsidR="00C63E25" w:rsidRPr="00350027" w:rsidRDefault="00C63E25" w:rsidP="00C63E25">
      <w:pPr>
        <w:pStyle w:val="Heading3"/>
        <w:rPr>
          <w:rFonts w:asciiTheme="minorHAnsi" w:hAnsiTheme="minorHAnsi"/>
        </w:rPr>
      </w:pPr>
      <w:bookmarkStart w:id="55" w:name="_Toc464110938"/>
      <w:r w:rsidRPr="00350027">
        <w:rPr>
          <w:rFonts w:asciiTheme="minorHAnsi" w:hAnsiTheme="minorHAnsi"/>
        </w:rPr>
        <w:t>Rigging record and data Check</w:t>
      </w:r>
      <w:bookmarkEnd w:id="55"/>
    </w:p>
    <w:p w14:paraId="2DC7CF5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8C04D32" w14:textId="77777777" w:rsidTr="00F33256">
        <w:tc>
          <w:tcPr>
            <w:tcW w:w="1559" w:type="dxa"/>
          </w:tcPr>
          <w:p w14:paraId="656A3BA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MRJ_SCU_STC_SRS_1043</w:t>
            </w:r>
          </w:p>
        </w:tc>
        <w:tc>
          <w:tcPr>
            <w:tcW w:w="9320" w:type="dxa"/>
          </w:tcPr>
          <w:p w14:paraId="378084D0" w14:textId="77777777" w:rsidR="00C63E25" w:rsidRPr="00350027" w:rsidRDefault="00C63E25" w:rsidP="00F33256">
            <w:pPr>
              <w:rPr>
                <w:rFonts w:asciiTheme="minorHAnsi" w:hAnsiTheme="minorHAnsi"/>
              </w:rPr>
            </w:pPr>
            <w:r w:rsidRPr="00350027">
              <w:rPr>
                <w:rFonts w:asciiTheme="minorHAnsi" w:hAnsiTheme="minorHAnsi"/>
              </w:rPr>
              <w:t>In order to mitigate against Single Event Upsets within the rigging offset variables, the</w:t>
            </w:r>
            <w:r w:rsidRPr="00350027">
              <w:rPr>
                <w:rFonts w:asciiTheme="minorHAnsi" w:hAnsiTheme="minorHAnsi"/>
                <w:i/>
                <w:iCs/>
              </w:rPr>
              <w:t xml:space="preserve"> STC Program</w:t>
            </w:r>
            <w:r w:rsidRPr="00350027">
              <w:rPr>
                <w:rFonts w:asciiTheme="minorHAnsi" w:hAnsiTheme="minorHAnsi"/>
              </w:rPr>
              <w:t xml:space="preserve"> shall perform the following check:</w:t>
            </w:r>
          </w:p>
          <w:p w14:paraId="5873EA0A" w14:textId="77777777" w:rsidR="00C63E25" w:rsidRPr="00350027" w:rsidRDefault="00C63E25" w:rsidP="00F33256">
            <w:pPr>
              <w:rPr>
                <w:rFonts w:asciiTheme="minorHAnsi" w:hAnsiTheme="minorHAnsi"/>
              </w:rPr>
            </w:pPr>
          </w:p>
          <w:p w14:paraId="71E67099" w14:textId="77777777" w:rsidR="00C63E25" w:rsidRPr="00350027" w:rsidRDefault="00C63E25" w:rsidP="00F33256">
            <w:pPr>
              <w:rPr>
                <w:rFonts w:asciiTheme="minorHAnsi" w:hAnsiTheme="minorHAnsi"/>
              </w:rPr>
            </w:pPr>
            <w:r w:rsidRPr="00350027">
              <w:rPr>
                <w:rFonts w:asciiTheme="minorHAnsi" w:hAnsiTheme="minorHAnsi"/>
              </w:rPr>
              <w:t xml:space="preserve">IF NVM read Failure is FALSE AND RiggingNotPerformed is FALSE AND AircraftSerNumNoSync is FALSE  </w:t>
            </w:r>
          </w:p>
          <w:p w14:paraId="307A9E29" w14:textId="77777777" w:rsidR="00C63E25" w:rsidRPr="00350027" w:rsidRDefault="00C63E25" w:rsidP="00F33256">
            <w:pPr>
              <w:rPr>
                <w:rFonts w:asciiTheme="minorHAnsi" w:hAnsiTheme="minorHAnsi"/>
              </w:rPr>
            </w:pPr>
            <w:r w:rsidRPr="00350027">
              <w:rPr>
                <w:rFonts w:asciiTheme="minorHAnsi" w:hAnsiTheme="minorHAnsi"/>
              </w:rPr>
              <w:t>THEN</w:t>
            </w:r>
          </w:p>
          <w:p w14:paraId="6B12590B" w14:textId="77777777" w:rsidR="00C63E25" w:rsidRPr="00350027" w:rsidRDefault="00C63E25" w:rsidP="00F33256">
            <w:pPr>
              <w:rPr>
                <w:rFonts w:asciiTheme="minorHAnsi" w:hAnsiTheme="minorHAnsi"/>
              </w:rPr>
            </w:pPr>
          </w:p>
          <w:p w14:paraId="39EEE625" w14:textId="77777777" w:rsidR="00C63E25" w:rsidRPr="00350027" w:rsidRDefault="00C63E25" w:rsidP="00F33256">
            <w:pPr>
              <w:rPr>
                <w:rFonts w:asciiTheme="minorHAnsi" w:hAnsiTheme="minorHAnsi"/>
              </w:rPr>
            </w:pPr>
            <w:r w:rsidRPr="00350027">
              <w:rPr>
                <w:rFonts w:asciiTheme="minorHAnsi" w:hAnsiTheme="minorHAnsi"/>
              </w:rPr>
              <w:tab/>
              <w:t xml:space="preserve">compare the NVM sector 0 data read into RAM with NVM sector 1 data read into RAM </w:t>
            </w:r>
          </w:p>
          <w:p w14:paraId="1CFFE9B1" w14:textId="77777777" w:rsidR="00C63E25" w:rsidRPr="00350027" w:rsidRDefault="00C63E25" w:rsidP="00F33256">
            <w:pPr>
              <w:rPr>
                <w:rFonts w:asciiTheme="minorHAnsi" w:hAnsiTheme="minorHAnsi"/>
              </w:rPr>
            </w:pPr>
          </w:p>
          <w:p w14:paraId="20B4F362" w14:textId="77777777" w:rsidR="00C63E25" w:rsidRPr="00350027" w:rsidRDefault="00C63E25" w:rsidP="00F33256">
            <w:pPr>
              <w:rPr>
                <w:rFonts w:asciiTheme="minorHAnsi" w:hAnsiTheme="minorHAnsi"/>
              </w:rPr>
            </w:pPr>
            <w:r w:rsidRPr="00350027">
              <w:rPr>
                <w:rFonts w:asciiTheme="minorHAnsi" w:hAnsiTheme="minorHAnsi"/>
              </w:rPr>
              <w:tab/>
              <w:t>IF Comparison is successful</w:t>
            </w:r>
          </w:p>
          <w:p w14:paraId="58E9C666" w14:textId="77777777" w:rsidR="00C63E25" w:rsidRPr="00350027" w:rsidRDefault="00C63E25" w:rsidP="00F33256">
            <w:pPr>
              <w:rPr>
                <w:rFonts w:asciiTheme="minorHAnsi" w:hAnsiTheme="minorHAnsi"/>
              </w:rPr>
            </w:pPr>
            <w:r w:rsidRPr="00350027">
              <w:rPr>
                <w:rFonts w:asciiTheme="minorHAnsi" w:hAnsiTheme="minorHAnsi"/>
              </w:rPr>
              <w:tab/>
              <w:t>THEN</w:t>
            </w:r>
          </w:p>
          <w:p w14:paraId="1B6D220E" w14:textId="77777777" w:rsidR="00C63E25" w:rsidRPr="00350027" w:rsidRDefault="00C63E25" w:rsidP="00F33256">
            <w:pPr>
              <w:rPr>
                <w:rFonts w:asciiTheme="minorHAnsi" w:hAnsiTheme="minorHAnsi"/>
              </w:rPr>
            </w:pPr>
          </w:p>
          <w:p w14:paraId="44C0353F" w14:textId="77777777" w:rsidR="00C63E25" w:rsidRPr="00350027" w:rsidRDefault="00C63E25" w:rsidP="00F33256">
            <w:pPr>
              <w:rPr>
                <w:rFonts w:asciiTheme="minorHAnsi" w:hAnsiTheme="minorHAnsi"/>
              </w:rPr>
            </w:pPr>
            <w:r w:rsidRPr="00350027">
              <w:rPr>
                <w:rFonts w:asciiTheme="minorHAnsi" w:hAnsiTheme="minorHAnsi"/>
              </w:rPr>
              <w:tab/>
              <w:t>The</w:t>
            </w:r>
            <w:r w:rsidRPr="00350027">
              <w:rPr>
                <w:rFonts w:asciiTheme="minorHAnsi" w:hAnsiTheme="minorHAnsi"/>
                <w:i/>
                <w:iCs/>
              </w:rPr>
              <w:t xml:space="preserve"> STC Program</w:t>
            </w:r>
            <w:r w:rsidRPr="00350027">
              <w:rPr>
                <w:rFonts w:asciiTheme="minorHAnsi" w:hAnsiTheme="minorHAnsi"/>
              </w:rPr>
              <w:t xml:space="preserve"> shall</w:t>
            </w:r>
            <w:r w:rsidRPr="00350027">
              <w:rPr>
                <w:rFonts w:asciiTheme="minorHAnsi" w:hAnsiTheme="minorHAnsi"/>
                <w:b/>
                <w:bCs/>
              </w:rPr>
              <w:t xml:space="preserve"> </w:t>
            </w:r>
            <w:r w:rsidRPr="00350027">
              <w:rPr>
                <w:rFonts w:asciiTheme="minorHAnsi" w:hAnsiTheme="minorHAnsi"/>
              </w:rPr>
              <w:t xml:space="preserve">compare the NVM sector 0 data read into RAM with the </w:t>
            </w:r>
            <w:r w:rsidRPr="00350027">
              <w:rPr>
                <w:rFonts w:asciiTheme="minorHAnsi" w:hAnsiTheme="minorHAnsi"/>
              </w:rPr>
              <w:tab/>
            </w:r>
          </w:p>
          <w:p w14:paraId="1CC79AA4" w14:textId="77777777" w:rsidR="00C63E25" w:rsidRPr="00350027" w:rsidRDefault="00C63E25" w:rsidP="00F33256">
            <w:pPr>
              <w:rPr>
                <w:rFonts w:asciiTheme="minorHAnsi" w:hAnsiTheme="minorHAnsi"/>
              </w:rPr>
            </w:pPr>
            <w:r w:rsidRPr="00350027">
              <w:rPr>
                <w:rFonts w:asciiTheme="minorHAnsi" w:hAnsiTheme="minorHAnsi"/>
              </w:rPr>
              <w:t xml:space="preserve">                Ratiometric_Position_Offset[channel] </w:t>
            </w:r>
          </w:p>
          <w:p w14:paraId="3084368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IF comparison is PASSED</w:t>
            </w:r>
          </w:p>
          <w:p w14:paraId="5B2BE42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3DDC9E9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do nothing (data is not corrupted)</w:t>
            </w:r>
          </w:p>
          <w:p w14:paraId="53BCA1F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ELSE</w:t>
            </w:r>
          </w:p>
          <w:p w14:paraId="069EEA9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disable interrupts and expire the Watchdog</w:t>
            </w:r>
          </w:p>
          <w:p w14:paraId="199A2C2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4A9C755C" w14:textId="77777777" w:rsidR="00C63E25" w:rsidRPr="00350027" w:rsidRDefault="00C63E25" w:rsidP="00F33256">
            <w:pPr>
              <w:rPr>
                <w:rFonts w:asciiTheme="minorHAnsi" w:hAnsiTheme="minorHAnsi"/>
              </w:rPr>
            </w:pPr>
            <w:r w:rsidRPr="00350027">
              <w:rPr>
                <w:rFonts w:asciiTheme="minorHAnsi" w:hAnsiTheme="minorHAnsi"/>
              </w:rPr>
              <w:tab/>
              <w:t xml:space="preserve">ELSE </w:t>
            </w:r>
          </w:p>
          <w:p w14:paraId="6F4F362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disable interrupts and expire the Watchdog </w:t>
            </w:r>
          </w:p>
          <w:p w14:paraId="4CDDF11A" w14:textId="77777777" w:rsidR="00C63E25" w:rsidRPr="00350027" w:rsidRDefault="00C63E25" w:rsidP="00F33256">
            <w:pPr>
              <w:rPr>
                <w:rFonts w:asciiTheme="minorHAnsi" w:hAnsiTheme="minorHAnsi"/>
              </w:rPr>
            </w:pPr>
            <w:r w:rsidRPr="00350027">
              <w:rPr>
                <w:rFonts w:asciiTheme="minorHAnsi" w:hAnsiTheme="minorHAnsi"/>
              </w:rPr>
              <w:tab/>
              <w:t>ENDIF</w:t>
            </w:r>
          </w:p>
          <w:p w14:paraId="7977586B" w14:textId="77777777" w:rsidR="00C63E25" w:rsidRPr="00350027" w:rsidRDefault="00C63E25" w:rsidP="00F33256">
            <w:pPr>
              <w:rPr>
                <w:rFonts w:asciiTheme="minorHAnsi" w:hAnsiTheme="minorHAnsi"/>
              </w:rPr>
            </w:pPr>
            <w:r w:rsidRPr="00350027">
              <w:rPr>
                <w:rFonts w:asciiTheme="minorHAnsi" w:hAnsiTheme="minorHAnsi"/>
              </w:rPr>
              <w:t>ELSE</w:t>
            </w:r>
          </w:p>
          <w:p w14:paraId="7288093D" w14:textId="77777777" w:rsidR="00C63E25" w:rsidRPr="00350027" w:rsidRDefault="00C63E25" w:rsidP="00F33256">
            <w:pPr>
              <w:rPr>
                <w:rFonts w:asciiTheme="minorHAnsi" w:hAnsiTheme="minorHAnsi"/>
              </w:rPr>
            </w:pPr>
            <w:r w:rsidRPr="00350027">
              <w:rPr>
                <w:rFonts w:asciiTheme="minorHAnsi" w:hAnsiTheme="minorHAnsi"/>
              </w:rPr>
              <w:tab/>
              <w:t>Store 0 into Ratiometric_Position_Offset[channel]</w:t>
            </w:r>
            <w:r w:rsidRPr="00350027">
              <w:rPr>
                <w:rFonts w:asciiTheme="minorHAnsi" w:hAnsiTheme="minorHAnsi"/>
              </w:rPr>
              <w:tab/>
              <w:t>/* refresh values */</w:t>
            </w:r>
          </w:p>
          <w:p w14:paraId="67D7597A" w14:textId="77777777" w:rsidR="00C63E25" w:rsidRPr="00350027" w:rsidRDefault="00C63E25" w:rsidP="00F33256">
            <w:pPr>
              <w:rPr>
                <w:rFonts w:asciiTheme="minorHAnsi" w:hAnsiTheme="minorHAnsi"/>
              </w:rPr>
            </w:pPr>
            <w:r w:rsidRPr="00350027">
              <w:rPr>
                <w:rFonts w:asciiTheme="minorHAnsi" w:hAnsiTheme="minorHAnsi"/>
              </w:rPr>
              <w:t>ENDIF</w:t>
            </w:r>
          </w:p>
          <w:p w14:paraId="4B9081F3" w14:textId="77777777" w:rsidR="00C63E25" w:rsidRPr="00350027" w:rsidRDefault="00C63E25" w:rsidP="00F33256">
            <w:pPr>
              <w:rPr>
                <w:rFonts w:asciiTheme="minorHAnsi" w:hAnsiTheme="minorHAnsi"/>
              </w:rPr>
            </w:pPr>
          </w:p>
          <w:p w14:paraId="01D61EF3" w14:textId="77777777" w:rsidR="00C63E25" w:rsidRPr="00350027" w:rsidRDefault="00C63E25" w:rsidP="00F33256">
            <w:pPr>
              <w:rPr>
                <w:rFonts w:asciiTheme="minorHAnsi" w:hAnsiTheme="minorHAnsi"/>
              </w:rPr>
            </w:pPr>
            <w:r w:rsidRPr="00350027">
              <w:rPr>
                <w:rFonts w:asciiTheme="minorHAnsi" w:hAnsiTheme="minorHAnsi"/>
              </w:rPr>
              <w:t>Where RiggingNotPerformed is defined in MRJ_SCU_STC_SRS_1041</w:t>
            </w:r>
          </w:p>
          <w:p w14:paraId="0E6DF153" w14:textId="77777777" w:rsidR="00C63E25" w:rsidRPr="00350027" w:rsidRDefault="00C63E25" w:rsidP="00F33256">
            <w:pPr>
              <w:rPr>
                <w:rFonts w:asciiTheme="minorHAnsi" w:hAnsiTheme="minorHAnsi"/>
              </w:rPr>
            </w:pPr>
            <w:r w:rsidRPr="00350027">
              <w:rPr>
                <w:rFonts w:asciiTheme="minorHAnsi" w:hAnsiTheme="minorHAnsi"/>
              </w:rPr>
              <w:t xml:space="preserve">              AircraftSerNumNoSync is defined in MRJ_SCU_STC_SRS_1044</w:t>
            </w:r>
          </w:p>
          <w:p w14:paraId="2ACFB49A" w14:textId="77777777" w:rsidR="00C63E25" w:rsidRPr="00350027" w:rsidRDefault="00C63E25" w:rsidP="00F33256">
            <w:pPr>
              <w:rPr>
                <w:rFonts w:asciiTheme="minorHAnsi" w:hAnsiTheme="minorHAnsi"/>
              </w:rPr>
            </w:pPr>
            <w:r w:rsidRPr="00350027">
              <w:rPr>
                <w:rFonts w:asciiTheme="minorHAnsi" w:hAnsiTheme="minorHAnsi"/>
              </w:rPr>
              <w:t xml:space="preserve">              NVM sector 0 data read is defined in MRJ_SCU_STC_SRS_702</w:t>
            </w:r>
          </w:p>
          <w:p w14:paraId="7D50524E" w14:textId="77777777" w:rsidR="00C63E25" w:rsidRPr="00350027" w:rsidRDefault="00C63E25" w:rsidP="00F33256">
            <w:pPr>
              <w:rPr>
                <w:rFonts w:asciiTheme="minorHAnsi" w:hAnsiTheme="minorHAnsi"/>
              </w:rPr>
            </w:pPr>
            <w:r w:rsidRPr="00350027">
              <w:rPr>
                <w:rFonts w:asciiTheme="minorHAnsi" w:hAnsiTheme="minorHAnsi"/>
              </w:rPr>
              <w:t xml:space="preserve">              NVM sector 1 data read is defined in MRJ_SCU_STC_SRS_709</w:t>
            </w:r>
          </w:p>
          <w:p w14:paraId="0D727CCA" w14:textId="77777777" w:rsidR="00C63E25" w:rsidRPr="00350027" w:rsidRDefault="00C63E25" w:rsidP="00F33256">
            <w:pPr>
              <w:rPr>
                <w:rFonts w:asciiTheme="minorHAnsi" w:hAnsiTheme="minorHAnsi"/>
              </w:rPr>
            </w:pPr>
            <w:r w:rsidRPr="00350027">
              <w:rPr>
                <w:rFonts w:asciiTheme="minorHAnsi" w:hAnsiTheme="minorHAnsi"/>
              </w:rPr>
              <w:tab/>
              <w:t xml:space="preserve">  NVM Read Failure is defined in MRJ_SCU_STC_SRS_711</w:t>
            </w:r>
          </w:p>
          <w:p w14:paraId="7C2A0DFF"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channel is in {Pilot_RVDT1, Pilot_RVDT2, Co-Pilot_RVDT1, Co-Pilot_RVDT2, RH_LVDT1, RH_LVDT2, LH_LVDT1, LH_LVDT2}</w:t>
            </w:r>
          </w:p>
          <w:p w14:paraId="7467EDD0" w14:textId="77777777" w:rsidR="00C63E25" w:rsidRPr="00350027" w:rsidRDefault="00C63E25" w:rsidP="00F33256">
            <w:pPr>
              <w:rPr>
                <w:rFonts w:asciiTheme="minorHAnsi" w:hAnsiTheme="minorHAnsi"/>
              </w:rPr>
            </w:pPr>
          </w:p>
          <w:p w14:paraId="521B4045" w14:textId="77777777" w:rsidR="00C63E25" w:rsidRPr="00350027" w:rsidRDefault="00C63E25" w:rsidP="00F33256">
            <w:pPr>
              <w:rPr>
                <w:rFonts w:asciiTheme="minorHAnsi" w:hAnsiTheme="minorHAnsi"/>
              </w:rPr>
            </w:pPr>
            <w:r w:rsidRPr="00350027">
              <w:rPr>
                <w:rFonts w:asciiTheme="minorHAnsi" w:hAnsiTheme="minorHAnsi"/>
              </w:rPr>
              <w:t>Justification: For SEU mitigation RAM copies of variables and code will be compared by the SCU software with their flash or NVM counterparts if not refreshed during runtime operation.</w:t>
            </w:r>
          </w:p>
          <w:p w14:paraId="7A7D6CB5" w14:textId="77777777" w:rsidR="00C63E25" w:rsidRPr="00350027" w:rsidRDefault="00C63E25" w:rsidP="00F33256">
            <w:pPr>
              <w:rPr>
                <w:rFonts w:asciiTheme="minorHAnsi" w:hAnsiTheme="minorHAnsi"/>
                <w:i/>
                <w:iCs/>
              </w:rPr>
            </w:pPr>
          </w:p>
        </w:tc>
      </w:tr>
      <w:tr w:rsidR="00C63E25" w:rsidRPr="00350027" w14:paraId="53888B39" w14:textId="77777777" w:rsidTr="00F33256">
        <w:tc>
          <w:tcPr>
            <w:tcW w:w="1559" w:type="dxa"/>
          </w:tcPr>
          <w:p w14:paraId="445E514E" w14:textId="77777777" w:rsidR="00C63E25" w:rsidRPr="00350027" w:rsidRDefault="00C63E25" w:rsidP="00F33256">
            <w:pPr>
              <w:rPr>
                <w:rFonts w:asciiTheme="minorHAnsi" w:hAnsiTheme="minorHAnsi"/>
                <w:i/>
                <w:iCs/>
              </w:rPr>
            </w:pPr>
          </w:p>
        </w:tc>
        <w:tc>
          <w:tcPr>
            <w:tcW w:w="9320" w:type="dxa"/>
          </w:tcPr>
          <w:p w14:paraId="7161E48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4BB72472" w14:textId="77777777" w:rsidTr="00F33256">
        <w:tc>
          <w:tcPr>
            <w:tcW w:w="1559" w:type="dxa"/>
          </w:tcPr>
          <w:p w14:paraId="3851D982" w14:textId="77777777" w:rsidR="00C63E25" w:rsidRPr="00350027" w:rsidRDefault="00C63E25" w:rsidP="00F33256">
            <w:pPr>
              <w:rPr>
                <w:rFonts w:asciiTheme="minorHAnsi" w:hAnsiTheme="minorHAnsi"/>
                <w:i/>
                <w:iCs/>
              </w:rPr>
            </w:pPr>
          </w:p>
        </w:tc>
        <w:tc>
          <w:tcPr>
            <w:tcW w:w="9320" w:type="dxa"/>
          </w:tcPr>
          <w:p w14:paraId="371214D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73E76826" w14:textId="77777777" w:rsidTr="00F33256">
        <w:tc>
          <w:tcPr>
            <w:tcW w:w="1559" w:type="dxa"/>
          </w:tcPr>
          <w:p w14:paraId="4BFE122A" w14:textId="77777777" w:rsidR="00C63E25" w:rsidRPr="00350027" w:rsidRDefault="00C63E25" w:rsidP="00F33256">
            <w:pPr>
              <w:rPr>
                <w:rFonts w:asciiTheme="minorHAnsi" w:hAnsiTheme="minorHAnsi"/>
                <w:i/>
                <w:iCs/>
              </w:rPr>
            </w:pPr>
          </w:p>
        </w:tc>
        <w:tc>
          <w:tcPr>
            <w:tcW w:w="9320" w:type="dxa"/>
          </w:tcPr>
          <w:p w14:paraId="6D0BAC8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F936C39" w14:textId="77777777" w:rsidR="00C63E25" w:rsidRPr="00350027" w:rsidRDefault="00C63E25" w:rsidP="00C63E25">
      <w:pPr>
        <w:rPr>
          <w:rFonts w:asciiTheme="minorHAnsi" w:hAnsiTheme="minorHAnsi"/>
        </w:rPr>
      </w:pPr>
    </w:p>
    <w:p w14:paraId="25AB884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80233FA" w14:textId="77777777" w:rsidTr="00F33256">
        <w:tc>
          <w:tcPr>
            <w:tcW w:w="1559" w:type="dxa"/>
          </w:tcPr>
          <w:p w14:paraId="4097966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MRJ_SCU_STC_SRS_1044</w:t>
            </w:r>
          </w:p>
        </w:tc>
        <w:tc>
          <w:tcPr>
            <w:tcW w:w="9320" w:type="dxa"/>
          </w:tcPr>
          <w:p w14:paraId="1272F239"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 perform the following A/C Serial Number check:</w:t>
            </w:r>
          </w:p>
          <w:p w14:paraId="5EC33CA3" w14:textId="77777777" w:rsidR="00C63E25" w:rsidRPr="00350027" w:rsidRDefault="00C63E25" w:rsidP="00F33256">
            <w:pPr>
              <w:rPr>
                <w:rFonts w:asciiTheme="minorHAnsi" w:hAnsiTheme="minorHAnsi"/>
              </w:rPr>
            </w:pPr>
          </w:p>
          <w:p w14:paraId="02FA2172" w14:textId="77777777" w:rsidR="00C63E25" w:rsidRPr="00350027" w:rsidRDefault="00C63E25" w:rsidP="00F33256">
            <w:pPr>
              <w:rPr>
                <w:rFonts w:asciiTheme="minorHAnsi" w:hAnsiTheme="minorHAnsi"/>
              </w:rPr>
            </w:pPr>
            <w:r w:rsidRPr="00350027">
              <w:rPr>
                <w:rFonts w:asciiTheme="minorHAnsi" w:hAnsiTheme="minorHAnsi"/>
              </w:rPr>
              <w:t>IF NVM read Failure is FALSE AND RiggingNotPerformed is FALSE  AND AircraftSerNumNoSync is FALSE  AND</w:t>
            </w:r>
          </w:p>
          <w:p w14:paraId="50E1B8ED" w14:textId="77777777" w:rsidR="00C63E25" w:rsidRPr="00350027" w:rsidRDefault="00C63E25" w:rsidP="00F33256">
            <w:pPr>
              <w:rPr>
                <w:rFonts w:asciiTheme="minorHAnsi" w:hAnsiTheme="minorHAnsi"/>
              </w:rPr>
            </w:pPr>
            <w:r w:rsidRPr="00350027">
              <w:rPr>
                <w:rFonts w:asciiTheme="minorHAnsi" w:hAnsiTheme="minorHAnsi"/>
              </w:rPr>
              <w:t xml:space="preserve">    Valid Label 226 received</w:t>
            </w:r>
            <w:r w:rsidRPr="00350027">
              <w:rPr>
                <w:rFonts w:asciiTheme="minorHAnsi" w:hAnsiTheme="minorHAnsi"/>
              </w:rPr>
              <w:br/>
              <w:t>THEN</w:t>
            </w:r>
          </w:p>
          <w:p w14:paraId="7E8043DF" w14:textId="77777777" w:rsidR="00C63E25" w:rsidRPr="00350027" w:rsidRDefault="00C63E25" w:rsidP="00F33256">
            <w:pPr>
              <w:rPr>
                <w:rFonts w:asciiTheme="minorHAnsi" w:hAnsiTheme="minorHAnsi"/>
              </w:rPr>
            </w:pPr>
          </w:p>
          <w:p w14:paraId="19B8C8CF"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w:t>
            </w:r>
            <w:r w:rsidRPr="00350027">
              <w:rPr>
                <w:rFonts w:asciiTheme="minorHAnsi" w:hAnsiTheme="minorHAnsi"/>
                <w:b/>
                <w:bCs/>
              </w:rPr>
              <w:t xml:space="preserve"> </w:t>
            </w:r>
            <w:r w:rsidRPr="00350027">
              <w:rPr>
                <w:rFonts w:asciiTheme="minorHAnsi" w:hAnsiTheme="minorHAnsi"/>
              </w:rPr>
              <w:t>compare the Aircraft serial number read from NVM sector 0 with the Aircraft serial number received in Arinc label 226.</w:t>
            </w:r>
          </w:p>
          <w:p w14:paraId="60FC7E58" w14:textId="77777777" w:rsidR="00C63E25" w:rsidRPr="00350027" w:rsidRDefault="00C63E25" w:rsidP="00F33256">
            <w:pPr>
              <w:rPr>
                <w:rFonts w:asciiTheme="minorHAnsi" w:hAnsiTheme="minorHAnsi"/>
              </w:rPr>
            </w:pPr>
          </w:p>
          <w:p w14:paraId="5187EB4E" w14:textId="77777777" w:rsidR="00C63E25" w:rsidRPr="00350027" w:rsidRDefault="00C63E25" w:rsidP="00F33256">
            <w:pPr>
              <w:rPr>
                <w:rFonts w:asciiTheme="minorHAnsi" w:hAnsiTheme="minorHAnsi"/>
              </w:rPr>
            </w:pPr>
            <w:r w:rsidRPr="00350027">
              <w:rPr>
                <w:rFonts w:asciiTheme="minorHAnsi" w:hAnsiTheme="minorHAnsi"/>
              </w:rPr>
              <w:t>IF the comparison is FAILED</w:t>
            </w:r>
          </w:p>
          <w:p w14:paraId="665AFA68" w14:textId="77777777" w:rsidR="00C63E25" w:rsidRPr="00350027" w:rsidRDefault="00C63E25" w:rsidP="00F33256">
            <w:pPr>
              <w:rPr>
                <w:rFonts w:asciiTheme="minorHAnsi" w:hAnsiTheme="minorHAnsi"/>
              </w:rPr>
            </w:pPr>
            <w:r w:rsidRPr="00350027">
              <w:rPr>
                <w:rFonts w:asciiTheme="minorHAnsi" w:hAnsiTheme="minorHAnsi"/>
              </w:rPr>
              <w:t>THEN</w:t>
            </w:r>
          </w:p>
          <w:p w14:paraId="4B455746" w14:textId="77777777" w:rsidR="00C63E25" w:rsidRPr="00350027" w:rsidRDefault="00C63E25" w:rsidP="00F33256">
            <w:pPr>
              <w:rPr>
                <w:rFonts w:asciiTheme="minorHAnsi" w:hAnsiTheme="minorHAnsi"/>
              </w:rPr>
            </w:pPr>
            <w:r w:rsidRPr="00350027">
              <w:rPr>
                <w:rFonts w:asciiTheme="minorHAnsi" w:hAnsiTheme="minorHAnsi"/>
              </w:rPr>
              <w:t xml:space="preserve">     Store 0 into Ratiometric_Position_Offset[channel] </w:t>
            </w:r>
          </w:p>
          <w:p w14:paraId="3E31FD0F" w14:textId="77777777" w:rsidR="00C63E25" w:rsidRPr="00350027" w:rsidRDefault="00C63E25" w:rsidP="00F33256">
            <w:pPr>
              <w:rPr>
                <w:rFonts w:asciiTheme="minorHAnsi" w:hAnsiTheme="minorHAnsi"/>
              </w:rPr>
            </w:pPr>
            <w:r w:rsidRPr="00350027">
              <w:rPr>
                <w:rFonts w:asciiTheme="minorHAnsi" w:hAnsiTheme="minorHAnsi"/>
              </w:rPr>
              <w:t xml:space="preserve">     Set AircraftSerNumNoSync to TRUE</w:t>
            </w:r>
          </w:p>
          <w:p w14:paraId="1EC6001E" w14:textId="77777777" w:rsidR="00C63E25" w:rsidRPr="00350027" w:rsidRDefault="00C63E25" w:rsidP="00F33256">
            <w:pPr>
              <w:rPr>
                <w:rFonts w:asciiTheme="minorHAnsi" w:hAnsiTheme="minorHAnsi"/>
              </w:rPr>
            </w:pPr>
          </w:p>
          <w:p w14:paraId="2CFF464E" w14:textId="77777777" w:rsidR="00C63E25" w:rsidRPr="00350027" w:rsidRDefault="00C63E25" w:rsidP="00F33256">
            <w:pPr>
              <w:rPr>
                <w:rFonts w:asciiTheme="minorHAnsi" w:hAnsiTheme="minorHAnsi"/>
              </w:rPr>
            </w:pPr>
            <w:r w:rsidRPr="00350027">
              <w:rPr>
                <w:rFonts w:asciiTheme="minorHAnsi" w:hAnsiTheme="minorHAnsi"/>
              </w:rPr>
              <w:t xml:space="preserve">     Where channel is in {Pilot_RVDT1, Pilot_RVDT2, Co-Pilot_RVDT1, Co-Pilot_RVDT2, RH_LVDT1, RH_LVDT2, LH_LVDT1, LH_LVDT2}</w:t>
            </w:r>
          </w:p>
          <w:p w14:paraId="5838FC25" w14:textId="77777777" w:rsidR="00C63E25" w:rsidRPr="00350027" w:rsidRDefault="00C63E25" w:rsidP="00F33256">
            <w:pPr>
              <w:rPr>
                <w:rFonts w:asciiTheme="minorHAnsi" w:hAnsiTheme="minorHAnsi"/>
              </w:rPr>
            </w:pPr>
          </w:p>
          <w:p w14:paraId="1D2E012B" w14:textId="77777777" w:rsidR="00C63E25" w:rsidRPr="00350027" w:rsidRDefault="00C63E25" w:rsidP="00F33256">
            <w:pPr>
              <w:rPr>
                <w:rFonts w:asciiTheme="minorHAnsi" w:hAnsiTheme="minorHAnsi"/>
              </w:rPr>
            </w:pPr>
            <w:r w:rsidRPr="00350027">
              <w:rPr>
                <w:rFonts w:asciiTheme="minorHAnsi" w:hAnsiTheme="minorHAnsi"/>
              </w:rPr>
              <w:t xml:space="preserve">ELSE </w:t>
            </w:r>
          </w:p>
          <w:p w14:paraId="08EF8D6A"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Do nothing (AircraftSerNumNoSync unchanged)</w:t>
            </w:r>
          </w:p>
          <w:p w14:paraId="6910D739" w14:textId="77777777" w:rsidR="00C63E25" w:rsidRPr="00350027" w:rsidRDefault="00C63E25" w:rsidP="00F33256">
            <w:pPr>
              <w:rPr>
                <w:rFonts w:asciiTheme="minorHAnsi" w:hAnsiTheme="minorHAnsi"/>
              </w:rPr>
            </w:pPr>
            <w:r w:rsidRPr="00350027">
              <w:rPr>
                <w:rFonts w:asciiTheme="minorHAnsi" w:hAnsiTheme="minorHAnsi"/>
              </w:rPr>
              <w:t>ENDIF</w:t>
            </w:r>
          </w:p>
          <w:p w14:paraId="461D9CFE" w14:textId="77777777" w:rsidR="00C63E25" w:rsidRPr="00350027" w:rsidRDefault="00C63E25" w:rsidP="00F33256">
            <w:pPr>
              <w:rPr>
                <w:rFonts w:asciiTheme="minorHAnsi" w:hAnsiTheme="minorHAnsi"/>
              </w:rPr>
            </w:pPr>
          </w:p>
          <w:p w14:paraId="791C9CB4" w14:textId="77777777" w:rsidR="00C63E25" w:rsidRPr="00350027" w:rsidRDefault="00C63E25" w:rsidP="00F33256">
            <w:pPr>
              <w:rPr>
                <w:rFonts w:asciiTheme="minorHAnsi" w:hAnsiTheme="minorHAnsi"/>
              </w:rPr>
            </w:pPr>
            <w:r w:rsidRPr="00350027">
              <w:rPr>
                <w:rFonts w:asciiTheme="minorHAnsi" w:hAnsiTheme="minorHAnsi"/>
              </w:rPr>
              <w:t>ENDIF</w:t>
            </w:r>
          </w:p>
          <w:p w14:paraId="59B49CD3" w14:textId="77777777" w:rsidR="00C63E25" w:rsidRPr="00350027" w:rsidRDefault="00C63E25" w:rsidP="00F33256">
            <w:pPr>
              <w:rPr>
                <w:rFonts w:asciiTheme="minorHAnsi" w:hAnsiTheme="minorHAnsi"/>
              </w:rPr>
            </w:pPr>
          </w:p>
          <w:p w14:paraId="00F1392D" w14:textId="77777777" w:rsidR="00C63E25" w:rsidRPr="00350027" w:rsidRDefault="00C63E25" w:rsidP="00F33256">
            <w:pPr>
              <w:rPr>
                <w:rFonts w:asciiTheme="minorHAnsi" w:hAnsiTheme="minorHAnsi"/>
              </w:rPr>
            </w:pPr>
            <w:r w:rsidRPr="00350027">
              <w:rPr>
                <w:rFonts w:asciiTheme="minorHAnsi" w:hAnsiTheme="minorHAnsi"/>
              </w:rPr>
              <w:t>Where RiggingNotPerformed is defined in MRJ_SCU_STC_SRS_1041</w:t>
            </w:r>
          </w:p>
          <w:p w14:paraId="412B23C0" w14:textId="77777777" w:rsidR="00C63E25" w:rsidRPr="00350027" w:rsidRDefault="00C63E25" w:rsidP="00F33256">
            <w:pPr>
              <w:rPr>
                <w:rFonts w:asciiTheme="minorHAnsi" w:hAnsiTheme="minorHAnsi"/>
              </w:rPr>
            </w:pPr>
            <w:r w:rsidRPr="00350027">
              <w:rPr>
                <w:rFonts w:asciiTheme="minorHAnsi" w:hAnsiTheme="minorHAnsi"/>
              </w:rPr>
              <w:t xml:space="preserve">               NVM sector 0 data read is defined in MRJ_SCU_STC_SRS_702</w:t>
            </w:r>
          </w:p>
          <w:p w14:paraId="2F0763A1" w14:textId="77777777" w:rsidR="00C63E25" w:rsidRPr="00350027" w:rsidRDefault="00C63E25" w:rsidP="00F33256">
            <w:pPr>
              <w:rPr>
                <w:rFonts w:asciiTheme="minorHAnsi" w:hAnsiTheme="minorHAnsi"/>
              </w:rPr>
            </w:pPr>
            <w:r w:rsidRPr="00350027">
              <w:rPr>
                <w:rFonts w:asciiTheme="minorHAnsi" w:hAnsiTheme="minorHAnsi"/>
              </w:rPr>
              <w:t xml:space="preserve">              Aircraft serial number is defined in MRJ_SCU_STC_SRS_1048 and MRJ_SCU_STC_SRS_1049</w:t>
            </w:r>
          </w:p>
          <w:p w14:paraId="4985E57D" w14:textId="77777777" w:rsidR="00C63E25" w:rsidRPr="00350027" w:rsidRDefault="00C63E25" w:rsidP="00F33256">
            <w:pPr>
              <w:rPr>
                <w:rFonts w:asciiTheme="minorHAnsi" w:hAnsiTheme="minorHAnsi"/>
              </w:rPr>
            </w:pPr>
          </w:p>
          <w:p w14:paraId="30C1C99F" w14:textId="77777777" w:rsidR="00C63E25" w:rsidRPr="00350027" w:rsidRDefault="00C63E25" w:rsidP="00F33256">
            <w:pPr>
              <w:rPr>
                <w:rFonts w:asciiTheme="minorHAnsi" w:hAnsiTheme="minorHAnsi"/>
              </w:rPr>
            </w:pPr>
            <w:r w:rsidRPr="00350027">
              <w:rPr>
                <w:rFonts w:asciiTheme="minorHAnsi" w:hAnsiTheme="minorHAnsi"/>
              </w:rPr>
              <w:t>Note: Valid Label 226 means Label 226 received from any ARINC bus with any expected SDI as specified in MRJ_SCU_STC_SRS_1048 and MRJ_SCU_STC_SRS_1049.</w:t>
            </w:r>
          </w:p>
          <w:p w14:paraId="1560B11B" w14:textId="77777777" w:rsidR="00C63E25" w:rsidRPr="00350027" w:rsidRDefault="00C63E25" w:rsidP="00F33256">
            <w:pPr>
              <w:rPr>
                <w:rFonts w:asciiTheme="minorHAnsi" w:hAnsiTheme="minorHAnsi"/>
              </w:rPr>
            </w:pPr>
            <w:r w:rsidRPr="00350027">
              <w:rPr>
                <w:rFonts w:asciiTheme="minorHAnsi" w:hAnsiTheme="minorHAnsi"/>
              </w:rPr>
              <w:t xml:space="preserve">Initial value of AircraftSerNumNoSync is FALSE.  </w:t>
            </w:r>
          </w:p>
          <w:p w14:paraId="39771234" w14:textId="77777777" w:rsidR="00C63E25" w:rsidRPr="00350027" w:rsidRDefault="00C63E25" w:rsidP="00F33256">
            <w:pPr>
              <w:rPr>
                <w:rFonts w:asciiTheme="minorHAnsi" w:hAnsiTheme="minorHAnsi"/>
                <w:i/>
                <w:iCs/>
              </w:rPr>
            </w:pPr>
          </w:p>
        </w:tc>
      </w:tr>
      <w:tr w:rsidR="00C63E25" w:rsidRPr="00350027" w14:paraId="01B92B86" w14:textId="77777777" w:rsidTr="00F33256">
        <w:tc>
          <w:tcPr>
            <w:tcW w:w="1559" w:type="dxa"/>
          </w:tcPr>
          <w:p w14:paraId="7790C48D" w14:textId="77777777" w:rsidR="00C63E25" w:rsidRPr="00350027" w:rsidRDefault="00C63E25" w:rsidP="00F33256">
            <w:pPr>
              <w:rPr>
                <w:rFonts w:asciiTheme="minorHAnsi" w:hAnsiTheme="minorHAnsi"/>
                <w:i/>
                <w:iCs/>
              </w:rPr>
            </w:pPr>
          </w:p>
        </w:tc>
        <w:tc>
          <w:tcPr>
            <w:tcW w:w="9320" w:type="dxa"/>
          </w:tcPr>
          <w:p w14:paraId="07D1410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217A86" w14:textId="77777777" w:rsidTr="00F33256">
        <w:tc>
          <w:tcPr>
            <w:tcW w:w="1559" w:type="dxa"/>
          </w:tcPr>
          <w:p w14:paraId="37C77611" w14:textId="77777777" w:rsidR="00C63E25" w:rsidRPr="00350027" w:rsidRDefault="00C63E25" w:rsidP="00F33256">
            <w:pPr>
              <w:rPr>
                <w:rFonts w:asciiTheme="minorHAnsi" w:hAnsiTheme="minorHAnsi"/>
                <w:i/>
                <w:iCs/>
              </w:rPr>
            </w:pPr>
          </w:p>
        </w:tc>
        <w:tc>
          <w:tcPr>
            <w:tcW w:w="9320" w:type="dxa"/>
          </w:tcPr>
          <w:p w14:paraId="7A09417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0306F8E" w14:textId="77777777" w:rsidTr="00F33256">
        <w:tc>
          <w:tcPr>
            <w:tcW w:w="1559" w:type="dxa"/>
          </w:tcPr>
          <w:p w14:paraId="2F66501B" w14:textId="77777777" w:rsidR="00C63E25" w:rsidRPr="00350027" w:rsidRDefault="00C63E25" w:rsidP="00F33256">
            <w:pPr>
              <w:rPr>
                <w:rFonts w:asciiTheme="minorHAnsi" w:hAnsiTheme="minorHAnsi"/>
                <w:i/>
                <w:iCs/>
              </w:rPr>
            </w:pPr>
          </w:p>
        </w:tc>
        <w:tc>
          <w:tcPr>
            <w:tcW w:w="9320" w:type="dxa"/>
          </w:tcPr>
          <w:p w14:paraId="031BE51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D349060" w14:textId="77777777" w:rsidR="00C63E25" w:rsidRPr="00350027" w:rsidRDefault="00C63E25" w:rsidP="00C63E25">
      <w:pPr>
        <w:rPr>
          <w:rFonts w:asciiTheme="minorHAnsi" w:hAnsiTheme="minorHAnsi"/>
        </w:rPr>
      </w:pPr>
    </w:p>
    <w:p w14:paraId="24939209" w14:textId="77777777" w:rsidR="00C63E25" w:rsidRPr="00350027" w:rsidRDefault="00C63E25" w:rsidP="00C63E25">
      <w:pPr>
        <w:pStyle w:val="Heading2"/>
        <w:rPr>
          <w:rFonts w:asciiTheme="minorHAnsi" w:hAnsiTheme="minorHAnsi"/>
        </w:rPr>
      </w:pPr>
      <w:bookmarkStart w:id="56" w:name="_Toc464110939"/>
      <w:r w:rsidRPr="00350027">
        <w:rPr>
          <w:rFonts w:asciiTheme="minorHAnsi" w:hAnsiTheme="minorHAnsi"/>
        </w:rPr>
        <w:t>Single-Shot Built-in-Test</w:t>
      </w:r>
      <w:bookmarkEnd w:id="56"/>
    </w:p>
    <w:p w14:paraId="4C5630F8" w14:textId="77777777" w:rsidR="00C63E25" w:rsidRPr="00350027" w:rsidRDefault="00C63E25" w:rsidP="00C63E25">
      <w:pPr>
        <w:pStyle w:val="Heading3"/>
        <w:rPr>
          <w:rFonts w:asciiTheme="minorHAnsi" w:hAnsiTheme="minorHAnsi"/>
        </w:rPr>
      </w:pPr>
      <w:bookmarkStart w:id="57" w:name="_Toc464110940"/>
      <w:r w:rsidRPr="00350027">
        <w:rPr>
          <w:rFonts w:asciiTheme="minorHAnsi" w:hAnsiTheme="minorHAnsi"/>
        </w:rPr>
        <w:t>Co Pilot Steering Handle Fitted</w:t>
      </w:r>
      <w:bookmarkEnd w:id="57"/>
    </w:p>
    <w:p w14:paraId="21A181C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89F6655" w14:textId="77777777" w:rsidTr="00F33256">
        <w:tc>
          <w:tcPr>
            <w:tcW w:w="1559" w:type="dxa"/>
          </w:tcPr>
          <w:p w14:paraId="4BFD319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MRJ_SCU_STC_SRS_858</w:t>
            </w:r>
          </w:p>
        </w:tc>
        <w:tc>
          <w:tcPr>
            <w:tcW w:w="9320" w:type="dxa"/>
          </w:tcPr>
          <w:p w14:paraId="4B638C4C" w14:textId="77777777" w:rsidR="00C63E25" w:rsidRPr="00350027" w:rsidRDefault="00C63E25" w:rsidP="00F33256">
            <w:pPr>
              <w:rPr>
                <w:rFonts w:asciiTheme="minorHAnsi" w:hAnsiTheme="minorHAnsi"/>
              </w:rPr>
            </w:pPr>
            <w:r w:rsidRPr="00350027">
              <w:rPr>
                <w:rFonts w:asciiTheme="minorHAnsi" w:hAnsiTheme="minorHAnsi"/>
              </w:rPr>
              <w:t xml:space="preserve">The Co_Pilot Steering Handle is optional.  </w:t>
            </w:r>
          </w:p>
          <w:p w14:paraId="450A2CC8" w14:textId="77777777" w:rsidR="00C63E25" w:rsidRPr="00350027" w:rsidRDefault="00C63E25" w:rsidP="00F33256">
            <w:pPr>
              <w:rPr>
                <w:rFonts w:asciiTheme="minorHAnsi" w:hAnsiTheme="minorHAnsi"/>
              </w:rPr>
            </w:pPr>
          </w:p>
          <w:p w14:paraId="3264C116" w14:textId="77777777" w:rsidR="00C63E25" w:rsidRPr="00350027" w:rsidRDefault="00C63E25" w:rsidP="00F33256">
            <w:pPr>
              <w:rPr>
                <w:rFonts w:asciiTheme="minorHAnsi" w:hAnsiTheme="minorHAnsi"/>
              </w:rPr>
            </w:pPr>
            <w:r w:rsidRPr="00350027">
              <w:rPr>
                <w:rFonts w:asciiTheme="minorHAnsi" w:hAnsiTheme="minorHAnsi"/>
              </w:rPr>
              <w:lastRenderedPageBreak/>
              <w:t>At startup the STC Program shall set Co_Pilot SHDL Fitted = FALSE until a value has been determined by the logic defined in MRJ_SCU_STC_SRS_79.</w:t>
            </w:r>
          </w:p>
          <w:p w14:paraId="5E5026F5" w14:textId="77777777" w:rsidR="00C63E25" w:rsidRPr="00350027" w:rsidRDefault="00C63E25" w:rsidP="00F33256">
            <w:pPr>
              <w:rPr>
                <w:rFonts w:asciiTheme="minorHAnsi" w:hAnsiTheme="minorHAnsi"/>
              </w:rPr>
            </w:pPr>
          </w:p>
          <w:p w14:paraId="43F36729" w14:textId="77777777" w:rsidR="00C63E25" w:rsidRPr="00350027" w:rsidRDefault="00C63E25" w:rsidP="00F33256">
            <w:pPr>
              <w:rPr>
                <w:rFonts w:asciiTheme="minorHAnsi" w:hAnsiTheme="minorHAnsi"/>
              </w:rPr>
            </w:pPr>
            <w:r w:rsidRPr="00350027">
              <w:rPr>
                <w:rFonts w:asciiTheme="minorHAnsi" w:hAnsiTheme="minorHAnsi"/>
              </w:rPr>
              <w:t>Justification: Co-Pilot SHDL needs to be confirmed to be present by P-BIT, so default setting to FALSE is applicable.</w:t>
            </w:r>
          </w:p>
          <w:p w14:paraId="6BC967C8" w14:textId="77777777" w:rsidR="00C63E25" w:rsidRPr="00350027" w:rsidRDefault="00C63E25" w:rsidP="00F33256">
            <w:pPr>
              <w:rPr>
                <w:rFonts w:asciiTheme="minorHAnsi" w:hAnsiTheme="minorHAnsi"/>
                <w:i/>
                <w:iCs/>
              </w:rPr>
            </w:pPr>
          </w:p>
        </w:tc>
      </w:tr>
      <w:tr w:rsidR="00C63E25" w:rsidRPr="00350027" w14:paraId="32786597" w14:textId="77777777" w:rsidTr="00F33256">
        <w:tc>
          <w:tcPr>
            <w:tcW w:w="1559" w:type="dxa"/>
          </w:tcPr>
          <w:p w14:paraId="06259C54" w14:textId="77777777" w:rsidR="00C63E25" w:rsidRPr="00350027" w:rsidRDefault="00C63E25" w:rsidP="00F33256">
            <w:pPr>
              <w:rPr>
                <w:rFonts w:asciiTheme="minorHAnsi" w:hAnsiTheme="minorHAnsi"/>
                <w:i/>
                <w:iCs/>
              </w:rPr>
            </w:pPr>
          </w:p>
        </w:tc>
        <w:tc>
          <w:tcPr>
            <w:tcW w:w="9320" w:type="dxa"/>
          </w:tcPr>
          <w:p w14:paraId="6BEB06F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1C5B7B8" w14:textId="77777777" w:rsidTr="00F33256">
        <w:tc>
          <w:tcPr>
            <w:tcW w:w="1559" w:type="dxa"/>
          </w:tcPr>
          <w:p w14:paraId="4FDE1C8F" w14:textId="77777777" w:rsidR="00C63E25" w:rsidRPr="00350027" w:rsidRDefault="00C63E25" w:rsidP="00F33256">
            <w:pPr>
              <w:rPr>
                <w:rFonts w:asciiTheme="minorHAnsi" w:hAnsiTheme="minorHAnsi"/>
                <w:i/>
                <w:iCs/>
              </w:rPr>
            </w:pPr>
          </w:p>
        </w:tc>
        <w:tc>
          <w:tcPr>
            <w:tcW w:w="9320" w:type="dxa"/>
          </w:tcPr>
          <w:p w14:paraId="16FA777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3A6C55B1" w14:textId="77777777" w:rsidTr="00F33256">
        <w:tc>
          <w:tcPr>
            <w:tcW w:w="1559" w:type="dxa"/>
          </w:tcPr>
          <w:p w14:paraId="3925DD1E" w14:textId="77777777" w:rsidR="00C63E25" w:rsidRPr="00350027" w:rsidRDefault="00C63E25" w:rsidP="00F33256">
            <w:pPr>
              <w:rPr>
                <w:rFonts w:asciiTheme="minorHAnsi" w:hAnsiTheme="minorHAnsi"/>
                <w:i/>
                <w:iCs/>
              </w:rPr>
            </w:pPr>
          </w:p>
        </w:tc>
        <w:tc>
          <w:tcPr>
            <w:tcW w:w="9320" w:type="dxa"/>
          </w:tcPr>
          <w:p w14:paraId="7CA0A87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9204D6D" w14:textId="77777777" w:rsidR="00C63E25" w:rsidRPr="00350027" w:rsidRDefault="00C63E25" w:rsidP="00C63E25">
      <w:pPr>
        <w:rPr>
          <w:rFonts w:asciiTheme="minorHAnsi" w:hAnsiTheme="minorHAnsi"/>
        </w:rPr>
      </w:pPr>
    </w:p>
    <w:p w14:paraId="17473E8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257584FB" w14:textId="77777777" w:rsidTr="00F33256">
        <w:tc>
          <w:tcPr>
            <w:tcW w:w="1559" w:type="dxa"/>
          </w:tcPr>
          <w:p w14:paraId="23371C3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MRJ_SCU_STC_SRS_79</w:t>
            </w:r>
          </w:p>
        </w:tc>
        <w:tc>
          <w:tcPr>
            <w:tcW w:w="9320" w:type="dxa"/>
          </w:tcPr>
          <w:p w14:paraId="1442028F" w14:textId="77777777" w:rsidR="00C63E25" w:rsidRPr="00350027" w:rsidRDefault="00C63E25" w:rsidP="00F33256">
            <w:pPr>
              <w:rPr>
                <w:rFonts w:asciiTheme="minorHAnsi" w:hAnsiTheme="minorHAnsi"/>
              </w:rPr>
            </w:pPr>
            <w:r w:rsidRPr="00350027">
              <w:rPr>
                <w:rFonts w:asciiTheme="minorHAnsi" w:hAnsiTheme="minorHAnsi"/>
              </w:rPr>
              <w:t xml:space="preserve">During the power-up sequence the </w:t>
            </w:r>
            <w:r w:rsidRPr="00350027">
              <w:rPr>
                <w:rFonts w:asciiTheme="minorHAnsi" w:hAnsiTheme="minorHAnsi"/>
                <w:i/>
                <w:iCs/>
              </w:rPr>
              <w:t>STC Program</w:t>
            </w:r>
            <w:r w:rsidRPr="00350027">
              <w:rPr>
                <w:rFonts w:asciiTheme="minorHAnsi" w:hAnsiTheme="minorHAnsi"/>
              </w:rPr>
              <w:t xml:space="preserve"> shall run Co_Pilot SHDL Operation 1 Health Monitor and Co_Pilot SHDL Operation 2 Health Monitor for a period of at least 200ms within a 300ms window and then set a value for Co_Pilot_Fitted using the following logic at the end of this period:</w:t>
            </w:r>
          </w:p>
          <w:p w14:paraId="4368F19B" w14:textId="77777777" w:rsidR="00C63E25" w:rsidRPr="00350027" w:rsidRDefault="00C63E25" w:rsidP="00F33256">
            <w:pPr>
              <w:rPr>
                <w:rFonts w:asciiTheme="minorHAnsi" w:hAnsiTheme="minorHAnsi"/>
              </w:rPr>
            </w:pPr>
          </w:p>
          <w:p w14:paraId="2C098FFE" w14:textId="77777777" w:rsidR="00C63E25" w:rsidRPr="00350027" w:rsidRDefault="00C63E25" w:rsidP="00F33256">
            <w:pPr>
              <w:rPr>
                <w:rFonts w:asciiTheme="minorHAnsi" w:hAnsiTheme="minorHAnsi"/>
              </w:rPr>
            </w:pPr>
            <w:r w:rsidRPr="00350027">
              <w:rPr>
                <w:rFonts w:asciiTheme="minorHAnsi" w:hAnsiTheme="minorHAnsi"/>
              </w:rPr>
              <w:t>IF (Co_Pilot SHDL Operation 1 Health Monitor Status) AND</w:t>
            </w:r>
          </w:p>
          <w:p w14:paraId="05E5BE19"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2 Health Monitor Status) AND</w:t>
            </w:r>
          </w:p>
          <w:p w14:paraId="59BA68BF" w14:textId="77777777" w:rsidR="00C63E25" w:rsidRPr="00350027" w:rsidRDefault="00C63E25" w:rsidP="00F33256">
            <w:pPr>
              <w:rPr>
                <w:rFonts w:asciiTheme="minorHAnsi" w:hAnsiTheme="minorHAnsi"/>
              </w:rPr>
            </w:pPr>
            <w:r w:rsidRPr="00350027">
              <w:rPr>
                <w:rFonts w:asciiTheme="minorHAnsi" w:hAnsiTheme="minorHAnsi"/>
              </w:rPr>
              <w:t xml:space="preserve">   (Debounced_Co_Pilot_Engage = Debounced_Co_Pilot_Disengage)</w:t>
            </w:r>
          </w:p>
          <w:p w14:paraId="5F5152E8" w14:textId="77777777" w:rsidR="00C63E25" w:rsidRPr="00350027" w:rsidRDefault="00C63E25" w:rsidP="00F33256">
            <w:pPr>
              <w:rPr>
                <w:rFonts w:asciiTheme="minorHAnsi" w:hAnsiTheme="minorHAnsi"/>
              </w:rPr>
            </w:pPr>
            <w:r w:rsidRPr="00350027">
              <w:rPr>
                <w:rFonts w:asciiTheme="minorHAnsi" w:hAnsiTheme="minorHAnsi"/>
              </w:rPr>
              <w:t>THEN</w:t>
            </w:r>
          </w:p>
          <w:p w14:paraId="4DE68139" w14:textId="77777777" w:rsidR="00C63E25" w:rsidRPr="00350027" w:rsidRDefault="00C63E25" w:rsidP="00F33256">
            <w:pPr>
              <w:rPr>
                <w:rFonts w:asciiTheme="minorHAnsi" w:hAnsiTheme="minorHAnsi"/>
              </w:rPr>
            </w:pPr>
            <w:r w:rsidRPr="00350027">
              <w:rPr>
                <w:rFonts w:asciiTheme="minorHAnsi" w:hAnsiTheme="minorHAnsi"/>
              </w:rPr>
              <w:t xml:space="preserve">      Co_Pilot SHDL Fitted = FALSE</w:t>
            </w:r>
          </w:p>
          <w:p w14:paraId="1EF8339D"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Health Monitor Status = FALSE</w:t>
            </w:r>
          </w:p>
          <w:p w14:paraId="32E0C196"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2 Health Monitor Status = FALSE</w:t>
            </w:r>
          </w:p>
          <w:p w14:paraId="736F7021" w14:textId="77777777" w:rsidR="00C63E25" w:rsidRPr="00350027" w:rsidRDefault="00C63E25" w:rsidP="00F33256">
            <w:pPr>
              <w:rPr>
                <w:rFonts w:asciiTheme="minorHAnsi" w:hAnsiTheme="minorHAnsi"/>
              </w:rPr>
            </w:pPr>
            <w:r w:rsidRPr="00350027">
              <w:rPr>
                <w:rFonts w:asciiTheme="minorHAnsi" w:hAnsiTheme="minorHAnsi"/>
              </w:rPr>
              <w:t>ELSE</w:t>
            </w:r>
          </w:p>
          <w:p w14:paraId="152D9D9F" w14:textId="77777777" w:rsidR="00C63E25" w:rsidRPr="00350027" w:rsidRDefault="00C63E25" w:rsidP="00F33256">
            <w:pPr>
              <w:rPr>
                <w:rFonts w:asciiTheme="minorHAnsi" w:hAnsiTheme="minorHAnsi"/>
              </w:rPr>
            </w:pPr>
            <w:r w:rsidRPr="00350027">
              <w:rPr>
                <w:rFonts w:asciiTheme="minorHAnsi" w:hAnsiTheme="minorHAnsi"/>
              </w:rPr>
              <w:tab/>
              <w:t xml:space="preserve">      Co_Pilot SHDL Fitted = TRUE</w:t>
            </w:r>
          </w:p>
          <w:p w14:paraId="1204AB84" w14:textId="77777777" w:rsidR="00C63E25" w:rsidRPr="00350027" w:rsidRDefault="00C63E25" w:rsidP="00F33256">
            <w:pPr>
              <w:rPr>
                <w:rFonts w:asciiTheme="minorHAnsi" w:hAnsiTheme="minorHAnsi"/>
              </w:rPr>
            </w:pPr>
            <w:r w:rsidRPr="00350027">
              <w:rPr>
                <w:rFonts w:asciiTheme="minorHAnsi" w:hAnsiTheme="minorHAnsi"/>
              </w:rPr>
              <w:tab/>
              <w:t>ENDIF</w:t>
            </w:r>
          </w:p>
          <w:p w14:paraId="583496C2" w14:textId="77777777" w:rsidR="00C63E25" w:rsidRPr="00350027" w:rsidRDefault="00C63E25" w:rsidP="00F33256">
            <w:pPr>
              <w:rPr>
                <w:rFonts w:asciiTheme="minorHAnsi" w:hAnsiTheme="minorHAnsi"/>
              </w:rPr>
            </w:pPr>
          </w:p>
          <w:p w14:paraId="748865F8"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2FBCBE9A" w14:textId="77777777" w:rsidR="00C63E25" w:rsidRPr="00350027" w:rsidRDefault="00C63E25" w:rsidP="00F33256">
            <w:pPr>
              <w:rPr>
                <w:rFonts w:asciiTheme="minorHAnsi" w:hAnsiTheme="minorHAnsi"/>
              </w:rPr>
            </w:pPr>
            <w:r w:rsidRPr="00350027">
              <w:rPr>
                <w:rFonts w:asciiTheme="minorHAnsi" w:hAnsiTheme="minorHAnsi"/>
              </w:rPr>
              <w:t>Co_Pilot SHDL Operation 1 Health Monitor Status is defined in MRJ_SCU_STC_SRS_596</w:t>
            </w:r>
          </w:p>
          <w:p w14:paraId="76E8D5CF" w14:textId="77777777" w:rsidR="00C63E25" w:rsidRPr="00350027" w:rsidRDefault="00C63E25" w:rsidP="00F33256">
            <w:pPr>
              <w:rPr>
                <w:rFonts w:asciiTheme="minorHAnsi" w:hAnsiTheme="minorHAnsi"/>
              </w:rPr>
            </w:pPr>
            <w:r w:rsidRPr="00350027">
              <w:rPr>
                <w:rFonts w:asciiTheme="minorHAnsi" w:hAnsiTheme="minorHAnsi"/>
              </w:rPr>
              <w:t>Co_Pilot SHDL Operation 2 Health Monitor Status is defined in MRJ_SCU_STC_SRS_597</w:t>
            </w:r>
          </w:p>
          <w:p w14:paraId="5D5F6B6C" w14:textId="77777777" w:rsidR="00C63E25" w:rsidRPr="00350027" w:rsidRDefault="00C63E25" w:rsidP="00F33256">
            <w:pPr>
              <w:rPr>
                <w:rFonts w:asciiTheme="minorHAnsi" w:hAnsiTheme="minorHAnsi"/>
              </w:rPr>
            </w:pPr>
            <w:r w:rsidRPr="00350027">
              <w:rPr>
                <w:rFonts w:asciiTheme="minorHAnsi" w:hAnsiTheme="minorHAnsi"/>
              </w:rPr>
              <w:t>Debounced_Co_Pilot_Engage and Debounced_Co_Pilot_Disengage are the values defined in MRJ_SCU_STC_SRS_164</w:t>
            </w:r>
          </w:p>
          <w:p w14:paraId="30A8E693" w14:textId="77777777" w:rsidR="00C63E25" w:rsidRPr="00350027" w:rsidRDefault="00C63E25" w:rsidP="00F33256">
            <w:pPr>
              <w:rPr>
                <w:rFonts w:asciiTheme="minorHAnsi" w:hAnsiTheme="minorHAnsi"/>
              </w:rPr>
            </w:pPr>
          </w:p>
          <w:p w14:paraId="5AA27529" w14:textId="77777777" w:rsidR="00C63E25" w:rsidRPr="00350027" w:rsidRDefault="00C63E25" w:rsidP="00F33256">
            <w:pPr>
              <w:rPr>
                <w:rFonts w:asciiTheme="minorHAnsi" w:hAnsiTheme="minorHAnsi"/>
                <w:i/>
                <w:iCs/>
              </w:rPr>
            </w:pPr>
          </w:p>
        </w:tc>
      </w:tr>
      <w:tr w:rsidR="00C63E25" w:rsidRPr="00350027" w14:paraId="5C158877" w14:textId="77777777" w:rsidTr="00F33256">
        <w:tc>
          <w:tcPr>
            <w:tcW w:w="1559" w:type="dxa"/>
          </w:tcPr>
          <w:p w14:paraId="287B57EB" w14:textId="77777777" w:rsidR="00C63E25" w:rsidRPr="00350027" w:rsidRDefault="00C63E25" w:rsidP="00F33256">
            <w:pPr>
              <w:rPr>
                <w:rFonts w:asciiTheme="minorHAnsi" w:hAnsiTheme="minorHAnsi"/>
                <w:i/>
                <w:iCs/>
              </w:rPr>
            </w:pPr>
          </w:p>
        </w:tc>
        <w:tc>
          <w:tcPr>
            <w:tcW w:w="9320" w:type="dxa"/>
          </w:tcPr>
          <w:p w14:paraId="1EE897D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6DCC6B" w14:textId="77777777" w:rsidTr="00F33256">
        <w:tc>
          <w:tcPr>
            <w:tcW w:w="1559" w:type="dxa"/>
          </w:tcPr>
          <w:p w14:paraId="41211F03" w14:textId="77777777" w:rsidR="00C63E25" w:rsidRPr="00350027" w:rsidRDefault="00C63E25" w:rsidP="00F33256">
            <w:pPr>
              <w:rPr>
                <w:rFonts w:asciiTheme="minorHAnsi" w:hAnsiTheme="minorHAnsi"/>
                <w:i/>
                <w:iCs/>
              </w:rPr>
            </w:pPr>
          </w:p>
        </w:tc>
        <w:tc>
          <w:tcPr>
            <w:tcW w:w="9320" w:type="dxa"/>
          </w:tcPr>
          <w:p w14:paraId="2EAF918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0833CC1" w14:textId="77777777" w:rsidTr="00F33256">
        <w:tc>
          <w:tcPr>
            <w:tcW w:w="1559" w:type="dxa"/>
          </w:tcPr>
          <w:p w14:paraId="2F47F472" w14:textId="77777777" w:rsidR="00C63E25" w:rsidRPr="00350027" w:rsidRDefault="00C63E25" w:rsidP="00F33256">
            <w:pPr>
              <w:rPr>
                <w:rFonts w:asciiTheme="minorHAnsi" w:hAnsiTheme="minorHAnsi"/>
                <w:i/>
                <w:iCs/>
              </w:rPr>
            </w:pPr>
          </w:p>
        </w:tc>
        <w:tc>
          <w:tcPr>
            <w:tcW w:w="9320" w:type="dxa"/>
          </w:tcPr>
          <w:p w14:paraId="76798F8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5BE7960" w14:textId="77777777" w:rsidR="00C63E25" w:rsidRPr="00350027" w:rsidRDefault="00C63E25" w:rsidP="00C63E25">
      <w:pPr>
        <w:rPr>
          <w:rFonts w:asciiTheme="minorHAnsi" w:hAnsiTheme="minorHAnsi"/>
        </w:rPr>
      </w:pPr>
    </w:p>
    <w:p w14:paraId="674339BB" w14:textId="77777777" w:rsidR="00C63E25" w:rsidRPr="00350027" w:rsidRDefault="00C63E25" w:rsidP="00C63E25">
      <w:pPr>
        <w:pStyle w:val="Heading2"/>
        <w:rPr>
          <w:rFonts w:asciiTheme="minorHAnsi" w:hAnsiTheme="minorHAnsi"/>
        </w:rPr>
      </w:pPr>
      <w:bookmarkStart w:id="58" w:name="_Toc464110941"/>
      <w:r w:rsidRPr="00350027">
        <w:rPr>
          <w:rFonts w:asciiTheme="minorHAnsi" w:hAnsiTheme="minorHAnsi"/>
        </w:rPr>
        <w:t>Input Processing</w:t>
      </w:r>
      <w:bookmarkEnd w:id="58"/>
    </w:p>
    <w:p w14:paraId="190A9D51" w14:textId="77777777" w:rsidR="00C63E25" w:rsidRPr="00350027" w:rsidRDefault="00C63E25" w:rsidP="00C63E25">
      <w:pPr>
        <w:pStyle w:val="Heading3"/>
        <w:rPr>
          <w:rFonts w:asciiTheme="minorHAnsi" w:hAnsiTheme="minorHAnsi"/>
        </w:rPr>
      </w:pPr>
      <w:bookmarkStart w:id="59" w:name="_Toc464110942"/>
      <w:r w:rsidRPr="00350027">
        <w:rPr>
          <w:rFonts w:asciiTheme="minorHAnsi" w:hAnsiTheme="minorHAnsi"/>
        </w:rPr>
        <w:t>Analogue Input Processing via ADC Peripheral</w:t>
      </w:r>
      <w:bookmarkEnd w:id="59"/>
    </w:p>
    <w:p w14:paraId="4741F2DC" w14:textId="77777777" w:rsidR="00C63E25" w:rsidRPr="00350027" w:rsidRDefault="00C63E25" w:rsidP="00C63E25">
      <w:pPr>
        <w:pStyle w:val="Heading4"/>
        <w:rPr>
          <w:rFonts w:asciiTheme="minorHAnsi" w:hAnsiTheme="minorHAnsi"/>
        </w:rPr>
      </w:pPr>
      <w:r w:rsidRPr="00350027">
        <w:rPr>
          <w:rFonts w:asciiTheme="minorHAnsi" w:hAnsiTheme="minorHAnsi"/>
        </w:rPr>
        <w:t>LVDT/RVDT Input Processing</w:t>
      </w:r>
    </w:p>
    <w:p w14:paraId="480EB1DF" w14:textId="77777777" w:rsidR="00C63E25" w:rsidRPr="00350027" w:rsidRDefault="00C63E25" w:rsidP="00C63E25">
      <w:pPr>
        <w:pStyle w:val="Heading5"/>
        <w:rPr>
          <w:rFonts w:asciiTheme="minorHAnsi" w:hAnsiTheme="minorHAnsi"/>
        </w:rPr>
      </w:pPr>
      <w:r w:rsidRPr="00350027">
        <w:rPr>
          <w:rFonts w:asciiTheme="minorHAnsi" w:hAnsiTheme="minorHAnsi"/>
        </w:rPr>
        <w:t>HW Level Processing</w:t>
      </w:r>
    </w:p>
    <w:p w14:paraId="76CA8A9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9184"/>
      </w:tblGrid>
      <w:tr w:rsidR="00C63E25" w:rsidRPr="00350027" w14:paraId="692C1C4A" w14:textId="77777777" w:rsidTr="00F33256">
        <w:tc>
          <w:tcPr>
            <w:tcW w:w="1559" w:type="dxa"/>
          </w:tcPr>
          <w:p w14:paraId="5333566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w:t>
            </w:r>
          </w:p>
        </w:tc>
        <w:tc>
          <w:tcPr>
            <w:tcW w:w="9320" w:type="dxa"/>
          </w:tcPr>
          <w:p w14:paraId="7386E3B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sample the following LVDT/RVDT signals at a rate of 100 kHz using the internal ADC interface in accordance with the HW/SW Interface Specification</w:t>
            </w:r>
          </w:p>
          <w:p w14:paraId="18DAE110" w14:textId="77777777" w:rsidR="00C63E25" w:rsidRPr="00350027" w:rsidRDefault="00C63E25" w:rsidP="00F33256">
            <w:pPr>
              <w:rPr>
                <w:rFonts w:asciiTheme="minorHAnsi" w:hAnsiTheme="minorHAnsi"/>
              </w:rPr>
            </w:pPr>
          </w:p>
          <w:p w14:paraId="1FF8E6C6" w14:textId="77777777" w:rsidR="00C63E25" w:rsidRPr="00350027" w:rsidRDefault="00C63E25" w:rsidP="00F33256">
            <w:pPr>
              <w:rPr>
                <w:rFonts w:asciiTheme="minorHAnsi" w:hAnsiTheme="minorHAnsi"/>
              </w:rPr>
            </w:pPr>
            <w:r w:rsidRPr="00350027">
              <w:rPr>
                <w:rFonts w:asciiTheme="minorHAnsi" w:hAnsiTheme="minorHAnsi"/>
              </w:rPr>
              <w:object w:dxaOrig="8976" w:dyaOrig="4016" w14:anchorId="4CB90766">
                <v:shape id="_x0000_i1047" type="#_x0000_t75" style="width:448.5pt;height:201pt" o:ole="">
                  <v:imagedata r:id="rId56" o:title=""/>
                </v:shape>
                <o:OLEObject Type="Embed" ProgID="Word.Document.8" ShapeID="_x0000_i1047" DrawAspect="Content" ObjectID="_1831713997" r:id="rId57"/>
              </w:object>
            </w:r>
          </w:p>
          <w:p w14:paraId="2ABA0A1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6.5-1 LVDT/RVDT Sampling Signals</w:t>
            </w:r>
          </w:p>
          <w:p w14:paraId="3E226EEC" w14:textId="77777777" w:rsidR="00C63E25" w:rsidRPr="00350027" w:rsidRDefault="00C63E25" w:rsidP="00F33256">
            <w:pPr>
              <w:rPr>
                <w:rFonts w:asciiTheme="minorHAnsi" w:hAnsiTheme="minorHAnsi"/>
              </w:rPr>
            </w:pPr>
          </w:p>
          <w:p w14:paraId="4A0627A7" w14:textId="77777777" w:rsidR="00C63E25" w:rsidRPr="00350027" w:rsidRDefault="00C63E25" w:rsidP="00F33256">
            <w:pPr>
              <w:rPr>
                <w:rFonts w:asciiTheme="minorHAnsi" w:hAnsiTheme="minorHAnsi"/>
                <w:i/>
                <w:iCs/>
              </w:rPr>
            </w:pPr>
          </w:p>
        </w:tc>
      </w:tr>
      <w:tr w:rsidR="00C63E25" w:rsidRPr="00350027" w14:paraId="43F3328F" w14:textId="77777777" w:rsidTr="00F33256">
        <w:tc>
          <w:tcPr>
            <w:tcW w:w="1559" w:type="dxa"/>
          </w:tcPr>
          <w:p w14:paraId="5C462EEE" w14:textId="77777777" w:rsidR="00C63E25" w:rsidRPr="00350027" w:rsidRDefault="00C63E25" w:rsidP="00F33256">
            <w:pPr>
              <w:rPr>
                <w:rFonts w:asciiTheme="minorHAnsi" w:hAnsiTheme="minorHAnsi"/>
                <w:i/>
                <w:iCs/>
              </w:rPr>
            </w:pPr>
          </w:p>
        </w:tc>
        <w:tc>
          <w:tcPr>
            <w:tcW w:w="9320" w:type="dxa"/>
          </w:tcPr>
          <w:p w14:paraId="0B83377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F2BEA89" w14:textId="77777777" w:rsidTr="00F33256">
        <w:tc>
          <w:tcPr>
            <w:tcW w:w="1559" w:type="dxa"/>
          </w:tcPr>
          <w:p w14:paraId="63E7747C" w14:textId="77777777" w:rsidR="00C63E25" w:rsidRPr="00350027" w:rsidRDefault="00C63E25" w:rsidP="00F33256">
            <w:pPr>
              <w:rPr>
                <w:rFonts w:asciiTheme="minorHAnsi" w:hAnsiTheme="minorHAnsi"/>
                <w:i/>
                <w:iCs/>
              </w:rPr>
            </w:pPr>
          </w:p>
        </w:tc>
        <w:tc>
          <w:tcPr>
            <w:tcW w:w="9320" w:type="dxa"/>
          </w:tcPr>
          <w:p w14:paraId="416C9F6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1DE0DA5" w14:textId="77777777" w:rsidTr="00F33256">
        <w:tc>
          <w:tcPr>
            <w:tcW w:w="1559" w:type="dxa"/>
          </w:tcPr>
          <w:p w14:paraId="52D18BD8" w14:textId="77777777" w:rsidR="00C63E25" w:rsidRPr="00350027" w:rsidRDefault="00C63E25" w:rsidP="00F33256">
            <w:pPr>
              <w:rPr>
                <w:rFonts w:asciiTheme="minorHAnsi" w:hAnsiTheme="minorHAnsi"/>
                <w:i/>
                <w:iCs/>
              </w:rPr>
            </w:pPr>
          </w:p>
        </w:tc>
        <w:tc>
          <w:tcPr>
            <w:tcW w:w="9320" w:type="dxa"/>
          </w:tcPr>
          <w:p w14:paraId="4BEEC3E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EBE4A88" w14:textId="77777777" w:rsidR="00C63E25" w:rsidRPr="00350027" w:rsidRDefault="00C63E25" w:rsidP="00C63E25">
      <w:pPr>
        <w:rPr>
          <w:rFonts w:asciiTheme="minorHAnsi" w:hAnsiTheme="minorHAnsi"/>
        </w:rPr>
      </w:pPr>
    </w:p>
    <w:p w14:paraId="453E2A3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9184"/>
      </w:tblGrid>
      <w:tr w:rsidR="00C63E25" w:rsidRPr="00350027" w14:paraId="1E586B28" w14:textId="77777777" w:rsidTr="00F33256">
        <w:tc>
          <w:tcPr>
            <w:tcW w:w="1559" w:type="dxa"/>
          </w:tcPr>
          <w:p w14:paraId="7CE6152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MRJ_SCU_STC_SRS_62</w:t>
            </w:r>
          </w:p>
        </w:tc>
        <w:tc>
          <w:tcPr>
            <w:tcW w:w="9320" w:type="dxa"/>
          </w:tcPr>
          <w:p w14:paraId="21C7956D" w14:textId="77777777" w:rsidR="00C63E25" w:rsidRPr="00350027" w:rsidRDefault="00C63E25" w:rsidP="00F33256">
            <w:pPr>
              <w:rPr>
                <w:rFonts w:asciiTheme="minorHAnsi" w:hAnsiTheme="minorHAnsi"/>
              </w:rPr>
            </w:pPr>
            <w:r w:rsidRPr="00350027">
              <w:rPr>
                <w:rFonts w:asciiTheme="minorHAnsi" w:hAnsiTheme="minorHAnsi"/>
              </w:rPr>
              <w:t xml:space="preserve">During every 5.12 ms (nominal) major cycle, the </w:t>
            </w:r>
            <w:r w:rsidRPr="00350027">
              <w:rPr>
                <w:rFonts w:asciiTheme="minorHAnsi" w:hAnsiTheme="minorHAnsi"/>
                <w:i/>
                <w:iCs/>
              </w:rPr>
              <w:t xml:space="preserve">STC Program </w:t>
            </w:r>
            <w:r w:rsidRPr="00350027">
              <w:rPr>
                <w:rFonts w:asciiTheme="minorHAnsi" w:hAnsiTheme="minorHAnsi"/>
              </w:rPr>
              <w:t xml:space="preserve"> shall capture 256 samples of data from A/D channels 1 to 16 with the VSW (Va/Vb Switch) discrete output set to '1' followed by capturing 256 samples of data from A/D channels 1 to 16 with the VSW (Va/Vb Switch) discrete output set to '0'.</w:t>
            </w:r>
          </w:p>
          <w:p w14:paraId="00BC3910" w14:textId="77777777" w:rsidR="00C63E25" w:rsidRPr="00350027" w:rsidRDefault="00C63E25" w:rsidP="00F33256">
            <w:pPr>
              <w:rPr>
                <w:rFonts w:asciiTheme="minorHAnsi" w:hAnsiTheme="minorHAnsi"/>
              </w:rPr>
            </w:pPr>
          </w:p>
          <w:p w14:paraId="4FE5D2B5" w14:textId="77777777" w:rsidR="00C63E25" w:rsidRPr="00350027" w:rsidRDefault="00C63E25" w:rsidP="00F33256">
            <w:pPr>
              <w:rPr>
                <w:rFonts w:asciiTheme="minorHAnsi" w:hAnsiTheme="minorHAnsi"/>
              </w:rPr>
            </w:pPr>
            <w:r w:rsidRPr="00350027">
              <w:rPr>
                <w:rFonts w:asciiTheme="minorHAnsi" w:hAnsiTheme="minorHAnsi"/>
              </w:rPr>
              <w:object w:dxaOrig="8976" w:dyaOrig="1231" w14:anchorId="715DA1FA">
                <v:shape id="_x0000_i1048" type="#_x0000_t75" style="width:448.5pt;height:61.5pt" o:ole="">
                  <v:imagedata r:id="rId58" o:title=""/>
                </v:shape>
                <o:OLEObject Type="Embed" ProgID="Word.Document.8" ShapeID="_x0000_i1048" DrawAspect="Content" ObjectID="_1831713998" r:id="rId59"/>
              </w:object>
            </w:r>
          </w:p>
          <w:p w14:paraId="3ED156E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6.5-2 Voltage_Selection GPIO </w:t>
            </w:r>
          </w:p>
          <w:p w14:paraId="000099FE" w14:textId="77777777" w:rsidR="00C63E25" w:rsidRPr="00350027" w:rsidRDefault="00C63E25" w:rsidP="00F33256">
            <w:pPr>
              <w:rPr>
                <w:rFonts w:asciiTheme="minorHAnsi" w:hAnsiTheme="minorHAnsi"/>
              </w:rPr>
            </w:pPr>
          </w:p>
          <w:p w14:paraId="32205B39" w14:textId="77777777" w:rsidR="00C63E25" w:rsidRPr="00350027" w:rsidRDefault="00C63E25" w:rsidP="00F33256">
            <w:pPr>
              <w:rPr>
                <w:rFonts w:asciiTheme="minorHAnsi" w:hAnsiTheme="minorHAnsi"/>
                <w:i/>
                <w:iCs/>
              </w:rPr>
            </w:pPr>
          </w:p>
        </w:tc>
      </w:tr>
      <w:tr w:rsidR="00C63E25" w:rsidRPr="00350027" w14:paraId="25C9E282" w14:textId="77777777" w:rsidTr="00F33256">
        <w:tc>
          <w:tcPr>
            <w:tcW w:w="1559" w:type="dxa"/>
          </w:tcPr>
          <w:p w14:paraId="4113AFCE" w14:textId="77777777" w:rsidR="00C63E25" w:rsidRPr="00350027" w:rsidRDefault="00C63E25" w:rsidP="00F33256">
            <w:pPr>
              <w:rPr>
                <w:rFonts w:asciiTheme="minorHAnsi" w:hAnsiTheme="minorHAnsi"/>
                <w:i/>
                <w:iCs/>
              </w:rPr>
            </w:pPr>
          </w:p>
        </w:tc>
        <w:tc>
          <w:tcPr>
            <w:tcW w:w="9320" w:type="dxa"/>
          </w:tcPr>
          <w:p w14:paraId="2B4C363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8801667" w14:textId="77777777" w:rsidTr="00F33256">
        <w:tc>
          <w:tcPr>
            <w:tcW w:w="1559" w:type="dxa"/>
          </w:tcPr>
          <w:p w14:paraId="4D0363FA" w14:textId="77777777" w:rsidR="00C63E25" w:rsidRPr="00350027" w:rsidRDefault="00C63E25" w:rsidP="00F33256">
            <w:pPr>
              <w:rPr>
                <w:rFonts w:asciiTheme="minorHAnsi" w:hAnsiTheme="minorHAnsi"/>
                <w:i/>
                <w:iCs/>
              </w:rPr>
            </w:pPr>
          </w:p>
        </w:tc>
        <w:tc>
          <w:tcPr>
            <w:tcW w:w="9320" w:type="dxa"/>
          </w:tcPr>
          <w:p w14:paraId="161F43F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28995AB" w14:textId="77777777" w:rsidTr="00F33256">
        <w:tc>
          <w:tcPr>
            <w:tcW w:w="1559" w:type="dxa"/>
          </w:tcPr>
          <w:p w14:paraId="74E850EB" w14:textId="77777777" w:rsidR="00C63E25" w:rsidRPr="00350027" w:rsidRDefault="00C63E25" w:rsidP="00F33256">
            <w:pPr>
              <w:rPr>
                <w:rFonts w:asciiTheme="minorHAnsi" w:hAnsiTheme="minorHAnsi"/>
                <w:i/>
                <w:iCs/>
              </w:rPr>
            </w:pPr>
          </w:p>
        </w:tc>
        <w:tc>
          <w:tcPr>
            <w:tcW w:w="9320" w:type="dxa"/>
          </w:tcPr>
          <w:p w14:paraId="0F754FF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33F79EB" w14:textId="77777777" w:rsidR="00C63E25" w:rsidRPr="00350027" w:rsidRDefault="00C63E25" w:rsidP="00C63E25">
      <w:pPr>
        <w:rPr>
          <w:rFonts w:asciiTheme="minorHAnsi" w:hAnsiTheme="minorHAnsi"/>
        </w:rPr>
      </w:pPr>
    </w:p>
    <w:p w14:paraId="0534FA1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E05C5F8" w14:textId="77777777" w:rsidTr="00F33256">
        <w:tc>
          <w:tcPr>
            <w:tcW w:w="1559" w:type="dxa"/>
          </w:tcPr>
          <w:p w14:paraId="5C6A6C3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MRJ_SCU_STC_SRS_957</w:t>
            </w:r>
          </w:p>
        </w:tc>
        <w:tc>
          <w:tcPr>
            <w:tcW w:w="9320" w:type="dxa"/>
          </w:tcPr>
          <w:p w14:paraId="79C748FB" w14:textId="77777777" w:rsidR="00C63E25" w:rsidRPr="00350027" w:rsidRDefault="00C63E25" w:rsidP="00F33256">
            <w:pPr>
              <w:rPr>
                <w:rFonts w:asciiTheme="minorHAnsi" w:hAnsiTheme="minorHAnsi"/>
              </w:rPr>
            </w:pPr>
            <w:r w:rsidRPr="00350027">
              <w:rPr>
                <w:rFonts w:asciiTheme="minorHAnsi" w:hAnsiTheme="minorHAnsi"/>
              </w:rPr>
              <w:t>The switch over of VSW discrete output shall occur after the last and before or during the first sample in a block of captured data.</w:t>
            </w:r>
          </w:p>
          <w:p w14:paraId="6D47C9CE" w14:textId="77777777" w:rsidR="00C63E25" w:rsidRPr="00350027" w:rsidRDefault="00C63E25" w:rsidP="00F33256">
            <w:pPr>
              <w:rPr>
                <w:rFonts w:asciiTheme="minorHAnsi" w:hAnsiTheme="minorHAnsi"/>
              </w:rPr>
            </w:pPr>
            <w:r w:rsidRPr="00350027">
              <w:rPr>
                <w:rFonts w:asciiTheme="minorHAnsi" w:hAnsiTheme="minorHAnsi"/>
              </w:rPr>
              <w:t>Note: the number of samples for a block of captured data is defined in MRJ_SCU_STC_SRS_60.</w:t>
            </w:r>
          </w:p>
          <w:p w14:paraId="7615D127" w14:textId="77777777" w:rsidR="00C63E25" w:rsidRPr="00350027" w:rsidRDefault="00C63E25" w:rsidP="00F33256">
            <w:pPr>
              <w:rPr>
                <w:rFonts w:asciiTheme="minorHAnsi" w:hAnsiTheme="minorHAnsi"/>
                <w:i/>
                <w:iCs/>
              </w:rPr>
            </w:pPr>
          </w:p>
        </w:tc>
      </w:tr>
      <w:tr w:rsidR="00C63E25" w:rsidRPr="00350027" w14:paraId="38723A1E" w14:textId="77777777" w:rsidTr="00F33256">
        <w:tc>
          <w:tcPr>
            <w:tcW w:w="1559" w:type="dxa"/>
          </w:tcPr>
          <w:p w14:paraId="7E889E38" w14:textId="77777777" w:rsidR="00C63E25" w:rsidRPr="00350027" w:rsidRDefault="00C63E25" w:rsidP="00F33256">
            <w:pPr>
              <w:rPr>
                <w:rFonts w:asciiTheme="minorHAnsi" w:hAnsiTheme="minorHAnsi"/>
                <w:i/>
                <w:iCs/>
              </w:rPr>
            </w:pPr>
          </w:p>
        </w:tc>
        <w:tc>
          <w:tcPr>
            <w:tcW w:w="9320" w:type="dxa"/>
          </w:tcPr>
          <w:p w14:paraId="5A2AD67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C06312" w14:textId="77777777" w:rsidTr="00F33256">
        <w:tc>
          <w:tcPr>
            <w:tcW w:w="1559" w:type="dxa"/>
          </w:tcPr>
          <w:p w14:paraId="112C7528" w14:textId="77777777" w:rsidR="00C63E25" w:rsidRPr="00350027" w:rsidRDefault="00C63E25" w:rsidP="00F33256">
            <w:pPr>
              <w:rPr>
                <w:rFonts w:asciiTheme="minorHAnsi" w:hAnsiTheme="minorHAnsi"/>
                <w:i/>
                <w:iCs/>
              </w:rPr>
            </w:pPr>
          </w:p>
        </w:tc>
        <w:tc>
          <w:tcPr>
            <w:tcW w:w="9320" w:type="dxa"/>
          </w:tcPr>
          <w:p w14:paraId="7197345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AD9E620" w14:textId="77777777" w:rsidTr="00F33256">
        <w:tc>
          <w:tcPr>
            <w:tcW w:w="1559" w:type="dxa"/>
          </w:tcPr>
          <w:p w14:paraId="7FA58579" w14:textId="77777777" w:rsidR="00C63E25" w:rsidRPr="00350027" w:rsidRDefault="00C63E25" w:rsidP="00F33256">
            <w:pPr>
              <w:rPr>
                <w:rFonts w:asciiTheme="minorHAnsi" w:hAnsiTheme="minorHAnsi"/>
                <w:i/>
                <w:iCs/>
              </w:rPr>
            </w:pPr>
          </w:p>
        </w:tc>
        <w:tc>
          <w:tcPr>
            <w:tcW w:w="9320" w:type="dxa"/>
          </w:tcPr>
          <w:p w14:paraId="0BFE6E4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5E19EA" w14:textId="77777777" w:rsidR="00C63E25" w:rsidRPr="00350027" w:rsidRDefault="00C63E25" w:rsidP="00C63E25">
      <w:pPr>
        <w:rPr>
          <w:rFonts w:asciiTheme="minorHAnsi" w:hAnsiTheme="minorHAnsi"/>
        </w:rPr>
      </w:pPr>
    </w:p>
    <w:p w14:paraId="3914FA0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6C22D334" w14:textId="77777777" w:rsidTr="00F33256">
        <w:tc>
          <w:tcPr>
            <w:tcW w:w="1559" w:type="dxa"/>
          </w:tcPr>
          <w:p w14:paraId="74C7C39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w:t>
            </w:r>
          </w:p>
        </w:tc>
        <w:tc>
          <w:tcPr>
            <w:tcW w:w="9320" w:type="dxa"/>
          </w:tcPr>
          <w:p w14:paraId="2EA75FC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perform full DFT on data samples for each of the signals listed in MRJ_SCU_STC_SRS_59 as follows:</w:t>
            </w:r>
          </w:p>
          <w:p w14:paraId="66125318" w14:textId="77777777" w:rsidR="00C63E25" w:rsidRPr="00350027" w:rsidRDefault="00C63E25" w:rsidP="00F33256">
            <w:pPr>
              <w:rPr>
                <w:rFonts w:asciiTheme="minorHAnsi" w:hAnsiTheme="minorHAnsi"/>
                <w:b/>
                <w:bCs/>
              </w:rPr>
            </w:pPr>
            <w:r w:rsidRPr="00350027">
              <w:rPr>
                <w:rFonts w:asciiTheme="minorHAnsi" w:hAnsiTheme="minorHAnsi"/>
                <w:b/>
                <w:bCs/>
              </w:rPr>
              <w:t xml:space="preserve">DFT_RE = SUM ((ADC_SAMPLE[1..256] * SIN_TABLE[1][1..256]) / 2)  </w:t>
            </w:r>
          </w:p>
          <w:p w14:paraId="680ABEF2" w14:textId="77777777" w:rsidR="00C63E25" w:rsidRPr="00350027" w:rsidRDefault="00C63E25" w:rsidP="00F33256">
            <w:pPr>
              <w:rPr>
                <w:rFonts w:asciiTheme="minorHAnsi" w:hAnsiTheme="minorHAnsi"/>
                <w:b/>
                <w:bCs/>
              </w:rPr>
            </w:pPr>
            <w:r w:rsidRPr="00350027">
              <w:rPr>
                <w:rFonts w:asciiTheme="minorHAnsi" w:hAnsiTheme="minorHAnsi"/>
                <w:b/>
                <w:bCs/>
              </w:rPr>
              <w:t>DFT_IM = SUM ((ADC_SAMPLE[1..256] * COS_TABLE[1][1..256]) / 2 )</w:t>
            </w:r>
          </w:p>
          <w:p w14:paraId="7F4C3415" w14:textId="77777777" w:rsidR="00C63E25" w:rsidRPr="00350027" w:rsidRDefault="00C63E25" w:rsidP="00F33256">
            <w:pPr>
              <w:rPr>
                <w:rFonts w:asciiTheme="minorHAnsi" w:hAnsiTheme="minorHAnsi"/>
                <w:b/>
                <w:bCs/>
              </w:rPr>
            </w:pPr>
            <w:r w:rsidRPr="00350027">
              <w:rPr>
                <w:rFonts w:asciiTheme="minorHAnsi" w:hAnsiTheme="minorHAnsi"/>
                <w:b/>
                <w:bCs/>
              </w:rPr>
              <w:t>DFT_RE = DFT_RE / 2^16</w:t>
            </w:r>
          </w:p>
          <w:p w14:paraId="29771898" w14:textId="77777777" w:rsidR="00C63E25" w:rsidRPr="00350027" w:rsidRDefault="00C63E25" w:rsidP="00F33256">
            <w:pPr>
              <w:rPr>
                <w:rFonts w:asciiTheme="minorHAnsi" w:hAnsiTheme="minorHAnsi"/>
                <w:b/>
                <w:bCs/>
              </w:rPr>
            </w:pPr>
            <w:r w:rsidRPr="00350027">
              <w:rPr>
                <w:rFonts w:asciiTheme="minorHAnsi" w:hAnsiTheme="minorHAnsi"/>
                <w:b/>
                <w:bCs/>
              </w:rPr>
              <w:t>DFT_IM = DFT_IM / 2^16</w:t>
            </w:r>
          </w:p>
          <w:p w14:paraId="58F74893" w14:textId="77777777" w:rsidR="00C63E25" w:rsidRPr="00350027" w:rsidRDefault="00C63E25" w:rsidP="00F33256">
            <w:pPr>
              <w:rPr>
                <w:rFonts w:asciiTheme="minorHAnsi" w:hAnsiTheme="minorHAnsi"/>
              </w:rPr>
            </w:pPr>
            <w:r w:rsidRPr="00350027">
              <w:rPr>
                <w:rFonts w:asciiTheme="minorHAnsi" w:hAnsiTheme="minorHAnsi"/>
              </w:rPr>
              <w:lastRenderedPageBreak/>
              <w:t>where SIN_TABLE and COS_TABLE are given in section 6.12.5</w:t>
            </w:r>
          </w:p>
          <w:p w14:paraId="21A80293" w14:textId="77777777" w:rsidR="00C63E25" w:rsidRPr="00350027" w:rsidRDefault="00C63E25" w:rsidP="00F33256">
            <w:pPr>
              <w:rPr>
                <w:rFonts w:asciiTheme="minorHAnsi" w:hAnsiTheme="minorHAnsi"/>
              </w:rPr>
            </w:pPr>
            <w:r w:rsidRPr="00350027">
              <w:rPr>
                <w:rFonts w:asciiTheme="minorHAnsi" w:hAnsiTheme="minorHAnsi"/>
              </w:rPr>
              <w:t>using data formats:</w:t>
            </w:r>
          </w:p>
          <w:p w14:paraId="45778CB5" w14:textId="77777777" w:rsidR="00C63E25" w:rsidRPr="00350027" w:rsidRDefault="00C63E25" w:rsidP="00F33256">
            <w:pPr>
              <w:rPr>
                <w:rFonts w:asciiTheme="minorHAnsi" w:hAnsiTheme="minorHAnsi"/>
                <w:b/>
                <w:bCs/>
              </w:rPr>
            </w:pPr>
            <w:r w:rsidRPr="00350027">
              <w:rPr>
                <w:rFonts w:asciiTheme="minorHAnsi" w:hAnsiTheme="minorHAnsi"/>
                <w:b/>
                <w:bCs/>
              </w:rPr>
              <w:t>ADC_SAMPLE : Q0.11</w:t>
            </w:r>
          </w:p>
          <w:p w14:paraId="165DC44A" w14:textId="77777777" w:rsidR="00C63E25" w:rsidRPr="00350027" w:rsidRDefault="00C63E25" w:rsidP="00F33256">
            <w:pPr>
              <w:rPr>
                <w:rFonts w:asciiTheme="minorHAnsi" w:hAnsiTheme="minorHAnsi"/>
                <w:b/>
                <w:bCs/>
              </w:rPr>
            </w:pPr>
            <w:r w:rsidRPr="00350027">
              <w:rPr>
                <w:rFonts w:asciiTheme="minorHAnsi" w:hAnsiTheme="minorHAnsi"/>
                <w:b/>
                <w:bCs/>
              </w:rPr>
              <w:t>SIN_TABLE : Q0.15</w:t>
            </w:r>
          </w:p>
          <w:p w14:paraId="263FF7C4" w14:textId="77777777" w:rsidR="00C63E25" w:rsidRPr="00350027" w:rsidRDefault="00C63E25" w:rsidP="00F33256">
            <w:pPr>
              <w:rPr>
                <w:rFonts w:asciiTheme="minorHAnsi" w:hAnsiTheme="minorHAnsi"/>
                <w:b/>
                <w:bCs/>
              </w:rPr>
            </w:pPr>
            <w:r w:rsidRPr="00350027">
              <w:rPr>
                <w:rFonts w:asciiTheme="minorHAnsi" w:hAnsiTheme="minorHAnsi"/>
                <w:b/>
                <w:bCs/>
              </w:rPr>
              <w:t>COS_TABLE : Q0.15</w:t>
            </w:r>
          </w:p>
          <w:p w14:paraId="7F10EC79" w14:textId="77777777" w:rsidR="00C63E25" w:rsidRPr="00350027" w:rsidRDefault="00C63E25" w:rsidP="00F33256">
            <w:pPr>
              <w:rPr>
                <w:rFonts w:asciiTheme="minorHAnsi" w:hAnsiTheme="minorHAnsi"/>
                <w:b/>
                <w:bCs/>
              </w:rPr>
            </w:pPr>
            <w:r w:rsidRPr="00350027">
              <w:rPr>
                <w:rFonts w:asciiTheme="minorHAnsi" w:hAnsiTheme="minorHAnsi"/>
                <w:b/>
                <w:bCs/>
              </w:rPr>
              <w:t>DFT_RE :  (Q0.11*Q0.15 &gt;&gt; 1) *256 ) &gt;&gt;16  = Q8.9</w:t>
            </w:r>
          </w:p>
          <w:p w14:paraId="474CC8BB" w14:textId="77777777" w:rsidR="00C63E25" w:rsidRPr="00350027" w:rsidRDefault="00C63E25" w:rsidP="00F33256">
            <w:pPr>
              <w:rPr>
                <w:rFonts w:asciiTheme="minorHAnsi" w:hAnsiTheme="minorHAnsi"/>
              </w:rPr>
            </w:pPr>
            <w:r w:rsidRPr="00350027">
              <w:rPr>
                <w:rFonts w:asciiTheme="minorHAnsi" w:hAnsiTheme="minorHAnsi"/>
                <w:b/>
                <w:bCs/>
              </w:rPr>
              <w:t>DFT_IM :  (Q0.11*Q0.15 &gt;&gt; 1) *256 ) &gt;&gt;16  = Q8.9</w:t>
            </w:r>
          </w:p>
          <w:p w14:paraId="67BD81A0" w14:textId="77777777" w:rsidR="00C63E25" w:rsidRPr="00350027" w:rsidRDefault="00C63E25" w:rsidP="00F33256">
            <w:pPr>
              <w:rPr>
                <w:rFonts w:asciiTheme="minorHAnsi" w:hAnsiTheme="minorHAnsi"/>
                <w:i/>
                <w:iCs/>
              </w:rPr>
            </w:pPr>
          </w:p>
        </w:tc>
      </w:tr>
      <w:tr w:rsidR="00C63E25" w:rsidRPr="00350027" w14:paraId="5FEEB4F5" w14:textId="77777777" w:rsidTr="00F33256">
        <w:tc>
          <w:tcPr>
            <w:tcW w:w="1559" w:type="dxa"/>
          </w:tcPr>
          <w:p w14:paraId="0F0D6A4E" w14:textId="77777777" w:rsidR="00C63E25" w:rsidRPr="00350027" w:rsidRDefault="00C63E25" w:rsidP="00F33256">
            <w:pPr>
              <w:rPr>
                <w:rFonts w:asciiTheme="minorHAnsi" w:hAnsiTheme="minorHAnsi"/>
                <w:i/>
                <w:iCs/>
              </w:rPr>
            </w:pPr>
          </w:p>
        </w:tc>
        <w:tc>
          <w:tcPr>
            <w:tcW w:w="9320" w:type="dxa"/>
          </w:tcPr>
          <w:p w14:paraId="10B3E1E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DFDDE52" w14:textId="77777777" w:rsidTr="00F33256">
        <w:tc>
          <w:tcPr>
            <w:tcW w:w="1559" w:type="dxa"/>
          </w:tcPr>
          <w:p w14:paraId="63A10ADF" w14:textId="77777777" w:rsidR="00C63E25" w:rsidRPr="00350027" w:rsidRDefault="00C63E25" w:rsidP="00F33256">
            <w:pPr>
              <w:rPr>
                <w:rFonts w:asciiTheme="minorHAnsi" w:hAnsiTheme="minorHAnsi"/>
                <w:i/>
                <w:iCs/>
              </w:rPr>
            </w:pPr>
          </w:p>
        </w:tc>
        <w:tc>
          <w:tcPr>
            <w:tcW w:w="9320" w:type="dxa"/>
          </w:tcPr>
          <w:p w14:paraId="342AEE1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573D736" w14:textId="77777777" w:rsidTr="00F33256">
        <w:tc>
          <w:tcPr>
            <w:tcW w:w="1559" w:type="dxa"/>
          </w:tcPr>
          <w:p w14:paraId="3F46DF6F" w14:textId="77777777" w:rsidR="00C63E25" w:rsidRPr="00350027" w:rsidRDefault="00C63E25" w:rsidP="00F33256">
            <w:pPr>
              <w:rPr>
                <w:rFonts w:asciiTheme="minorHAnsi" w:hAnsiTheme="minorHAnsi"/>
                <w:i/>
                <w:iCs/>
              </w:rPr>
            </w:pPr>
          </w:p>
        </w:tc>
        <w:tc>
          <w:tcPr>
            <w:tcW w:w="9320" w:type="dxa"/>
          </w:tcPr>
          <w:p w14:paraId="1CF671A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813F288" w14:textId="77777777" w:rsidR="00C63E25" w:rsidRPr="00350027" w:rsidRDefault="00C63E25" w:rsidP="00C63E25">
      <w:pPr>
        <w:rPr>
          <w:rFonts w:asciiTheme="minorHAnsi" w:hAnsiTheme="minorHAnsi"/>
        </w:rPr>
      </w:pPr>
    </w:p>
    <w:p w14:paraId="704C22E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2C95D28" w14:textId="77777777" w:rsidTr="00F33256">
        <w:tc>
          <w:tcPr>
            <w:tcW w:w="1559" w:type="dxa"/>
          </w:tcPr>
          <w:p w14:paraId="33E4979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MRJ_SCU_STC_SRS_958</w:t>
            </w:r>
          </w:p>
        </w:tc>
        <w:tc>
          <w:tcPr>
            <w:tcW w:w="9320" w:type="dxa"/>
          </w:tcPr>
          <w:p w14:paraId="63977BC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sum of squares terms for each of the signals listed in MRJ_SCU_STC_SRS_59 as follows:</w:t>
            </w:r>
          </w:p>
          <w:p w14:paraId="4575576A" w14:textId="77777777" w:rsidR="00C63E25" w:rsidRPr="00350027" w:rsidRDefault="00C63E25" w:rsidP="00F33256">
            <w:pPr>
              <w:rPr>
                <w:rFonts w:asciiTheme="minorHAnsi" w:hAnsiTheme="minorHAnsi"/>
                <w:b/>
                <w:bCs/>
              </w:rPr>
            </w:pPr>
            <w:r w:rsidRPr="00350027">
              <w:rPr>
                <w:rFonts w:asciiTheme="minorHAnsi" w:hAnsiTheme="minorHAnsi"/>
              </w:rPr>
              <w:tab/>
            </w:r>
            <w:r w:rsidRPr="00350027">
              <w:rPr>
                <w:rFonts w:asciiTheme="minorHAnsi" w:hAnsiTheme="minorHAnsi"/>
                <w:b/>
                <w:bCs/>
              </w:rPr>
              <w:t>SUM_OF_SQUARES  =  (DFT_RE ^ 2)  + (DFT_IM ^2)</w:t>
            </w:r>
          </w:p>
          <w:p w14:paraId="41A76595" w14:textId="77777777" w:rsidR="00C63E25" w:rsidRPr="00350027" w:rsidRDefault="00C63E25" w:rsidP="00F33256">
            <w:pPr>
              <w:rPr>
                <w:rFonts w:asciiTheme="minorHAnsi" w:hAnsiTheme="minorHAnsi"/>
              </w:rPr>
            </w:pPr>
            <w:r w:rsidRPr="00350027">
              <w:rPr>
                <w:rFonts w:asciiTheme="minorHAnsi" w:hAnsiTheme="minorHAnsi"/>
              </w:rPr>
              <w:t>using data formats:</w:t>
            </w:r>
          </w:p>
          <w:p w14:paraId="4DF0EA6E" w14:textId="77777777" w:rsidR="00C63E25" w:rsidRPr="00350027" w:rsidRDefault="00C63E25" w:rsidP="00F33256">
            <w:pPr>
              <w:rPr>
                <w:rFonts w:asciiTheme="minorHAnsi" w:hAnsiTheme="minorHAnsi"/>
                <w:b/>
                <w:bCs/>
              </w:rPr>
            </w:pPr>
            <w:r w:rsidRPr="00350027">
              <w:rPr>
                <w:rFonts w:asciiTheme="minorHAnsi" w:hAnsiTheme="minorHAnsi"/>
                <w:b/>
                <w:bCs/>
              </w:rPr>
              <w:t>DFT_RE : Q6.9</w:t>
            </w:r>
          </w:p>
          <w:p w14:paraId="2E5E6DFB" w14:textId="77777777" w:rsidR="00C63E25" w:rsidRPr="00350027" w:rsidRDefault="00C63E25" w:rsidP="00F33256">
            <w:pPr>
              <w:rPr>
                <w:rFonts w:asciiTheme="minorHAnsi" w:hAnsiTheme="minorHAnsi"/>
                <w:b/>
                <w:bCs/>
              </w:rPr>
            </w:pPr>
            <w:r w:rsidRPr="00350027">
              <w:rPr>
                <w:rFonts w:asciiTheme="minorHAnsi" w:hAnsiTheme="minorHAnsi"/>
                <w:b/>
                <w:bCs/>
              </w:rPr>
              <w:t>DFT_IM :  Q6.9</w:t>
            </w:r>
          </w:p>
          <w:p w14:paraId="77ADFEDC" w14:textId="77777777" w:rsidR="00C63E25" w:rsidRPr="00350027" w:rsidRDefault="00C63E25" w:rsidP="00F33256">
            <w:pPr>
              <w:rPr>
                <w:rFonts w:asciiTheme="minorHAnsi" w:hAnsiTheme="minorHAnsi"/>
                <w:b/>
                <w:bCs/>
              </w:rPr>
            </w:pPr>
            <w:r w:rsidRPr="00350027">
              <w:rPr>
                <w:rFonts w:asciiTheme="minorHAnsi" w:hAnsiTheme="minorHAnsi"/>
                <w:b/>
                <w:bCs/>
              </w:rPr>
              <w:t>SUM_OF_SQUARES = (Q6.9*Q6.9) + (Q6.9* Q6.9) = Q13.18</w:t>
            </w:r>
          </w:p>
          <w:p w14:paraId="69174577" w14:textId="77777777" w:rsidR="00C63E25" w:rsidRPr="00350027" w:rsidRDefault="00C63E25" w:rsidP="00F33256">
            <w:pPr>
              <w:rPr>
                <w:rFonts w:asciiTheme="minorHAnsi" w:hAnsiTheme="minorHAnsi"/>
              </w:rPr>
            </w:pPr>
          </w:p>
          <w:p w14:paraId="3CD0D6B3" w14:textId="77777777" w:rsidR="00C63E25" w:rsidRPr="00350027" w:rsidRDefault="00C63E25" w:rsidP="00F33256">
            <w:pPr>
              <w:rPr>
                <w:rFonts w:asciiTheme="minorHAnsi" w:hAnsiTheme="minorHAnsi"/>
                <w:i/>
                <w:iCs/>
              </w:rPr>
            </w:pPr>
          </w:p>
        </w:tc>
      </w:tr>
      <w:tr w:rsidR="00C63E25" w:rsidRPr="00350027" w14:paraId="51066CFB" w14:textId="77777777" w:rsidTr="00F33256">
        <w:tc>
          <w:tcPr>
            <w:tcW w:w="1559" w:type="dxa"/>
          </w:tcPr>
          <w:p w14:paraId="72078FFC" w14:textId="77777777" w:rsidR="00C63E25" w:rsidRPr="00350027" w:rsidRDefault="00C63E25" w:rsidP="00F33256">
            <w:pPr>
              <w:rPr>
                <w:rFonts w:asciiTheme="minorHAnsi" w:hAnsiTheme="minorHAnsi"/>
                <w:i/>
                <w:iCs/>
              </w:rPr>
            </w:pPr>
          </w:p>
        </w:tc>
        <w:tc>
          <w:tcPr>
            <w:tcW w:w="9320" w:type="dxa"/>
          </w:tcPr>
          <w:p w14:paraId="272BA9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06C1C24" w14:textId="77777777" w:rsidTr="00F33256">
        <w:tc>
          <w:tcPr>
            <w:tcW w:w="1559" w:type="dxa"/>
          </w:tcPr>
          <w:p w14:paraId="7E8FAB27" w14:textId="77777777" w:rsidR="00C63E25" w:rsidRPr="00350027" w:rsidRDefault="00C63E25" w:rsidP="00F33256">
            <w:pPr>
              <w:rPr>
                <w:rFonts w:asciiTheme="minorHAnsi" w:hAnsiTheme="minorHAnsi"/>
                <w:i/>
                <w:iCs/>
              </w:rPr>
            </w:pPr>
          </w:p>
        </w:tc>
        <w:tc>
          <w:tcPr>
            <w:tcW w:w="9320" w:type="dxa"/>
          </w:tcPr>
          <w:p w14:paraId="68A5EC6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54BF897" w14:textId="77777777" w:rsidTr="00F33256">
        <w:tc>
          <w:tcPr>
            <w:tcW w:w="1559" w:type="dxa"/>
          </w:tcPr>
          <w:p w14:paraId="0E80654D" w14:textId="77777777" w:rsidR="00C63E25" w:rsidRPr="00350027" w:rsidRDefault="00C63E25" w:rsidP="00F33256">
            <w:pPr>
              <w:rPr>
                <w:rFonts w:asciiTheme="minorHAnsi" w:hAnsiTheme="minorHAnsi"/>
                <w:i/>
                <w:iCs/>
              </w:rPr>
            </w:pPr>
          </w:p>
        </w:tc>
        <w:tc>
          <w:tcPr>
            <w:tcW w:w="9320" w:type="dxa"/>
          </w:tcPr>
          <w:p w14:paraId="6EBAF4B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E8C6B22" w14:textId="77777777" w:rsidR="00C63E25" w:rsidRPr="00350027" w:rsidRDefault="00C63E25" w:rsidP="00C63E25">
      <w:pPr>
        <w:rPr>
          <w:rFonts w:asciiTheme="minorHAnsi" w:hAnsiTheme="minorHAnsi"/>
        </w:rPr>
      </w:pPr>
    </w:p>
    <w:p w14:paraId="0BF6CCA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1902902" w14:textId="77777777" w:rsidTr="00F33256">
        <w:tc>
          <w:tcPr>
            <w:tcW w:w="1559" w:type="dxa"/>
          </w:tcPr>
          <w:p w14:paraId="1614BE5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MRJ_SCU_STC_SRS_736</w:t>
            </w:r>
          </w:p>
        </w:tc>
        <w:tc>
          <w:tcPr>
            <w:tcW w:w="9320" w:type="dxa"/>
          </w:tcPr>
          <w:p w14:paraId="34D7BE0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Va and Vb magnitudes for each of the signals listed in MRJ_SCU_STC_SRS_59 every major cycle:</w:t>
            </w:r>
          </w:p>
          <w:p w14:paraId="53A17D30" w14:textId="77777777" w:rsidR="00C63E25" w:rsidRPr="00350027" w:rsidRDefault="00C63E25" w:rsidP="00F33256">
            <w:pPr>
              <w:rPr>
                <w:rFonts w:asciiTheme="minorHAnsi" w:hAnsiTheme="minorHAnsi"/>
                <w:b/>
                <w:bCs/>
              </w:rPr>
            </w:pPr>
            <w:r w:rsidRPr="00350027">
              <w:rPr>
                <w:rFonts w:asciiTheme="minorHAnsi" w:hAnsiTheme="minorHAnsi"/>
                <w:b/>
                <w:bCs/>
              </w:rPr>
              <w:t xml:space="preserve">Va_MAG = </w:t>
            </w:r>
          </w:p>
          <w:p w14:paraId="754C7D31" w14:textId="77777777" w:rsidR="00C63E25" w:rsidRPr="00350027" w:rsidRDefault="00C63E25" w:rsidP="00F33256">
            <w:pPr>
              <w:rPr>
                <w:rFonts w:asciiTheme="minorHAnsi" w:hAnsiTheme="minorHAnsi"/>
                <w:b/>
                <w:bCs/>
              </w:rPr>
            </w:pPr>
            <w:r w:rsidRPr="00350027">
              <w:rPr>
                <w:rFonts w:asciiTheme="minorHAnsi" w:hAnsiTheme="minorHAnsi"/>
                <w:b/>
                <w:bCs/>
              </w:rPr>
              <w:t>sqrt ( SUM_OF_SQUARES )  (for data captured with VSW = 1)</w:t>
            </w:r>
          </w:p>
          <w:p w14:paraId="126BAA14" w14:textId="77777777" w:rsidR="00C63E25" w:rsidRPr="00350027" w:rsidRDefault="00C63E25" w:rsidP="00F33256">
            <w:pPr>
              <w:rPr>
                <w:rFonts w:asciiTheme="minorHAnsi" w:hAnsiTheme="minorHAnsi"/>
                <w:b/>
                <w:bCs/>
              </w:rPr>
            </w:pPr>
          </w:p>
          <w:p w14:paraId="47687CAF" w14:textId="77777777" w:rsidR="00C63E25" w:rsidRPr="00350027" w:rsidRDefault="00C63E25" w:rsidP="00F33256">
            <w:pPr>
              <w:rPr>
                <w:rFonts w:asciiTheme="minorHAnsi" w:hAnsiTheme="minorHAnsi"/>
                <w:b/>
                <w:bCs/>
              </w:rPr>
            </w:pPr>
            <w:r w:rsidRPr="00350027">
              <w:rPr>
                <w:rFonts w:asciiTheme="minorHAnsi" w:hAnsiTheme="minorHAnsi"/>
                <w:b/>
                <w:bCs/>
              </w:rPr>
              <w:t xml:space="preserve">Vb_MAG = </w:t>
            </w:r>
          </w:p>
          <w:p w14:paraId="0E8420FD" w14:textId="77777777" w:rsidR="00C63E25" w:rsidRPr="00350027" w:rsidRDefault="00C63E25" w:rsidP="00F33256">
            <w:pPr>
              <w:rPr>
                <w:rFonts w:asciiTheme="minorHAnsi" w:hAnsiTheme="minorHAnsi"/>
                <w:b/>
                <w:bCs/>
              </w:rPr>
            </w:pPr>
            <w:r w:rsidRPr="00350027">
              <w:rPr>
                <w:rFonts w:asciiTheme="minorHAnsi" w:hAnsiTheme="minorHAnsi"/>
                <w:b/>
                <w:bCs/>
              </w:rPr>
              <w:tab/>
              <w:t>sqrt ( SUM_OF_SQUARES)  (for data captured with VSW = 0)</w:t>
            </w:r>
          </w:p>
          <w:p w14:paraId="7DF25476" w14:textId="77777777" w:rsidR="00C63E25" w:rsidRPr="00350027" w:rsidRDefault="00C63E25" w:rsidP="00F33256">
            <w:pPr>
              <w:rPr>
                <w:rFonts w:asciiTheme="minorHAnsi" w:hAnsiTheme="minorHAnsi"/>
              </w:rPr>
            </w:pPr>
            <w:r w:rsidRPr="00350027">
              <w:rPr>
                <w:rFonts w:asciiTheme="minorHAnsi" w:hAnsiTheme="minorHAnsi"/>
              </w:rPr>
              <w:t>using data formats:</w:t>
            </w:r>
          </w:p>
          <w:p w14:paraId="549F28CE" w14:textId="77777777" w:rsidR="00C63E25" w:rsidRPr="00350027" w:rsidRDefault="00C63E25" w:rsidP="00F33256">
            <w:pPr>
              <w:rPr>
                <w:rFonts w:asciiTheme="minorHAnsi" w:hAnsiTheme="minorHAnsi"/>
                <w:b/>
                <w:bCs/>
              </w:rPr>
            </w:pPr>
            <w:r w:rsidRPr="00350027">
              <w:rPr>
                <w:rFonts w:asciiTheme="minorHAnsi" w:hAnsiTheme="minorHAnsi"/>
                <w:b/>
                <w:bCs/>
              </w:rPr>
              <w:t xml:space="preserve">SUM_OF_SQUARES :  Q13.18 </w:t>
            </w:r>
          </w:p>
          <w:p w14:paraId="78ED3D13" w14:textId="77777777" w:rsidR="00C63E25" w:rsidRPr="00350027" w:rsidRDefault="00C63E25" w:rsidP="00F33256">
            <w:pPr>
              <w:rPr>
                <w:rFonts w:asciiTheme="minorHAnsi" w:hAnsiTheme="minorHAnsi"/>
                <w:b/>
                <w:bCs/>
              </w:rPr>
            </w:pPr>
            <w:r w:rsidRPr="00350027">
              <w:rPr>
                <w:rFonts w:asciiTheme="minorHAnsi" w:hAnsiTheme="minorHAnsi"/>
                <w:b/>
                <w:bCs/>
              </w:rPr>
              <w:t>Va_MAG: Q6.9  (16 bit result with the MSB always set to 0)</w:t>
            </w:r>
          </w:p>
          <w:p w14:paraId="404D04BA" w14:textId="77777777" w:rsidR="00C63E25" w:rsidRPr="00350027" w:rsidRDefault="00C63E25" w:rsidP="00F33256">
            <w:pPr>
              <w:rPr>
                <w:rFonts w:asciiTheme="minorHAnsi" w:hAnsiTheme="minorHAnsi"/>
                <w:b/>
                <w:bCs/>
              </w:rPr>
            </w:pPr>
            <w:r w:rsidRPr="00350027">
              <w:rPr>
                <w:rFonts w:asciiTheme="minorHAnsi" w:hAnsiTheme="minorHAnsi"/>
                <w:b/>
                <w:bCs/>
              </w:rPr>
              <w:tab/>
              <w:t>Vb_MAG: Q6.9  (16 bit result with the MSB always set to 0)</w:t>
            </w:r>
          </w:p>
          <w:p w14:paraId="65BB331A" w14:textId="77777777" w:rsidR="00C63E25" w:rsidRPr="00350027" w:rsidRDefault="00C63E25" w:rsidP="00F33256">
            <w:pPr>
              <w:rPr>
                <w:rFonts w:asciiTheme="minorHAnsi" w:hAnsiTheme="minorHAnsi"/>
              </w:rPr>
            </w:pPr>
          </w:p>
          <w:p w14:paraId="59A45CFD" w14:textId="77777777" w:rsidR="00C63E25" w:rsidRPr="00350027" w:rsidRDefault="00C63E25" w:rsidP="00F33256">
            <w:pPr>
              <w:rPr>
                <w:rFonts w:asciiTheme="minorHAnsi" w:hAnsiTheme="minorHAnsi"/>
                <w:i/>
                <w:iCs/>
              </w:rPr>
            </w:pPr>
          </w:p>
        </w:tc>
      </w:tr>
      <w:tr w:rsidR="00C63E25" w:rsidRPr="00350027" w14:paraId="05B7F81B" w14:textId="77777777" w:rsidTr="00F33256">
        <w:tc>
          <w:tcPr>
            <w:tcW w:w="1559" w:type="dxa"/>
          </w:tcPr>
          <w:p w14:paraId="6281F60F" w14:textId="77777777" w:rsidR="00C63E25" w:rsidRPr="00350027" w:rsidRDefault="00C63E25" w:rsidP="00F33256">
            <w:pPr>
              <w:rPr>
                <w:rFonts w:asciiTheme="minorHAnsi" w:hAnsiTheme="minorHAnsi"/>
                <w:i/>
                <w:iCs/>
              </w:rPr>
            </w:pPr>
          </w:p>
        </w:tc>
        <w:tc>
          <w:tcPr>
            <w:tcW w:w="9320" w:type="dxa"/>
          </w:tcPr>
          <w:p w14:paraId="2EC9907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3282419" w14:textId="77777777" w:rsidTr="00F33256">
        <w:tc>
          <w:tcPr>
            <w:tcW w:w="1559" w:type="dxa"/>
          </w:tcPr>
          <w:p w14:paraId="7DB5D33C" w14:textId="77777777" w:rsidR="00C63E25" w:rsidRPr="00350027" w:rsidRDefault="00C63E25" w:rsidP="00F33256">
            <w:pPr>
              <w:rPr>
                <w:rFonts w:asciiTheme="minorHAnsi" w:hAnsiTheme="minorHAnsi"/>
                <w:i/>
                <w:iCs/>
              </w:rPr>
            </w:pPr>
          </w:p>
        </w:tc>
        <w:tc>
          <w:tcPr>
            <w:tcW w:w="9320" w:type="dxa"/>
          </w:tcPr>
          <w:p w14:paraId="4375A42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FD9C2A3" w14:textId="77777777" w:rsidTr="00F33256">
        <w:tc>
          <w:tcPr>
            <w:tcW w:w="1559" w:type="dxa"/>
          </w:tcPr>
          <w:p w14:paraId="05FD8D15" w14:textId="77777777" w:rsidR="00C63E25" w:rsidRPr="00350027" w:rsidRDefault="00C63E25" w:rsidP="00F33256">
            <w:pPr>
              <w:rPr>
                <w:rFonts w:asciiTheme="minorHAnsi" w:hAnsiTheme="minorHAnsi"/>
                <w:i/>
                <w:iCs/>
              </w:rPr>
            </w:pPr>
          </w:p>
        </w:tc>
        <w:tc>
          <w:tcPr>
            <w:tcW w:w="9320" w:type="dxa"/>
          </w:tcPr>
          <w:p w14:paraId="6B1A025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00CD609" w14:textId="77777777" w:rsidR="00C63E25" w:rsidRPr="00350027" w:rsidRDefault="00C63E25" w:rsidP="00C63E25">
      <w:pPr>
        <w:rPr>
          <w:rFonts w:asciiTheme="minorHAnsi" w:hAnsiTheme="minorHAnsi"/>
        </w:rPr>
      </w:pPr>
    </w:p>
    <w:p w14:paraId="477BE38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6FAE210" w14:textId="77777777" w:rsidTr="00F33256">
        <w:tc>
          <w:tcPr>
            <w:tcW w:w="1559" w:type="dxa"/>
          </w:tcPr>
          <w:p w14:paraId="76D5484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MRJ_SCU_STC_SRS_1194</w:t>
            </w:r>
          </w:p>
        </w:tc>
        <w:tc>
          <w:tcPr>
            <w:tcW w:w="9320" w:type="dxa"/>
          </w:tcPr>
          <w:p w14:paraId="6F41A9A5" w14:textId="77777777" w:rsidR="00C63E25" w:rsidRPr="00350027" w:rsidRDefault="00C63E25" w:rsidP="00F33256">
            <w:pPr>
              <w:rPr>
                <w:rFonts w:asciiTheme="minorHAnsi" w:hAnsiTheme="minorHAnsi"/>
              </w:rPr>
            </w:pPr>
            <w:r w:rsidRPr="00350027">
              <w:rPr>
                <w:rFonts w:asciiTheme="minorHAnsi" w:hAnsiTheme="minorHAnsi"/>
              </w:rPr>
              <w:t xml:space="preserve">Every major cycle the </w:t>
            </w:r>
            <w:r w:rsidRPr="00350027">
              <w:rPr>
                <w:rFonts w:asciiTheme="minorHAnsi" w:hAnsiTheme="minorHAnsi"/>
                <w:i/>
                <w:iCs/>
              </w:rPr>
              <w:t>STC Program</w:t>
            </w:r>
            <w:r w:rsidRPr="00350027">
              <w:rPr>
                <w:rFonts w:asciiTheme="minorHAnsi" w:hAnsiTheme="minorHAnsi"/>
              </w:rPr>
              <w:t xml:space="preserve"> shall apply a 1st order FIR filter on each of the calculated Va and Vb magnitudes with the coefficients b0 = b1 = 0.5: </w:t>
            </w:r>
          </w:p>
          <w:p w14:paraId="45161C72" w14:textId="77777777" w:rsidR="00C63E25" w:rsidRPr="00350027" w:rsidRDefault="00C63E25" w:rsidP="00F33256">
            <w:pPr>
              <w:rPr>
                <w:rFonts w:asciiTheme="minorHAnsi" w:hAnsiTheme="minorHAnsi"/>
                <w:b/>
                <w:bCs/>
              </w:rPr>
            </w:pPr>
            <w:r w:rsidRPr="00350027">
              <w:rPr>
                <w:rFonts w:asciiTheme="minorHAnsi" w:hAnsiTheme="minorHAnsi"/>
                <w:b/>
                <w:bCs/>
              </w:rPr>
              <w:t>Va_MAG = ( Va_MAG[n] + Va_MAG[n-1] ) * 0.5;</w:t>
            </w:r>
            <w:r w:rsidRPr="00350027">
              <w:rPr>
                <w:rFonts w:asciiTheme="minorHAnsi" w:hAnsiTheme="minorHAnsi"/>
                <w:b/>
                <w:bCs/>
              </w:rPr>
              <w:br/>
              <w:t>Vb_MAG = ( Vb_MAG[n] + Vb_MAG[n-1] ) * 0.5;</w:t>
            </w:r>
          </w:p>
          <w:p w14:paraId="7C4E24D7" w14:textId="77777777" w:rsidR="00C63E25" w:rsidRPr="00350027" w:rsidRDefault="00C63E25" w:rsidP="00F33256">
            <w:pPr>
              <w:rPr>
                <w:rFonts w:asciiTheme="minorHAnsi" w:hAnsiTheme="minorHAnsi"/>
              </w:rPr>
            </w:pPr>
            <w:r w:rsidRPr="00350027">
              <w:rPr>
                <w:rFonts w:asciiTheme="minorHAnsi" w:hAnsiTheme="minorHAnsi"/>
              </w:rPr>
              <w:t>where [n] and [n-1] denote the current and previous (major cycle) values of the unfiltered Va_MAG or Vb_MAG respectively and using data formats:</w:t>
            </w:r>
            <w:r w:rsidRPr="00350027">
              <w:rPr>
                <w:rFonts w:asciiTheme="minorHAnsi" w:hAnsiTheme="minorHAnsi"/>
              </w:rPr>
              <w:br/>
            </w:r>
            <w:r w:rsidRPr="00350027">
              <w:rPr>
                <w:rFonts w:asciiTheme="minorHAnsi" w:hAnsiTheme="minorHAnsi"/>
                <w:b/>
                <w:bCs/>
              </w:rPr>
              <w:t>Va_MAG: Q6.9 (16 bit result with the MSB always set to 0)</w:t>
            </w:r>
            <w:r w:rsidRPr="00350027">
              <w:rPr>
                <w:rFonts w:asciiTheme="minorHAnsi" w:hAnsiTheme="minorHAnsi"/>
                <w:b/>
                <w:bCs/>
              </w:rPr>
              <w:br/>
              <w:t>Vb_MAG: Q6.9 (16 bit result with the MSB always set to 0)</w:t>
            </w:r>
          </w:p>
          <w:p w14:paraId="5CE84DBB" w14:textId="77777777" w:rsidR="00C63E25" w:rsidRPr="00350027" w:rsidRDefault="00C63E25" w:rsidP="00F33256">
            <w:pPr>
              <w:rPr>
                <w:rFonts w:asciiTheme="minorHAnsi" w:hAnsiTheme="minorHAnsi"/>
                <w:i/>
                <w:iCs/>
              </w:rPr>
            </w:pPr>
          </w:p>
        </w:tc>
      </w:tr>
      <w:tr w:rsidR="00C63E25" w:rsidRPr="00350027" w14:paraId="0E9700B0" w14:textId="77777777" w:rsidTr="00F33256">
        <w:tc>
          <w:tcPr>
            <w:tcW w:w="1559" w:type="dxa"/>
          </w:tcPr>
          <w:p w14:paraId="71BF6590" w14:textId="77777777" w:rsidR="00C63E25" w:rsidRPr="00350027" w:rsidRDefault="00C63E25" w:rsidP="00F33256">
            <w:pPr>
              <w:rPr>
                <w:rFonts w:asciiTheme="minorHAnsi" w:hAnsiTheme="minorHAnsi"/>
                <w:i/>
                <w:iCs/>
              </w:rPr>
            </w:pPr>
          </w:p>
        </w:tc>
        <w:tc>
          <w:tcPr>
            <w:tcW w:w="9320" w:type="dxa"/>
          </w:tcPr>
          <w:p w14:paraId="56A838C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2AA76F1" w14:textId="77777777" w:rsidTr="00F33256">
        <w:tc>
          <w:tcPr>
            <w:tcW w:w="1559" w:type="dxa"/>
          </w:tcPr>
          <w:p w14:paraId="520223F9" w14:textId="77777777" w:rsidR="00C63E25" w:rsidRPr="00350027" w:rsidRDefault="00C63E25" w:rsidP="00F33256">
            <w:pPr>
              <w:rPr>
                <w:rFonts w:asciiTheme="minorHAnsi" w:hAnsiTheme="minorHAnsi"/>
                <w:i/>
                <w:iCs/>
              </w:rPr>
            </w:pPr>
          </w:p>
        </w:tc>
        <w:tc>
          <w:tcPr>
            <w:tcW w:w="9320" w:type="dxa"/>
          </w:tcPr>
          <w:p w14:paraId="372ADE9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BDD9F76" w14:textId="77777777" w:rsidTr="00F33256">
        <w:tc>
          <w:tcPr>
            <w:tcW w:w="1559" w:type="dxa"/>
          </w:tcPr>
          <w:p w14:paraId="60A1A97B" w14:textId="77777777" w:rsidR="00C63E25" w:rsidRPr="00350027" w:rsidRDefault="00C63E25" w:rsidP="00F33256">
            <w:pPr>
              <w:rPr>
                <w:rFonts w:asciiTheme="minorHAnsi" w:hAnsiTheme="minorHAnsi"/>
                <w:i/>
                <w:iCs/>
              </w:rPr>
            </w:pPr>
          </w:p>
        </w:tc>
        <w:tc>
          <w:tcPr>
            <w:tcW w:w="9320" w:type="dxa"/>
          </w:tcPr>
          <w:p w14:paraId="34EFBAC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03B6808" w14:textId="77777777" w:rsidR="00C63E25" w:rsidRPr="00350027" w:rsidRDefault="00C63E25" w:rsidP="00C63E25">
      <w:pPr>
        <w:rPr>
          <w:rFonts w:asciiTheme="minorHAnsi" w:hAnsiTheme="minorHAnsi"/>
        </w:rPr>
      </w:pPr>
    </w:p>
    <w:p w14:paraId="7212BF9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42E73336" w14:textId="77777777" w:rsidTr="00F33256">
        <w:tc>
          <w:tcPr>
            <w:tcW w:w="1559" w:type="dxa"/>
          </w:tcPr>
          <w:p w14:paraId="544DD98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MRJ_SCU_STC_SRS_66</w:t>
            </w:r>
          </w:p>
        </w:tc>
        <w:tc>
          <w:tcPr>
            <w:tcW w:w="9320" w:type="dxa"/>
          </w:tcPr>
          <w:p w14:paraId="499EF4AC" w14:textId="77777777" w:rsidR="00C63E25" w:rsidRPr="00350027" w:rsidRDefault="00C63E25" w:rsidP="00F33256">
            <w:pPr>
              <w:rPr>
                <w:rFonts w:asciiTheme="minorHAnsi" w:hAnsiTheme="minorHAnsi"/>
              </w:rPr>
            </w:pPr>
            <w:r w:rsidRPr="00350027">
              <w:rPr>
                <w:rFonts w:asciiTheme="minorHAnsi" w:hAnsiTheme="minorHAnsi"/>
              </w:rPr>
              <w:t>Every major cycle the</w:t>
            </w:r>
            <w:r w:rsidRPr="00350027">
              <w:rPr>
                <w:rFonts w:asciiTheme="minorHAnsi" w:hAnsiTheme="minorHAnsi"/>
                <w:i/>
                <w:iCs/>
              </w:rPr>
              <w:t>STC Program</w:t>
            </w:r>
            <w:r w:rsidRPr="00350027">
              <w:rPr>
                <w:rFonts w:asciiTheme="minorHAnsi" w:hAnsiTheme="minorHAnsi"/>
              </w:rPr>
              <w:t xml:space="preserve"> shall calculate the VA+VB sum voltage for each of the RVDT/LVDT channels listed in MRJ_SCU_STC_SRS_59  as follows:</w:t>
            </w:r>
          </w:p>
          <w:p w14:paraId="721D4226" w14:textId="77777777" w:rsidR="00C63E25" w:rsidRPr="00350027" w:rsidRDefault="00C63E25" w:rsidP="00F33256">
            <w:pPr>
              <w:rPr>
                <w:rFonts w:asciiTheme="minorHAnsi" w:hAnsiTheme="minorHAnsi"/>
              </w:rPr>
            </w:pPr>
            <w:r w:rsidRPr="00350027">
              <w:rPr>
                <w:rFonts w:asciiTheme="minorHAnsi" w:hAnsiTheme="minorHAnsi"/>
                <w:b/>
                <w:bCs/>
              </w:rPr>
              <w:t xml:space="preserve">SUM_V </w:t>
            </w:r>
            <w:r w:rsidRPr="00350027">
              <w:rPr>
                <w:rFonts w:asciiTheme="minorHAnsi" w:hAnsiTheme="minorHAnsi"/>
              </w:rPr>
              <w:t>: Q7.8</w:t>
            </w:r>
            <w:r w:rsidRPr="00350027">
              <w:rPr>
                <w:rFonts w:asciiTheme="minorHAnsi" w:hAnsiTheme="minorHAnsi"/>
                <w:b/>
                <w:bCs/>
              </w:rPr>
              <w:t xml:space="preserve"> = </w:t>
            </w:r>
            <w:r w:rsidRPr="00350027">
              <w:rPr>
                <w:rFonts w:asciiTheme="minorHAnsi" w:hAnsiTheme="minorHAnsi"/>
              </w:rPr>
              <w:t>(</w:t>
            </w:r>
            <w:r w:rsidRPr="00350027">
              <w:rPr>
                <w:rFonts w:asciiTheme="minorHAnsi" w:hAnsiTheme="minorHAnsi"/>
                <w:b/>
                <w:bCs/>
              </w:rPr>
              <w:t xml:space="preserve">( Va_MAG + Vb_MAG ) </w:t>
            </w:r>
            <w:r w:rsidRPr="00350027">
              <w:rPr>
                <w:rFonts w:asciiTheme="minorHAnsi" w:hAnsiTheme="minorHAnsi"/>
              </w:rPr>
              <w:t xml:space="preserve">: Q6.9) shift right by one to convert to Q7.8 </w:t>
            </w:r>
          </w:p>
          <w:p w14:paraId="677F9993" w14:textId="77777777" w:rsidR="00C63E25" w:rsidRPr="00350027" w:rsidRDefault="00C63E25" w:rsidP="00F33256">
            <w:pPr>
              <w:rPr>
                <w:rFonts w:asciiTheme="minorHAnsi" w:hAnsiTheme="minorHAnsi"/>
              </w:rPr>
            </w:pPr>
          </w:p>
          <w:p w14:paraId="25337A4A" w14:textId="77777777" w:rsidR="00C63E25" w:rsidRPr="00350027" w:rsidRDefault="00C63E25" w:rsidP="00F33256">
            <w:pPr>
              <w:rPr>
                <w:rFonts w:asciiTheme="minorHAnsi" w:hAnsiTheme="minorHAnsi"/>
                <w:i/>
                <w:iCs/>
              </w:rPr>
            </w:pPr>
          </w:p>
        </w:tc>
      </w:tr>
      <w:tr w:rsidR="00C63E25" w:rsidRPr="00350027" w14:paraId="5098373D" w14:textId="77777777" w:rsidTr="00F33256">
        <w:tc>
          <w:tcPr>
            <w:tcW w:w="1559" w:type="dxa"/>
          </w:tcPr>
          <w:p w14:paraId="3AA47FA6" w14:textId="77777777" w:rsidR="00C63E25" w:rsidRPr="00350027" w:rsidRDefault="00C63E25" w:rsidP="00F33256">
            <w:pPr>
              <w:rPr>
                <w:rFonts w:asciiTheme="minorHAnsi" w:hAnsiTheme="minorHAnsi"/>
                <w:i/>
                <w:iCs/>
              </w:rPr>
            </w:pPr>
          </w:p>
        </w:tc>
        <w:tc>
          <w:tcPr>
            <w:tcW w:w="9320" w:type="dxa"/>
          </w:tcPr>
          <w:p w14:paraId="53C1E5C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AF47C6A" w14:textId="77777777" w:rsidTr="00F33256">
        <w:tc>
          <w:tcPr>
            <w:tcW w:w="1559" w:type="dxa"/>
          </w:tcPr>
          <w:p w14:paraId="7A8C1159" w14:textId="77777777" w:rsidR="00C63E25" w:rsidRPr="00350027" w:rsidRDefault="00C63E25" w:rsidP="00F33256">
            <w:pPr>
              <w:rPr>
                <w:rFonts w:asciiTheme="minorHAnsi" w:hAnsiTheme="minorHAnsi"/>
                <w:i/>
                <w:iCs/>
              </w:rPr>
            </w:pPr>
          </w:p>
        </w:tc>
        <w:tc>
          <w:tcPr>
            <w:tcW w:w="9320" w:type="dxa"/>
          </w:tcPr>
          <w:p w14:paraId="6A827C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6ECBACD" w14:textId="77777777" w:rsidTr="00F33256">
        <w:tc>
          <w:tcPr>
            <w:tcW w:w="1559" w:type="dxa"/>
          </w:tcPr>
          <w:p w14:paraId="0055CA60" w14:textId="77777777" w:rsidR="00C63E25" w:rsidRPr="00350027" w:rsidRDefault="00C63E25" w:rsidP="00F33256">
            <w:pPr>
              <w:rPr>
                <w:rFonts w:asciiTheme="minorHAnsi" w:hAnsiTheme="minorHAnsi"/>
                <w:i/>
                <w:iCs/>
              </w:rPr>
            </w:pPr>
          </w:p>
        </w:tc>
        <w:tc>
          <w:tcPr>
            <w:tcW w:w="9320" w:type="dxa"/>
          </w:tcPr>
          <w:p w14:paraId="76416C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2C73134" w14:textId="77777777" w:rsidR="00C63E25" w:rsidRPr="00350027" w:rsidRDefault="00C63E25" w:rsidP="00C63E25">
      <w:pPr>
        <w:rPr>
          <w:rFonts w:asciiTheme="minorHAnsi" w:hAnsiTheme="minorHAnsi"/>
        </w:rPr>
      </w:pPr>
    </w:p>
    <w:p w14:paraId="2EB74C7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1E54D06" w14:textId="77777777" w:rsidTr="00F33256">
        <w:tc>
          <w:tcPr>
            <w:tcW w:w="1559" w:type="dxa"/>
          </w:tcPr>
          <w:p w14:paraId="48FE44E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MRJ_SCU_STC_SRS_959</w:t>
            </w:r>
          </w:p>
        </w:tc>
        <w:tc>
          <w:tcPr>
            <w:tcW w:w="9320" w:type="dxa"/>
          </w:tcPr>
          <w:p w14:paraId="5DA56B0A" w14:textId="77777777" w:rsidR="00C63E25" w:rsidRPr="00350027" w:rsidRDefault="00C63E25" w:rsidP="00F33256">
            <w:pPr>
              <w:rPr>
                <w:rFonts w:asciiTheme="minorHAnsi" w:hAnsiTheme="minorHAnsi"/>
              </w:rPr>
            </w:pPr>
            <w:r w:rsidRPr="00350027">
              <w:rPr>
                <w:rFonts w:asciiTheme="minorHAnsi" w:hAnsiTheme="minorHAnsi"/>
              </w:rPr>
              <w:t>Every major cycle the</w:t>
            </w:r>
            <w:r w:rsidRPr="00350027">
              <w:rPr>
                <w:rFonts w:asciiTheme="minorHAnsi" w:hAnsiTheme="minorHAnsi"/>
                <w:i/>
                <w:iCs/>
              </w:rPr>
              <w:t>STC Program</w:t>
            </w:r>
            <w:r w:rsidRPr="00350027">
              <w:rPr>
                <w:rFonts w:asciiTheme="minorHAnsi" w:hAnsiTheme="minorHAnsi"/>
              </w:rPr>
              <w:t xml:space="preserve"> shall calculate the VA-VB difference voltage for each of the RVDT/LVDT channels listed in MRJ_SCU_STC_SRS_59  as follows:</w:t>
            </w:r>
          </w:p>
          <w:p w14:paraId="2E084FC7" w14:textId="77777777" w:rsidR="00C63E25" w:rsidRPr="00350027" w:rsidRDefault="00C63E25" w:rsidP="00F33256">
            <w:pPr>
              <w:rPr>
                <w:rFonts w:asciiTheme="minorHAnsi" w:hAnsiTheme="minorHAnsi"/>
                <w:b/>
                <w:bCs/>
              </w:rPr>
            </w:pPr>
            <w:r w:rsidRPr="00350027">
              <w:rPr>
                <w:rFonts w:asciiTheme="minorHAnsi" w:hAnsiTheme="minorHAnsi"/>
                <w:b/>
                <w:bCs/>
              </w:rPr>
              <w:t>DIFF_V</w:t>
            </w:r>
            <w:r w:rsidRPr="00350027">
              <w:rPr>
                <w:rFonts w:asciiTheme="minorHAnsi" w:hAnsiTheme="minorHAnsi"/>
              </w:rPr>
              <w:t xml:space="preserve"> : Q6.9</w:t>
            </w:r>
            <w:r w:rsidRPr="00350027">
              <w:rPr>
                <w:rFonts w:asciiTheme="minorHAnsi" w:hAnsiTheme="minorHAnsi"/>
                <w:b/>
                <w:bCs/>
              </w:rPr>
              <w:t xml:space="preserve"> = </w:t>
            </w:r>
            <w:r w:rsidRPr="00350027">
              <w:rPr>
                <w:rFonts w:asciiTheme="minorHAnsi" w:hAnsiTheme="minorHAnsi"/>
              </w:rPr>
              <w:t>(</w:t>
            </w:r>
            <w:r w:rsidRPr="00350027">
              <w:rPr>
                <w:rFonts w:asciiTheme="minorHAnsi" w:hAnsiTheme="minorHAnsi"/>
                <w:b/>
                <w:bCs/>
              </w:rPr>
              <w:t xml:space="preserve">( Va_MAG </w:t>
            </w:r>
            <w:r w:rsidRPr="00350027">
              <w:rPr>
                <w:rFonts w:asciiTheme="minorHAnsi" w:hAnsiTheme="minorHAnsi"/>
              </w:rPr>
              <w:t>: Q6.9</w:t>
            </w:r>
            <w:r w:rsidRPr="00350027">
              <w:rPr>
                <w:rFonts w:asciiTheme="minorHAnsi" w:hAnsiTheme="minorHAnsi"/>
                <w:b/>
                <w:bCs/>
              </w:rPr>
              <w:t xml:space="preserve"> - Vb_MAG </w:t>
            </w:r>
            <w:r w:rsidRPr="00350027">
              <w:rPr>
                <w:rFonts w:asciiTheme="minorHAnsi" w:hAnsiTheme="minorHAnsi"/>
              </w:rPr>
              <w:t xml:space="preserve"> : Q6.9</w:t>
            </w:r>
            <w:r w:rsidRPr="00350027">
              <w:rPr>
                <w:rFonts w:asciiTheme="minorHAnsi" w:hAnsiTheme="minorHAnsi"/>
                <w:b/>
                <w:bCs/>
              </w:rPr>
              <w:t>)</w:t>
            </w:r>
          </w:p>
          <w:p w14:paraId="0FE94369" w14:textId="77777777" w:rsidR="00C63E25" w:rsidRPr="00350027" w:rsidRDefault="00C63E25" w:rsidP="00F33256">
            <w:pPr>
              <w:rPr>
                <w:rFonts w:asciiTheme="minorHAnsi" w:hAnsiTheme="minorHAnsi"/>
              </w:rPr>
            </w:pPr>
          </w:p>
          <w:p w14:paraId="02CBDCE1" w14:textId="77777777" w:rsidR="00C63E25" w:rsidRPr="00350027" w:rsidRDefault="00C63E25" w:rsidP="00F33256">
            <w:pPr>
              <w:rPr>
                <w:rFonts w:asciiTheme="minorHAnsi" w:hAnsiTheme="minorHAnsi"/>
                <w:i/>
                <w:iCs/>
              </w:rPr>
            </w:pPr>
          </w:p>
        </w:tc>
      </w:tr>
      <w:tr w:rsidR="00C63E25" w:rsidRPr="00350027" w14:paraId="2507C466" w14:textId="77777777" w:rsidTr="00F33256">
        <w:tc>
          <w:tcPr>
            <w:tcW w:w="1559" w:type="dxa"/>
          </w:tcPr>
          <w:p w14:paraId="34C8BC3E" w14:textId="77777777" w:rsidR="00C63E25" w:rsidRPr="00350027" w:rsidRDefault="00C63E25" w:rsidP="00F33256">
            <w:pPr>
              <w:rPr>
                <w:rFonts w:asciiTheme="minorHAnsi" w:hAnsiTheme="minorHAnsi"/>
                <w:i/>
                <w:iCs/>
              </w:rPr>
            </w:pPr>
          </w:p>
        </w:tc>
        <w:tc>
          <w:tcPr>
            <w:tcW w:w="9320" w:type="dxa"/>
          </w:tcPr>
          <w:p w14:paraId="13EA77E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5846DE4" w14:textId="77777777" w:rsidTr="00F33256">
        <w:tc>
          <w:tcPr>
            <w:tcW w:w="1559" w:type="dxa"/>
          </w:tcPr>
          <w:p w14:paraId="360635DA" w14:textId="77777777" w:rsidR="00C63E25" w:rsidRPr="00350027" w:rsidRDefault="00C63E25" w:rsidP="00F33256">
            <w:pPr>
              <w:rPr>
                <w:rFonts w:asciiTheme="minorHAnsi" w:hAnsiTheme="minorHAnsi"/>
                <w:i/>
                <w:iCs/>
              </w:rPr>
            </w:pPr>
          </w:p>
        </w:tc>
        <w:tc>
          <w:tcPr>
            <w:tcW w:w="9320" w:type="dxa"/>
          </w:tcPr>
          <w:p w14:paraId="274CB9E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5875146" w14:textId="77777777" w:rsidTr="00F33256">
        <w:tc>
          <w:tcPr>
            <w:tcW w:w="1559" w:type="dxa"/>
          </w:tcPr>
          <w:p w14:paraId="0478ACA8" w14:textId="77777777" w:rsidR="00C63E25" w:rsidRPr="00350027" w:rsidRDefault="00C63E25" w:rsidP="00F33256">
            <w:pPr>
              <w:rPr>
                <w:rFonts w:asciiTheme="minorHAnsi" w:hAnsiTheme="minorHAnsi"/>
                <w:i/>
                <w:iCs/>
              </w:rPr>
            </w:pPr>
          </w:p>
        </w:tc>
        <w:tc>
          <w:tcPr>
            <w:tcW w:w="9320" w:type="dxa"/>
          </w:tcPr>
          <w:p w14:paraId="248460E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345907F" w14:textId="77777777" w:rsidR="00C63E25" w:rsidRPr="00350027" w:rsidRDefault="00C63E25" w:rsidP="00C63E25">
      <w:pPr>
        <w:rPr>
          <w:rFonts w:asciiTheme="minorHAnsi" w:hAnsiTheme="minorHAnsi"/>
        </w:rPr>
      </w:pPr>
    </w:p>
    <w:p w14:paraId="0EC5161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05C7C218" w14:textId="77777777" w:rsidTr="00F33256">
        <w:tc>
          <w:tcPr>
            <w:tcW w:w="1559" w:type="dxa"/>
          </w:tcPr>
          <w:p w14:paraId="39EDC59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w:t>
            </w:r>
          </w:p>
        </w:tc>
        <w:tc>
          <w:tcPr>
            <w:tcW w:w="9320" w:type="dxa"/>
          </w:tcPr>
          <w:p w14:paraId="71C27CD5" w14:textId="77777777" w:rsidR="00C63E25" w:rsidRPr="00350027" w:rsidRDefault="00C63E25" w:rsidP="00F33256">
            <w:pPr>
              <w:rPr>
                <w:rFonts w:asciiTheme="minorHAnsi" w:hAnsiTheme="minorHAnsi"/>
              </w:rPr>
            </w:pPr>
            <w:r w:rsidRPr="00350027">
              <w:rPr>
                <w:rFonts w:asciiTheme="minorHAnsi" w:hAnsiTheme="minorHAnsi"/>
              </w:rPr>
              <w:t xml:space="preserve">Every major cycle, the </w:t>
            </w:r>
            <w:r w:rsidRPr="00350027">
              <w:rPr>
                <w:rFonts w:asciiTheme="minorHAnsi" w:hAnsiTheme="minorHAnsi"/>
                <w:i/>
                <w:iCs/>
              </w:rPr>
              <w:t>STC Program</w:t>
            </w:r>
            <w:r w:rsidRPr="00350027">
              <w:rPr>
                <w:rFonts w:asciiTheme="minorHAnsi" w:hAnsiTheme="minorHAnsi"/>
              </w:rPr>
              <w:t xml:space="preserve"> shall calculate the ratiometric position information for each of the RVDT/LVDT channels listed in MRJ_SCU_STC_SRS_59 using the following algorithm:</w:t>
            </w:r>
          </w:p>
          <w:p w14:paraId="4D3BFA0E" w14:textId="77777777" w:rsidR="00C63E25" w:rsidRPr="00350027" w:rsidRDefault="00C63E25" w:rsidP="00F33256">
            <w:pPr>
              <w:rPr>
                <w:rFonts w:asciiTheme="minorHAnsi" w:hAnsiTheme="minorHAnsi"/>
              </w:rPr>
            </w:pPr>
          </w:p>
          <w:p w14:paraId="10F4BC89" w14:textId="77777777" w:rsidR="00C63E25" w:rsidRPr="00350027" w:rsidRDefault="00C63E25" w:rsidP="00F33256">
            <w:pPr>
              <w:rPr>
                <w:rFonts w:asciiTheme="minorHAnsi" w:hAnsiTheme="minorHAnsi"/>
              </w:rPr>
            </w:pPr>
            <w:r w:rsidRPr="00350027">
              <w:rPr>
                <w:rFonts w:asciiTheme="minorHAnsi" w:hAnsiTheme="minorHAnsi"/>
              </w:rPr>
              <w:tab/>
              <w:t>if DIFF_V term is determined to be zero Ratio = 0, otherwise set the Ratio to:</w:t>
            </w:r>
          </w:p>
          <w:p w14:paraId="17F19842" w14:textId="77777777" w:rsidR="00C63E25" w:rsidRPr="00350027" w:rsidRDefault="00C63E25" w:rsidP="00F33256">
            <w:pPr>
              <w:rPr>
                <w:rFonts w:asciiTheme="minorHAnsi" w:hAnsiTheme="minorHAnsi"/>
              </w:rPr>
            </w:pPr>
            <w:r w:rsidRPr="00350027">
              <w:rPr>
                <w:rFonts w:asciiTheme="minorHAnsi" w:hAnsiTheme="minorHAnsi"/>
                <w:b/>
                <w:bCs/>
              </w:rPr>
              <w:tab/>
              <w:t>RATIO =</w:t>
            </w:r>
            <w:r w:rsidRPr="00350027">
              <w:rPr>
                <w:rFonts w:asciiTheme="minorHAnsi" w:hAnsiTheme="minorHAnsi"/>
              </w:rPr>
              <w:t>((</w:t>
            </w:r>
            <w:r w:rsidRPr="00350027">
              <w:rPr>
                <w:rFonts w:asciiTheme="minorHAnsi" w:hAnsiTheme="minorHAnsi"/>
                <w:b/>
                <w:bCs/>
              </w:rPr>
              <w:t>DIFF_V</w:t>
            </w:r>
            <w:r w:rsidRPr="00350027">
              <w:rPr>
                <w:rFonts w:asciiTheme="minorHAnsi" w:hAnsiTheme="minorHAnsi"/>
              </w:rPr>
              <w:t xml:space="preserve"> : Q6.25) / (</w:t>
            </w:r>
            <w:r w:rsidRPr="00350027">
              <w:rPr>
                <w:rFonts w:asciiTheme="minorHAnsi" w:hAnsiTheme="minorHAnsi"/>
                <w:b/>
                <w:bCs/>
              </w:rPr>
              <w:t>SUM_V</w:t>
            </w:r>
            <w:r w:rsidRPr="00350027">
              <w:rPr>
                <w:rFonts w:asciiTheme="minorHAnsi" w:hAnsiTheme="minorHAnsi"/>
              </w:rPr>
              <w:t xml:space="preserve"> :Q7.8) ) : Q-2.17 shift right by 2 to convert to Q0.15</w:t>
            </w:r>
          </w:p>
          <w:p w14:paraId="2A6AD034" w14:textId="77777777" w:rsidR="00C63E25" w:rsidRPr="00350027" w:rsidRDefault="00C63E25" w:rsidP="00F33256">
            <w:pPr>
              <w:rPr>
                <w:rFonts w:asciiTheme="minorHAnsi" w:hAnsiTheme="minorHAnsi"/>
              </w:rPr>
            </w:pPr>
            <w:r w:rsidRPr="00350027">
              <w:rPr>
                <w:rFonts w:asciiTheme="minorHAnsi" w:hAnsiTheme="minorHAnsi"/>
              </w:rPr>
              <w:tab/>
              <w:t>Ratiometric_Position = RATIO - Ratiometric_Position_Offset[channel]</w:t>
            </w:r>
          </w:p>
          <w:p w14:paraId="5EC22585" w14:textId="77777777" w:rsidR="00C63E25" w:rsidRPr="00350027" w:rsidRDefault="00C63E25" w:rsidP="00F33256">
            <w:pPr>
              <w:rPr>
                <w:rFonts w:asciiTheme="minorHAnsi" w:hAnsiTheme="minorHAnsi"/>
              </w:rPr>
            </w:pPr>
            <w:r w:rsidRPr="00350027">
              <w:rPr>
                <w:rFonts w:asciiTheme="minorHAnsi" w:hAnsiTheme="minorHAnsi"/>
              </w:rPr>
              <w:t xml:space="preserve">             channel in {Pilot_RVDT1, Pilot_RVDT2, Co-Pilot_RVDT1, Co-Pilot_RVDT2, RH_LVDT1, RH_LVDT2, LH_LVDT1, LH_LVDT2}</w:t>
            </w:r>
          </w:p>
          <w:p w14:paraId="592635DB" w14:textId="77777777" w:rsidR="00C63E25" w:rsidRPr="00350027" w:rsidRDefault="00C63E25" w:rsidP="00F33256">
            <w:pPr>
              <w:rPr>
                <w:rFonts w:asciiTheme="minorHAnsi" w:hAnsiTheme="minorHAnsi"/>
              </w:rPr>
            </w:pPr>
            <w:r w:rsidRPr="00350027">
              <w:rPr>
                <w:rFonts w:asciiTheme="minorHAnsi" w:hAnsiTheme="minorHAnsi"/>
              </w:rPr>
              <w:t>Where Ratiometric_Position_Offset[channel] is defined in MRJ_SCU_STC_SRS_1041 and MRJ_SCU_STC_SRS_1044</w:t>
            </w:r>
          </w:p>
          <w:p w14:paraId="29ED0AE5" w14:textId="77777777" w:rsidR="00C63E25" w:rsidRPr="00350027" w:rsidRDefault="00C63E25" w:rsidP="00F33256">
            <w:pPr>
              <w:rPr>
                <w:rFonts w:asciiTheme="minorHAnsi" w:hAnsiTheme="minorHAnsi"/>
                <w:i/>
                <w:iCs/>
              </w:rPr>
            </w:pPr>
          </w:p>
        </w:tc>
      </w:tr>
      <w:tr w:rsidR="00C63E25" w:rsidRPr="00350027" w14:paraId="0754BF28" w14:textId="77777777" w:rsidTr="00F33256">
        <w:tc>
          <w:tcPr>
            <w:tcW w:w="1559" w:type="dxa"/>
          </w:tcPr>
          <w:p w14:paraId="5B6DD075" w14:textId="77777777" w:rsidR="00C63E25" w:rsidRPr="00350027" w:rsidRDefault="00C63E25" w:rsidP="00F33256">
            <w:pPr>
              <w:rPr>
                <w:rFonts w:asciiTheme="minorHAnsi" w:hAnsiTheme="minorHAnsi"/>
                <w:i/>
                <w:iCs/>
              </w:rPr>
            </w:pPr>
          </w:p>
        </w:tc>
        <w:tc>
          <w:tcPr>
            <w:tcW w:w="9320" w:type="dxa"/>
          </w:tcPr>
          <w:p w14:paraId="1EE30C1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63EF77A" w14:textId="77777777" w:rsidTr="00F33256">
        <w:tc>
          <w:tcPr>
            <w:tcW w:w="1559" w:type="dxa"/>
          </w:tcPr>
          <w:p w14:paraId="5936165B" w14:textId="77777777" w:rsidR="00C63E25" w:rsidRPr="00350027" w:rsidRDefault="00C63E25" w:rsidP="00F33256">
            <w:pPr>
              <w:rPr>
                <w:rFonts w:asciiTheme="minorHAnsi" w:hAnsiTheme="minorHAnsi"/>
                <w:i/>
                <w:iCs/>
              </w:rPr>
            </w:pPr>
          </w:p>
        </w:tc>
        <w:tc>
          <w:tcPr>
            <w:tcW w:w="9320" w:type="dxa"/>
          </w:tcPr>
          <w:p w14:paraId="0B047D1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C679440" w14:textId="77777777" w:rsidTr="00F33256">
        <w:tc>
          <w:tcPr>
            <w:tcW w:w="1559" w:type="dxa"/>
          </w:tcPr>
          <w:p w14:paraId="78A8D849" w14:textId="77777777" w:rsidR="00C63E25" w:rsidRPr="00350027" w:rsidRDefault="00C63E25" w:rsidP="00F33256">
            <w:pPr>
              <w:rPr>
                <w:rFonts w:asciiTheme="minorHAnsi" w:hAnsiTheme="minorHAnsi"/>
                <w:i/>
                <w:iCs/>
              </w:rPr>
            </w:pPr>
          </w:p>
        </w:tc>
        <w:tc>
          <w:tcPr>
            <w:tcW w:w="9320" w:type="dxa"/>
          </w:tcPr>
          <w:p w14:paraId="007E67F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CAF1817" w14:textId="77777777" w:rsidR="00C63E25" w:rsidRPr="00350027" w:rsidRDefault="00C63E25" w:rsidP="00C63E25">
      <w:pPr>
        <w:rPr>
          <w:rFonts w:asciiTheme="minorHAnsi" w:hAnsiTheme="minorHAnsi"/>
        </w:rPr>
      </w:pPr>
    </w:p>
    <w:p w14:paraId="643C229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C75A0B0" w14:textId="77777777" w:rsidTr="00F33256">
        <w:tc>
          <w:tcPr>
            <w:tcW w:w="1559" w:type="dxa"/>
          </w:tcPr>
          <w:p w14:paraId="72075F8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w:t>
            </w:r>
          </w:p>
        </w:tc>
        <w:tc>
          <w:tcPr>
            <w:tcW w:w="9320" w:type="dxa"/>
          </w:tcPr>
          <w:p w14:paraId="1FE7CC9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ratiometric position information for each of the RVDT/LVDT channels listed in MRJ_SCU_STC_SRS_59 with a numerical accuracy of better than ± 1% of full scale over the full temperature range of the SCU, excluding variations in the RVDT/ LVDT. </w:t>
            </w:r>
          </w:p>
          <w:p w14:paraId="1AA109C9" w14:textId="77777777" w:rsidR="00C63E25" w:rsidRPr="00350027" w:rsidRDefault="00C63E25" w:rsidP="00F33256">
            <w:pPr>
              <w:rPr>
                <w:rFonts w:asciiTheme="minorHAnsi" w:hAnsiTheme="minorHAnsi"/>
              </w:rPr>
            </w:pPr>
          </w:p>
          <w:p w14:paraId="2F0135B1" w14:textId="77777777" w:rsidR="00C63E25" w:rsidRPr="00350027" w:rsidRDefault="00C63E25" w:rsidP="00F33256">
            <w:pPr>
              <w:rPr>
                <w:rFonts w:asciiTheme="minorHAnsi" w:hAnsiTheme="minorHAnsi"/>
                <w:i/>
                <w:iCs/>
              </w:rPr>
            </w:pPr>
          </w:p>
        </w:tc>
      </w:tr>
      <w:tr w:rsidR="00C63E25" w:rsidRPr="00350027" w14:paraId="773FA015" w14:textId="77777777" w:rsidTr="00F33256">
        <w:tc>
          <w:tcPr>
            <w:tcW w:w="1559" w:type="dxa"/>
          </w:tcPr>
          <w:p w14:paraId="27A27487" w14:textId="77777777" w:rsidR="00C63E25" w:rsidRPr="00350027" w:rsidRDefault="00C63E25" w:rsidP="00F33256">
            <w:pPr>
              <w:rPr>
                <w:rFonts w:asciiTheme="minorHAnsi" w:hAnsiTheme="minorHAnsi"/>
                <w:i/>
                <w:iCs/>
              </w:rPr>
            </w:pPr>
          </w:p>
        </w:tc>
        <w:tc>
          <w:tcPr>
            <w:tcW w:w="9320" w:type="dxa"/>
          </w:tcPr>
          <w:p w14:paraId="1E5D2AC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B7763B4" w14:textId="77777777" w:rsidTr="00F33256">
        <w:tc>
          <w:tcPr>
            <w:tcW w:w="1559" w:type="dxa"/>
          </w:tcPr>
          <w:p w14:paraId="5EED4CDF" w14:textId="77777777" w:rsidR="00C63E25" w:rsidRPr="00350027" w:rsidRDefault="00C63E25" w:rsidP="00F33256">
            <w:pPr>
              <w:rPr>
                <w:rFonts w:asciiTheme="minorHAnsi" w:hAnsiTheme="minorHAnsi"/>
                <w:i/>
                <w:iCs/>
              </w:rPr>
            </w:pPr>
          </w:p>
        </w:tc>
        <w:tc>
          <w:tcPr>
            <w:tcW w:w="9320" w:type="dxa"/>
          </w:tcPr>
          <w:p w14:paraId="50AB01F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6416FC6" w14:textId="77777777" w:rsidTr="00F33256">
        <w:tc>
          <w:tcPr>
            <w:tcW w:w="1559" w:type="dxa"/>
          </w:tcPr>
          <w:p w14:paraId="3E38DDB6" w14:textId="77777777" w:rsidR="00C63E25" w:rsidRPr="00350027" w:rsidRDefault="00C63E25" w:rsidP="00F33256">
            <w:pPr>
              <w:rPr>
                <w:rFonts w:asciiTheme="minorHAnsi" w:hAnsiTheme="minorHAnsi"/>
                <w:i/>
                <w:iCs/>
              </w:rPr>
            </w:pPr>
          </w:p>
        </w:tc>
        <w:tc>
          <w:tcPr>
            <w:tcW w:w="9320" w:type="dxa"/>
          </w:tcPr>
          <w:p w14:paraId="269E697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69BB79" w14:textId="77777777" w:rsidR="00C63E25" w:rsidRPr="00350027" w:rsidRDefault="00C63E25" w:rsidP="00C63E25">
      <w:pPr>
        <w:rPr>
          <w:rFonts w:asciiTheme="minorHAnsi" w:hAnsiTheme="minorHAnsi"/>
        </w:rPr>
      </w:pPr>
    </w:p>
    <w:p w14:paraId="6E49E1CD" w14:textId="77777777" w:rsidR="00C63E25" w:rsidRPr="00350027" w:rsidRDefault="00C63E25" w:rsidP="00C63E25">
      <w:pPr>
        <w:pStyle w:val="Heading5"/>
        <w:rPr>
          <w:rFonts w:asciiTheme="minorHAnsi" w:hAnsiTheme="minorHAnsi"/>
        </w:rPr>
      </w:pPr>
      <w:r w:rsidRPr="00350027">
        <w:rPr>
          <w:rFonts w:asciiTheme="minorHAnsi" w:hAnsiTheme="minorHAnsi"/>
        </w:rPr>
        <w:t>SHDL Logical Level Processing</w:t>
      </w:r>
    </w:p>
    <w:p w14:paraId="2368754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F4720E5" w14:textId="77777777" w:rsidTr="00F33256">
        <w:tc>
          <w:tcPr>
            <w:tcW w:w="1559" w:type="dxa"/>
          </w:tcPr>
          <w:p w14:paraId="7968E05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MRJ_SCU_STC_SRS_852</w:t>
            </w:r>
          </w:p>
        </w:tc>
        <w:tc>
          <w:tcPr>
            <w:tcW w:w="9320" w:type="dxa"/>
          </w:tcPr>
          <w:p w14:paraId="477258F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Pilot_SHDL_Operation_1 according to the following equation:</w:t>
            </w:r>
          </w:p>
          <w:p w14:paraId="08CCF2E6" w14:textId="77777777" w:rsidR="00C63E25" w:rsidRPr="00350027" w:rsidRDefault="00C63E25" w:rsidP="00F33256">
            <w:pPr>
              <w:rPr>
                <w:rFonts w:asciiTheme="minorHAnsi" w:hAnsiTheme="minorHAnsi"/>
              </w:rPr>
            </w:pPr>
          </w:p>
          <w:p w14:paraId="398F273D" w14:textId="77777777" w:rsidR="00C63E25" w:rsidRPr="00350027" w:rsidRDefault="00C63E25" w:rsidP="00F33256">
            <w:pPr>
              <w:rPr>
                <w:rFonts w:asciiTheme="minorHAnsi" w:hAnsiTheme="minorHAnsi"/>
              </w:rPr>
            </w:pPr>
            <w:r w:rsidRPr="00350027">
              <w:rPr>
                <w:rFonts w:asciiTheme="minorHAnsi" w:hAnsiTheme="minorHAnsi"/>
              </w:rPr>
              <w:tab/>
              <w:t xml:space="preserve">Pilot_SHDL_Operation_1 = Ratiometric_Position[Pilot_RVDT1] / 0.009616071 </w:t>
            </w:r>
          </w:p>
          <w:p w14:paraId="43E12627" w14:textId="77777777" w:rsidR="00C63E25" w:rsidRPr="00350027" w:rsidRDefault="00C63E25" w:rsidP="00F33256">
            <w:pPr>
              <w:rPr>
                <w:rFonts w:asciiTheme="minorHAnsi" w:hAnsiTheme="minorHAnsi"/>
              </w:rPr>
            </w:pPr>
          </w:p>
          <w:p w14:paraId="2F817B96" w14:textId="77777777" w:rsidR="00C63E25" w:rsidRPr="00350027" w:rsidRDefault="00C63E25" w:rsidP="00F33256">
            <w:pPr>
              <w:rPr>
                <w:rFonts w:asciiTheme="minorHAnsi" w:hAnsiTheme="minorHAnsi"/>
              </w:rPr>
            </w:pPr>
            <w:r w:rsidRPr="00350027">
              <w:rPr>
                <w:rFonts w:asciiTheme="minorHAnsi" w:hAnsiTheme="minorHAnsi"/>
              </w:rPr>
              <w:t>Where  Ratiometric_Position[Pilot_RVDT1]  is defined in MRJ_SCU_STC_SRS_65</w:t>
            </w:r>
          </w:p>
          <w:p w14:paraId="156F0608" w14:textId="77777777" w:rsidR="00C63E25" w:rsidRPr="00350027" w:rsidRDefault="00C63E25" w:rsidP="00F33256">
            <w:pPr>
              <w:rPr>
                <w:rFonts w:asciiTheme="minorHAnsi" w:hAnsiTheme="minorHAnsi"/>
                <w:i/>
                <w:iCs/>
              </w:rPr>
            </w:pPr>
          </w:p>
        </w:tc>
      </w:tr>
      <w:tr w:rsidR="00C63E25" w:rsidRPr="00350027" w14:paraId="460B8360" w14:textId="77777777" w:rsidTr="00F33256">
        <w:tc>
          <w:tcPr>
            <w:tcW w:w="1559" w:type="dxa"/>
          </w:tcPr>
          <w:p w14:paraId="46C5CFAD" w14:textId="77777777" w:rsidR="00C63E25" w:rsidRPr="00350027" w:rsidRDefault="00C63E25" w:rsidP="00F33256">
            <w:pPr>
              <w:rPr>
                <w:rFonts w:asciiTheme="minorHAnsi" w:hAnsiTheme="minorHAnsi"/>
                <w:i/>
                <w:iCs/>
              </w:rPr>
            </w:pPr>
          </w:p>
        </w:tc>
        <w:tc>
          <w:tcPr>
            <w:tcW w:w="9320" w:type="dxa"/>
          </w:tcPr>
          <w:p w14:paraId="2DBCFB9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3C6FF9C" w14:textId="77777777" w:rsidTr="00F33256">
        <w:tc>
          <w:tcPr>
            <w:tcW w:w="1559" w:type="dxa"/>
          </w:tcPr>
          <w:p w14:paraId="42BBDF54" w14:textId="77777777" w:rsidR="00C63E25" w:rsidRPr="00350027" w:rsidRDefault="00C63E25" w:rsidP="00F33256">
            <w:pPr>
              <w:rPr>
                <w:rFonts w:asciiTheme="minorHAnsi" w:hAnsiTheme="minorHAnsi"/>
                <w:i/>
                <w:iCs/>
              </w:rPr>
            </w:pPr>
          </w:p>
        </w:tc>
        <w:tc>
          <w:tcPr>
            <w:tcW w:w="9320" w:type="dxa"/>
          </w:tcPr>
          <w:p w14:paraId="3C73711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805DC12" w14:textId="77777777" w:rsidTr="00F33256">
        <w:tc>
          <w:tcPr>
            <w:tcW w:w="1559" w:type="dxa"/>
          </w:tcPr>
          <w:p w14:paraId="7448E59A" w14:textId="77777777" w:rsidR="00C63E25" w:rsidRPr="00350027" w:rsidRDefault="00C63E25" w:rsidP="00F33256">
            <w:pPr>
              <w:rPr>
                <w:rFonts w:asciiTheme="minorHAnsi" w:hAnsiTheme="minorHAnsi"/>
                <w:i/>
                <w:iCs/>
              </w:rPr>
            </w:pPr>
          </w:p>
        </w:tc>
        <w:tc>
          <w:tcPr>
            <w:tcW w:w="9320" w:type="dxa"/>
          </w:tcPr>
          <w:p w14:paraId="2B9D2E4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D87CCD" w14:textId="77777777" w:rsidR="00C63E25" w:rsidRPr="00350027" w:rsidRDefault="00C63E25" w:rsidP="00C63E25">
      <w:pPr>
        <w:rPr>
          <w:rFonts w:asciiTheme="minorHAnsi" w:hAnsiTheme="minorHAnsi"/>
        </w:rPr>
      </w:pPr>
    </w:p>
    <w:p w14:paraId="43388B4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504416FE" w14:textId="77777777" w:rsidTr="00F33256">
        <w:tc>
          <w:tcPr>
            <w:tcW w:w="1559" w:type="dxa"/>
          </w:tcPr>
          <w:p w14:paraId="6B44159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w:t>
            </w:r>
          </w:p>
        </w:tc>
        <w:tc>
          <w:tcPr>
            <w:tcW w:w="9320" w:type="dxa"/>
          </w:tcPr>
          <w:p w14:paraId="2DFCD97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Pilot_SHDL_Operation_2 according to the following equation:</w:t>
            </w:r>
          </w:p>
          <w:p w14:paraId="582F3FBC" w14:textId="77777777" w:rsidR="00C63E25" w:rsidRPr="00350027" w:rsidRDefault="00C63E25" w:rsidP="00F33256">
            <w:pPr>
              <w:rPr>
                <w:rFonts w:asciiTheme="minorHAnsi" w:hAnsiTheme="minorHAnsi"/>
              </w:rPr>
            </w:pPr>
          </w:p>
          <w:p w14:paraId="27ACEE28" w14:textId="77777777" w:rsidR="00C63E25" w:rsidRPr="00350027" w:rsidRDefault="00C63E25" w:rsidP="00F33256">
            <w:pPr>
              <w:rPr>
                <w:rFonts w:asciiTheme="minorHAnsi" w:hAnsiTheme="minorHAnsi"/>
              </w:rPr>
            </w:pPr>
            <w:r w:rsidRPr="00350027">
              <w:rPr>
                <w:rFonts w:asciiTheme="minorHAnsi" w:hAnsiTheme="minorHAnsi"/>
              </w:rPr>
              <w:tab/>
              <w:t xml:space="preserve">Pilot_SHDL_Operation_2 = Ratiometric_Position[Pilot_RVDT2] / 0.009616071 </w:t>
            </w:r>
          </w:p>
          <w:p w14:paraId="30394CB9" w14:textId="77777777" w:rsidR="00C63E25" w:rsidRPr="00350027" w:rsidRDefault="00C63E25" w:rsidP="00F33256">
            <w:pPr>
              <w:rPr>
                <w:rFonts w:asciiTheme="minorHAnsi" w:hAnsiTheme="minorHAnsi"/>
              </w:rPr>
            </w:pPr>
          </w:p>
          <w:p w14:paraId="21412708" w14:textId="77777777" w:rsidR="00C63E25" w:rsidRPr="00350027" w:rsidRDefault="00C63E25" w:rsidP="00F33256">
            <w:pPr>
              <w:rPr>
                <w:rFonts w:asciiTheme="minorHAnsi" w:hAnsiTheme="minorHAnsi"/>
              </w:rPr>
            </w:pPr>
            <w:r w:rsidRPr="00350027">
              <w:rPr>
                <w:rFonts w:asciiTheme="minorHAnsi" w:hAnsiTheme="minorHAnsi"/>
              </w:rPr>
              <w:t>Where  Ratiometric_Position[Pilot_RVDT2]  is defined in MRJ_SCU_STC_SRS_65</w:t>
            </w:r>
          </w:p>
          <w:p w14:paraId="5B831EDE" w14:textId="77777777" w:rsidR="00C63E25" w:rsidRPr="00350027" w:rsidRDefault="00C63E25" w:rsidP="00F33256">
            <w:pPr>
              <w:rPr>
                <w:rFonts w:asciiTheme="minorHAnsi" w:hAnsiTheme="minorHAnsi"/>
                <w:i/>
                <w:iCs/>
              </w:rPr>
            </w:pPr>
          </w:p>
        </w:tc>
      </w:tr>
      <w:tr w:rsidR="00C63E25" w:rsidRPr="00350027" w14:paraId="48AB5C20" w14:textId="77777777" w:rsidTr="00F33256">
        <w:tc>
          <w:tcPr>
            <w:tcW w:w="1559" w:type="dxa"/>
          </w:tcPr>
          <w:p w14:paraId="5F330123" w14:textId="77777777" w:rsidR="00C63E25" w:rsidRPr="00350027" w:rsidRDefault="00C63E25" w:rsidP="00F33256">
            <w:pPr>
              <w:rPr>
                <w:rFonts w:asciiTheme="minorHAnsi" w:hAnsiTheme="minorHAnsi"/>
                <w:i/>
                <w:iCs/>
              </w:rPr>
            </w:pPr>
          </w:p>
        </w:tc>
        <w:tc>
          <w:tcPr>
            <w:tcW w:w="9320" w:type="dxa"/>
          </w:tcPr>
          <w:p w14:paraId="42BF870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8136EAD" w14:textId="77777777" w:rsidTr="00F33256">
        <w:tc>
          <w:tcPr>
            <w:tcW w:w="1559" w:type="dxa"/>
          </w:tcPr>
          <w:p w14:paraId="70FA0FE3" w14:textId="77777777" w:rsidR="00C63E25" w:rsidRPr="00350027" w:rsidRDefault="00C63E25" w:rsidP="00F33256">
            <w:pPr>
              <w:rPr>
                <w:rFonts w:asciiTheme="minorHAnsi" w:hAnsiTheme="minorHAnsi"/>
                <w:i/>
                <w:iCs/>
              </w:rPr>
            </w:pPr>
          </w:p>
        </w:tc>
        <w:tc>
          <w:tcPr>
            <w:tcW w:w="9320" w:type="dxa"/>
          </w:tcPr>
          <w:p w14:paraId="444076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27C5757" w14:textId="77777777" w:rsidTr="00F33256">
        <w:tc>
          <w:tcPr>
            <w:tcW w:w="1559" w:type="dxa"/>
          </w:tcPr>
          <w:p w14:paraId="1C89D68A" w14:textId="77777777" w:rsidR="00C63E25" w:rsidRPr="00350027" w:rsidRDefault="00C63E25" w:rsidP="00F33256">
            <w:pPr>
              <w:rPr>
                <w:rFonts w:asciiTheme="minorHAnsi" w:hAnsiTheme="minorHAnsi"/>
                <w:i/>
                <w:iCs/>
              </w:rPr>
            </w:pPr>
          </w:p>
        </w:tc>
        <w:tc>
          <w:tcPr>
            <w:tcW w:w="9320" w:type="dxa"/>
          </w:tcPr>
          <w:p w14:paraId="6EF830F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2F8125" w14:textId="77777777" w:rsidR="00C63E25" w:rsidRPr="00350027" w:rsidRDefault="00C63E25" w:rsidP="00C63E25">
      <w:pPr>
        <w:rPr>
          <w:rFonts w:asciiTheme="minorHAnsi" w:hAnsiTheme="minorHAnsi"/>
        </w:rPr>
      </w:pPr>
    </w:p>
    <w:p w14:paraId="347A286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599F1E7A" w14:textId="77777777" w:rsidTr="00F33256">
        <w:tc>
          <w:tcPr>
            <w:tcW w:w="1559" w:type="dxa"/>
          </w:tcPr>
          <w:p w14:paraId="4D6DE27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MRJ_SCU_STC_SRS_68</w:t>
            </w:r>
          </w:p>
        </w:tc>
        <w:tc>
          <w:tcPr>
            <w:tcW w:w="9320" w:type="dxa"/>
          </w:tcPr>
          <w:p w14:paraId="0B950B2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Pilot_SHDL_Operation according to the following logic</w:t>
            </w:r>
          </w:p>
          <w:p w14:paraId="6FD8B10D" w14:textId="77777777" w:rsidR="00C63E25" w:rsidRPr="00350027" w:rsidRDefault="00C63E25" w:rsidP="00F33256">
            <w:pPr>
              <w:rPr>
                <w:rFonts w:asciiTheme="minorHAnsi" w:hAnsiTheme="minorHAnsi"/>
              </w:rPr>
            </w:pPr>
          </w:p>
          <w:p w14:paraId="670D252C" w14:textId="77777777" w:rsidR="00C63E25" w:rsidRPr="00350027" w:rsidRDefault="00C63E25" w:rsidP="00F33256">
            <w:pPr>
              <w:rPr>
                <w:rFonts w:asciiTheme="minorHAnsi" w:hAnsiTheme="minorHAnsi"/>
              </w:rPr>
            </w:pPr>
            <w:r w:rsidRPr="00350027">
              <w:rPr>
                <w:rFonts w:asciiTheme="minorHAnsi" w:hAnsiTheme="minorHAnsi"/>
              </w:rPr>
              <w:t xml:space="preserve">    IF  (Pilot SHDL Operation 1 Health Monitor Status)</w:t>
            </w:r>
          </w:p>
          <w:p w14:paraId="7E580716"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214CBBC" w14:textId="77777777" w:rsidR="00C63E25" w:rsidRPr="00350027" w:rsidRDefault="00C63E25" w:rsidP="00F33256">
            <w:pPr>
              <w:rPr>
                <w:rFonts w:asciiTheme="minorHAnsi" w:hAnsiTheme="minorHAnsi"/>
              </w:rPr>
            </w:pPr>
            <w:r w:rsidRPr="00350027">
              <w:rPr>
                <w:rFonts w:asciiTheme="minorHAnsi" w:hAnsiTheme="minorHAnsi"/>
              </w:rPr>
              <w:tab/>
              <w:t>IF (Pilot SHDL Operation 2 Health Monitor Status)</w:t>
            </w:r>
          </w:p>
          <w:p w14:paraId="42D89EC6" w14:textId="77777777" w:rsidR="00C63E25" w:rsidRPr="00350027" w:rsidRDefault="00C63E25" w:rsidP="00F33256">
            <w:pPr>
              <w:rPr>
                <w:rFonts w:asciiTheme="minorHAnsi" w:hAnsiTheme="minorHAnsi"/>
              </w:rPr>
            </w:pPr>
            <w:r w:rsidRPr="00350027">
              <w:rPr>
                <w:rFonts w:asciiTheme="minorHAnsi" w:hAnsiTheme="minorHAnsi"/>
              </w:rPr>
              <w:tab/>
              <w:t>THEN</w:t>
            </w:r>
          </w:p>
          <w:p w14:paraId="0B4FE39B"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Pilot_SHDL_Operation_Valid = FALSE </w:t>
            </w:r>
          </w:p>
          <w:p w14:paraId="12DB6456"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 = 0</w:t>
            </w:r>
          </w:p>
          <w:p w14:paraId="05A50579" w14:textId="77777777" w:rsidR="00C63E25" w:rsidRPr="00350027" w:rsidRDefault="00C63E25" w:rsidP="00F33256">
            <w:pPr>
              <w:rPr>
                <w:rFonts w:asciiTheme="minorHAnsi" w:hAnsiTheme="minorHAnsi"/>
              </w:rPr>
            </w:pPr>
            <w:r w:rsidRPr="00350027">
              <w:rPr>
                <w:rFonts w:asciiTheme="minorHAnsi" w:hAnsiTheme="minorHAnsi"/>
              </w:rPr>
              <w:tab/>
              <w:t>ELSE</w:t>
            </w:r>
          </w:p>
          <w:p w14:paraId="26CF9859"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 = Pilot_SHDL_Operation_2</w:t>
            </w:r>
          </w:p>
          <w:p w14:paraId="05145A50"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Pilot_SHDL_Operation_Valid = TRUE </w:t>
            </w:r>
          </w:p>
          <w:p w14:paraId="78D96994" w14:textId="77777777" w:rsidR="00C63E25" w:rsidRPr="00350027" w:rsidRDefault="00C63E25" w:rsidP="00F33256">
            <w:pPr>
              <w:rPr>
                <w:rFonts w:asciiTheme="minorHAnsi" w:hAnsiTheme="minorHAnsi"/>
              </w:rPr>
            </w:pPr>
            <w:r w:rsidRPr="00350027">
              <w:rPr>
                <w:rFonts w:asciiTheme="minorHAnsi" w:hAnsiTheme="minorHAnsi"/>
              </w:rPr>
              <w:tab/>
              <w:t>ENDIF</w:t>
            </w:r>
          </w:p>
          <w:p w14:paraId="47B44DA6"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B13AEF2" w14:textId="77777777" w:rsidR="00C63E25" w:rsidRPr="00350027" w:rsidRDefault="00C63E25" w:rsidP="00F33256">
            <w:pPr>
              <w:rPr>
                <w:rFonts w:asciiTheme="minorHAnsi" w:hAnsiTheme="minorHAnsi"/>
              </w:rPr>
            </w:pPr>
            <w:r w:rsidRPr="00350027">
              <w:rPr>
                <w:rFonts w:asciiTheme="minorHAnsi" w:hAnsiTheme="minorHAnsi"/>
              </w:rPr>
              <w:tab/>
              <w:t>IF (Pilot SHDL Operation 2 Health Monitor Status)</w:t>
            </w:r>
          </w:p>
          <w:p w14:paraId="6D2B6B5A" w14:textId="77777777" w:rsidR="00C63E25" w:rsidRPr="00350027" w:rsidRDefault="00C63E25" w:rsidP="00F33256">
            <w:pPr>
              <w:rPr>
                <w:rFonts w:asciiTheme="minorHAnsi" w:hAnsiTheme="minorHAnsi"/>
              </w:rPr>
            </w:pPr>
            <w:r w:rsidRPr="00350027">
              <w:rPr>
                <w:rFonts w:asciiTheme="minorHAnsi" w:hAnsiTheme="minorHAnsi"/>
              </w:rPr>
              <w:tab/>
              <w:t>THEN</w:t>
            </w:r>
          </w:p>
          <w:p w14:paraId="35C25C33"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 = Pilot_SHDL_Operation_1</w:t>
            </w:r>
          </w:p>
          <w:p w14:paraId="7C57D7C8"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Pilot_SHDL_Operation_Valid = TRUE </w:t>
            </w:r>
          </w:p>
          <w:p w14:paraId="50FE09E4" w14:textId="77777777" w:rsidR="00C63E25" w:rsidRPr="00350027" w:rsidRDefault="00C63E25" w:rsidP="00F33256">
            <w:pPr>
              <w:rPr>
                <w:rFonts w:asciiTheme="minorHAnsi" w:hAnsiTheme="minorHAnsi"/>
              </w:rPr>
            </w:pPr>
            <w:r w:rsidRPr="00350027">
              <w:rPr>
                <w:rFonts w:asciiTheme="minorHAnsi" w:hAnsiTheme="minorHAnsi"/>
              </w:rPr>
              <w:tab/>
              <w:t>ELSE</w:t>
            </w:r>
          </w:p>
          <w:p w14:paraId="3CCE61F2" w14:textId="77777777" w:rsidR="00C63E25" w:rsidRPr="00350027" w:rsidRDefault="00C63E25" w:rsidP="00F33256">
            <w:pPr>
              <w:rPr>
                <w:rFonts w:asciiTheme="minorHAnsi" w:hAnsiTheme="minorHAnsi"/>
              </w:rPr>
            </w:pPr>
            <w:r w:rsidRPr="00350027">
              <w:rPr>
                <w:rFonts w:asciiTheme="minorHAnsi" w:hAnsiTheme="minorHAnsi"/>
              </w:rPr>
              <w:tab/>
              <w:t xml:space="preserve">    IF (Pilot SHDL Operation 1 and 2 Reasonableness Check Monitor Status)</w:t>
            </w:r>
          </w:p>
          <w:p w14:paraId="54904CE4"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3EE2A7B6"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Pilot_SHDL_Operation_Valid = FALSE </w:t>
            </w:r>
          </w:p>
          <w:p w14:paraId="1848C5A4"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Pilot_SHDL_Operation = 0</w:t>
            </w:r>
          </w:p>
          <w:p w14:paraId="3AD2D3DC"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45166A0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Pilot_SHDL_Operation = mean of (Pilot_SHDL_Operation_1, Pilot_SHDL_Operation_2)</w:t>
            </w:r>
          </w:p>
          <w:p w14:paraId="07ED5BFE"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Pilot_SHDL_Operation_Valid = TRUE </w:t>
            </w:r>
          </w:p>
          <w:p w14:paraId="37EED885"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60F53776" w14:textId="77777777" w:rsidR="00C63E25" w:rsidRPr="00350027" w:rsidRDefault="00C63E25" w:rsidP="00F33256">
            <w:pPr>
              <w:rPr>
                <w:rFonts w:asciiTheme="minorHAnsi" w:hAnsiTheme="minorHAnsi"/>
              </w:rPr>
            </w:pPr>
            <w:r w:rsidRPr="00350027">
              <w:rPr>
                <w:rFonts w:asciiTheme="minorHAnsi" w:hAnsiTheme="minorHAnsi"/>
              </w:rPr>
              <w:tab/>
              <w:t>ENDIF</w:t>
            </w:r>
          </w:p>
          <w:p w14:paraId="3A5D9F35"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4B178F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p>
          <w:p w14:paraId="177A64DD" w14:textId="77777777" w:rsidR="00C63E25" w:rsidRPr="00350027" w:rsidRDefault="00C63E25" w:rsidP="00F33256">
            <w:pPr>
              <w:rPr>
                <w:rFonts w:asciiTheme="minorHAnsi" w:hAnsiTheme="minorHAnsi"/>
              </w:rPr>
            </w:pPr>
            <w:r w:rsidRPr="00350027">
              <w:rPr>
                <w:rFonts w:asciiTheme="minorHAnsi" w:hAnsiTheme="minorHAnsi"/>
              </w:rPr>
              <w:t>Where Pilot SHDL Operation 1 Health Monitor Status is defined in MRJ_SCU_STC_SRS_592</w:t>
            </w:r>
          </w:p>
          <w:p w14:paraId="4D7C308D" w14:textId="77777777" w:rsidR="00C63E25" w:rsidRPr="00350027" w:rsidRDefault="00C63E25" w:rsidP="00F33256">
            <w:pPr>
              <w:rPr>
                <w:rFonts w:asciiTheme="minorHAnsi" w:hAnsiTheme="minorHAnsi"/>
              </w:rPr>
            </w:pPr>
            <w:r w:rsidRPr="00350027">
              <w:rPr>
                <w:rFonts w:asciiTheme="minorHAnsi" w:hAnsiTheme="minorHAnsi"/>
              </w:rPr>
              <w:t>Pilot SHDL Operation 2 Health Monitor Status is defined in MRJ_SCU_STC_SRS_593</w:t>
            </w:r>
          </w:p>
          <w:p w14:paraId="305F68E4" w14:textId="77777777" w:rsidR="00C63E25" w:rsidRPr="00350027" w:rsidRDefault="00C63E25" w:rsidP="00F33256">
            <w:pPr>
              <w:rPr>
                <w:rFonts w:asciiTheme="minorHAnsi" w:hAnsiTheme="minorHAnsi"/>
              </w:rPr>
            </w:pPr>
            <w:r w:rsidRPr="00350027">
              <w:rPr>
                <w:rFonts w:asciiTheme="minorHAnsi" w:hAnsiTheme="minorHAnsi"/>
              </w:rPr>
              <w:t>Pilot SHDL Operation 1 and 2 Reasonableness Check Monitor Status is defined in MRJ_SCU_STC_SRS_599</w:t>
            </w:r>
          </w:p>
          <w:p w14:paraId="5747BA3C" w14:textId="77777777" w:rsidR="00C63E25" w:rsidRPr="00350027" w:rsidRDefault="00C63E25" w:rsidP="00F33256">
            <w:pPr>
              <w:rPr>
                <w:rFonts w:asciiTheme="minorHAnsi" w:hAnsiTheme="minorHAnsi"/>
              </w:rPr>
            </w:pPr>
            <w:r w:rsidRPr="00350027">
              <w:rPr>
                <w:rFonts w:asciiTheme="minorHAnsi" w:hAnsiTheme="minorHAnsi"/>
              </w:rPr>
              <w:t>Pilot_SHDL_Operation_1 is defined in MRJ_SCU_STC_SRS_852</w:t>
            </w:r>
          </w:p>
          <w:p w14:paraId="75C06D9B" w14:textId="77777777" w:rsidR="00C63E25" w:rsidRPr="00350027" w:rsidRDefault="00C63E25" w:rsidP="00F33256">
            <w:pPr>
              <w:rPr>
                <w:rFonts w:asciiTheme="minorHAnsi" w:hAnsiTheme="minorHAnsi"/>
              </w:rPr>
            </w:pPr>
            <w:r w:rsidRPr="00350027">
              <w:rPr>
                <w:rFonts w:asciiTheme="minorHAnsi" w:hAnsiTheme="minorHAnsi"/>
              </w:rPr>
              <w:t>Pilot_SHDL_Operation_2 is defined in MRJ_SCU_STC_SRS_84</w:t>
            </w:r>
          </w:p>
          <w:p w14:paraId="7239BD08" w14:textId="77777777" w:rsidR="00C63E25" w:rsidRPr="00350027" w:rsidRDefault="00C63E25" w:rsidP="00F33256">
            <w:pPr>
              <w:rPr>
                <w:rFonts w:asciiTheme="minorHAnsi" w:hAnsiTheme="minorHAnsi"/>
              </w:rPr>
            </w:pPr>
          </w:p>
          <w:p w14:paraId="2C15C123" w14:textId="77777777" w:rsidR="00C63E25" w:rsidRPr="00350027" w:rsidRDefault="00C63E25" w:rsidP="00F33256">
            <w:pPr>
              <w:rPr>
                <w:rFonts w:asciiTheme="minorHAnsi" w:hAnsiTheme="minorHAnsi"/>
                <w:i/>
                <w:iCs/>
              </w:rPr>
            </w:pPr>
          </w:p>
        </w:tc>
      </w:tr>
      <w:tr w:rsidR="00C63E25" w:rsidRPr="00350027" w14:paraId="4C59B8EC" w14:textId="77777777" w:rsidTr="00F33256">
        <w:tc>
          <w:tcPr>
            <w:tcW w:w="1559" w:type="dxa"/>
          </w:tcPr>
          <w:p w14:paraId="48610217" w14:textId="77777777" w:rsidR="00C63E25" w:rsidRPr="00350027" w:rsidRDefault="00C63E25" w:rsidP="00F33256">
            <w:pPr>
              <w:rPr>
                <w:rFonts w:asciiTheme="minorHAnsi" w:hAnsiTheme="minorHAnsi"/>
                <w:i/>
                <w:iCs/>
              </w:rPr>
            </w:pPr>
          </w:p>
        </w:tc>
        <w:tc>
          <w:tcPr>
            <w:tcW w:w="9320" w:type="dxa"/>
          </w:tcPr>
          <w:p w14:paraId="4C9A090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DB1738B" w14:textId="77777777" w:rsidTr="00F33256">
        <w:tc>
          <w:tcPr>
            <w:tcW w:w="1559" w:type="dxa"/>
          </w:tcPr>
          <w:p w14:paraId="29180BFB" w14:textId="77777777" w:rsidR="00C63E25" w:rsidRPr="00350027" w:rsidRDefault="00C63E25" w:rsidP="00F33256">
            <w:pPr>
              <w:rPr>
                <w:rFonts w:asciiTheme="minorHAnsi" w:hAnsiTheme="minorHAnsi"/>
                <w:i/>
                <w:iCs/>
              </w:rPr>
            </w:pPr>
          </w:p>
        </w:tc>
        <w:tc>
          <w:tcPr>
            <w:tcW w:w="9320" w:type="dxa"/>
          </w:tcPr>
          <w:p w14:paraId="1A90524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9CFC895" w14:textId="77777777" w:rsidTr="00F33256">
        <w:tc>
          <w:tcPr>
            <w:tcW w:w="1559" w:type="dxa"/>
          </w:tcPr>
          <w:p w14:paraId="0BAA57BE" w14:textId="77777777" w:rsidR="00C63E25" w:rsidRPr="00350027" w:rsidRDefault="00C63E25" w:rsidP="00F33256">
            <w:pPr>
              <w:rPr>
                <w:rFonts w:asciiTheme="minorHAnsi" w:hAnsiTheme="minorHAnsi"/>
                <w:i/>
                <w:iCs/>
              </w:rPr>
            </w:pPr>
          </w:p>
        </w:tc>
        <w:tc>
          <w:tcPr>
            <w:tcW w:w="9320" w:type="dxa"/>
          </w:tcPr>
          <w:p w14:paraId="20F4C90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34EF62F" w14:textId="77777777" w:rsidR="00C63E25" w:rsidRPr="00350027" w:rsidRDefault="00C63E25" w:rsidP="00C63E25">
      <w:pPr>
        <w:rPr>
          <w:rFonts w:asciiTheme="minorHAnsi" w:hAnsiTheme="minorHAnsi"/>
        </w:rPr>
      </w:pPr>
    </w:p>
    <w:p w14:paraId="6747652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98742F1" w14:textId="77777777" w:rsidTr="00F33256">
        <w:tc>
          <w:tcPr>
            <w:tcW w:w="1559" w:type="dxa"/>
          </w:tcPr>
          <w:p w14:paraId="3900819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MRJ_SCU_STC_SRS_853</w:t>
            </w:r>
          </w:p>
        </w:tc>
        <w:tc>
          <w:tcPr>
            <w:tcW w:w="9320" w:type="dxa"/>
          </w:tcPr>
          <w:p w14:paraId="6377E0A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Co_Pilot_SHDL_Operation_1 according to the following equation:</w:t>
            </w:r>
          </w:p>
          <w:p w14:paraId="08F186D7" w14:textId="77777777" w:rsidR="00C63E25" w:rsidRPr="00350027" w:rsidRDefault="00C63E25" w:rsidP="00F33256">
            <w:pPr>
              <w:rPr>
                <w:rFonts w:asciiTheme="minorHAnsi" w:hAnsiTheme="minorHAnsi"/>
              </w:rPr>
            </w:pPr>
          </w:p>
          <w:p w14:paraId="34CE8D5E" w14:textId="77777777" w:rsidR="00C63E25" w:rsidRPr="00350027" w:rsidRDefault="00C63E25" w:rsidP="00F33256">
            <w:pPr>
              <w:rPr>
                <w:rFonts w:asciiTheme="minorHAnsi" w:hAnsiTheme="minorHAnsi"/>
              </w:rPr>
            </w:pPr>
            <w:r w:rsidRPr="00350027">
              <w:rPr>
                <w:rFonts w:asciiTheme="minorHAnsi" w:hAnsiTheme="minorHAnsi"/>
              </w:rPr>
              <w:tab/>
              <w:t xml:space="preserve">Co_Pilot_SHDL_Operation_1 = Ratiometric_Position[Co_Pilot_RVDT1] / 0.009616071 </w:t>
            </w:r>
          </w:p>
          <w:p w14:paraId="73122FE1" w14:textId="77777777" w:rsidR="00C63E25" w:rsidRPr="00350027" w:rsidRDefault="00C63E25" w:rsidP="00F33256">
            <w:pPr>
              <w:rPr>
                <w:rFonts w:asciiTheme="minorHAnsi" w:hAnsiTheme="minorHAnsi"/>
              </w:rPr>
            </w:pPr>
          </w:p>
          <w:p w14:paraId="1BC3B7B0" w14:textId="77777777" w:rsidR="00C63E25" w:rsidRPr="00350027" w:rsidRDefault="00C63E25" w:rsidP="00F33256">
            <w:pPr>
              <w:rPr>
                <w:rFonts w:asciiTheme="minorHAnsi" w:hAnsiTheme="minorHAnsi"/>
              </w:rPr>
            </w:pPr>
            <w:r w:rsidRPr="00350027">
              <w:rPr>
                <w:rFonts w:asciiTheme="minorHAnsi" w:hAnsiTheme="minorHAnsi"/>
              </w:rPr>
              <w:t>Where  Ratiometric_Position[Co_Pilot_RVDT1]  is defined in MRJ_SCU_STC_SRS_65</w:t>
            </w:r>
          </w:p>
          <w:p w14:paraId="3E6A929C" w14:textId="77777777" w:rsidR="00C63E25" w:rsidRPr="00350027" w:rsidRDefault="00C63E25" w:rsidP="00F33256">
            <w:pPr>
              <w:rPr>
                <w:rFonts w:asciiTheme="minorHAnsi" w:hAnsiTheme="minorHAnsi"/>
                <w:i/>
                <w:iCs/>
              </w:rPr>
            </w:pPr>
          </w:p>
        </w:tc>
      </w:tr>
      <w:tr w:rsidR="00C63E25" w:rsidRPr="00350027" w14:paraId="5A0E55E6" w14:textId="77777777" w:rsidTr="00F33256">
        <w:tc>
          <w:tcPr>
            <w:tcW w:w="1559" w:type="dxa"/>
          </w:tcPr>
          <w:p w14:paraId="751FC9FA" w14:textId="77777777" w:rsidR="00C63E25" w:rsidRPr="00350027" w:rsidRDefault="00C63E25" w:rsidP="00F33256">
            <w:pPr>
              <w:rPr>
                <w:rFonts w:asciiTheme="minorHAnsi" w:hAnsiTheme="minorHAnsi"/>
                <w:i/>
                <w:iCs/>
              </w:rPr>
            </w:pPr>
          </w:p>
        </w:tc>
        <w:tc>
          <w:tcPr>
            <w:tcW w:w="9320" w:type="dxa"/>
          </w:tcPr>
          <w:p w14:paraId="5F945F0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50E65DE" w14:textId="77777777" w:rsidTr="00F33256">
        <w:tc>
          <w:tcPr>
            <w:tcW w:w="1559" w:type="dxa"/>
          </w:tcPr>
          <w:p w14:paraId="730247E5" w14:textId="77777777" w:rsidR="00C63E25" w:rsidRPr="00350027" w:rsidRDefault="00C63E25" w:rsidP="00F33256">
            <w:pPr>
              <w:rPr>
                <w:rFonts w:asciiTheme="minorHAnsi" w:hAnsiTheme="minorHAnsi"/>
                <w:i/>
                <w:iCs/>
              </w:rPr>
            </w:pPr>
          </w:p>
        </w:tc>
        <w:tc>
          <w:tcPr>
            <w:tcW w:w="9320" w:type="dxa"/>
          </w:tcPr>
          <w:p w14:paraId="398D193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6FE1ADD" w14:textId="77777777" w:rsidTr="00F33256">
        <w:tc>
          <w:tcPr>
            <w:tcW w:w="1559" w:type="dxa"/>
          </w:tcPr>
          <w:p w14:paraId="4466E9A3" w14:textId="77777777" w:rsidR="00C63E25" w:rsidRPr="00350027" w:rsidRDefault="00C63E25" w:rsidP="00F33256">
            <w:pPr>
              <w:rPr>
                <w:rFonts w:asciiTheme="minorHAnsi" w:hAnsiTheme="minorHAnsi"/>
                <w:i/>
                <w:iCs/>
              </w:rPr>
            </w:pPr>
          </w:p>
        </w:tc>
        <w:tc>
          <w:tcPr>
            <w:tcW w:w="9320" w:type="dxa"/>
          </w:tcPr>
          <w:p w14:paraId="3B1DF2F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D5947CE" w14:textId="77777777" w:rsidR="00C63E25" w:rsidRPr="00350027" w:rsidRDefault="00C63E25" w:rsidP="00C63E25">
      <w:pPr>
        <w:rPr>
          <w:rFonts w:asciiTheme="minorHAnsi" w:hAnsiTheme="minorHAnsi"/>
        </w:rPr>
      </w:pPr>
    </w:p>
    <w:p w14:paraId="45249A8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79EE54A2" w14:textId="77777777" w:rsidTr="00F33256">
        <w:tc>
          <w:tcPr>
            <w:tcW w:w="1559" w:type="dxa"/>
          </w:tcPr>
          <w:p w14:paraId="28490E1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w:t>
            </w:r>
          </w:p>
        </w:tc>
        <w:tc>
          <w:tcPr>
            <w:tcW w:w="9320" w:type="dxa"/>
          </w:tcPr>
          <w:p w14:paraId="15ADD15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Co_Pilot_SHDL_Operation_2 according to the following equation:</w:t>
            </w:r>
          </w:p>
          <w:p w14:paraId="484583D3" w14:textId="77777777" w:rsidR="00C63E25" w:rsidRPr="00350027" w:rsidRDefault="00C63E25" w:rsidP="00F33256">
            <w:pPr>
              <w:rPr>
                <w:rFonts w:asciiTheme="minorHAnsi" w:hAnsiTheme="minorHAnsi"/>
              </w:rPr>
            </w:pPr>
          </w:p>
          <w:p w14:paraId="2DDF017B" w14:textId="77777777" w:rsidR="00C63E25" w:rsidRPr="00350027" w:rsidRDefault="00C63E25" w:rsidP="00F33256">
            <w:pPr>
              <w:rPr>
                <w:rFonts w:asciiTheme="minorHAnsi" w:hAnsiTheme="minorHAnsi"/>
              </w:rPr>
            </w:pPr>
            <w:r w:rsidRPr="00350027">
              <w:rPr>
                <w:rFonts w:asciiTheme="minorHAnsi" w:hAnsiTheme="minorHAnsi"/>
              </w:rPr>
              <w:tab/>
              <w:t xml:space="preserve">Co_Pilot_SHDL_Operation_2 = Ratiometric_Position[Co_Pilot_RVDT2] / 0.009616071 </w:t>
            </w:r>
          </w:p>
          <w:p w14:paraId="5F489EA1" w14:textId="77777777" w:rsidR="00C63E25" w:rsidRPr="00350027" w:rsidRDefault="00C63E25" w:rsidP="00F33256">
            <w:pPr>
              <w:rPr>
                <w:rFonts w:asciiTheme="minorHAnsi" w:hAnsiTheme="minorHAnsi"/>
              </w:rPr>
            </w:pPr>
          </w:p>
          <w:p w14:paraId="7FFA633F" w14:textId="77777777" w:rsidR="00C63E25" w:rsidRPr="00350027" w:rsidRDefault="00C63E25" w:rsidP="00F33256">
            <w:pPr>
              <w:rPr>
                <w:rFonts w:asciiTheme="minorHAnsi" w:hAnsiTheme="minorHAnsi"/>
              </w:rPr>
            </w:pPr>
            <w:r w:rsidRPr="00350027">
              <w:rPr>
                <w:rFonts w:asciiTheme="minorHAnsi" w:hAnsiTheme="minorHAnsi"/>
              </w:rPr>
              <w:t>Where  Ratiometric_Position[Co_Pilot_RVDT2]  is defined in MRJ_SCU_STC_SRS_65</w:t>
            </w:r>
          </w:p>
          <w:p w14:paraId="43BE6325" w14:textId="77777777" w:rsidR="00C63E25" w:rsidRPr="00350027" w:rsidRDefault="00C63E25" w:rsidP="00F33256">
            <w:pPr>
              <w:rPr>
                <w:rFonts w:asciiTheme="minorHAnsi" w:hAnsiTheme="minorHAnsi"/>
                <w:i/>
                <w:iCs/>
              </w:rPr>
            </w:pPr>
          </w:p>
        </w:tc>
      </w:tr>
      <w:tr w:rsidR="00C63E25" w:rsidRPr="00350027" w14:paraId="0EDD5454" w14:textId="77777777" w:rsidTr="00F33256">
        <w:tc>
          <w:tcPr>
            <w:tcW w:w="1559" w:type="dxa"/>
          </w:tcPr>
          <w:p w14:paraId="4731D505" w14:textId="77777777" w:rsidR="00C63E25" w:rsidRPr="00350027" w:rsidRDefault="00C63E25" w:rsidP="00F33256">
            <w:pPr>
              <w:rPr>
                <w:rFonts w:asciiTheme="minorHAnsi" w:hAnsiTheme="minorHAnsi"/>
                <w:i/>
                <w:iCs/>
              </w:rPr>
            </w:pPr>
          </w:p>
        </w:tc>
        <w:tc>
          <w:tcPr>
            <w:tcW w:w="9320" w:type="dxa"/>
          </w:tcPr>
          <w:p w14:paraId="5DC5F88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637FB87" w14:textId="77777777" w:rsidTr="00F33256">
        <w:tc>
          <w:tcPr>
            <w:tcW w:w="1559" w:type="dxa"/>
          </w:tcPr>
          <w:p w14:paraId="5BF8CDD7" w14:textId="77777777" w:rsidR="00C63E25" w:rsidRPr="00350027" w:rsidRDefault="00C63E25" w:rsidP="00F33256">
            <w:pPr>
              <w:rPr>
                <w:rFonts w:asciiTheme="minorHAnsi" w:hAnsiTheme="minorHAnsi"/>
                <w:i/>
                <w:iCs/>
              </w:rPr>
            </w:pPr>
          </w:p>
        </w:tc>
        <w:tc>
          <w:tcPr>
            <w:tcW w:w="9320" w:type="dxa"/>
          </w:tcPr>
          <w:p w14:paraId="72FD9B3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817153C" w14:textId="77777777" w:rsidTr="00F33256">
        <w:tc>
          <w:tcPr>
            <w:tcW w:w="1559" w:type="dxa"/>
          </w:tcPr>
          <w:p w14:paraId="2CB9113B" w14:textId="77777777" w:rsidR="00C63E25" w:rsidRPr="00350027" w:rsidRDefault="00C63E25" w:rsidP="00F33256">
            <w:pPr>
              <w:rPr>
                <w:rFonts w:asciiTheme="minorHAnsi" w:hAnsiTheme="minorHAnsi"/>
                <w:i/>
                <w:iCs/>
              </w:rPr>
            </w:pPr>
          </w:p>
        </w:tc>
        <w:tc>
          <w:tcPr>
            <w:tcW w:w="9320" w:type="dxa"/>
          </w:tcPr>
          <w:p w14:paraId="52D6DE3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89655F2" w14:textId="77777777" w:rsidR="00C63E25" w:rsidRPr="00350027" w:rsidRDefault="00C63E25" w:rsidP="00C63E25">
      <w:pPr>
        <w:rPr>
          <w:rFonts w:asciiTheme="minorHAnsi" w:hAnsiTheme="minorHAnsi"/>
        </w:rPr>
      </w:pPr>
    </w:p>
    <w:p w14:paraId="4A6BF2C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4C309E51" w14:textId="77777777" w:rsidTr="00F33256">
        <w:tc>
          <w:tcPr>
            <w:tcW w:w="1559" w:type="dxa"/>
          </w:tcPr>
          <w:p w14:paraId="2A4D187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MRJ_SCU_STC_SRS_86</w:t>
            </w:r>
          </w:p>
        </w:tc>
        <w:tc>
          <w:tcPr>
            <w:tcW w:w="9320" w:type="dxa"/>
          </w:tcPr>
          <w:p w14:paraId="6AB0E0E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Co_Pilot_SHDL_Operation according to the following logic</w:t>
            </w:r>
          </w:p>
          <w:p w14:paraId="1EB0DCEE" w14:textId="77777777" w:rsidR="00C63E25" w:rsidRPr="00350027" w:rsidRDefault="00C63E25" w:rsidP="00F33256">
            <w:pPr>
              <w:rPr>
                <w:rFonts w:asciiTheme="minorHAnsi" w:hAnsiTheme="minorHAnsi"/>
              </w:rPr>
            </w:pPr>
          </w:p>
          <w:p w14:paraId="0218563B" w14:textId="77777777" w:rsidR="00C63E25" w:rsidRPr="00350027" w:rsidRDefault="00C63E25" w:rsidP="00F33256">
            <w:pPr>
              <w:rPr>
                <w:rFonts w:asciiTheme="minorHAnsi" w:hAnsiTheme="minorHAnsi"/>
              </w:rPr>
            </w:pPr>
            <w:r w:rsidRPr="00350027">
              <w:rPr>
                <w:rFonts w:asciiTheme="minorHAnsi" w:hAnsiTheme="minorHAnsi"/>
              </w:rPr>
              <w:t>IF (Co_Pilot SHDL Fitted = FALSE)</w:t>
            </w:r>
          </w:p>
          <w:p w14:paraId="7AB0B8A6" w14:textId="77777777" w:rsidR="00C63E25" w:rsidRPr="00350027" w:rsidRDefault="00C63E25" w:rsidP="00F33256">
            <w:pPr>
              <w:rPr>
                <w:rFonts w:asciiTheme="minorHAnsi" w:hAnsiTheme="minorHAnsi"/>
              </w:rPr>
            </w:pPr>
            <w:r w:rsidRPr="00350027">
              <w:rPr>
                <w:rFonts w:asciiTheme="minorHAnsi" w:hAnsiTheme="minorHAnsi"/>
              </w:rPr>
              <w:t xml:space="preserve">    Co-Pilot_SHDL_Operation_Valid = FALSE</w:t>
            </w:r>
          </w:p>
          <w:p w14:paraId="68A8A061" w14:textId="77777777" w:rsidR="00C63E25" w:rsidRPr="00350027" w:rsidRDefault="00C63E25" w:rsidP="00F33256">
            <w:pPr>
              <w:rPr>
                <w:rFonts w:asciiTheme="minorHAnsi" w:hAnsiTheme="minorHAnsi"/>
              </w:rPr>
            </w:pPr>
            <w:r w:rsidRPr="00350027">
              <w:rPr>
                <w:rFonts w:asciiTheme="minorHAnsi" w:hAnsiTheme="minorHAnsi"/>
              </w:rPr>
              <w:t xml:space="preserve">    Co_Pilot_SHDL_Operation = 0</w:t>
            </w:r>
          </w:p>
          <w:p w14:paraId="281DA58C" w14:textId="77777777" w:rsidR="00C63E25" w:rsidRPr="00350027" w:rsidRDefault="00C63E25" w:rsidP="00F33256">
            <w:pPr>
              <w:rPr>
                <w:rFonts w:asciiTheme="minorHAnsi" w:hAnsiTheme="minorHAnsi"/>
              </w:rPr>
            </w:pPr>
            <w:r w:rsidRPr="00350027">
              <w:rPr>
                <w:rFonts w:asciiTheme="minorHAnsi" w:hAnsiTheme="minorHAnsi"/>
              </w:rPr>
              <w:t>ELSE</w:t>
            </w:r>
          </w:p>
          <w:p w14:paraId="1464AC73" w14:textId="77777777" w:rsidR="00C63E25" w:rsidRPr="00350027" w:rsidRDefault="00C63E25" w:rsidP="00F33256">
            <w:pPr>
              <w:rPr>
                <w:rFonts w:asciiTheme="minorHAnsi" w:hAnsiTheme="minorHAnsi"/>
              </w:rPr>
            </w:pPr>
            <w:r w:rsidRPr="00350027">
              <w:rPr>
                <w:rFonts w:asciiTheme="minorHAnsi" w:hAnsiTheme="minorHAnsi"/>
              </w:rPr>
              <w:t xml:space="preserve">    IF  (Co_Pilot SHDL Operation 1 Health Monitor Status)</w:t>
            </w:r>
          </w:p>
          <w:p w14:paraId="75388147"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3C48844" w14:textId="77777777" w:rsidR="00C63E25" w:rsidRPr="00350027" w:rsidRDefault="00C63E25" w:rsidP="00F33256">
            <w:pPr>
              <w:rPr>
                <w:rFonts w:asciiTheme="minorHAnsi" w:hAnsiTheme="minorHAnsi"/>
              </w:rPr>
            </w:pPr>
            <w:r w:rsidRPr="00350027">
              <w:rPr>
                <w:rFonts w:asciiTheme="minorHAnsi" w:hAnsiTheme="minorHAnsi"/>
              </w:rPr>
              <w:tab/>
              <w:t>IF (Co_Pilot SHDL Operation 2 Health Monitor Status)</w:t>
            </w:r>
          </w:p>
          <w:p w14:paraId="75AC5BC3" w14:textId="77777777" w:rsidR="00C63E25" w:rsidRPr="00350027" w:rsidRDefault="00C63E25" w:rsidP="00F33256">
            <w:pPr>
              <w:rPr>
                <w:rFonts w:asciiTheme="minorHAnsi" w:hAnsiTheme="minorHAnsi"/>
              </w:rPr>
            </w:pPr>
            <w:r w:rsidRPr="00350027">
              <w:rPr>
                <w:rFonts w:asciiTheme="minorHAnsi" w:hAnsiTheme="minorHAnsi"/>
              </w:rPr>
              <w:tab/>
              <w:t>THEN</w:t>
            </w:r>
          </w:p>
          <w:p w14:paraId="7049377B" w14:textId="77777777" w:rsidR="00C63E25" w:rsidRPr="00350027" w:rsidRDefault="00C63E25" w:rsidP="00F33256">
            <w:pPr>
              <w:rPr>
                <w:rFonts w:asciiTheme="minorHAnsi" w:hAnsiTheme="minorHAnsi"/>
              </w:rPr>
            </w:pPr>
            <w:r w:rsidRPr="00350027">
              <w:rPr>
                <w:rFonts w:asciiTheme="minorHAnsi" w:hAnsiTheme="minorHAnsi"/>
              </w:rPr>
              <w:tab/>
              <w:t xml:space="preserve">       Co-Pilot_SHDL_Operation_Valid = FALSE</w:t>
            </w:r>
          </w:p>
          <w:p w14:paraId="43E25C66" w14:textId="77777777" w:rsidR="00C63E25" w:rsidRPr="00350027" w:rsidRDefault="00C63E25" w:rsidP="00F33256">
            <w:pPr>
              <w:rPr>
                <w:rFonts w:asciiTheme="minorHAnsi" w:hAnsiTheme="minorHAnsi"/>
              </w:rPr>
            </w:pPr>
            <w:r w:rsidRPr="00350027">
              <w:rPr>
                <w:rFonts w:asciiTheme="minorHAnsi" w:hAnsiTheme="minorHAnsi"/>
              </w:rPr>
              <w:tab/>
              <w:t xml:space="preserve">       Co_Pilot_SHDL_Operation = 0</w:t>
            </w:r>
          </w:p>
          <w:p w14:paraId="5DFF927D" w14:textId="77777777" w:rsidR="00C63E25" w:rsidRPr="00350027" w:rsidRDefault="00C63E25" w:rsidP="00F33256">
            <w:pPr>
              <w:rPr>
                <w:rFonts w:asciiTheme="minorHAnsi" w:hAnsiTheme="minorHAnsi"/>
              </w:rPr>
            </w:pPr>
            <w:r w:rsidRPr="00350027">
              <w:rPr>
                <w:rFonts w:asciiTheme="minorHAnsi" w:hAnsiTheme="minorHAnsi"/>
              </w:rPr>
              <w:tab/>
              <w:t>ELSE</w:t>
            </w:r>
          </w:p>
          <w:p w14:paraId="30A3B2A8" w14:textId="77777777" w:rsidR="00C63E25" w:rsidRPr="00350027" w:rsidRDefault="00C63E25" w:rsidP="00F33256">
            <w:pPr>
              <w:rPr>
                <w:rFonts w:asciiTheme="minorHAnsi" w:hAnsiTheme="minorHAnsi"/>
              </w:rPr>
            </w:pPr>
            <w:r w:rsidRPr="00350027">
              <w:rPr>
                <w:rFonts w:asciiTheme="minorHAnsi" w:hAnsiTheme="minorHAnsi"/>
              </w:rPr>
              <w:tab/>
              <w:t xml:space="preserve">       Co_Pilot_SHDL_Operation = Co_Pilot_SHDL_Operation_2</w:t>
            </w:r>
          </w:p>
          <w:p w14:paraId="1309AA6E" w14:textId="77777777" w:rsidR="00C63E25" w:rsidRPr="00350027" w:rsidRDefault="00C63E25" w:rsidP="00F33256">
            <w:pPr>
              <w:rPr>
                <w:rFonts w:asciiTheme="minorHAnsi" w:hAnsiTheme="minorHAnsi"/>
              </w:rPr>
            </w:pPr>
            <w:r w:rsidRPr="00350027">
              <w:rPr>
                <w:rFonts w:asciiTheme="minorHAnsi" w:hAnsiTheme="minorHAnsi"/>
              </w:rPr>
              <w:tab/>
              <w:t xml:space="preserve">       Co-Pilot_SHDL_Operation_Valid = TRUE</w:t>
            </w:r>
          </w:p>
          <w:p w14:paraId="74DBF7CD" w14:textId="77777777" w:rsidR="00C63E25" w:rsidRPr="00350027" w:rsidRDefault="00C63E25" w:rsidP="00F33256">
            <w:pPr>
              <w:rPr>
                <w:rFonts w:asciiTheme="minorHAnsi" w:hAnsiTheme="minorHAnsi"/>
              </w:rPr>
            </w:pPr>
            <w:r w:rsidRPr="00350027">
              <w:rPr>
                <w:rFonts w:asciiTheme="minorHAnsi" w:hAnsiTheme="minorHAnsi"/>
              </w:rPr>
              <w:tab/>
              <w:t>ENDIF</w:t>
            </w:r>
          </w:p>
          <w:p w14:paraId="35BE7C5E"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7B5F697" w14:textId="77777777" w:rsidR="00C63E25" w:rsidRPr="00350027" w:rsidRDefault="00C63E25" w:rsidP="00F33256">
            <w:pPr>
              <w:rPr>
                <w:rFonts w:asciiTheme="minorHAnsi" w:hAnsiTheme="minorHAnsi"/>
              </w:rPr>
            </w:pPr>
            <w:r w:rsidRPr="00350027">
              <w:rPr>
                <w:rFonts w:asciiTheme="minorHAnsi" w:hAnsiTheme="minorHAnsi"/>
              </w:rPr>
              <w:tab/>
              <w:t>IF (Co_Pilot SHDL Operation 2 Health Monitor Status)</w:t>
            </w:r>
          </w:p>
          <w:p w14:paraId="4AC1F3E5" w14:textId="77777777" w:rsidR="00C63E25" w:rsidRPr="00350027" w:rsidRDefault="00C63E25" w:rsidP="00F33256">
            <w:pPr>
              <w:rPr>
                <w:rFonts w:asciiTheme="minorHAnsi" w:hAnsiTheme="minorHAnsi"/>
              </w:rPr>
            </w:pPr>
            <w:r w:rsidRPr="00350027">
              <w:rPr>
                <w:rFonts w:asciiTheme="minorHAnsi" w:hAnsiTheme="minorHAnsi"/>
              </w:rPr>
              <w:tab/>
              <w:t>THEN</w:t>
            </w:r>
          </w:p>
          <w:p w14:paraId="0DB66765" w14:textId="77777777" w:rsidR="00C63E25" w:rsidRPr="00350027" w:rsidRDefault="00C63E25" w:rsidP="00F33256">
            <w:pPr>
              <w:rPr>
                <w:rFonts w:asciiTheme="minorHAnsi" w:hAnsiTheme="minorHAnsi"/>
              </w:rPr>
            </w:pPr>
            <w:r w:rsidRPr="00350027">
              <w:rPr>
                <w:rFonts w:asciiTheme="minorHAnsi" w:hAnsiTheme="minorHAnsi"/>
              </w:rPr>
              <w:tab/>
              <w:t xml:space="preserve">    Co_Pilot_SHDL_Operation = Co_Pilot_SHDL_Operation_1</w:t>
            </w:r>
          </w:p>
          <w:p w14:paraId="29A940F2" w14:textId="77777777" w:rsidR="00C63E25" w:rsidRPr="00350027" w:rsidRDefault="00C63E25" w:rsidP="00F33256">
            <w:pPr>
              <w:rPr>
                <w:rFonts w:asciiTheme="minorHAnsi" w:hAnsiTheme="minorHAnsi"/>
              </w:rPr>
            </w:pPr>
            <w:r w:rsidRPr="00350027">
              <w:rPr>
                <w:rFonts w:asciiTheme="minorHAnsi" w:hAnsiTheme="minorHAnsi"/>
              </w:rPr>
              <w:tab/>
              <w:t xml:space="preserve">    Co-Pilot_SHDL_Operation_Valid = TRUE</w:t>
            </w:r>
          </w:p>
          <w:p w14:paraId="5D2D40AE" w14:textId="77777777" w:rsidR="00C63E25" w:rsidRPr="00350027" w:rsidRDefault="00C63E25" w:rsidP="00F33256">
            <w:pPr>
              <w:rPr>
                <w:rFonts w:asciiTheme="minorHAnsi" w:hAnsiTheme="minorHAnsi"/>
              </w:rPr>
            </w:pPr>
            <w:r w:rsidRPr="00350027">
              <w:rPr>
                <w:rFonts w:asciiTheme="minorHAnsi" w:hAnsiTheme="minorHAnsi"/>
              </w:rPr>
              <w:tab/>
              <w:t>ELSE</w:t>
            </w:r>
          </w:p>
          <w:p w14:paraId="2C1738F7" w14:textId="77777777" w:rsidR="00C63E25" w:rsidRPr="00350027" w:rsidRDefault="00C63E25" w:rsidP="00F33256">
            <w:pPr>
              <w:rPr>
                <w:rFonts w:asciiTheme="minorHAnsi" w:hAnsiTheme="minorHAnsi"/>
              </w:rPr>
            </w:pPr>
            <w:r w:rsidRPr="00350027">
              <w:rPr>
                <w:rFonts w:asciiTheme="minorHAnsi" w:hAnsiTheme="minorHAnsi"/>
              </w:rPr>
              <w:tab/>
              <w:t xml:space="preserve">    IF (Co_Pilot SHDL Operation 1 and 2 Reasonableness Check Monitor Status)</w:t>
            </w:r>
          </w:p>
          <w:p w14:paraId="11F128D6"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6BB849B2" w14:textId="77777777" w:rsidR="00C63E25" w:rsidRPr="00350027" w:rsidRDefault="00C63E25" w:rsidP="00F33256">
            <w:pPr>
              <w:rPr>
                <w:rFonts w:asciiTheme="minorHAnsi" w:hAnsiTheme="minorHAnsi"/>
              </w:rPr>
            </w:pPr>
            <w:r w:rsidRPr="00350027">
              <w:rPr>
                <w:rFonts w:asciiTheme="minorHAnsi" w:hAnsiTheme="minorHAnsi"/>
              </w:rPr>
              <w:tab/>
              <w:t xml:space="preserve">            Co-Pilot_SHDL_Operation_Valid = FALSE</w:t>
            </w:r>
          </w:p>
          <w:p w14:paraId="17F0151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Co_Pilot_SHDL_Operation = 0</w:t>
            </w:r>
          </w:p>
          <w:p w14:paraId="7066150E"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1742A40A" w14:textId="77777777" w:rsidR="00C63E25" w:rsidRPr="00350027" w:rsidRDefault="00C63E25" w:rsidP="00F33256">
            <w:pPr>
              <w:rPr>
                <w:rFonts w:asciiTheme="minorHAnsi" w:hAnsiTheme="minorHAnsi"/>
              </w:rPr>
            </w:pPr>
            <w:r w:rsidRPr="00350027">
              <w:rPr>
                <w:rFonts w:asciiTheme="minorHAnsi" w:hAnsiTheme="minorHAnsi"/>
              </w:rPr>
              <w:lastRenderedPageBreak/>
              <w:tab/>
            </w:r>
            <w:r w:rsidRPr="00350027">
              <w:rPr>
                <w:rFonts w:asciiTheme="minorHAnsi" w:hAnsiTheme="minorHAnsi"/>
              </w:rPr>
              <w:tab/>
              <w:t>Co_Pilot_SHDL_Operation = mean of (Co_Pilot_SHDL_Operation_1, Co_Pilot_SHDL_Operation_2)</w:t>
            </w:r>
          </w:p>
          <w:p w14:paraId="729BC11D" w14:textId="77777777" w:rsidR="00C63E25" w:rsidRPr="00350027" w:rsidRDefault="00C63E25" w:rsidP="00F33256">
            <w:pPr>
              <w:rPr>
                <w:rFonts w:asciiTheme="minorHAnsi" w:hAnsiTheme="minorHAnsi"/>
              </w:rPr>
            </w:pPr>
            <w:r w:rsidRPr="00350027">
              <w:rPr>
                <w:rFonts w:asciiTheme="minorHAnsi" w:hAnsiTheme="minorHAnsi"/>
              </w:rPr>
              <w:tab/>
              <w:t xml:space="preserve">            Co-Pilot_SHDL_Operation_Valid = TRUE</w:t>
            </w:r>
          </w:p>
          <w:p w14:paraId="5C4C5930"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780676C0" w14:textId="77777777" w:rsidR="00C63E25" w:rsidRPr="00350027" w:rsidRDefault="00C63E25" w:rsidP="00F33256">
            <w:pPr>
              <w:rPr>
                <w:rFonts w:asciiTheme="minorHAnsi" w:hAnsiTheme="minorHAnsi"/>
              </w:rPr>
            </w:pPr>
            <w:r w:rsidRPr="00350027">
              <w:rPr>
                <w:rFonts w:asciiTheme="minorHAnsi" w:hAnsiTheme="minorHAnsi"/>
              </w:rPr>
              <w:tab/>
              <w:t>ENDIF</w:t>
            </w:r>
          </w:p>
          <w:p w14:paraId="2B06AEAB"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A67A6F8" w14:textId="77777777" w:rsidR="00C63E25" w:rsidRPr="00350027" w:rsidRDefault="00C63E25" w:rsidP="00F33256">
            <w:pPr>
              <w:rPr>
                <w:rFonts w:asciiTheme="minorHAnsi" w:hAnsiTheme="minorHAnsi"/>
              </w:rPr>
            </w:pPr>
            <w:r w:rsidRPr="00350027">
              <w:rPr>
                <w:rFonts w:asciiTheme="minorHAnsi" w:hAnsiTheme="minorHAnsi"/>
              </w:rPr>
              <w:t>ENDIF</w:t>
            </w:r>
          </w:p>
          <w:p w14:paraId="357D518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p>
          <w:p w14:paraId="23AEB025" w14:textId="77777777" w:rsidR="00C63E25" w:rsidRPr="00350027" w:rsidRDefault="00C63E25" w:rsidP="00F33256">
            <w:pPr>
              <w:rPr>
                <w:rFonts w:asciiTheme="minorHAnsi" w:hAnsiTheme="minorHAnsi"/>
              </w:rPr>
            </w:pPr>
            <w:r w:rsidRPr="00350027">
              <w:rPr>
                <w:rFonts w:asciiTheme="minorHAnsi" w:hAnsiTheme="minorHAnsi"/>
              </w:rPr>
              <w:t>Where Co_Pilot SHDL Operation 1 Health Monitor Status is defined in MRJ_SCU_STC_SRS_596</w:t>
            </w:r>
          </w:p>
          <w:p w14:paraId="7FA84312" w14:textId="77777777" w:rsidR="00C63E25" w:rsidRPr="00350027" w:rsidRDefault="00C63E25" w:rsidP="00F33256">
            <w:pPr>
              <w:rPr>
                <w:rFonts w:asciiTheme="minorHAnsi" w:hAnsiTheme="minorHAnsi"/>
              </w:rPr>
            </w:pPr>
            <w:r w:rsidRPr="00350027">
              <w:rPr>
                <w:rFonts w:asciiTheme="minorHAnsi" w:hAnsiTheme="minorHAnsi"/>
              </w:rPr>
              <w:t>Co_Pilot SHDL Operation 2 Health Monitor Status is defined in MRJ_SCU_STC_SRS_597</w:t>
            </w:r>
          </w:p>
          <w:p w14:paraId="7521FC40" w14:textId="77777777" w:rsidR="00C63E25" w:rsidRPr="00350027" w:rsidRDefault="00C63E25" w:rsidP="00F33256">
            <w:pPr>
              <w:rPr>
                <w:rFonts w:asciiTheme="minorHAnsi" w:hAnsiTheme="minorHAnsi"/>
              </w:rPr>
            </w:pPr>
            <w:r w:rsidRPr="00350027">
              <w:rPr>
                <w:rFonts w:asciiTheme="minorHAnsi" w:hAnsiTheme="minorHAnsi"/>
              </w:rPr>
              <w:t>Co_Pilot SHDL Operation 1 and 2 Reasonableness Check Monitor Status is defined in MRJ_SCU_STC_SRS_600</w:t>
            </w:r>
          </w:p>
          <w:p w14:paraId="33D7270D" w14:textId="77777777" w:rsidR="00C63E25" w:rsidRPr="00350027" w:rsidRDefault="00C63E25" w:rsidP="00F33256">
            <w:pPr>
              <w:rPr>
                <w:rFonts w:asciiTheme="minorHAnsi" w:hAnsiTheme="minorHAnsi"/>
              </w:rPr>
            </w:pPr>
            <w:r w:rsidRPr="00350027">
              <w:rPr>
                <w:rFonts w:asciiTheme="minorHAnsi" w:hAnsiTheme="minorHAnsi"/>
              </w:rPr>
              <w:t>Co_Pilot_SHDL_Operation_1 is defined in MRJ_SCU_STC_SRS_853</w:t>
            </w:r>
          </w:p>
          <w:p w14:paraId="6001E4AE" w14:textId="77777777" w:rsidR="00C63E25" w:rsidRPr="00350027" w:rsidRDefault="00C63E25" w:rsidP="00F33256">
            <w:pPr>
              <w:rPr>
                <w:rFonts w:asciiTheme="minorHAnsi" w:hAnsiTheme="minorHAnsi"/>
              </w:rPr>
            </w:pPr>
            <w:r w:rsidRPr="00350027">
              <w:rPr>
                <w:rFonts w:asciiTheme="minorHAnsi" w:hAnsiTheme="minorHAnsi"/>
              </w:rPr>
              <w:t>Co_Pilot_SHDL_Operation_2 is defined in MRJ_SCU_STC_SRS_85</w:t>
            </w:r>
          </w:p>
          <w:p w14:paraId="43AEC193" w14:textId="77777777" w:rsidR="00C63E25" w:rsidRPr="00350027" w:rsidRDefault="00C63E25" w:rsidP="00F33256">
            <w:pPr>
              <w:rPr>
                <w:rFonts w:asciiTheme="minorHAnsi" w:hAnsiTheme="minorHAnsi"/>
              </w:rPr>
            </w:pPr>
            <w:r w:rsidRPr="00350027">
              <w:rPr>
                <w:rFonts w:asciiTheme="minorHAnsi" w:hAnsiTheme="minorHAnsi"/>
              </w:rPr>
              <w:t>Co_Pilot SHDL Fitted is defined in MRJ_SCU_STC_SRS_79</w:t>
            </w:r>
          </w:p>
          <w:p w14:paraId="2245007E" w14:textId="77777777" w:rsidR="00C63E25" w:rsidRPr="00350027" w:rsidRDefault="00C63E25" w:rsidP="00F33256">
            <w:pPr>
              <w:rPr>
                <w:rFonts w:asciiTheme="minorHAnsi" w:hAnsiTheme="minorHAnsi"/>
                <w:i/>
                <w:iCs/>
              </w:rPr>
            </w:pPr>
          </w:p>
        </w:tc>
      </w:tr>
      <w:tr w:rsidR="00C63E25" w:rsidRPr="00350027" w14:paraId="5A8C0E63" w14:textId="77777777" w:rsidTr="00F33256">
        <w:tc>
          <w:tcPr>
            <w:tcW w:w="1559" w:type="dxa"/>
          </w:tcPr>
          <w:p w14:paraId="00365A47" w14:textId="77777777" w:rsidR="00C63E25" w:rsidRPr="00350027" w:rsidRDefault="00C63E25" w:rsidP="00F33256">
            <w:pPr>
              <w:rPr>
                <w:rFonts w:asciiTheme="minorHAnsi" w:hAnsiTheme="minorHAnsi"/>
                <w:i/>
                <w:iCs/>
              </w:rPr>
            </w:pPr>
          </w:p>
        </w:tc>
        <w:tc>
          <w:tcPr>
            <w:tcW w:w="9320" w:type="dxa"/>
          </w:tcPr>
          <w:p w14:paraId="403208E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1B3D932" w14:textId="77777777" w:rsidTr="00F33256">
        <w:tc>
          <w:tcPr>
            <w:tcW w:w="1559" w:type="dxa"/>
          </w:tcPr>
          <w:p w14:paraId="4A10C1FB" w14:textId="77777777" w:rsidR="00C63E25" w:rsidRPr="00350027" w:rsidRDefault="00C63E25" w:rsidP="00F33256">
            <w:pPr>
              <w:rPr>
                <w:rFonts w:asciiTheme="minorHAnsi" w:hAnsiTheme="minorHAnsi"/>
                <w:i/>
                <w:iCs/>
              </w:rPr>
            </w:pPr>
          </w:p>
        </w:tc>
        <w:tc>
          <w:tcPr>
            <w:tcW w:w="9320" w:type="dxa"/>
          </w:tcPr>
          <w:p w14:paraId="7FEEA8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057F358" w14:textId="77777777" w:rsidTr="00F33256">
        <w:tc>
          <w:tcPr>
            <w:tcW w:w="1559" w:type="dxa"/>
          </w:tcPr>
          <w:p w14:paraId="6BA00E6E" w14:textId="77777777" w:rsidR="00C63E25" w:rsidRPr="00350027" w:rsidRDefault="00C63E25" w:rsidP="00F33256">
            <w:pPr>
              <w:rPr>
                <w:rFonts w:asciiTheme="minorHAnsi" w:hAnsiTheme="minorHAnsi"/>
                <w:i/>
                <w:iCs/>
              </w:rPr>
            </w:pPr>
          </w:p>
        </w:tc>
        <w:tc>
          <w:tcPr>
            <w:tcW w:w="9320" w:type="dxa"/>
          </w:tcPr>
          <w:p w14:paraId="765685C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91F6A21" w14:textId="77777777" w:rsidR="00C63E25" w:rsidRPr="00350027" w:rsidRDefault="00C63E25" w:rsidP="00C63E25">
      <w:pPr>
        <w:rPr>
          <w:rFonts w:asciiTheme="minorHAnsi" w:hAnsiTheme="minorHAnsi"/>
        </w:rPr>
      </w:pPr>
    </w:p>
    <w:p w14:paraId="45377B3C" w14:textId="77777777" w:rsidR="00C63E25" w:rsidRPr="00350027" w:rsidRDefault="00C63E25" w:rsidP="00C63E25">
      <w:pPr>
        <w:pStyle w:val="Heading5"/>
        <w:rPr>
          <w:rFonts w:asciiTheme="minorHAnsi" w:hAnsiTheme="minorHAnsi"/>
        </w:rPr>
      </w:pPr>
      <w:r w:rsidRPr="00350027">
        <w:rPr>
          <w:rFonts w:asciiTheme="minorHAnsi" w:hAnsiTheme="minorHAnsi"/>
        </w:rPr>
        <w:t>SACT Logical Level Processing</w:t>
      </w:r>
    </w:p>
    <w:p w14:paraId="7C7F8163" w14:textId="77777777" w:rsidR="00C63E25" w:rsidRPr="00350027" w:rsidRDefault="00C63E25" w:rsidP="00C63E25">
      <w:pPr>
        <w:rPr>
          <w:rFonts w:asciiTheme="minorHAnsi" w:hAnsiTheme="minorHAnsi"/>
        </w:rPr>
      </w:pPr>
      <w:r w:rsidRPr="00350027">
        <w:rPr>
          <w:rFonts w:asciiTheme="minorHAnsi" w:hAnsiTheme="minorHAnsi"/>
          <w:b/>
          <w:bCs/>
        </w:rPr>
        <w:t>Overview of SACT Determination</w:t>
      </w:r>
    </w:p>
    <w:p w14:paraId="4293B5F1" w14:textId="77777777" w:rsidR="00C63E25" w:rsidRPr="00350027" w:rsidRDefault="00C63E25" w:rsidP="00C63E25">
      <w:pPr>
        <w:rPr>
          <w:rFonts w:asciiTheme="minorHAnsi" w:hAnsiTheme="minorHAnsi"/>
        </w:rPr>
      </w:pPr>
      <w:r w:rsidRPr="00350027">
        <w:rPr>
          <w:rFonts w:asciiTheme="minorHAnsi" w:hAnsiTheme="minorHAnsi"/>
        </w:rPr>
        <w:t xml:space="preserve">There are four LVDTs: two left-hand and two right-hand.  A voltage ratio is calculated for each LVDT interface as previously described.  </w:t>
      </w:r>
    </w:p>
    <w:p w14:paraId="37B7A582" w14:textId="77777777" w:rsidR="00C63E25" w:rsidRPr="00350027" w:rsidRDefault="00C63E25" w:rsidP="00C63E25">
      <w:pPr>
        <w:rPr>
          <w:rFonts w:asciiTheme="minorHAnsi" w:hAnsiTheme="minorHAnsi"/>
        </w:rPr>
      </w:pPr>
      <w:r w:rsidRPr="00350027">
        <w:rPr>
          <w:rFonts w:asciiTheme="minorHAnsi" w:hAnsiTheme="minorHAnsi"/>
        </w:rPr>
        <w:t>Essentially there are two angles that correspond to any measured ratio, referred to here as the lower and upper angles which are on either side of the minimum ratio in Figure 6.5-1. The true angle is calculated on a scheme based on the eight candidate angles obtained from the four ratios in a way that does not contain discontinuities close to the zero degree point.  This scheme is depicted in Figure 6.5-1</w:t>
      </w:r>
      <w:r w:rsidRPr="00350027">
        <w:rPr>
          <w:rFonts w:asciiTheme="minorHAnsi" w:hAnsiTheme="minorHAnsi"/>
          <w:b/>
          <w:bCs/>
        </w:rPr>
        <w:t xml:space="preserve"> </w:t>
      </w:r>
      <w:r w:rsidRPr="00350027">
        <w:rPr>
          <w:rFonts w:asciiTheme="minorHAnsi" w:hAnsiTheme="minorHAnsi"/>
        </w:rPr>
        <w:t>below:</w:t>
      </w:r>
    </w:p>
    <w:p w14:paraId="1B554698" w14:textId="77777777" w:rsidR="00C63E25" w:rsidRPr="00350027" w:rsidRDefault="00C63E25" w:rsidP="00C63E25">
      <w:pPr>
        <w:rPr>
          <w:rFonts w:asciiTheme="minorHAnsi" w:hAnsiTheme="minorHAnsi"/>
        </w:rPr>
      </w:pPr>
    </w:p>
    <w:p w14:paraId="3181EAF2" w14:textId="77777777" w:rsidR="00C63E25" w:rsidRPr="00350027" w:rsidRDefault="00C63E25" w:rsidP="00C63E25">
      <w:pPr>
        <w:rPr>
          <w:rFonts w:asciiTheme="minorHAnsi" w:hAnsiTheme="minorHAnsi"/>
        </w:rPr>
      </w:pPr>
      <w:r w:rsidRPr="00350027">
        <w:rPr>
          <w:rFonts w:asciiTheme="minorHAnsi" w:hAnsiTheme="minorHAnsi"/>
          <w:noProof/>
          <w:lang w:eastAsia="en-GB"/>
        </w:rPr>
        <w:drawing>
          <wp:inline distT="0" distB="0" distL="0" distR="0" wp14:anchorId="301BF06D" wp14:editId="3AE36222">
            <wp:extent cx="5486400" cy="41148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601F0274" w14:textId="77777777" w:rsidR="00C63E25" w:rsidRPr="00350027" w:rsidRDefault="00C63E25" w:rsidP="00C63E25">
      <w:pPr>
        <w:rPr>
          <w:rFonts w:asciiTheme="minorHAnsi" w:hAnsiTheme="minorHAnsi"/>
          <w:b/>
          <w:bCs/>
        </w:rPr>
      </w:pPr>
      <w:r w:rsidRPr="00350027">
        <w:rPr>
          <w:rFonts w:asciiTheme="minorHAnsi" w:hAnsiTheme="minorHAnsi"/>
          <w:b/>
          <w:bCs/>
        </w:rPr>
        <w:t>Figure 6.5-1 - Translation from Ratio to Angle</w:t>
      </w:r>
    </w:p>
    <w:p w14:paraId="20AE135B" w14:textId="77777777" w:rsidR="00C63E25" w:rsidRPr="00350027" w:rsidRDefault="00C63E25" w:rsidP="00C63E25">
      <w:pPr>
        <w:rPr>
          <w:rFonts w:asciiTheme="minorHAnsi" w:hAnsiTheme="minorHAnsi"/>
          <w:b/>
          <w:bCs/>
        </w:rPr>
      </w:pPr>
    </w:p>
    <w:p w14:paraId="51293D29" w14:textId="77777777" w:rsidR="00C63E25" w:rsidRPr="00350027" w:rsidRDefault="00C63E25" w:rsidP="00C63E25">
      <w:pPr>
        <w:rPr>
          <w:rFonts w:asciiTheme="minorHAnsi" w:hAnsiTheme="minorHAnsi"/>
        </w:rPr>
      </w:pPr>
      <w:r w:rsidRPr="00350027">
        <w:rPr>
          <w:rFonts w:asciiTheme="minorHAnsi" w:hAnsiTheme="minorHAnsi"/>
        </w:rPr>
        <w:lastRenderedPageBreak/>
        <w:t>For a left-hand LVDT, the lower angle is obtained by linear interpolation using the section of the appropriate look-up table from the lower limit to the minimum, the “Left lower” curve in Figure 6.5-1. The upper angle is computed by reflection in the y = 27 line.</w:t>
      </w:r>
    </w:p>
    <w:p w14:paraId="361C2317" w14:textId="77777777" w:rsidR="00C63E25" w:rsidRPr="00350027" w:rsidRDefault="00C63E25" w:rsidP="00C63E25">
      <w:pPr>
        <w:rPr>
          <w:rFonts w:asciiTheme="minorHAnsi" w:hAnsiTheme="minorHAnsi"/>
        </w:rPr>
      </w:pPr>
    </w:p>
    <w:p w14:paraId="707AF0FC" w14:textId="77777777" w:rsidR="00C63E25" w:rsidRPr="00350027" w:rsidRDefault="00C63E25" w:rsidP="00C63E25">
      <w:pPr>
        <w:rPr>
          <w:rFonts w:asciiTheme="minorHAnsi" w:hAnsiTheme="minorHAnsi"/>
        </w:rPr>
      </w:pPr>
      <w:r w:rsidRPr="00350027">
        <w:rPr>
          <w:rFonts w:asciiTheme="minorHAnsi" w:hAnsiTheme="minorHAnsi"/>
        </w:rPr>
        <w:t xml:space="preserve">For a right-hand LVDT, the upper angle is obtained by polynomial interpolation using the section of the appropriate look-up table from the minimum to the upper limit, the “Right upper” curve in Figure 6.5-1  The lower angle is computed by reflection in the y = -27 line. </w:t>
      </w:r>
    </w:p>
    <w:p w14:paraId="377BE643" w14:textId="77777777" w:rsidR="00C63E25" w:rsidRPr="00350027" w:rsidRDefault="00C63E25" w:rsidP="00C63E25">
      <w:pPr>
        <w:rPr>
          <w:rFonts w:asciiTheme="minorHAnsi" w:hAnsiTheme="minorHAnsi"/>
        </w:rPr>
      </w:pPr>
      <w:r w:rsidRPr="00350027">
        <w:rPr>
          <w:rFonts w:asciiTheme="minorHAnsi" w:hAnsiTheme="minorHAnsi"/>
        </w:rPr>
        <w:t>The interpolation is done using a ratio-to-angle lookup created by polynomial interpolation between the existing data points.  The integer part of the Q0.14 ratio gives the lower index into the look-up and the fractional part is used to derive the weights of the two table entries that are interpolated.  The angles are in Q8.7 to cover the full ±140° range.</w:t>
      </w:r>
    </w:p>
    <w:p w14:paraId="273D75C7" w14:textId="77777777" w:rsidR="00C63E25" w:rsidRPr="00350027" w:rsidRDefault="00C63E25" w:rsidP="00C63E25">
      <w:pPr>
        <w:rPr>
          <w:rFonts w:asciiTheme="minorHAnsi" w:hAnsiTheme="minorHAnsi"/>
        </w:rPr>
      </w:pPr>
      <w:r w:rsidRPr="00350027">
        <w:rPr>
          <w:rFonts w:asciiTheme="minorHAnsi" w:hAnsiTheme="minorHAnsi"/>
        </w:rPr>
        <w:t xml:space="preserve">Triples of angles are selected to determine angle validity.  There are 12 possible triples that can be selected from the eight angles using only one lower or upper angle from each LVDT.  </w:t>
      </w:r>
    </w:p>
    <w:p w14:paraId="7BDC1A2C" w14:textId="77777777" w:rsidR="00C63E25" w:rsidRPr="00350027" w:rsidRDefault="00C63E25" w:rsidP="00C63E25">
      <w:pPr>
        <w:rPr>
          <w:rFonts w:asciiTheme="minorHAnsi" w:hAnsiTheme="minorHAnsi"/>
        </w:rPr>
      </w:pPr>
      <w:r w:rsidRPr="00350027">
        <w:rPr>
          <w:rFonts w:asciiTheme="minorHAnsi" w:hAnsiTheme="minorHAnsi"/>
          <w:noProof/>
          <w:lang w:eastAsia="en-GB"/>
        </w:rPr>
        <w:drawing>
          <wp:inline distT="0" distB="0" distL="0" distR="0" wp14:anchorId="403898B4" wp14:editId="56470FE0">
            <wp:extent cx="5486400" cy="41148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5E503BE" w14:textId="77777777" w:rsidR="00C63E25" w:rsidRPr="00350027" w:rsidRDefault="00C63E25" w:rsidP="00C63E25">
      <w:pPr>
        <w:rPr>
          <w:rFonts w:asciiTheme="minorHAnsi" w:hAnsiTheme="minorHAnsi"/>
          <w:b/>
          <w:bCs/>
        </w:rPr>
      </w:pPr>
      <w:r w:rsidRPr="00350027">
        <w:rPr>
          <w:rFonts w:asciiTheme="minorHAnsi" w:hAnsiTheme="minorHAnsi"/>
          <w:b/>
          <w:bCs/>
        </w:rPr>
        <w:t>Figure 6.5-2 - Angle Weighting Function</w:t>
      </w:r>
    </w:p>
    <w:p w14:paraId="7DCD704E" w14:textId="77777777" w:rsidR="00C63E25" w:rsidRPr="00350027" w:rsidRDefault="00C63E25" w:rsidP="00C63E25">
      <w:pPr>
        <w:rPr>
          <w:rFonts w:asciiTheme="minorHAnsi" w:hAnsiTheme="minorHAnsi"/>
          <w:b/>
          <w:bCs/>
        </w:rPr>
      </w:pPr>
    </w:p>
    <w:p w14:paraId="4D5A49D6" w14:textId="77777777" w:rsidR="00C63E25" w:rsidRPr="00350027" w:rsidRDefault="00C63E25" w:rsidP="00C63E25">
      <w:pPr>
        <w:rPr>
          <w:rFonts w:asciiTheme="minorHAnsi" w:hAnsiTheme="minorHAnsi"/>
        </w:rPr>
      </w:pPr>
      <w:r w:rsidRPr="00350027">
        <w:rPr>
          <w:rFonts w:asciiTheme="minorHAnsi" w:hAnsiTheme="minorHAnsi"/>
        </w:rPr>
        <w:t>The weight for each angle is calculated by linear interpolation of the weighting function.  The weighting function, shown in Figure 6.5-2, is symmetric about the minimum ratio so it is only necessary to calculate the weight for the lower angle for an LVDT and duplicate it for the upper angle.  Since the weighting table is symmetric only the left-hand LVDT weighting function is needed.</w:t>
      </w:r>
    </w:p>
    <w:p w14:paraId="1BCF66FE" w14:textId="77777777" w:rsidR="00C63E25" w:rsidRPr="00350027" w:rsidRDefault="00C63E25" w:rsidP="00C63E25">
      <w:pPr>
        <w:rPr>
          <w:rFonts w:asciiTheme="minorHAnsi" w:hAnsiTheme="minorHAnsi"/>
        </w:rPr>
      </w:pPr>
    </w:p>
    <w:p w14:paraId="7EAEE65A" w14:textId="77777777" w:rsidR="00C63E25" w:rsidRPr="00350027" w:rsidRDefault="00C63E25" w:rsidP="00C63E25">
      <w:pPr>
        <w:rPr>
          <w:rFonts w:asciiTheme="minorHAnsi" w:hAnsiTheme="minorHAnsi"/>
        </w:rPr>
      </w:pPr>
      <w:r w:rsidRPr="00350027">
        <w:rPr>
          <w:rFonts w:asciiTheme="minorHAnsi" w:hAnsiTheme="minorHAnsi"/>
        </w:rPr>
        <w:t>The angle weights for invalid angles are set to zero e.g. by multiplying the weight by the validity of the angle they are associated with.  The resultant “valid weights” vector is summed.  If this sum is zero then the No Angle Found fault will be set and the previous angle will be used.  Note: this should never happen.</w:t>
      </w:r>
    </w:p>
    <w:p w14:paraId="16C800DC" w14:textId="77777777" w:rsidR="00C63E25" w:rsidRPr="00350027" w:rsidRDefault="00C63E25" w:rsidP="00C63E25">
      <w:pPr>
        <w:rPr>
          <w:rFonts w:asciiTheme="minorHAnsi" w:hAnsiTheme="minorHAnsi"/>
        </w:rPr>
      </w:pPr>
      <w:r w:rsidRPr="00350027">
        <w:rPr>
          <w:rFonts w:asciiTheme="minorHAnsi" w:hAnsiTheme="minorHAnsi"/>
        </w:rPr>
        <w:t>Assuming the “valid weights” sum is non-zero then the angles are weighted by the elements of the “valid weights” array.  The angle estimate is formed by dividing the weighted sum of the angles by the sum of the valid weights.</w:t>
      </w:r>
    </w:p>
    <w:p w14:paraId="11D5BCA2" w14:textId="77777777" w:rsidR="00C63E25" w:rsidRPr="00350027" w:rsidRDefault="00C63E25" w:rsidP="00C63E25">
      <w:pPr>
        <w:rPr>
          <w:rFonts w:asciiTheme="minorHAnsi" w:hAnsiTheme="minorHAnsi"/>
        </w:rPr>
      </w:pPr>
      <w:r w:rsidRPr="00350027">
        <w:rPr>
          <w:rFonts w:asciiTheme="minorHAnsi" w:hAnsiTheme="minorHAnsi"/>
        </w:rPr>
        <w:t>In summary the following processing is performed:</w:t>
      </w:r>
    </w:p>
    <w:p w14:paraId="4FB25BFB" w14:textId="77777777" w:rsidR="00C63E25" w:rsidRPr="00350027" w:rsidRDefault="00C63E25" w:rsidP="00C63E25">
      <w:pPr>
        <w:ind w:left="360"/>
        <w:rPr>
          <w:rFonts w:asciiTheme="minorHAnsi" w:hAnsiTheme="minorHAnsi"/>
        </w:rPr>
      </w:pPr>
      <w:r w:rsidRPr="00350027">
        <w:rPr>
          <w:rFonts w:asciiTheme="minorHAnsi" w:hAnsiTheme="minorHAnsi"/>
        </w:rPr>
        <w:t>1)</w:t>
      </w:r>
      <w:r w:rsidRPr="00350027">
        <w:rPr>
          <w:rFonts w:asciiTheme="minorHAnsi" w:hAnsiTheme="minorHAnsi"/>
        </w:rPr>
        <w:tab/>
        <w:t xml:space="preserve">The ratio is used to determine a pair of input angles via interpolation that could have produced that ratio: a lower and upper angle. </w:t>
      </w:r>
    </w:p>
    <w:p w14:paraId="087F90D1" w14:textId="77777777" w:rsidR="00C63E25" w:rsidRPr="00350027" w:rsidRDefault="00C63E25" w:rsidP="00C63E25">
      <w:pPr>
        <w:ind w:left="360"/>
        <w:rPr>
          <w:rFonts w:asciiTheme="minorHAnsi" w:hAnsiTheme="minorHAnsi"/>
        </w:rPr>
      </w:pPr>
      <w:r w:rsidRPr="00350027">
        <w:rPr>
          <w:rFonts w:asciiTheme="minorHAnsi" w:hAnsiTheme="minorHAnsi"/>
        </w:rPr>
        <w:t>2)</w:t>
      </w:r>
      <w:r w:rsidRPr="00350027">
        <w:rPr>
          <w:rFonts w:asciiTheme="minorHAnsi" w:hAnsiTheme="minorHAnsi"/>
        </w:rPr>
        <w:tab/>
        <w:t xml:space="preserve"> Each angle is weighted according to a non-linear weighting function.  </w:t>
      </w:r>
    </w:p>
    <w:p w14:paraId="20E3533B" w14:textId="77777777" w:rsidR="00C63E25" w:rsidRPr="00350027" w:rsidRDefault="00C63E25" w:rsidP="00C63E25">
      <w:pPr>
        <w:ind w:left="360"/>
        <w:rPr>
          <w:rFonts w:asciiTheme="minorHAnsi" w:hAnsiTheme="minorHAnsi"/>
        </w:rPr>
      </w:pPr>
      <w:r w:rsidRPr="00350027">
        <w:rPr>
          <w:rFonts w:asciiTheme="minorHAnsi" w:hAnsiTheme="minorHAnsi"/>
        </w:rPr>
        <w:t>3)</w:t>
      </w:r>
      <w:r w:rsidRPr="00350027">
        <w:rPr>
          <w:rFonts w:asciiTheme="minorHAnsi" w:hAnsiTheme="minorHAnsi"/>
        </w:rPr>
        <w:tab/>
        <w:t xml:space="preserve">Triples of angles are selected using only one lower or upper angle from each LVDT.  The angle triples are checked for consistency and the angles in consistent triples are denoted as valid. </w:t>
      </w:r>
    </w:p>
    <w:p w14:paraId="4BFCC5D7" w14:textId="77777777" w:rsidR="00C63E25" w:rsidRPr="00350027" w:rsidRDefault="00C63E25" w:rsidP="00C63E25">
      <w:pPr>
        <w:ind w:left="360"/>
        <w:rPr>
          <w:rFonts w:asciiTheme="minorHAnsi" w:hAnsiTheme="minorHAnsi"/>
        </w:rPr>
      </w:pPr>
      <w:r w:rsidRPr="00350027">
        <w:rPr>
          <w:rFonts w:asciiTheme="minorHAnsi" w:hAnsiTheme="minorHAnsi"/>
        </w:rPr>
        <w:lastRenderedPageBreak/>
        <w:t>4)</w:t>
      </w:r>
      <w:r w:rsidRPr="00350027">
        <w:rPr>
          <w:rFonts w:asciiTheme="minorHAnsi" w:hAnsiTheme="minorHAnsi"/>
        </w:rPr>
        <w:tab/>
        <w:t>The validity for each angle is complemented by LVDT Health Status and LVDT Reasonableness Status information.</w:t>
      </w:r>
    </w:p>
    <w:p w14:paraId="3B3EA6EB" w14:textId="77777777" w:rsidR="00C63E25" w:rsidRPr="00350027" w:rsidRDefault="00C63E25" w:rsidP="00C63E25">
      <w:pPr>
        <w:ind w:left="360"/>
        <w:rPr>
          <w:rFonts w:asciiTheme="minorHAnsi" w:hAnsiTheme="minorHAnsi"/>
        </w:rPr>
      </w:pPr>
      <w:r w:rsidRPr="00350027">
        <w:rPr>
          <w:rFonts w:asciiTheme="minorHAnsi" w:hAnsiTheme="minorHAnsi"/>
        </w:rPr>
        <w:t>5)</w:t>
      </w:r>
      <w:r w:rsidRPr="00350027">
        <w:rPr>
          <w:rFonts w:asciiTheme="minorHAnsi" w:hAnsiTheme="minorHAnsi"/>
        </w:rPr>
        <w:tab/>
        <w:t>The angles, weights and validities are combined to calculate an overall angle estimate.</w:t>
      </w:r>
    </w:p>
    <w:p w14:paraId="6D9648BB" w14:textId="77777777" w:rsidR="00C63E25" w:rsidRPr="00350027" w:rsidRDefault="00C63E25" w:rsidP="00C63E25">
      <w:pPr>
        <w:rPr>
          <w:rFonts w:asciiTheme="minorHAnsi" w:hAnsiTheme="minorHAnsi"/>
        </w:rPr>
      </w:pPr>
    </w:p>
    <w:p w14:paraId="3971131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A1587B8" w14:textId="77777777" w:rsidTr="00F33256">
        <w:tc>
          <w:tcPr>
            <w:tcW w:w="1559" w:type="dxa"/>
          </w:tcPr>
          <w:p w14:paraId="41F6153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MRJ_SCU_STC_SRS_1228</w:t>
            </w:r>
          </w:p>
        </w:tc>
        <w:tc>
          <w:tcPr>
            <w:tcW w:w="9320" w:type="dxa"/>
          </w:tcPr>
          <w:p w14:paraId="18990A9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Ratiometric_Position[LH_LVDT1] into a LH physical nose-wheel position value LH LVDT1 Lower Angle, referred to from now on as Angle_1, by interpolating a result from the Left_Lvdt_Angle_Lookup table held in the STC Program configuration data.</w:t>
            </w:r>
          </w:p>
          <w:p w14:paraId="423734DE" w14:textId="77777777" w:rsidR="00C63E25" w:rsidRPr="00350027" w:rsidRDefault="00C63E25" w:rsidP="00F33256">
            <w:pPr>
              <w:rPr>
                <w:rFonts w:asciiTheme="minorHAnsi" w:hAnsiTheme="minorHAnsi"/>
              </w:rPr>
            </w:pPr>
            <w:r w:rsidRPr="00350027">
              <w:rPr>
                <w:rFonts w:asciiTheme="minorHAnsi" w:hAnsiTheme="minorHAnsi"/>
              </w:rPr>
              <w:br/>
              <w:t>Where Ratiometric_Position[LH_LVDT1]  is the value defined in MRJ_SCU_STC_SRS_65.</w:t>
            </w:r>
          </w:p>
          <w:p w14:paraId="5AF3FA78" w14:textId="77777777" w:rsidR="00C63E25" w:rsidRPr="00350027" w:rsidRDefault="00C63E25" w:rsidP="00F33256">
            <w:pPr>
              <w:rPr>
                <w:rFonts w:asciiTheme="minorHAnsi" w:hAnsiTheme="minorHAnsi"/>
              </w:rPr>
            </w:pPr>
            <w:r w:rsidRPr="00350027">
              <w:rPr>
                <w:rFonts w:asciiTheme="minorHAnsi" w:hAnsiTheme="minorHAnsi"/>
              </w:rPr>
              <w:t>The angle interpolation algorithm is defined in MRJ_SCU_STC_SRS_1242.</w:t>
            </w:r>
          </w:p>
          <w:p w14:paraId="5CDCB4EB" w14:textId="77777777" w:rsidR="00C63E25" w:rsidRPr="00350027" w:rsidRDefault="00C63E25" w:rsidP="00F33256">
            <w:pPr>
              <w:rPr>
                <w:rFonts w:asciiTheme="minorHAnsi" w:hAnsiTheme="minorHAnsi"/>
                <w:i/>
                <w:iCs/>
              </w:rPr>
            </w:pPr>
          </w:p>
        </w:tc>
      </w:tr>
      <w:tr w:rsidR="00C63E25" w:rsidRPr="00350027" w14:paraId="6E4E17BC" w14:textId="77777777" w:rsidTr="00F33256">
        <w:tc>
          <w:tcPr>
            <w:tcW w:w="1559" w:type="dxa"/>
          </w:tcPr>
          <w:p w14:paraId="47046A58" w14:textId="77777777" w:rsidR="00C63E25" w:rsidRPr="00350027" w:rsidRDefault="00C63E25" w:rsidP="00F33256">
            <w:pPr>
              <w:rPr>
                <w:rFonts w:asciiTheme="minorHAnsi" w:hAnsiTheme="minorHAnsi"/>
                <w:i/>
                <w:iCs/>
              </w:rPr>
            </w:pPr>
          </w:p>
        </w:tc>
        <w:tc>
          <w:tcPr>
            <w:tcW w:w="9320" w:type="dxa"/>
          </w:tcPr>
          <w:p w14:paraId="0F709D4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5408069" w14:textId="77777777" w:rsidTr="00F33256">
        <w:tc>
          <w:tcPr>
            <w:tcW w:w="1559" w:type="dxa"/>
          </w:tcPr>
          <w:p w14:paraId="44F185ED" w14:textId="77777777" w:rsidR="00C63E25" w:rsidRPr="00350027" w:rsidRDefault="00C63E25" w:rsidP="00F33256">
            <w:pPr>
              <w:rPr>
                <w:rFonts w:asciiTheme="minorHAnsi" w:hAnsiTheme="minorHAnsi"/>
                <w:i/>
                <w:iCs/>
              </w:rPr>
            </w:pPr>
          </w:p>
        </w:tc>
        <w:tc>
          <w:tcPr>
            <w:tcW w:w="9320" w:type="dxa"/>
          </w:tcPr>
          <w:p w14:paraId="00ABAE0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80E646C" w14:textId="77777777" w:rsidTr="00F33256">
        <w:tc>
          <w:tcPr>
            <w:tcW w:w="1559" w:type="dxa"/>
          </w:tcPr>
          <w:p w14:paraId="268B20A0" w14:textId="77777777" w:rsidR="00C63E25" w:rsidRPr="00350027" w:rsidRDefault="00C63E25" w:rsidP="00F33256">
            <w:pPr>
              <w:rPr>
                <w:rFonts w:asciiTheme="minorHAnsi" w:hAnsiTheme="minorHAnsi"/>
                <w:i/>
                <w:iCs/>
              </w:rPr>
            </w:pPr>
          </w:p>
        </w:tc>
        <w:tc>
          <w:tcPr>
            <w:tcW w:w="9320" w:type="dxa"/>
          </w:tcPr>
          <w:p w14:paraId="426F6F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B2F4F96" w14:textId="77777777" w:rsidR="00C63E25" w:rsidRPr="00350027" w:rsidRDefault="00C63E25" w:rsidP="00C63E25">
      <w:pPr>
        <w:rPr>
          <w:rFonts w:asciiTheme="minorHAnsi" w:hAnsiTheme="minorHAnsi"/>
        </w:rPr>
      </w:pPr>
    </w:p>
    <w:p w14:paraId="110D0AD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52AA8D8" w14:textId="77777777" w:rsidTr="00F33256">
        <w:tc>
          <w:tcPr>
            <w:tcW w:w="1559" w:type="dxa"/>
          </w:tcPr>
          <w:p w14:paraId="3C66339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MRJ_SCU_STC_SRS_1229</w:t>
            </w:r>
          </w:p>
        </w:tc>
        <w:tc>
          <w:tcPr>
            <w:tcW w:w="9320" w:type="dxa"/>
          </w:tcPr>
          <w:p w14:paraId="37D7403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LH LVDT1 Upper Angle, referred to from now on as Angle_2, by subtracting Angle_1 from 54 (in Q8.7).</w:t>
            </w:r>
          </w:p>
          <w:p w14:paraId="57C75592" w14:textId="77777777" w:rsidR="00C63E25" w:rsidRPr="00350027" w:rsidRDefault="00C63E25" w:rsidP="00F33256">
            <w:pPr>
              <w:rPr>
                <w:rFonts w:asciiTheme="minorHAnsi" w:hAnsiTheme="minorHAnsi"/>
                <w:i/>
                <w:iCs/>
              </w:rPr>
            </w:pPr>
          </w:p>
        </w:tc>
      </w:tr>
      <w:tr w:rsidR="00C63E25" w:rsidRPr="00350027" w14:paraId="4ACF4213" w14:textId="77777777" w:rsidTr="00F33256">
        <w:tc>
          <w:tcPr>
            <w:tcW w:w="1559" w:type="dxa"/>
          </w:tcPr>
          <w:p w14:paraId="209C220A" w14:textId="77777777" w:rsidR="00C63E25" w:rsidRPr="00350027" w:rsidRDefault="00C63E25" w:rsidP="00F33256">
            <w:pPr>
              <w:rPr>
                <w:rFonts w:asciiTheme="minorHAnsi" w:hAnsiTheme="minorHAnsi"/>
                <w:i/>
                <w:iCs/>
              </w:rPr>
            </w:pPr>
          </w:p>
        </w:tc>
        <w:tc>
          <w:tcPr>
            <w:tcW w:w="9320" w:type="dxa"/>
          </w:tcPr>
          <w:p w14:paraId="20D29C9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8DEBF0" w14:textId="77777777" w:rsidTr="00F33256">
        <w:tc>
          <w:tcPr>
            <w:tcW w:w="1559" w:type="dxa"/>
          </w:tcPr>
          <w:p w14:paraId="0C26A33B" w14:textId="77777777" w:rsidR="00C63E25" w:rsidRPr="00350027" w:rsidRDefault="00C63E25" w:rsidP="00F33256">
            <w:pPr>
              <w:rPr>
                <w:rFonts w:asciiTheme="minorHAnsi" w:hAnsiTheme="minorHAnsi"/>
                <w:i/>
                <w:iCs/>
              </w:rPr>
            </w:pPr>
          </w:p>
        </w:tc>
        <w:tc>
          <w:tcPr>
            <w:tcW w:w="9320" w:type="dxa"/>
          </w:tcPr>
          <w:p w14:paraId="4150B71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06E37C9" w14:textId="77777777" w:rsidTr="00F33256">
        <w:tc>
          <w:tcPr>
            <w:tcW w:w="1559" w:type="dxa"/>
          </w:tcPr>
          <w:p w14:paraId="6FA1418F" w14:textId="77777777" w:rsidR="00C63E25" w:rsidRPr="00350027" w:rsidRDefault="00C63E25" w:rsidP="00F33256">
            <w:pPr>
              <w:rPr>
                <w:rFonts w:asciiTheme="minorHAnsi" w:hAnsiTheme="minorHAnsi"/>
                <w:i/>
                <w:iCs/>
              </w:rPr>
            </w:pPr>
          </w:p>
        </w:tc>
        <w:tc>
          <w:tcPr>
            <w:tcW w:w="9320" w:type="dxa"/>
          </w:tcPr>
          <w:p w14:paraId="185CEFF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F5EF32F" w14:textId="77777777" w:rsidR="00C63E25" w:rsidRPr="00350027" w:rsidRDefault="00C63E25" w:rsidP="00C63E25">
      <w:pPr>
        <w:rPr>
          <w:rFonts w:asciiTheme="minorHAnsi" w:hAnsiTheme="minorHAnsi"/>
        </w:rPr>
      </w:pPr>
    </w:p>
    <w:p w14:paraId="58A431C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070DE18" w14:textId="77777777" w:rsidTr="00F33256">
        <w:tc>
          <w:tcPr>
            <w:tcW w:w="1559" w:type="dxa"/>
          </w:tcPr>
          <w:p w14:paraId="2E15B79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MRJ_SCU_STC_SRS_1230</w:t>
            </w:r>
          </w:p>
        </w:tc>
        <w:tc>
          <w:tcPr>
            <w:tcW w:w="9320" w:type="dxa"/>
          </w:tcPr>
          <w:p w14:paraId="12310D1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Ratiometric_Position[LH_LVDT2] into a LH physical nose-wheel position value LH LVDT2 Lower Angle, referred to from now on as Angle_3, by interpolating a result from the Left_Lvdt_Angle_Lookup table held in the STC Program configuration data.</w:t>
            </w:r>
          </w:p>
          <w:p w14:paraId="7ECF56FC" w14:textId="77777777" w:rsidR="00C63E25" w:rsidRPr="00350027" w:rsidRDefault="00C63E25" w:rsidP="00F33256">
            <w:pPr>
              <w:rPr>
                <w:rFonts w:asciiTheme="minorHAnsi" w:hAnsiTheme="minorHAnsi"/>
              </w:rPr>
            </w:pPr>
            <w:r w:rsidRPr="00350027">
              <w:rPr>
                <w:rFonts w:asciiTheme="minorHAnsi" w:hAnsiTheme="minorHAnsi"/>
              </w:rPr>
              <w:br/>
              <w:t>Where Ratiometric_Position[LH_LVDT2]  is the value defined in MRJ_SCU_STC_SRS_65.</w:t>
            </w:r>
          </w:p>
          <w:p w14:paraId="7348ED84" w14:textId="77777777" w:rsidR="00C63E25" w:rsidRPr="00350027" w:rsidRDefault="00C63E25" w:rsidP="00F33256">
            <w:pPr>
              <w:rPr>
                <w:rFonts w:asciiTheme="minorHAnsi" w:hAnsiTheme="minorHAnsi"/>
              </w:rPr>
            </w:pPr>
            <w:r w:rsidRPr="00350027">
              <w:rPr>
                <w:rFonts w:asciiTheme="minorHAnsi" w:hAnsiTheme="minorHAnsi"/>
              </w:rPr>
              <w:t>The angle interpolation algorithm is defined in MRJ_SCU_STC_SRS_1242.</w:t>
            </w:r>
          </w:p>
          <w:p w14:paraId="4FCCD76A" w14:textId="77777777" w:rsidR="00C63E25" w:rsidRPr="00350027" w:rsidRDefault="00C63E25" w:rsidP="00F33256">
            <w:pPr>
              <w:rPr>
                <w:rFonts w:asciiTheme="minorHAnsi" w:hAnsiTheme="minorHAnsi"/>
                <w:i/>
                <w:iCs/>
              </w:rPr>
            </w:pPr>
          </w:p>
        </w:tc>
      </w:tr>
      <w:tr w:rsidR="00C63E25" w:rsidRPr="00350027" w14:paraId="53CE3615" w14:textId="77777777" w:rsidTr="00F33256">
        <w:tc>
          <w:tcPr>
            <w:tcW w:w="1559" w:type="dxa"/>
          </w:tcPr>
          <w:p w14:paraId="0504F75E" w14:textId="77777777" w:rsidR="00C63E25" w:rsidRPr="00350027" w:rsidRDefault="00C63E25" w:rsidP="00F33256">
            <w:pPr>
              <w:rPr>
                <w:rFonts w:asciiTheme="minorHAnsi" w:hAnsiTheme="minorHAnsi"/>
                <w:i/>
                <w:iCs/>
              </w:rPr>
            </w:pPr>
          </w:p>
        </w:tc>
        <w:tc>
          <w:tcPr>
            <w:tcW w:w="9320" w:type="dxa"/>
          </w:tcPr>
          <w:p w14:paraId="2A9290E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5BA7C08" w14:textId="77777777" w:rsidTr="00F33256">
        <w:tc>
          <w:tcPr>
            <w:tcW w:w="1559" w:type="dxa"/>
          </w:tcPr>
          <w:p w14:paraId="28FDB2B6" w14:textId="77777777" w:rsidR="00C63E25" w:rsidRPr="00350027" w:rsidRDefault="00C63E25" w:rsidP="00F33256">
            <w:pPr>
              <w:rPr>
                <w:rFonts w:asciiTheme="minorHAnsi" w:hAnsiTheme="minorHAnsi"/>
                <w:i/>
                <w:iCs/>
              </w:rPr>
            </w:pPr>
          </w:p>
        </w:tc>
        <w:tc>
          <w:tcPr>
            <w:tcW w:w="9320" w:type="dxa"/>
          </w:tcPr>
          <w:p w14:paraId="27BDC1A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FEA60C2" w14:textId="77777777" w:rsidTr="00F33256">
        <w:tc>
          <w:tcPr>
            <w:tcW w:w="1559" w:type="dxa"/>
          </w:tcPr>
          <w:p w14:paraId="4E35155F" w14:textId="77777777" w:rsidR="00C63E25" w:rsidRPr="00350027" w:rsidRDefault="00C63E25" w:rsidP="00F33256">
            <w:pPr>
              <w:rPr>
                <w:rFonts w:asciiTheme="minorHAnsi" w:hAnsiTheme="minorHAnsi"/>
                <w:i/>
                <w:iCs/>
              </w:rPr>
            </w:pPr>
          </w:p>
        </w:tc>
        <w:tc>
          <w:tcPr>
            <w:tcW w:w="9320" w:type="dxa"/>
          </w:tcPr>
          <w:p w14:paraId="6581CEE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D8ED635" w14:textId="77777777" w:rsidR="00C63E25" w:rsidRPr="00350027" w:rsidRDefault="00C63E25" w:rsidP="00C63E25">
      <w:pPr>
        <w:rPr>
          <w:rFonts w:asciiTheme="minorHAnsi" w:hAnsiTheme="minorHAnsi"/>
        </w:rPr>
      </w:pPr>
    </w:p>
    <w:p w14:paraId="0BBC800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D6317A4" w14:textId="77777777" w:rsidTr="00F33256">
        <w:tc>
          <w:tcPr>
            <w:tcW w:w="1559" w:type="dxa"/>
          </w:tcPr>
          <w:p w14:paraId="59885F0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MRJ_SCU_STC_SRS_1231</w:t>
            </w:r>
          </w:p>
        </w:tc>
        <w:tc>
          <w:tcPr>
            <w:tcW w:w="9320" w:type="dxa"/>
          </w:tcPr>
          <w:p w14:paraId="5FB2DBF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LH LVDT2 Upper Angle, referred to from now on as Angle_4, by subtracting Angle_3 from 54 (in Q8.7).</w:t>
            </w:r>
          </w:p>
          <w:p w14:paraId="6BACC088" w14:textId="77777777" w:rsidR="00C63E25" w:rsidRPr="00350027" w:rsidRDefault="00C63E25" w:rsidP="00F33256">
            <w:pPr>
              <w:rPr>
                <w:rFonts w:asciiTheme="minorHAnsi" w:hAnsiTheme="minorHAnsi"/>
                <w:i/>
                <w:iCs/>
              </w:rPr>
            </w:pPr>
          </w:p>
        </w:tc>
      </w:tr>
      <w:tr w:rsidR="00C63E25" w:rsidRPr="00350027" w14:paraId="44D9EC76" w14:textId="77777777" w:rsidTr="00F33256">
        <w:tc>
          <w:tcPr>
            <w:tcW w:w="1559" w:type="dxa"/>
          </w:tcPr>
          <w:p w14:paraId="3D8EE0B2" w14:textId="77777777" w:rsidR="00C63E25" w:rsidRPr="00350027" w:rsidRDefault="00C63E25" w:rsidP="00F33256">
            <w:pPr>
              <w:rPr>
                <w:rFonts w:asciiTheme="minorHAnsi" w:hAnsiTheme="minorHAnsi"/>
                <w:i/>
                <w:iCs/>
              </w:rPr>
            </w:pPr>
          </w:p>
        </w:tc>
        <w:tc>
          <w:tcPr>
            <w:tcW w:w="9320" w:type="dxa"/>
          </w:tcPr>
          <w:p w14:paraId="2D4ED8A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AE0C1D3" w14:textId="77777777" w:rsidTr="00F33256">
        <w:tc>
          <w:tcPr>
            <w:tcW w:w="1559" w:type="dxa"/>
          </w:tcPr>
          <w:p w14:paraId="77513F62" w14:textId="77777777" w:rsidR="00C63E25" w:rsidRPr="00350027" w:rsidRDefault="00C63E25" w:rsidP="00F33256">
            <w:pPr>
              <w:rPr>
                <w:rFonts w:asciiTheme="minorHAnsi" w:hAnsiTheme="minorHAnsi"/>
                <w:i/>
                <w:iCs/>
              </w:rPr>
            </w:pPr>
          </w:p>
        </w:tc>
        <w:tc>
          <w:tcPr>
            <w:tcW w:w="9320" w:type="dxa"/>
          </w:tcPr>
          <w:p w14:paraId="02F98E9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C75B6B7" w14:textId="77777777" w:rsidTr="00F33256">
        <w:tc>
          <w:tcPr>
            <w:tcW w:w="1559" w:type="dxa"/>
          </w:tcPr>
          <w:p w14:paraId="5B789C9C" w14:textId="77777777" w:rsidR="00C63E25" w:rsidRPr="00350027" w:rsidRDefault="00C63E25" w:rsidP="00F33256">
            <w:pPr>
              <w:rPr>
                <w:rFonts w:asciiTheme="minorHAnsi" w:hAnsiTheme="minorHAnsi"/>
                <w:i/>
                <w:iCs/>
              </w:rPr>
            </w:pPr>
          </w:p>
        </w:tc>
        <w:tc>
          <w:tcPr>
            <w:tcW w:w="9320" w:type="dxa"/>
          </w:tcPr>
          <w:p w14:paraId="3D1CFF2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AEF56C1" w14:textId="77777777" w:rsidR="00C63E25" w:rsidRPr="00350027" w:rsidRDefault="00C63E25" w:rsidP="00C63E25">
      <w:pPr>
        <w:rPr>
          <w:rFonts w:asciiTheme="minorHAnsi" w:hAnsiTheme="minorHAnsi"/>
        </w:rPr>
      </w:pPr>
    </w:p>
    <w:p w14:paraId="7AE026D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77A8D7B" w14:textId="77777777" w:rsidTr="00F33256">
        <w:tc>
          <w:tcPr>
            <w:tcW w:w="1559" w:type="dxa"/>
          </w:tcPr>
          <w:p w14:paraId="043FFD2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MRJ_SCU_STC_SRS_1232</w:t>
            </w:r>
          </w:p>
        </w:tc>
        <w:tc>
          <w:tcPr>
            <w:tcW w:w="9320" w:type="dxa"/>
          </w:tcPr>
          <w:p w14:paraId="25DE6C7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Ratiometric_Position[RH_LVDT1] into a RH physical nose-wheel position value RH LVDT1 Upper Angle, referred to from now on as Angle_6, by interpolating a result from the Left_Lvdt_Angle_Lookup table held in the STC Program configuration data and multiplying the result by -1.</w:t>
            </w:r>
          </w:p>
          <w:p w14:paraId="60F3379D" w14:textId="77777777" w:rsidR="00C63E25" w:rsidRPr="00350027" w:rsidRDefault="00C63E25" w:rsidP="00F33256">
            <w:pPr>
              <w:rPr>
                <w:rFonts w:asciiTheme="minorHAnsi" w:hAnsiTheme="minorHAnsi"/>
              </w:rPr>
            </w:pPr>
            <w:r w:rsidRPr="00350027">
              <w:rPr>
                <w:rFonts w:asciiTheme="minorHAnsi" w:hAnsiTheme="minorHAnsi"/>
              </w:rPr>
              <w:br/>
              <w:t>Where Ratiometric_Position[RH_LVDT1]  is the value defined in MRJ_SCU_STC_SRS_65.</w:t>
            </w:r>
          </w:p>
          <w:p w14:paraId="6DA978F2" w14:textId="77777777" w:rsidR="00C63E25" w:rsidRPr="00350027" w:rsidRDefault="00C63E25" w:rsidP="00F33256">
            <w:pPr>
              <w:rPr>
                <w:rFonts w:asciiTheme="minorHAnsi" w:hAnsiTheme="minorHAnsi"/>
              </w:rPr>
            </w:pPr>
            <w:r w:rsidRPr="00350027">
              <w:rPr>
                <w:rFonts w:asciiTheme="minorHAnsi" w:hAnsiTheme="minorHAnsi"/>
              </w:rPr>
              <w:t>The angle interpolation algorithm is defined in MRJ_SCU_STC_SRS_1242.</w:t>
            </w:r>
          </w:p>
          <w:p w14:paraId="1991BFDF" w14:textId="77777777" w:rsidR="00C63E25" w:rsidRPr="00350027" w:rsidRDefault="00C63E25" w:rsidP="00F33256">
            <w:pPr>
              <w:rPr>
                <w:rFonts w:asciiTheme="minorHAnsi" w:hAnsiTheme="minorHAnsi"/>
                <w:i/>
                <w:iCs/>
              </w:rPr>
            </w:pPr>
          </w:p>
        </w:tc>
      </w:tr>
      <w:tr w:rsidR="00C63E25" w:rsidRPr="00350027" w14:paraId="56748B7C" w14:textId="77777777" w:rsidTr="00F33256">
        <w:tc>
          <w:tcPr>
            <w:tcW w:w="1559" w:type="dxa"/>
          </w:tcPr>
          <w:p w14:paraId="03925565" w14:textId="77777777" w:rsidR="00C63E25" w:rsidRPr="00350027" w:rsidRDefault="00C63E25" w:rsidP="00F33256">
            <w:pPr>
              <w:rPr>
                <w:rFonts w:asciiTheme="minorHAnsi" w:hAnsiTheme="minorHAnsi"/>
                <w:i/>
                <w:iCs/>
              </w:rPr>
            </w:pPr>
          </w:p>
        </w:tc>
        <w:tc>
          <w:tcPr>
            <w:tcW w:w="9320" w:type="dxa"/>
          </w:tcPr>
          <w:p w14:paraId="1FE2AF8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EE8562B" w14:textId="77777777" w:rsidTr="00F33256">
        <w:tc>
          <w:tcPr>
            <w:tcW w:w="1559" w:type="dxa"/>
          </w:tcPr>
          <w:p w14:paraId="5017EBCA" w14:textId="77777777" w:rsidR="00C63E25" w:rsidRPr="00350027" w:rsidRDefault="00C63E25" w:rsidP="00F33256">
            <w:pPr>
              <w:rPr>
                <w:rFonts w:asciiTheme="minorHAnsi" w:hAnsiTheme="minorHAnsi"/>
                <w:i/>
                <w:iCs/>
              </w:rPr>
            </w:pPr>
          </w:p>
        </w:tc>
        <w:tc>
          <w:tcPr>
            <w:tcW w:w="9320" w:type="dxa"/>
          </w:tcPr>
          <w:p w14:paraId="40BD72C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E5092D9" w14:textId="77777777" w:rsidTr="00F33256">
        <w:tc>
          <w:tcPr>
            <w:tcW w:w="1559" w:type="dxa"/>
          </w:tcPr>
          <w:p w14:paraId="723E735B" w14:textId="77777777" w:rsidR="00C63E25" w:rsidRPr="00350027" w:rsidRDefault="00C63E25" w:rsidP="00F33256">
            <w:pPr>
              <w:rPr>
                <w:rFonts w:asciiTheme="minorHAnsi" w:hAnsiTheme="minorHAnsi"/>
                <w:i/>
                <w:iCs/>
              </w:rPr>
            </w:pPr>
          </w:p>
        </w:tc>
        <w:tc>
          <w:tcPr>
            <w:tcW w:w="9320" w:type="dxa"/>
          </w:tcPr>
          <w:p w14:paraId="60DC4BB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41E8EF5" w14:textId="77777777" w:rsidR="00C63E25" w:rsidRPr="00350027" w:rsidRDefault="00C63E25" w:rsidP="00C63E25">
      <w:pPr>
        <w:rPr>
          <w:rFonts w:asciiTheme="minorHAnsi" w:hAnsiTheme="minorHAnsi"/>
        </w:rPr>
      </w:pPr>
    </w:p>
    <w:p w14:paraId="535F3E3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7F6B860" w14:textId="77777777" w:rsidTr="00F33256">
        <w:tc>
          <w:tcPr>
            <w:tcW w:w="1559" w:type="dxa"/>
          </w:tcPr>
          <w:p w14:paraId="07E2D5D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MRJ_SCU_STC_SRS_1233</w:t>
            </w:r>
          </w:p>
        </w:tc>
        <w:tc>
          <w:tcPr>
            <w:tcW w:w="9320" w:type="dxa"/>
          </w:tcPr>
          <w:p w14:paraId="2433723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RH LVDT1 Lower Angle, referred to from now on as Angle_5, by subtracting 54 (in Q8.7) from (Angle_6 * -1).</w:t>
            </w:r>
          </w:p>
          <w:p w14:paraId="64B1E6F9" w14:textId="77777777" w:rsidR="00C63E25" w:rsidRPr="00350027" w:rsidRDefault="00C63E25" w:rsidP="00F33256">
            <w:pPr>
              <w:rPr>
                <w:rFonts w:asciiTheme="minorHAnsi" w:hAnsiTheme="minorHAnsi"/>
                <w:i/>
                <w:iCs/>
              </w:rPr>
            </w:pPr>
          </w:p>
        </w:tc>
      </w:tr>
      <w:tr w:rsidR="00C63E25" w:rsidRPr="00350027" w14:paraId="07EA8571" w14:textId="77777777" w:rsidTr="00F33256">
        <w:tc>
          <w:tcPr>
            <w:tcW w:w="1559" w:type="dxa"/>
          </w:tcPr>
          <w:p w14:paraId="6F0BED26" w14:textId="77777777" w:rsidR="00C63E25" w:rsidRPr="00350027" w:rsidRDefault="00C63E25" w:rsidP="00F33256">
            <w:pPr>
              <w:rPr>
                <w:rFonts w:asciiTheme="minorHAnsi" w:hAnsiTheme="minorHAnsi"/>
                <w:i/>
                <w:iCs/>
              </w:rPr>
            </w:pPr>
          </w:p>
        </w:tc>
        <w:tc>
          <w:tcPr>
            <w:tcW w:w="9320" w:type="dxa"/>
          </w:tcPr>
          <w:p w14:paraId="3795C67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9D2283A" w14:textId="77777777" w:rsidTr="00F33256">
        <w:tc>
          <w:tcPr>
            <w:tcW w:w="1559" w:type="dxa"/>
          </w:tcPr>
          <w:p w14:paraId="4B0DEFDB" w14:textId="77777777" w:rsidR="00C63E25" w:rsidRPr="00350027" w:rsidRDefault="00C63E25" w:rsidP="00F33256">
            <w:pPr>
              <w:rPr>
                <w:rFonts w:asciiTheme="minorHAnsi" w:hAnsiTheme="minorHAnsi"/>
                <w:i/>
                <w:iCs/>
              </w:rPr>
            </w:pPr>
          </w:p>
        </w:tc>
        <w:tc>
          <w:tcPr>
            <w:tcW w:w="9320" w:type="dxa"/>
          </w:tcPr>
          <w:p w14:paraId="70B77A0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94CBE93" w14:textId="77777777" w:rsidTr="00F33256">
        <w:tc>
          <w:tcPr>
            <w:tcW w:w="1559" w:type="dxa"/>
          </w:tcPr>
          <w:p w14:paraId="1E5E1B4E" w14:textId="77777777" w:rsidR="00C63E25" w:rsidRPr="00350027" w:rsidRDefault="00C63E25" w:rsidP="00F33256">
            <w:pPr>
              <w:rPr>
                <w:rFonts w:asciiTheme="minorHAnsi" w:hAnsiTheme="minorHAnsi"/>
                <w:i/>
                <w:iCs/>
              </w:rPr>
            </w:pPr>
          </w:p>
        </w:tc>
        <w:tc>
          <w:tcPr>
            <w:tcW w:w="9320" w:type="dxa"/>
          </w:tcPr>
          <w:p w14:paraId="1B4A37D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037B8DC" w14:textId="77777777" w:rsidR="00C63E25" w:rsidRPr="00350027" w:rsidRDefault="00C63E25" w:rsidP="00C63E25">
      <w:pPr>
        <w:rPr>
          <w:rFonts w:asciiTheme="minorHAnsi" w:hAnsiTheme="minorHAnsi"/>
        </w:rPr>
      </w:pPr>
    </w:p>
    <w:p w14:paraId="54BBB73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CFE07F7" w14:textId="77777777" w:rsidTr="00F33256">
        <w:tc>
          <w:tcPr>
            <w:tcW w:w="1559" w:type="dxa"/>
          </w:tcPr>
          <w:p w14:paraId="4071D83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MRJ_SCU_STC_SRS_1234</w:t>
            </w:r>
          </w:p>
        </w:tc>
        <w:tc>
          <w:tcPr>
            <w:tcW w:w="9320" w:type="dxa"/>
          </w:tcPr>
          <w:p w14:paraId="6A81424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Ratiometric_Position[RH_LVDT2] into a RH physical nose-wheel position value RH LVDT2 Upper Angle, referred to from now on as Angle_8, by interpolating a result from the Left_Lvdt_Angle_Lookup table held in the STC Program configuration data and multiplying the result by -1.</w:t>
            </w:r>
          </w:p>
          <w:p w14:paraId="7BD948E7" w14:textId="77777777" w:rsidR="00C63E25" w:rsidRPr="00350027" w:rsidRDefault="00C63E25" w:rsidP="00F33256">
            <w:pPr>
              <w:rPr>
                <w:rFonts w:asciiTheme="minorHAnsi" w:hAnsiTheme="minorHAnsi"/>
              </w:rPr>
            </w:pPr>
            <w:r w:rsidRPr="00350027">
              <w:rPr>
                <w:rFonts w:asciiTheme="minorHAnsi" w:hAnsiTheme="minorHAnsi"/>
              </w:rPr>
              <w:br/>
              <w:t>Where Ratiometric_Position[RH_LVDT2]  is the value defined in MRJ_SCU_STC_SRS_65.</w:t>
            </w:r>
          </w:p>
          <w:p w14:paraId="59CECA51" w14:textId="77777777" w:rsidR="00C63E25" w:rsidRPr="00350027" w:rsidRDefault="00C63E25" w:rsidP="00F33256">
            <w:pPr>
              <w:rPr>
                <w:rFonts w:asciiTheme="minorHAnsi" w:hAnsiTheme="minorHAnsi"/>
              </w:rPr>
            </w:pPr>
            <w:r w:rsidRPr="00350027">
              <w:rPr>
                <w:rFonts w:asciiTheme="minorHAnsi" w:hAnsiTheme="minorHAnsi"/>
              </w:rPr>
              <w:t>The angle interpolation algorithm is defined in MRJ_SCU_STC_SRS_1242.</w:t>
            </w:r>
          </w:p>
          <w:p w14:paraId="6D345DC4" w14:textId="77777777" w:rsidR="00C63E25" w:rsidRPr="00350027" w:rsidRDefault="00C63E25" w:rsidP="00F33256">
            <w:pPr>
              <w:rPr>
                <w:rFonts w:asciiTheme="minorHAnsi" w:hAnsiTheme="minorHAnsi"/>
                <w:i/>
                <w:iCs/>
              </w:rPr>
            </w:pPr>
          </w:p>
        </w:tc>
      </w:tr>
      <w:tr w:rsidR="00C63E25" w:rsidRPr="00350027" w14:paraId="1CE6719E" w14:textId="77777777" w:rsidTr="00F33256">
        <w:tc>
          <w:tcPr>
            <w:tcW w:w="1559" w:type="dxa"/>
          </w:tcPr>
          <w:p w14:paraId="0884479B" w14:textId="77777777" w:rsidR="00C63E25" w:rsidRPr="00350027" w:rsidRDefault="00C63E25" w:rsidP="00F33256">
            <w:pPr>
              <w:rPr>
                <w:rFonts w:asciiTheme="minorHAnsi" w:hAnsiTheme="minorHAnsi"/>
                <w:i/>
                <w:iCs/>
              </w:rPr>
            </w:pPr>
          </w:p>
        </w:tc>
        <w:tc>
          <w:tcPr>
            <w:tcW w:w="9320" w:type="dxa"/>
          </w:tcPr>
          <w:p w14:paraId="55BBB39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34FD56" w14:textId="77777777" w:rsidTr="00F33256">
        <w:tc>
          <w:tcPr>
            <w:tcW w:w="1559" w:type="dxa"/>
          </w:tcPr>
          <w:p w14:paraId="4FA17D3C" w14:textId="77777777" w:rsidR="00C63E25" w:rsidRPr="00350027" w:rsidRDefault="00C63E25" w:rsidP="00F33256">
            <w:pPr>
              <w:rPr>
                <w:rFonts w:asciiTheme="minorHAnsi" w:hAnsiTheme="minorHAnsi"/>
                <w:i/>
                <w:iCs/>
              </w:rPr>
            </w:pPr>
          </w:p>
        </w:tc>
        <w:tc>
          <w:tcPr>
            <w:tcW w:w="9320" w:type="dxa"/>
          </w:tcPr>
          <w:p w14:paraId="014E41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C5BFD50" w14:textId="77777777" w:rsidTr="00F33256">
        <w:tc>
          <w:tcPr>
            <w:tcW w:w="1559" w:type="dxa"/>
          </w:tcPr>
          <w:p w14:paraId="35E79A8B" w14:textId="77777777" w:rsidR="00C63E25" w:rsidRPr="00350027" w:rsidRDefault="00C63E25" w:rsidP="00F33256">
            <w:pPr>
              <w:rPr>
                <w:rFonts w:asciiTheme="minorHAnsi" w:hAnsiTheme="minorHAnsi"/>
                <w:i/>
                <w:iCs/>
              </w:rPr>
            </w:pPr>
          </w:p>
        </w:tc>
        <w:tc>
          <w:tcPr>
            <w:tcW w:w="9320" w:type="dxa"/>
          </w:tcPr>
          <w:p w14:paraId="1120A4B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011B110" w14:textId="77777777" w:rsidR="00C63E25" w:rsidRPr="00350027" w:rsidRDefault="00C63E25" w:rsidP="00C63E25">
      <w:pPr>
        <w:rPr>
          <w:rFonts w:asciiTheme="minorHAnsi" w:hAnsiTheme="minorHAnsi"/>
        </w:rPr>
      </w:pPr>
    </w:p>
    <w:p w14:paraId="21C2AC3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DA28262" w14:textId="77777777" w:rsidTr="00F33256">
        <w:tc>
          <w:tcPr>
            <w:tcW w:w="1559" w:type="dxa"/>
          </w:tcPr>
          <w:p w14:paraId="4454DDE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MRJ_SCU_STC_SRS_1235</w:t>
            </w:r>
          </w:p>
        </w:tc>
        <w:tc>
          <w:tcPr>
            <w:tcW w:w="9320" w:type="dxa"/>
          </w:tcPr>
          <w:p w14:paraId="06D16AF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RH LVDT2 Lower Angle, referred to from now on as Angle_7, by subtracting 54 (in Q8.7) from (Angle_8 * -1).</w:t>
            </w:r>
          </w:p>
          <w:p w14:paraId="2B01583A" w14:textId="77777777" w:rsidR="00C63E25" w:rsidRPr="00350027" w:rsidRDefault="00C63E25" w:rsidP="00F33256">
            <w:pPr>
              <w:rPr>
                <w:rFonts w:asciiTheme="minorHAnsi" w:hAnsiTheme="minorHAnsi"/>
                <w:i/>
                <w:iCs/>
              </w:rPr>
            </w:pPr>
          </w:p>
        </w:tc>
      </w:tr>
      <w:tr w:rsidR="00C63E25" w:rsidRPr="00350027" w14:paraId="2B97809B" w14:textId="77777777" w:rsidTr="00F33256">
        <w:tc>
          <w:tcPr>
            <w:tcW w:w="1559" w:type="dxa"/>
          </w:tcPr>
          <w:p w14:paraId="0E70D73A" w14:textId="77777777" w:rsidR="00C63E25" w:rsidRPr="00350027" w:rsidRDefault="00C63E25" w:rsidP="00F33256">
            <w:pPr>
              <w:rPr>
                <w:rFonts w:asciiTheme="minorHAnsi" w:hAnsiTheme="minorHAnsi"/>
                <w:i/>
                <w:iCs/>
              </w:rPr>
            </w:pPr>
          </w:p>
        </w:tc>
        <w:tc>
          <w:tcPr>
            <w:tcW w:w="9320" w:type="dxa"/>
          </w:tcPr>
          <w:p w14:paraId="19FD75A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32BB74A" w14:textId="77777777" w:rsidTr="00F33256">
        <w:tc>
          <w:tcPr>
            <w:tcW w:w="1559" w:type="dxa"/>
          </w:tcPr>
          <w:p w14:paraId="6E2D743A" w14:textId="77777777" w:rsidR="00C63E25" w:rsidRPr="00350027" w:rsidRDefault="00C63E25" w:rsidP="00F33256">
            <w:pPr>
              <w:rPr>
                <w:rFonts w:asciiTheme="minorHAnsi" w:hAnsiTheme="minorHAnsi"/>
                <w:i/>
                <w:iCs/>
              </w:rPr>
            </w:pPr>
          </w:p>
        </w:tc>
        <w:tc>
          <w:tcPr>
            <w:tcW w:w="9320" w:type="dxa"/>
          </w:tcPr>
          <w:p w14:paraId="60D0BE9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02AE1E" w14:textId="77777777" w:rsidTr="00F33256">
        <w:tc>
          <w:tcPr>
            <w:tcW w:w="1559" w:type="dxa"/>
          </w:tcPr>
          <w:p w14:paraId="7F2359F6" w14:textId="77777777" w:rsidR="00C63E25" w:rsidRPr="00350027" w:rsidRDefault="00C63E25" w:rsidP="00F33256">
            <w:pPr>
              <w:rPr>
                <w:rFonts w:asciiTheme="minorHAnsi" w:hAnsiTheme="minorHAnsi"/>
                <w:i/>
                <w:iCs/>
              </w:rPr>
            </w:pPr>
          </w:p>
        </w:tc>
        <w:tc>
          <w:tcPr>
            <w:tcW w:w="9320" w:type="dxa"/>
          </w:tcPr>
          <w:p w14:paraId="0A3F288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5DE7E07" w14:textId="77777777" w:rsidR="00C63E25" w:rsidRPr="00350027" w:rsidRDefault="00C63E25" w:rsidP="00C63E25">
      <w:pPr>
        <w:rPr>
          <w:rFonts w:asciiTheme="minorHAnsi" w:hAnsiTheme="minorHAnsi"/>
        </w:rPr>
      </w:pPr>
    </w:p>
    <w:p w14:paraId="2395B72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353CB16" w14:textId="77777777" w:rsidTr="00F33256">
        <w:tc>
          <w:tcPr>
            <w:tcW w:w="1559" w:type="dxa"/>
          </w:tcPr>
          <w:p w14:paraId="41A0EAA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MRJ_SCU_STC_SRS_1236</w:t>
            </w:r>
          </w:p>
        </w:tc>
        <w:tc>
          <w:tcPr>
            <w:tcW w:w="9320" w:type="dxa"/>
          </w:tcPr>
          <w:p w14:paraId="5556D01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complement the 8 calculated angles with BITE information according to the following logic:</w:t>
            </w:r>
          </w:p>
          <w:p w14:paraId="7E7946B6" w14:textId="77777777" w:rsidR="00C63E25" w:rsidRPr="00350027" w:rsidRDefault="00C63E25" w:rsidP="00F33256">
            <w:pPr>
              <w:rPr>
                <w:rFonts w:asciiTheme="minorHAnsi" w:hAnsiTheme="minorHAnsi"/>
              </w:rPr>
            </w:pPr>
          </w:p>
          <w:p w14:paraId="0D9A9DD8" w14:textId="77777777" w:rsidR="00C63E25" w:rsidRPr="00350027" w:rsidRDefault="00C63E25" w:rsidP="00F33256">
            <w:pPr>
              <w:rPr>
                <w:rFonts w:asciiTheme="minorHAnsi" w:hAnsiTheme="minorHAnsi"/>
              </w:rPr>
            </w:pPr>
            <w:r w:rsidRPr="00350027">
              <w:rPr>
                <w:rFonts w:asciiTheme="minorHAnsi" w:hAnsiTheme="minorHAnsi"/>
              </w:rPr>
              <w:t>IF (LH LVDT1 Health Monitor Status OR LH LVDT1 Reasonableness Fault)</w:t>
            </w:r>
          </w:p>
          <w:p w14:paraId="7FA62654" w14:textId="77777777" w:rsidR="00C63E25" w:rsidRPr="00350027" w:rsidRDefault="00C63E25" w:rsidP="00F33256">
            <w:pPr>
              <w:rPr>
                <w:rFonts w:asciiTheme="minorHAnsi" w:hAnsiTheme="minorHAnsi"/>
              </w:rPr>
            </w:pPr>
            <w:r w:rsidRPr="00350027">
              <w:rPr>
                <w:rFonts w:asciiTheme="minorHAnsi" w:hAnsiTheme="minorHAnsi"/>
              </w:rPr>
              <w:t>THEN</w:t>
            </w:r>
          </w:p>
          <w:p w14:paraId="241973EE" w14:textId="77777777" w:rsidR="00C63E25" w:rsidRPr="00350027" w:rsidRDefault="00C63E25" w:rsidP="00F33256">
            <w:pPr>
              <w:rPr>
                <w:rFonts w:asciiTheme="minorHAnsi" w:hAnsiTheme="minorHAnsi"/>
              </w:rPr>
            </w:pPr>
            <w:r w:rsidRPr="00350027">
              <w:rPr>
                <w:rFonts w:asciiTheme="minorHAnsi" w:hAnsiTheme="minorHAnsi"/>
              </w:rPr>
              <w:t xml:space="preserve">      Angle_1 = 200 deg (in Q8.7);               (*set to out-of-range value*)</w:t>
            </w:r>
          </w:p>
          <w:p w14:paraId="7F813E69" w14:textId="77777777" w:rsidR="00C63E25" w:rsidRPr="00350027" w:rsidRDefault="00C63E25" w:rsidP="00F33256">
            <w:pPr>
              <w:rPr>
                <w:rFonts w:asciiTheme="minorHAnsi" w:hAnsiTheme="minorHAnsi"/>
              </w:rPr>
            </w:pPr>
            <w:r w:rsidRPr="00350027">
              <w:rPr>
                <w:rFonts w:asciiTheme="minorHAnsi" w:hAnsiTheme="minorHAnsi"/>
              </w:rPr>
              <w:t xml:space="preserve">      Angle_2 = -200 deg (in Q8.7);</w:t>
            </w:r>
          </w:p>
          <w:p w14:paraId="1C4430E4"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F146048" w14:textId="77777777" w:rsidR="00C63E25" w:rsidRPr="00350027" w:rsidRDefault="00C63E25" w:rsidP="00F33256">
            <w:pPr>
              <w:rPr>
                <w:rFonts w:asciiTheme="minorHAnsi" w:hAnsiTheme="minorHAnsi"/>
              </w:rPr>
            </w:pPr>
          </w:p>
          <w:p w14:paraId="4BBEB8F8" w14:textId="77777777" w:rsidR="00C63E25" w:rsidRPr="00350027" w:rsidRDefault="00C63E25" w:rsidP="00F33256">
            <w:pPr>
              <w:rPr>
                <w:rFonts w:asciiTheme="minorHAnsi" w:hAnsiTheme="minorHAnsi"/>
              </w:rPr>
            </w:pPr>
            <w:r w:rsidRPr="00350027">
              <w:rPr>
                <w:rFonts w:asciiTheme="minorHAnsi" w:hAnsiTheme="minorHAnsi"/>
              </w:rPr>
              <w:t>IF (LH LVDT2 Health Monitor Status OR LH LVDT2 Reasonableness Fault)</w:t>
            </w:r>
          </w:p>
          <w:p w14:paraId="6ECAE406" w14:textId="77777777" w:rsidR="00C63E25" w:rsidRPr="00350027" w:rsidRDefault="00C63E25" w:rsidP="00F33256">
            <w:pPr>
              <w:rPr>
                <w:rFonts w:asciiTheme="minorHAnsi" w:hAnsiTheme="minorHAnsi"/>
              </w:rPr>
            </w:pPr>
            <w:r w:rsidRPr="00350027">
              <w:rPr>
                <w:rFonts w:asciiTheme="minorHAnsi" w:hAnsiTheme="minorHAnsi"/>
              </w:rPr>
              <w:t>THEN</w:t>
            </w:r>
          </w:p>
          <w:p w14:paraId="789AA387" w14:textId="77777777" w:rsidR="00C63E25" w:rsidRPr="00350027" w:rsidRDefault="00C63E25" w:rsidP="00F33256">
            <w:pPr>
              <w:rPr>
                <w:rFonts w:asciiTheme="minorHAnsi" w:hAnsiTheme="minorHAnsi"/>
              </w:rPr>
            </w:pPr>
            <w:r w:rsidRPr="00350027">
              <w:rPr>
                <w:rFonts w:asciiTheme="minorHAnsi" w:hAnsiTheme="minorHAnsi"/>
              </w:rPr>
              <w:t xml:space="preserve">      Angle_3 = 200 deg (in Q8.7);               (*set to out-of-range value*)</w:t>
            </w:r>
          </w:p>
          <w:p w14:paraId="5F805ADE" w14:textId="77777777" w:rsidR="00C63E25" w:rsidRPr="00350027" w:rsidRDefault="00C63E25" w:rsidP="00F33256">
            <w:pPr>
              <w:rPr>
                <w:rFonts w:asciiTheme="minorHAnsi" w:hAnsiTheme="minorHAnsi"/>
              </w:rPr>
            </w:pPr>
            <w:r w:rsidRPr="00350027">
              <w:rPr>
                <w:rFonts w:asciiTheme="minorHAnsi" w:hAnsiTheme="minorHAnsi"/>
              </w:rPr>
              <w:t xml:space="preserve">      Angle_4 = -200 deg (in Q8.7);</w:t>
            </w:r>
          </w:p>
          <w:p w14:paraId="5A2AD4FB"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38399553" w14:textId="77777777" w:rsidR="00C63E25" w:rsidRPr="00350027" w:rsidRDefault="00C63E25" w:rsidP="00F33256">
            <w:pPr>
              <w:rPr>
                <w:rFonts w:asciiTheme="minorHAnsi" w:hAnsiTheme="minorHAnsi"/>
              </w:rPr>
            </w:pPr>
          </w:p>
          <w:p w14:paraId="14225976" w14:textId="77777777" w:rsidR="00C63E25" w:rsidRPr="00350027" w:rsidRDefault="00C63E25" w:rsidP="00F33256">
            <w:pPr>
              <w:rPr>
                <w:rFonts w:asciiTheme="minorHAnsi" w:hAnsiTheme="minorHAnsi"/>
              </w:rPr>
            </w:pPr>
            <w:r w:rsidRPr="00350027">
              <w:rPr>
                <w:rFonts w:asciiTheme="minorHAnsi" w:hAnsiTheme="minorHAnsi"/>
              </w:rPr>
              <w:t>IF (RH LVDT1 Health Monitor Status OR RH LVDT1 Reasonableness Fault)</w:t>
            </w:r>
          </w:p>
          <w:p w14:paraId="04CEC236" w14:textId="77777777" w:rsidR="00C63E25" w:rsidRPr="00350027" w:rsidRDefault="00C63E25" w:rsidP="00F33256">
            <w:pPr>
              <w:rPr>
                <w:rFonts w:asciiTheme="minorHAnsi" w:hAnsiTheme="minorHAnsi"/>
              </w:rPr>
            </w:pPr>
            <w:r w:rsidRPr="00350027">
              <w:rPr>
                <w:rFonts w:asciiTheme="minorHAnsi" w:hAnsiTheme="minorHAnsi"/>
              </w:rPr>
              <w:t>THEN</w:t>
            </w:r>
          </w:p>
          <w:p w14:paraId="0AFD49E4" w14:textId="77777777" w:rsidR="00C63E25" w:rsidRPr="00350027" w:rsidRDefault="00C63E25" w:rsidP="00F33256">
            <w:pPr>
              <w:rPr>
                <w:rFonts w:asciiTheme="minorHAnsi" w:hAnsiTheme="minorHAnsi"/>
              </w:rPr>
            </w:pPr>
            <w:r w:rsidRPr="00350027">
              <w:rPr>
                <w:rFonts w:asciiTheme="minorHAnsi" w:hAnsiTheme="minorHAnsi"/>
              </w:rPr>
              <w:t xml:space="preserve">      Angle_5 = 200 deg (in Q8.7);               (*set to out-of-range value*)</w:t>
            </w:r>
          </w:p>
          <w:p w14:paraId="3208731D" w14:textId="77777777" w:rsidR="00C63E25" w:rsidRPr="00350027" w:rsidRDefault="00C63E25" w:rsidP="00F33256">
            <w:pPr>
              <w:rPr>
                <w:rFonts w:asciiTheme="minorHAnsi" w:hAnsiTheme="minorHAnsi"/>
              </w:rPr>
            </w:pPr>
            <w:r w:rsidRPr="00350027">
              <w:rPr>
                <w:rFonts w:asciiTheme="minorHAnsi" w:hAnsiTheme="minorHAnsi"/>
              </w:rPr>
              <w:t xml:space="preserve">      Angle_6 = -200 deg (in Q7.8);</w:t>
            </w:r>
          </w:p>
          <w:p w14:paraId="0934FDB9"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50F6620C" w14:textId="77777777" w:rsidR="00C63E25" w:rsidRPr="00350027" w:rsidRDefault="00C63E25" w:rsidP="00F33256">
            <w:pPr>
              <w:rPr>
                <w:rFonts w:asciiTheme="minorHAnsi" w:hAnsiTheme="minorHAnsi"/>
              </w:rPr>
            </w:pPr>
          </w:p>
          <w:p w14:paraId="171C36E9" w14:textId="77777777" w:rsidR="00C63E25" w:rsidRPr="00350027" w:rsidRDefault="00C63E25" w:rsidP="00F33256">
            <w:pPr>
              <w:rPr>
                <w:rFonts w:asciiTheme="minorHAnsi" w:hAnsiTheme="minorHAnsi"/>
              </w:rPr>
            </w:pPr>
            <w:r w:rsidRPr="00350027">
              <w:rPr>
                <w:rFonts w:asciiTheme="minorHAnsi" w:hAnsiTheme="minorHAnsi"/>
              </w:rPr>
              <w:t>IF (RH LVDT2 Health Monitor Status OR RH LVDT2 Reasonableness Fault)</w:t>
            </w:r>
          </w:p>
          <w:p w14:paraId="3073463D" w14:textId="77777777" w:rsidR="00C63E25" w:rsidRPr="00350027" w:rsidRDefault="00C63E25" w:rsidP="00F33256">
            <w:pPr>
              <w:rPr>
                <w:rFonts w:asciiTheme="minorHAnsi" w:hAnsiTheme="minorHAnsi"/>
              </w:rPr>
            </w:pPr>
            <w:r w:rsidRPr="00350027">
              <w:rPr>
                <w:rFonts w:asciiTheme="minorHAnsi" w:hAnsiTheme="minorHAnsi"/>
              </w:rPr>
              <w:t>THEN</w:t>
            </w:r>
          </w:p>
          <w:p w14:paraId="515A5179"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Angle_7 = 200 deg (in Q8.7);               (*set to out-of-range value*)</w:t>
            </w:r>
          </w:p>
          <w:p w14:paraId="10F47B75" w14:textId="77777777" w:rsidR="00C63E25" w:rsidRPr="00350027" w:rsidRDefault="00C63E25" w:rsidP="00F33256">
            <w:pPr>
              <w:rPr>
                <w:rFonts w:asciiTheme="minorHAnsi" w:hAnsiTheme="minorHAnsi"/>
              </w:rPr>
            </w:pPr>
            <w:r w:rsidRPr="00350027">
              <w:rPr>
                <w:rFonts w:asciiTheme="minorHAnsi" w:hAnsiTheme="minorHAnsi"/>
              </w:rPr>
              <w:t xml:space="preserve">      Angle_8 = -200 deg (in Q8.7);</w:t>
            </w:r>
          </w:p>
          <w:p w14:paraId="0E30EB95"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05CA6FD3" w14:textId="77777777" w:rsidR="00C63E25" w:rsidRPr="00350027" w:rsidRDefault="00C63E25" w:rsidP="00F33256">
            <w:pPr>
              <w:rPr>
                <w:rFonts w:asciiTheme="minorHAnsi" w:hAnsiTheme="minorHAnsi"/>
              </w:rPr>
            </w:pPr>
          </w:p>
          <w:p w14:paraId="4230AA13"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5FF96C1F" w14:textId="77777777" w:rsidR="00C63E25" w:rsidRPr="00350027" w:rsidRDefault="00C63E25" w:rsidP="00F33256">
            <w:pPr>
              <w:rPr>
                <w:rFonts w:asciiTheme="minorHAnsi" w:hAnsiTheme="minorHAnsi"/>
              </w:rPr>
            </w:pPr>
            <w:r w:rsidRPr="00350027">
              <w:rPr>
                <w:rFonts w:asciiTheme="minorHAnsi" w:hAnsiTheme="minorHAnsi"/>
              </w:rPr>
              <w:t>LH LVDT1 Health Monitor Status is defined in MRJ_SCU_STC_SRS_567</w:t>
            </w:r>
          </w:p>
          <w:p w14:paraId="7EB5DD90" w14:textId="77777777" w:rsidR="00C63E25" w:rsidRPr="00350027" w:rsidRDefault="00C63E25" w:rsidP="00F33256">
            <w:pPr>
              <w:rPr>
                <w:rFonts w:asciiTheme="minorHAnsi" w:hAnsiTheme="minorHAnsi"/>
              </w:rPr>
            </w:pPr>
            <w:r w:rsidRPr="00350027">
              <w:rPr>
                <w:rFonts w:asciiTheme="minorHAnsi" w:hAnsiTheme="minorHAnsi"/>
              </w:rPr>
              <w:t>LH LVDT2 Health Monitor Status is defined in MRJ_SCU_STC_SRS_568</w:t>
            </w:r>
          </w:p>
          <w:p w14:paraId="2201EAA1" w14:textId="77777777" w:rsidR="00C63E25" w:rsidRPr="00350027" w:rsidRDefault="00C63E25" w:rsidP="00F33256">
            <w:pPr>
              <w:rPr>
                <w:rFonts w:asciiTheme="minorHAnsi" w:hAnsiTheme="minorHAnsi"/>
              </w:rPr>
            </w:pPr>
            <w:r w:rsidRPr="00350027">
              <w:rPr>
                <w:rFonts w:asciiTheme="minorHAnsi" w:hAnsiTheme="minorHAnsi"/>
              </w:rPr>
              <w:t>RH LVDT1 Health Monitor Status is defined in MRJ_SCU_STC_SRS_67</w:t>
            </w:r>
          </w:p>
          <w:p w14:paraId="3E92EC25" w14:textId="77777777" w:rsidR="00C63E25" w:rsidRPr="00350027" w:rsidRDefault="00C63E25" w:rsidP="00F33256">
            <w:pPr>
              <w:rPr>
                <w:rFonts w:asciiTheme="minorHAnsi" w:hAnsiTheme="minorHAnsi"/>
              </w:rPr>
            </w:pPr>
            <w:r w:rsidRPr="00350027">
              <w:rPr>
                <w:rFonts w:asciiTheme="minorHAnsi" w:hAnsiTheme="minorHAnsi"/>
              </w:rPr>
              <w:t>RH LVDT2 Health Monitor Status is defined in MRJ_SCU_STC_SRS_566</w:t>
            </w:r>
          </w:p>
          <w:p w14:paraId="257A1020" w14:textId="77777777" w:rsidR="00C63E25" w:rsidRPr="00350027" w:rsidRDefault="00C63E25" w:rsidP="00F33256">
            <w:pPr>
              <w:rPr>
                <w:rFonts w:asciiTheme="minorHAnsi" w:hAnsiTheme="minorHAnsi"/>
              </w:rPr>
            </w:pPr>
            <w:r w:rsidRPr="00350027">
              <w:rPr>
                <w:rFonts w:asciiTheme="minorHAnsi" w:hAnsiTheme="minorHAnsi"/>
              </w:rPr>
              <w:t>LH LVDT1 Reasonableness Fault is defined in MRJ_SCU_STC_SRS_1241</w:t>
            </w:r>
          </w:p>
          <w:p w14:paraId="56C95671" w14:textId="77777777" w:rsidR="00C63E25" w:rsidRPr="00350027" w:rsidRDefault="00C63E25" w:rsidP="00F33256">
            <w:pPr>
              <w:rPr>
                <w:rFonts w:asciiTheme="minorHAnsi" w:hAnsiTheme="minorHAnsi"/>
              </w:rPr>
            </w:pPr>
            <w:r w:rsidRPr="00350027">
              <w:rPr>
                <w:rFonts w:asciiTheme="minorHAnsi" w:hAnsiTheme="minorHAnsi"/>
              </w:rPr>
              <w:t>LH LVDT2 Reasonableness Fault is defined in MRJ_SCU_STC_SRS_1241</w:t>
            </w:r>
          </w:p>
          <w:p w14:paraId="05061D72" w14:textId="77777777" w:rsidR="00C63E25" w:rsidRPr="00350027" w:rsidRDefault="00C63E25" w:rsidP="00F33256">
            <w:pPr>
              <w:rPr>
                <w:rFonts w:asciiTheme="minorHAnsi" w:hAnsiTheme="minorHAnsi"/>
              </w:rPr>
            </w:pPr>
            <w:r w:rsidRPr="00350027">
              <w:rPr>
                <w:rFonts w:asciiTheme="minorHAnsi" w:hAnsiTheme="minorHAnsi"/>
              </w:rPr>
              <w:t>RH LVDT1 Reasonableness Fault is defined in MRJ_SCU_STC_SRS_1241</w:t>
            </w:r>
          </w:p>
          <w:p w14:paraId="56A46392" w14:textId="77777777" w:rsidR="00C63E25" w:rsidRPr="00350027" w:rsidRDefault="00C63E25" w:rsidP="00F33256">
            <w:pPr>
              <w:rPr>
                <w:rFonts w:asciiTheme="minorHAnsi" w:hAnsiTheme="minorHAnsi"/>
              </w:rPr>
            </w:pPr>
            <w:r w:rsidRPr="00350027">
              <w:rPr>
                <w:rFonts w:asciiTheme="minorHAnsi" w:hAnsiTheme="minorHAnsi"/>
              </w:rPr>
              <w:t>RH LVDT2 Reasonableness Fault is defined in MRJ_SCU_STC_SRS_1241</w:t>
            </w:r>
          </w:p>
          <w:p w14:paraId="7B8CCAFA" w14:textId="77777777" w:rsidR="00C63E25" w:rsidRPr="00350027" w:rsidRDefault="00C63E25" w:rsidP="00F33256">
            <w:pPr>
              <w:rPr>
                <w:rFonts w:asciiTheme="minorHAnsi" w:hAnsiTheme="minorHAnsi"/>
                <w:i/>
                <w:iCs/>
              </w:rPr>
            </w:pPr>
          </w:p>
        </w:tc>
      </w:tr>
      <w:tr w:rsidR="00C63E25" w:rsidRPr="00350027" w14:paraId="79234CE4" w14:textId="77777777" w:rsidTr="00F33256">
        <w:tc>
          <w:tcPr>
            <w:tcW w:w="1559" w:type="dxa"/>
          </w:tcPr>
          <w:p w14:paraId="20A2E4FC" w14:textId="77777777" w:rsidR="00C63E25" w:rsidRPr="00350027" w:rsidRDefault="00C63E25" w:rsidP="00F33256">
            <w:pPr>
              <w:rPr>
                <w:rFonts w:asciiTheme="minorHAnsi" w:hAnsiTheme="minorHAnsi"/>
                <w:i/>
                <w:iCs/>
              </w:rPr>
            </w:pPr>
          </w:p>
        </w:tc>
        <w:tc>
          <w:tcPr>
            <w:tcW w:w="9320" w:type="dxa"/>
          </w:tcPr>
          <w:p w14:paraId="243750C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2CE7FC0" w14:textId="77777777" w:rsidTr="00F33256">
        <w:tc>
          <w:tcPr>
            <w:tcW w:w="1559" w:type="dxa"/>
          </w:tcPr>
          <w:p w14:paraId="5A49BC2A" w14:textId="77777777" w:rsidR="00C63E25" w:rsidRPr="00350027" w:rsidRDefault="00C63E25" w:rsidP="00F33256">
            <w:pPr>
              <w:rPr>
                <w:rFonts w:asciiTheme="minorHAnsi" w:hAnsiTheme="minorHAnsi"/>
                <w:i/>
                <w:iCs/>
              </w:rPr>
            </w:pPr>
          </w:p>
        </w:tc>
        <w:tc>
          <w:tcPr>
            <w:tcW w:w="9320" w:type="dxa"/>
          </w:tcPr>
          <w:p w14:paraId="59C4827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C98E0B6" w14:textId="77777777" w:rsidTr="00F33256">
        <w:tc>
          <w:tcPr>
            <w:tcW w:w="1559" w:type="dxa"/>
          </w:tcPr>
          <w:p w14:paraId="2707C523" w14:textId="77777777" w:rsidR="00C63E25" w:rsidRPr="00350027" w:rsidRDefault="00C63E25" w:rsidP="00F33256">
            <w:pPr>
              <w:rPr>
                <w:rFonts w:asciiTheme="minorHAnsi" w:hAnsiTheme="minorHAnsi"/>
                <w:i/>
                <w:iCs/>
              </w:rPr>
            </w:pPr>
          </w:p>
        </w:tc>
        <w:tc>
          <w:tcPr>
            <w:tcW w:w="9320" w:type="dxa"/>
          </w:tcPr>
          <w:p w14:paraId="7022A8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FF1A786" w14:textId="77777777" w:rsidR="00C63E25" w:rsidRPr="00350027" w:rsidRDefault="00C63E25" w:rsidP="00C63E25">
      <w:pPr>
        <w:rPr>
          <w:rFonts w:asciiTheme="minorHAnsi" w:hAnsiTheme="minorHAnsi"/>
        </w:rPr>
      </w:pPr>
    </w:p>
    <w:p w14:paraId="44B4677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0CCDF49" w14:textId="77777777" w:rsidTr="00F33256">
        <w:tc>
          <w:tcPr>
            <w:tcW w:w="1559" w:type="dxa"/>
          </w:tcPr>
          <w:p w14:paraId="57F22B6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MRJ_SCU_STC_SRS_1237</w:t>
            </w:r>
          </w:p>
        </w:tc>
        <w:tc>
          <w:tcPr>
            <w:tcW w:w="9320" w:type="dxa"/>
          </w:tcPr>
          <w:p w14:paraId="0076F85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weighting factors Weight_n for the LH angles Angle_n according to the following algorithm:</w:t>
            </w:r>
          </w:p>
          <w:p w14:paraId="6F21DBBF" w14:textId="77777777" w:rsidR="00C63E25" w:rsidRPr="00350027" w:rsidRDefault="00C63E25" w:rsidP="00F33256">
            <w:pPr>
              <w:rPr>
                <w:rFonts w:asciiTheme="minorHAnsi" w:hAnsiTheme="minorHAnsi"/>
              </w:rPr>
            </w:pPr>
          </w:p>
          <w:p w14:paraId="00F82CCC" w14:textId="77777777" w:rsidR="00C63E25" w:rsidRPr="00350027" w:rsidRDefault="00C63E25" w:rsidP="00F33256">
            <w:pPr>
              <w:rPr>
                <w:rFonts w:asciiTheme="minorHAnsi" w:hAnsiTheme="minorHAnsi"/>
              </w:rPr>
            </w:pPr>
            <w:r w:rsidRPr="00350027">
              <w:rPr>
                <w:rFonts w:asciiTheme="minorHAnsi" w:hAnsiTheme="minorHAnsi"/>
              </w:rPr>
              <w:t>Weight_1 = interpolating a result from the Left_Lvdt_Weight_Lookup table held in the STC Program configuration data for Angle_1</w:t>
            </w:r>
          </w:p>
          <w:p w14:paraId="4BDB373F" w14:textId="77777777" w:rsidR="00C63E25" w:rsidRPr="00350027" w:rsidRDefault="00C63E25" w:rsidP="00F33256">
            <w:pPr>
              <w:rPr>
                <w:rFonts w:asciiTheme="minorHAnsi" w:hAnsiTheme="minorHAnsi"/>
              </w:rPr>
            </w:pPr>
          </w:p>
          <w:p w14:paraId="33E33B03" w14:textId="77777777" w:rsidR="00C63E25" w:rsidRPr="00350027" w:rsidRDefault="00C63E25" w:rsidP="00F33256">
            <w:pPr>
              <w:rPr>
                <w:rFonts w:asciiTheme="minorHAnsi" w:hAnsiTheme="minorHAnsi"/>
              </w:rPr>
            </w:pPr>
            <w:r w:rsidRPr="00350027">
              <w:rPr>
                <w:rFonts w:asciiTheme="minorHAnsi" w:hAnsiTheme="minorHAnsi"/>
              </w:rPr>
              <w:t>Weight_2 = Weight_1</w:t>
            </w:r>
          </w:p>
          <w:p w14:paraId="2F5BC033"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6DE943C2" w14:textId="77777777" w:rsidR="00C63E25" w:rsidRPr="00350027" w:rsidRDefault="00C63E25" w:rsidP="00F33256">
            <w:pPr>
              <w:rPr>
                <w:rFonts w:asciiTheme="minorHAnsi" w:hAnsiTheme="minorHAnsi"/>
              </w:rPr>
            </w:pPr>
            <w:r w:rsidRPr="00350027">
              <w:rPr>
                <w:rFonts w:asciiTheme="minorHAnsi" w:hAnsiTheme="minorHAnsi"/>
              </w:rPr>
              <w:t>Weight_3 = interpolating a result from the Left_Lvdt_Weight_Lookup table held in the STC Program configuration data for Angle_3</w:t>
            </w:r>
          </w:p>
          <w:p w14:paraId="28D96483" w14:textId="77777777" w:rsidR="00C63E25" w:rsidRPr="00350027" w:rsidRDefault="00C63E25" w:rsidP="00F33256">
            <w:pPr>
              <w:rPr>
                <w:rFonts w:asciiTheme="minorHAnsi" w:hAnsiTheme="minorHAnsi"/>
              </w:rPr>
            </w:pPr>
          </w:p>
          <w:p w14:paraId="36F1B2F5" w14:textId="77777777" w:rsidR="00C63E25" w:rsidRPr="00350027" w:rsidRDefault="00C63E25" w:rsidP="00F33256">
            <w:pPr>
              <w:rPr>
                <w:rFonts w:asciiTheme="minorHAnsi" w:hAnsiTheme="minorHAnsi"/>
              </w:rPr>
            </w:pPr>
            <w:r w:rsidRPr="00350027">
              <w:rPr>
                <w:rFonts w:asciiTheme="minorHAnsi" w:hAnsiTheme="minorHAnsi"/>
              </w:rPr>
              <w:t>Weight_4 = Weight_3</w:t>
            </w:r>
          </w:p>
          <w:p w14:paraId="716B31C6"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386171CA" w14:textId="77777777" w:rsidR="00C63E25" w:rsidRPr="00350027" w:rsidRDefault="00C63E25" w:rsidP="00F33256">
            <w:pPr>
              <w:rPr>
                <w:rFonts w:asciiTheme="minorHAnsi" w:hAnsiTheme="minorHAnsi"/>
              </w:rPr>
            </w:pPr>
          </w:p>
          <w:p w14:paraId="0D572BC7" w14:textId="77777777" w:rsidR="00C63E25" w:rsidRPr="00350027" w:rsidRDefault="00C63E25" w:rsidP="00F33256">
            <w:pPr>
              <w:rPr>
                <w:rFonts w:asciiTheme="minorHAnsi" w:hAnsiTheme="minorHAnsi"/>
              </w:rPr>
            </w:pPr>
            <w:r w:rsidRPr="00350027">
              <w:rPr>
                <w:rFonts w:asciiTheme="minorHAnsi" w:hAnsiTheme="minorHAnsi"/>
              </w:rPr>
              <w:t>Where n = 1..4.</w:t>
            </w:r>
            <w:r w:rsidRPr="00350027">
              <w:rPr>
                <w:rFonts w:asciiTheme="minorHAnsi" w:hAnsiTheme="minorHAnsi"/>
              </w:rPr>
              <w:br/>
              <w:t>The weighting interpolation algorithm is defined in MRJ_SCU_STC_SRS_1243.</w:t>
            </w:r>
            <w:r w:rsidRPr="00350027">
              <w:rPr>
                <w:rFonts w:asciiTheme="minorHAnsi" w:hAnsiTheme="minorHAnsi"/>
              </w:rPr>
              <w:br/>
            </w:r>
          </w:p>
          <w:p w14:paraId="64371927" w14:textId="77777777" w:rsidR="00C63E25" w:rsidRPr="00350027" w:rsidRDefault="00C63E25" w:rsidP="00F33256">
            <w:pPr>
              <w:rPr>
                <w:rFonts w:asciiTheme="minorHAnsi" w:hAnsiTheme="minorHAnsi"/>
                <w:i/>
                <w:iCs/>
              </w:rPr>
            </w:pPr>
          </w:p>
        </w:tc>
      </w:tr>
      <w:tr w:rsidR="00C63E25" w:rsidRPr="00350027" w14:paraId="10E23057" w14:textId="77777777" w:rsidTr="00F33256">
        <w:tc>
          <w:tcPr>
            <w:tcW w:w="1559" w:type="dxa"/>
          </w:tcPr>
          <w:p w14:paraId="3E9EBF7F" w14:textId="77777777" w:rsidR="00C63E25" w:rsidRPr="00350027" w:rsidRDefault="00C63E25" w:rsidP="00F33256">
            <w:pPr>
              <w:rPr>
                <w:rFonts w:asciiTheme="minorHAnsi" w:hAnsiTheme="minorHAnsi"/>
                <w:i/>
                <w:iCs/>
              </w:rPr>
            </w:pPr>
          </w:p>
        </w:tc>
        <w:tc>
          <w:tcPr>
            <w:tcW w:w="9320" w:type="dxa"/>
          </w:tcPr>
          <w:p w14:paraId="6B254C0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3D1497D" w14:textId="77777777" w:rsidTr="00F33256">
        <w:tc>
          <w:tcPr>
            <w:tcW w:w="1559" w:type="dxa"/>
          </w:tcPr>
          <w:p w14:paraId="506528E2" w14:textId="77777777" w:rsidR="00C63E25" w:rsidRPr="00350027" w:rsidRDefault="00C63E25" w:rsidP="00F33256">
            <w:pPr>
              <w:rPr>
                <w:rFonts w:asciiTheme="minorHAnsi" w:hAnsiTheme="minorHAnsi"/>
                <w:i/>
                <w:iCs/>
              </w:rPr>
            </w:pPr>
          </w:p>
        </w:tc>
        <w:tc>
          <w:tcPr>
            <w:tcW w:w="9320" w:type="dxa"/>
          </w:tcPr>
          <w:p w14:paraId="53DE578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B097AB0" w14:textId="77777777" w:rsidTr="00F33256">
        <w:tc>
          <w:tcPr>
            <w:tcW w:w="1559" w:type="dxa"/>
          </w:tcPr>
          <w:p w14:paraId="5EFCF9A7" w14:textId="77777777" w:rsidR="00C63E25" w:rsidRPr="00350027" w:rsidRDefault="00C63E25" w:rsidP="00F33256">
            <w:pPr>
              <w:rPr>
                <w:rFonts w:asciiTheme="minorHAnsi" w:hAnsiTheme="minorHAnsi"/>
                <w:i/>
                <w:iCs/>
              </w:rPr>
            </w:pPr>
          </w:p>
        </w:tc>
        <w:tc>
          <w:tcPr>
            <w:tcW w:w="9320" w:type="dxa"/>
          </w:tcPr>
          <w:p w14:paraId="2A02732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5B476A5" w14:textId="77777777" w:rsidR="00C63E25" w:rsidRPr="00350027" w:rsidRDefault="00C63E25" w:rsidP="00C63E25">
      <w:pPr>
        <w:rPr>
          <w:rFonts w:asciiTheme="minorHAnsi" w:hAnsiTheme="minorHAnsi"/>
        </w:rPr>
      </w:pPr>
    </w:p>
    <w:p w14:paraId="2738877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72CC108" w14:textId="77777777" w:rsidTr="00F33256">
        <w:tc>
          <w:tcPr>
            <w:tcW w:w="1559" w:type="dxa"/>
          </w:tcPr>
          <w:p w14:paraId="3EB091F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MRJ_SCU_STC_SRS_1238</w:t>
            </w:r>
          </w:p>
        </w:tc>
        <w:tc>
          <w:tcPr>
            <w:tcW w:w="9320" w:type="dxa"/>
          </w:tcPr>
          <w:p w14:paraId="16DC154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weighting factors Weight_n for the RH angles Angle_n according to the following algorithm:</w:t>
            </w:r>
          </w:p>
          <w:p w14:paraId="142A3F1C" w14:textId="77777777" w:rsidR="00C63E25" w:rsidRPr="00350027" w:rsidRDefault="00C63E25" w:rsidP="00F33256">
            <w:pPr>
              <w:rPr>
                <w:rFonts w:asciiTheme="minorHAnsi" w:hAnsiTheme="minorHAnsi"/>
              </w:rPr>
            </w:pPr>
          </w:p>
          <w:p w14:paraId="33C3CC9F" w14:textId="77777777" w:rsidR="00C63E25" w:rsidRPr="00350027" w:rsidRDefault="00C63E25" w:rsidP="00F33256">
            <w:pPr>
              <w:rPr>
                <w:rFonts w:asciiTheme="minorHAnsi" w:hAnsiTheme="minorHAnsi"/>
              </w:rPr>
            </w:pPr>
            <w:r w:rsidRPr="00350027">
              <w:rPr>
                <w:rFonts w:asciiTheme="minorHAnsi" w:hAnsiTheme="minorHAnsi"/>
              </w:rPr>
              <w:t>Weight_5 = interpolating a result from the Left_Lvdt_Weight_Lookup table held in the STC Program configuration data for (Angle_5 * -1)</w:t>
            </w:r>
          </w:p>
          <w:p w14:paraId="798DB31E" w14:textId="77777777" w:rsidR="00C63E25" w:rsidRPr="00350027" w:rsidRDefault="00C63E25" w:rsidP="00F33256">
            <w:pPr>
              <w:rPr>
                <w:rFonts w:asciiTheme="minorHAnsi" w:hAnsiTheme="minorHAnsi"/>
              </w:rPr>
            </w:pPr>
          </w:p>
          <w:p w14:paraId="4C1D916A" w14:textId="77777777" w:rsidR="00C63E25" w:rsidRPr="00350027" w:rsidRDefault="00C63E25" w:rsidP="00F33256">
            <w:pPr>
              <w:rPr>
                <w:rFonts w:asciiTheme="minorHAnsi" w:hAnsiTheme="minorHAnsi"/>
              </w:rPr>
            </w:pPr>
            <w:r w:rsidRPr="00350027">
              <w:rPr>
                <w:rFonts w:asciiTheme="minorHAnsi" w:hAnsiTheme="minorHAnsi"/>
              </w:rPr>
              <w:t>Weight_6 = Weight_5</w:t>
            </w:r>
          </w:p>
          <w:p w14:paraId="256071BE"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7FF83E84" w14:textId="77777777" w:rsidR="00C63E25" w:rsidRPr="00350027" w:rsidRDefault="00C63E25" w:rsidP="00F33256">
            <w:pPr>
              <w:rPr>
                <w:rFonts w:asciiTheme="minorHAnsi" w:hAnsiTheme="minorHAnsi"/>
              </w:rPr>
            </w:pPr>
            <w:r w:rsidRPr="00350027">
              <w:rPr>
                <w:rFonts w:asciiTheme="minorHAnsi" w:hAnsiTheme="minorHAnsi"/>
              </w:rPr>
              <w:t>Weight_7 = interpolating a result from the Left_Lvdt_Weight_Lookup table held in the STC Program configuration data for (Angle_7 * -1)</w:t>
            </w:r>
          </w:p>
          <w:p w14:paraId="71834C81" w14:textId="77777777" w:rsidR="00C63E25" w:rsidRPr="00350027" w:rsidRDefault="00C63E25" w:rsidP="00F33256">
            <w:pPr>
              <w:rPr>
                <w:rFonts w:asciiTheme="minorHAnsi" w:hAnsiTheme="minorHAnsi"/>
              </w:rPr>
            </w:pPr>
          </w:p>
          <w:p w14:paraId="551AE91F" w14:textId="77777777" w:rsidR="00C63E25" w:rsidRPr="00350027" w:rsidRDefault="00C63E25" w:rsidP="00F33256">
            <w:pPr>
              <w:rPr>
                <w:rFonts w:asciiTheme="minorHAnsi" w:hAnsiTheme="minorHAnsi"/>
              </w:rPr>
            </w:pPr>
            <w:r w:rsidRPr="00350027">
              <w:rPr>
                <w:rFonts w:asciiTheme="minorHAnsi" w:hAnsiTheme="minorHAnsi"/>
              </w:rPr>
              <w:t>Weight_8 = Weight_7</w:t>
            </w:r>
          </w:p>
          <w:p w14:paraId="046E38A3"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137F67AF" w14:textId="77777777" w:rsidR="00C63E25" w:rsidRPr="00350027" w:rsidRDefault="00C63E25" w:rsidP="00F33256">
            <w:pPr>
              <w:rPr>
                <w:rFonts w:asciiTheme="minorHAnsi" w:hAnsiTheme="minorHAnsi"/>
              </w:rPr>
            </w:pPr>
          </w:p>
          <w:p w14:paraId="19B96D55" w14:textId="77777777" w:rsidR="00C63E25" w:rsidRPr="00350027" w:rsidRDefault="00C63E25" w:rsidP="00F33256">
            <w:pPr>
              <w:rPr>
                <w:rFonts w:asciiTheme="minorHAnsi" w:hAnsiTheme="minorHAnsi"/>
              </w:rPr>
            </w:pPr>
            <w:r w:rsidRPr="00350027">
              <w:rPr>
                <w:rFonts w:asciiTheme="minorHAnsi" w:hAnsiTheme="minorHAnsi"/>
              </w:rPr>
              <w:lastRenderedPageBreak/>
              <w:t>Where n = 1..4.</w:t>
            </w:r>
            <w:r w:rsidRPr="00350027">
              <w:rPr>
                <w:rFonts w:asciiTheme="minorHAnsi" w:hAnsiTheme="minorHAnsi"/>
              </w:rPr>
              <w:br/>
              <w:t>The weighting interpolation algorithm is defined in MRJ_SCU_STC_SRS_1243.</w:t>
            </w:r>
          </w:p>
          <w:p w14:paraId="79A417AA" w14:textId="77777777" w:rsidR="00C63E25" w:rsidRPr="00350027" w:rsidRDefault="00C63E25" w:rsidP="00F33256">
            <w:pPr>
              <w:rPr>
                <w:rFonts w:asciiTheme="minorHAnsi" w:hAnsiTheme="minorHAnsi"/>
                <w:i/>
                <w:iCs/>
              </w:rPr>
            </w:pPr>
          </w:p>
        </w:tc>
      </w:tr>
      <w:tr w:rsidR="00C63E25" w:rsidRPr="00350027" w14:paraId="302AA85C" w14:textId="77777777" w:rsidTr="00F33256">
        <w:tc>
          <w:tcPr>
            <w:tcW w:w="1559" w:type="dxa"/>
          </w:tcPr>
          <w:p w14:paraId="7AF61583" w14:textId="77777777" w:rsidR="00C63E25" w:rsidRPr="00350027" w:rsidRDefault="00C63E25" w:rsidP="00F33256">
            <w:pPr>
              <w:rPr>
                <w:rFonts w:asciiTheme="minorHAnsi" w:hAnsiTheme="minorHAnsi"/>
                <w:i/>
                <w:iCs/>
              </w:rPr>
            </w:pPr>
          </w:p>
        </w:tc>
        <w:tc>
          <w:tcPr>
            <w:tcW w:w="9320" w:type="dxa"/>
          </w:tcPr>
          <w:p w14:paraId="4DA438F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CE04E29" w14:textId="77777777" w:rsidTr="00F33256">
        <w:tc>
          <w:tcPr>
            <w:tcW w:w="1559" w:type="dxa"/>
          </w:tcPr>
          <w:p w14:paraId="6F89AD95" w14:textId="77777777" w:rsidR="00C63E25" w:rsidRPr="00350027" w:rsidRDefault="00C63E25" w:rsidP="00F33256">
            <w:pPr>
              <w:rPr>
                <w:rFonts w:asciiTheme="minorHAnsi" w:hAnsiTheme="minorHAnsi"/>
                <w:i/>
                <w:iCs/>
              </w:rPr>
            </w:pPr>
          </w:p>
        </w:tc>
        <w:tc>
          <w:tcPr>
            <w:tcW w:w="9320" w:type="dxa"/>
          </w:tcPr>
          <w:p w14:paraId="0FD5170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BCD2055" w14:textId="77777777" w:rsidTr="00F33256">
        <w:tc>
          <w:tcPr>
            <w:tcW w:w="1559" w:type="dxa"/>
          </w:tcPr>
          <w:p w14:paraId="44238211" w14:textId="77777777" w:rsidR="00C63E25" w:rsidRPr="00350027" w:rsidRDefault="00C63E25" w:rsidP="00F33256">
            <w:pPr>
              <w:rPr>
                <w:rFonts w:asciiTheme="minorHAnsi" w:hAnsiTheme="minorHAnsi"/>
                <w:i/>
                <w:iCs/>
              </w:rPr>
            </w:pPr>
          </w:p>
        </w:tc>
        <w:tc>
          <w:tcPr>
            <w:tcW w:w="9320" w:type="dxa"/>
          </w:tcPr>
          <w:p w14:paraId="214193B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5E4DF2" w14:textId="77777777" w:rsidR="00C63E25" w:rsidRPr="00350027" w:rsidRDefault="00C63E25" w:rsidP="00C63E25">
      <w:pPr>
        <w:rPr>
          <w:rFonts w:asciiTheme="minorHAnsi" w:hAnsiTheme="minorHAnsi"/>
        </w:rPr>
      </w:pPr>
    </w:p>
    <w:p w14:paraId="37E11A8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7DA44E3" w14:textId="77777777" w:rsidTr="00F33256">
        <w:tc>
          <w:tcPr>
            <w:tcW w:w="1559" w:type="dxa"/>
          </w:tcPr>
          <w:p w14:paraId="51C2755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MRJ_SCU_STC_SRS_1239</w:t>
            </w:r>
          </w:p>
        </w:tc>
        <w:tc>
          <w:tcPr>
            <w:tcW w:w="9320" w:type="dxa"/>
          </w:tcPr>
          <w:p w14:paraId="2C1B95F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validity flags Validity_n for the 8 angles Angle_n according to the following algorithm:</w:t>
            </w:r>
          </w:p>
          <w:p w14:paraId="39541F82" w14:textId="77777777" w:rsidR="00C63E25" w:rsidRPr="00350027" w:rsidRDefault="00C63E25" w:rsidP="00F33256">
            <w:pPr>
              <w:rPr>
                <w:rFonts w:asciiTheme="minorHAnsi" w:hAnsiTheme="minorHAnsi"/>
              </w:rPr>
            </w:pPr>
          </w:p>
          <w:p w14:paraId="6B4999B6" w14:textId="77777777" w:rsidR="00C63E25" w:rsidRPr="00350027" w:rsidRDefault="00C63E25" w:rsidP="00F33256">
            <w:pPr>
              <w:rPr>
                <w:rFonts w:asciiTheme="minorHAnsi" w:hAnsiTheme="minorHAnsi"/>
              </w:rPr>
            </w:pPr>
            <w:r w:rsidRPr="00350027">
              <w:rPr>
                <w:rFonts w:asciiTheme="minorHAnsi" w:hAnsiTheme="minorHAnsi"/>
              </w:rPr>
              <w:t>FOR each row of the 12 rows in the Triple table held in the STC Program configuration data DO</w:t>
            </w:r>
          </w:p>
          <w:p w14:paraId="019AD302" w14:textId="77777777" w:rsidR="00C63E25" w:rsidRPr="00350027" w:rsidRDefault="00C63E25" w:rsidP="00F33256">
            <w:pPr>
              <w:rPr>
                <w:rFonts w:asciiTheme="minorHAnsi" w:hAnsiTheme="minorHAnsi"/>
              </w:rPr>
            </w:pPr>
          </w:p>
          <w:p w14:paraId="2B9D98D1" w14:textId="77777777" w:rsidR="00C63E25" w:rsidRPr="00350027" w:rsidRDefault="00C63E25" w:rsidP="00F33256">
            <w:pPr>
              <w:rPr>
                <w:rFonts w:asciiTheme="minorHAnsi" w:hAnsiTheme="minorHAnsi"/>
              </w:rPr>
            </w:pPr>
            <w:r w:rsidRPr="00350027">
              <w:rPr>
                <w:rFonts w:asciiTheme="minorHAnsi" w:hAnsiTheme="minorHAnsi"/>
              </w:rPr>
              <w:t xml:space="preserve">        Determine the difference between the minimum angle of the triplet and the </w:t>
            </w:r>
          </w:p>
          <w:p w14:paraId="57FC6065" w14:textId="77777777" w:rsidR="00C63E25" w:rsidRPr="00350027" w:rsidRDefault="00C63E25" w:rsidP="00F33256">
            <w:pPr>
              <w:rPr>
                <w:rFonts w:asciiTheme="minorHAnsi" w:hAnsiTheme="minorHAnsi"/>
              </w:rPr>
            </w:pPr>
            <w:r w:rsidRPr="00350027">
              <w:rPr>
                <w:rFonts w:asciiTheme="minorHAnsi" w:hAnsiTheme="minorHAnsi"/>
              </w:rPr>
              <w:t xml:space="preserve">        maximum angle of the triplet</w:t>
            </w:r>
          </w:p>
          <w:p w14:paraId="080AD933" w14:textId="77777777" w:rsidR="00C63E25" w:rsidRPr="00350027" w:rsidRDefault="00C63E25" w:rsidP="00F33256">
            <w:pPr>
              <w:rPr>
                <w:rFonts w:asciiTheme="minorHAnsi" w:hAnsiTheme="minorHAnsi"/>
              </w:rPr>
            </w:pPr>
          </w:p>
          <w:p w14:paraId="233B34DF" w14:textId="77777777" w:rsidR="00C63E25" w:rsidRPr="00350027" w:rsidRDefault="00C63E25" w:rsidP="00F33256">
            <w:pPr>
              <w:rPr>
                <w:rFonts w:asciiTheme="minorHAnsi" w:hAnsiTheme="minorHAnsi"/>
              </w:rPr>
            </w:pPr>
            <w:r w:rsidRPr="00350027">
              <w:rPr>
                <w:rFonts w:asciiTheme="minorHAnsi" w:hAnsiTheme="minorHAnsi"/>
              </w:rPr>
              <w:t xml:space="preserve">        IF difference is less than the difference threshold value THEN</w:t>
            </w:r>
          </w:p>
          <w:p w14:paraId="31682375" w14:textId="77777777" w:rsidR="00C63E25" w:rsidRPr="00350027" w:rsidRDefault="00C63E25" w:rsidP="00F33256">
            <w:pPr>
              <w:rPr>
                <w:rFonts w:asciiTheme="minorHAnsi" w:hAnsiTheme="minorHAnsi"/>
              </w:rPr>
            </w:pPr>
            <w:r w:rsidRPr="00350027">
              <w:rPr>
                <w:rFonts w:asciiTheme="minorHAnsi" w:hAnsiTheme="minorHAnsi"/>
              </w:rPr>
              <w:t xml:space="preserve">                 Set the 3 validity flags Validity_n for all 3 angles of the triplet to VALID (1)</w:t>
            </w:r>
          </w:p>
          <w:p w14:paraId="03250E2F"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3F9DC9E9" w14:textId="77777777" w:rsidR="00C63E25" w:rsidRPr="00350027" w:rsidRDefault="00C63E25" w:rsidP="00F33256">
            <w:pPr>
              <w:rPr>
                <w:rFonts w:asciiTheme="minorHAnsi" w:hAnsiTheme="minorHAnsi"/>
              </w:rPr>
            </w:pPr>
            <w:r w:rsidRPr="00350027">
              <w:rPr>
                <w:rFonts w:asciiTheme="minorHAnsi" w:hAnsiTheme="minorHAnsi"/>
              </w:rPr>
              <w:t xml:space="preserve">                 No action (Validity_n remains unchanged)</w:t>
            </w:r>
          </w:p>
          <w:p w14:paraId="2357C943"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9D0E31B" w14:textId="77777777" w:rsidR="00C63E25" w:rsidRPr="00350027" w:rsidRDefault="00C63E25" w:rsidP="00F33256">
            <w:pPr>
              <w:rPr>
                <w:rFonts w:asciiTheme="minorHAnsi" w:hAnsiTheme="minorHAnsi"/>
              </w:rPr>
            </w:pPr>
          </w:p>
          <w:p w14:paraId="5DA585DB" w14:textId="77777777" w:rsidR="00C63E25" w:rsidRPr="00350027" w:rsidRDefault="00C63E25" w:rsidP="00F33256">
            <w:pPr>
              <w:rPr>
                <w:rFonts w:asciiTheme="minorHAnsi" w:hAnsiTheme="minorHAnsi"/>
              </w:rPr>
            </w:pPr>
            <w:r w:rsidRPr="00350027">
              <w:rPr>
                <w:rFonts w:asciiTheme="minorHAnsi" w:hAnsiTheme="minorHAnsi"/>
              </w:rPr>
              <w:t>END FOR</w:t>
            </w:r>
          </w:p>
          <w:p w14:paraId="320D16EC" w14:textId="77777777" w:rsidR="00C63E25" w:rsidRPr="00350027" w:rsidRDefault="00C63E25" w:rsidP="00F33256">
            <w:pPr>
              <w:rPr>
                <w:rFonts w:asciiTheme="minorHAnsi" w:hAnsiTheme="minorHAnsi"/>
              </w:rPr>
            </w:pPr>
          </w:p>
          <w:p w14:paraId="3B3538F2" w14:textId="77777777" w:rsidR="00C63E25" w:rsidRPr="00350027" w:rsidRDefault="00C63E25" w:rsidP="00F33256">
            <w:pPr>
              <w:rPr>
                <w:rFonts w:asciiTheme="minorHAnsi" w:hAnsiTheme="minorHAnsi"/>
              </w:rPr>
            </w:pPr>
            <w:r w:rsidRPr="00350027">
              <w:rPr>
                <w:rFonts w:asciiTheme="minorHAnsi" w:hAnsiTheme="minorHAnsi"/>
              </w:rPr>
              <w:t>With an initial value for all 8 validity flags of  INVALID (0).</w:t>
            </w:r>
          </w:p>
          <w:p w14:paraId="03D67442"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5536C15F" w14:textId="77777777" w:rsidR="00C63E25" w:rsidRPr="00350027" w:rsidRDefault="00C63E25" w:rsidP="00F33256">
            <w:pPr>
              <w:rPr>
                <w:rFonts w:asciiTheme="minorHAnsi" w:hAnsiTheme="minorHAnsi"/>
              </w:rPr>
            </w:pPr>
            <w:r w:rsidRPr="00350027">
              <w:rPr>
                <w:rFonts w:asciiTheme="minorHAnsi" w:hAnsiTheme="minorHAnsi"/>
              </w:rPr>
              <w:t>Where n = 1..8.</w:t>
            </w:r>
          </w:p>
          <w:p w14:paraId="30A53899" w14:textId="77777777" w:rsidR="00C63E25" w:rsidRPr="00350027" w:rsidRDefault="00C63E25" w:rsidP="00F33256">
            <w:pPr>
              <w:rPr>
                <w:rFonts w:asciiTheme="minorHAnsi" w:hAnsiTheme="minorHAnsi"/>
              </w:rPr>
            </w:pPr>
            <w:r w:rsidRPr="00350027">
              <w:rPr>
                <w:rFonts w:asciiTheme="minorHAnsi" w:hAnsiTheme="minorHAnsi"/>
              </w:rPr>
              <w:t>Difference threshold value is 14 degree (in Q8.7), which corresponds to 5% of full scale -140..+140 deg.</w:t>
            </w:r>
            <w:r w:rsidRPr="00350027">
              <w:rPr>
                <w:rFonts w:asciiTheme="minorHAnsi" w:hAnsiTheme="minorHAnsi"/>
              </w:rPr>
              <w:br/>
              <w:t>The Triple table is defined in MRJ_SCU_STC_SRS_1249</w:t>
            </w:r>
          </w:p>
          <w:p w14:paraId="4D790C50" w14:textId="77777777" w:rsidR="00C63E25" w:rsidRPr="00350027" w:rsidRDefault="00C63E25" w:rsidP="00F33256">
            <w:pPr>
              <w:rPr>
                <w:rFonts w:asciiTheme="minorHAnsi" w:hAnsiTheme="minorHAnsi"/>
                <w:i/>
                <w:iCs/>
              </w:rPr>
            </w:pPr>
          </w:p>
        </w:tc>
      </w:tr>
      <w:tr w:rsidR="00C63E25" w:rsidRPr="00350027" w14:paraId="4524E2C7" w14:textId="77777777" w:rsidTr="00F33256">
        <w:tc>
          <w:tcPr>
            <w:tcW w:w="1559" w:type="dxa"/>
          </w:tcPr>
          <w:p w14:paraId="4B917A8D" w14:textId="77777777" w:rsidR="00C63E25" w:rsidRPr="00350027" w:rsidRDefault="00C63E25" w:rsidP="00F33256">
            <w:pPr>
              <w:rPr>
                <w:rFonts w:asciiTheme="minorHAnsi" w:hAnsiTheme="minorHAnsi"/>
                <w:i/>
                <w:iCs/>
              </w:rPr>
            </w:pPr>
          </w:p>
        </w:tc>
        <w:tc>
          <w:tcPr>
            <w:tcW w:w="9320" w:type="dxa"/>
          </w:tcPr>
          <w:p w14:paraId="2717550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2F4D5DF" w14:textId="77777777" w:rsidTr="00F33256">
        <w:tc>
          <w:tcPr>
            <w:tcW w:w="1559" w:type="dxa"/>
          </w:tcPr>
          <w:p w14:paraId="331CB6D9" w14:textId="77777777" w:rsidR="00C63E25" w:rsidRPr="00350027" w:rsidRDefault="00C63E25" w:rsidP="00F33256">
            <w:pPr>
              <w:rPr>
                <w:rFonts w:asciiTheme="minorHAnsi" w:hAnsiTheme="minorHAnsi"/>
                <w:i/>
                <w:iCs/>
              </w:rPr>
            </w:pPr>
          </w:p>
        </w:tc>
        <w:tc>
          <w:tcPr>
            <w:tcW w:w="9320" w:type="dxa"/>
          </w:tcPr>
          <w:p w14:paraId="6F9F726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A657375" w14:textId="77777777" w:rsidTr="00F33256">
        <w:tc>
          <w:tcPr>
            <w:tcW w:w="1559" w:type="dxa"/>
          </w:tcPr>
          <w:p w14:paraId="15BDC0FA" w14:textId="77777777" w:rsidR="00C63E25" w:rsidRPr="00350027" w:rsidRDefault="00C63E25" w:rsidP="00F33256">
            <w:pPr>
              <w:rPr>
                <w:rFonts w:asciiTheme="minorHAnsi" w:hAnsiTheme="minorHAnsi"/>
                <w:i/>
                <w:iCs/>
              </w:rPr>
            </w:pPr>
          </w:p>
        </w:tc>
        <w:tc>
          <w:tcPr>
            <w:tcW w:w="9320" w:type="dxa"/>
          </w:tcPr>
          <w:p w14:paraId="2BA0FF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10B3243" w14:textId="77777777" w:rsidR="00C63E25" w:rsidRPr="00350027" w:rsidRDefault="00C63E25" w:rsidP="00C63E25">
      <w:pPr>
        <w:rPr>
          <w:rFonts w:asciiTheme="minorHAnsi" w:hAnsiTheme="minorHAnsi"/>
        </w:rPr>
      </w:pPr>
    </w:p>
    <w:p w14:paraId="2593F74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C1B6278" w14:textId="77777777" w:rsidTr="00F33256">
        <w:tc>
          <w:tcPr>
            <w:tcW w:w="1559" w:type="dxa"/>
          </w:tcPr>
          <w:p w14:paraId="388133F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MRJ_SCU_STC_SRS_1240</w:t>
            </w:r>
          </w:p>
        </w:tc>
        <w:tc>
          <w:tcPr>
            <w:tcW w:w="9320" w:type="dxa"/>
          </w:tcPr>
          <w:p w14:paraId="4FB31DF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physical nose-wheel position SACT_Position according to the following algorithm:</w:t>
            </w:r>
          </w:p>
          <w:p w14:paraId="2590D0A4" w14:textId="77777777" w:rsidR="00C63E25" w:rsidRPr="00350027" w:rsidRDefault="00C63E25" w:rsidP="00F33256">
            <w:pPr>
              <w:rPr>
                <w:rFonts w:asciiTheme="minorHAnsi" w:hAnsiTheme="minorHAnsi"/>
              </w:rPr>
            </w:pPr>
            <w:r w:rsidRPr="00350027">
              <w:rPr>
                <w:rFonts w:asciiTheme="minorHAnsi" w:hAnsiTheme="minorHAnsi"/>
              </w:rPr>
              <w:t>FOR all 8 angles Angle_n, Weight_n and Validity_n DO</w:t>
            </w:r>
          </w:p>
          <w:p w14:paraId="3FA0E37E" w14:textId="77777777" w:rsidR="00C63E25" w:rsidRPr="00350027" w:rsidRDefault="00C63E25" w:rsidP="00F33256">
            <w:pPr>
              <w:rPr>
                <w:rFonts w:asciiTheme="minorHAnsi" w:hAnsiTheme="minorHAnsi"/>
              </w:rPr>
            </w:pPr>
            <w:r w:rsidRPr="00350027">
              <w:rPr>
                <w:rFonts w:asciiTheme="minorHAnsi" w:hAnsiTheme="minorHAnsi"/>
              </w:rPr>
              <w:t xml:space="preserve">        WeightAndValidity = Weight_n * Validity_n</w:t>
            </w:r>
          </w:p>
          <w:p w14:paraId="1A44304B" w14:textId="77777777" w:rsidR="00C63E25" w:rsidRPr="00350027" w:rsidRDefault="00C63E25" w:rsidP="00F33256">
            <w:pPr>
              <w:rPr>
                <w:rFonts w:asciiTheme="minorHAnsi" w:hAnsiTheme="minorHAnsi"/>
              </w:rPr>
            </w:pPr>
            <w:r w:rsidRPr="00350027">
              <w:rPr>
                <w:rFonts w:asciiTheme="minorHAnsi" w:hAnsiTheme="minorHAnsi"/>
              </w:rPr>
              <w:t xml:space="preserve">        WeightSum = WeightSum +  WeightAndValidity</w:t>
            </w:r>
          </w:p>
          <w:p w14:paraId="44FD66B7" w14:textId="77777777" w:rsidR="00C63E25" w:rsidRPr="00350027" w:rsidRDefault="00C63E25" w:rsidP="00F33256">
            <w:pPr>
              <w:rPr>
                <w:rFonts w:asciiTheme="minorHAnsi" w:hAnsiTheme="minorHAnsi"/>
              </w:rPr>
            </w:pPr>
            <w:r w:rsidRPr="00350027">
              <w:rPr>
                <w:rFonts w:asciiTheme="minorHAnsi" w:hAnsiTheme="minorHAnsi"/>
              </w:rPr>
              <w:t xml:space="preserve">        WeightedAngle = WeightedAngle + (WeightAndValidity * Angle_n)</w:t>
            </w:r>
          </w:p>
          <w:p w14:paraId="485A6088" w14:textId="77777777" w:rsidR="00C63E25" w:rsidRPr="00350027" w:rsidRDefault="00C63E25" w:rsidP="00F33256">
            <w:pPr>
              <w:rPr>
                <w:rFonts w:asciiTheme="minorHAnsi" w:hAnsiTheme="minorHAnsi"/>
              </w:rPr>
            </w:pPr>
            <w:r w:rsidRPr="00350027">
              <w:rPr>
                <w:rFonts w:asciiTheme="minorHAnsi" w:hAnsiTheme="minorHAnsi"/>
              </w:rPr>
              <w:t>END FOR</w:t>
            </w:r>
          </w:p>
          <w:p w14:paraId="4E362A61" w14:textId="77777777" w:rsidR="00C63E25" w:rsidRPr="00350027" w:rsidRDefault="00C63E25" w:rsidP="00F33256">
            <w:pPr>
              <w:rPr>
                <w:rFonts w:asciiTheme="minorHAnsi" w:hAnsiTheme="minorHAnsi"/>
              </w:rPr>
            </w:pPr>
            <w:r w:rsidRPr="00350027">
              <w:rPr>
                <w:rFonts w:asciiTheme="minorHAnsi" w:hAnsiTheme="minorHAnsi"/>
              </w:rPr>
              <w:t>IF WeightSum &gt; 0 THEN</w:t>
            </w:r>
          </w:p>
          <w:p w14:paraId="0F04B770" w14:textId="77777777" w:rsidR="00C63E25" w:rsidRPr="00350027" w:rsidRDefault="00C63E25" w:rsidP="00F33256">
            <w:pPr>
              <w:rPr>
                <w:rFonts w:asciiTheme="minorHAnsi" w:hAnsiTheme="minorHAnsi"/>
              </w:rPr>
            </w:pPr>
            <w:r w:rsidRPr="00350027">
              <w:rPr>
                <w:rFonts w:asciiTheme="minorHAnsi" w:hAnsiTheme="minorHAnsi"/>
              </w:rPr>
              <w:t xml:space="preserve">        SACT_Position = WeightedAngle / WeightSum  (in Q7.7)</w:t>
            </w:r>
          </w:p>
          <w:p w14:paraId="42FE0241" w14:textId="77777777" w:rsidR="00C63E25" w:rsidRPr="00350027" w:rsidRDefault="00C63E25" w:rsidP="00F33256">
            <w:pPr>
              <w:rPr>
                <w:rFonts w:asciiTheme="minorHAnsi" w:hAnsiTheme="minorHAnsi"/>
              </w:rPr>
            </w:pPr>
            <w:r w:rsidRPr="00350027">
              <w:rPr>
                <w:rFonts w:asciiTheme="minorHAnsi" w:hAnsiTheme="minorHAnsi"/>
              </w:rPr>
              <w:t xml:space="preserve">        Transform SACT_Position into Q7.8</w:t>
            </w:r>
          </w:p>
          <w:p w14:paraId="25A944CB" w14:textId="77777777" w:rsidR="00C63E25" w:rsidRPr="00350027" w:rsidRDefault="00C63E25" w:rsidP="00F33256">
            <w:pPr>
              <w:rPr>
                <w:rFonts w:asciiTheme="minorHAnsi" w:hAnsiTheme="minorHAnsi"/>
              </w:rPr>
            </w:pPr>
            <w:r w:rsidRPr="00350027">
              <w:rPr>
                <w:rFonts w:asciiTheme="minorHAnsi" w:hAnsiTheme="minorHAnsi"/>
              </w:rPr>
              <w:t>ELSE</w:t>
            </w:r>
          </w:p>
          <w:p w14:paraId="69C0D6AB" w14:textId="77777777" w:rsidR="00C63E25" w:rsidRPr="00350027" w:rsidRDefault="00C63E25" w:rsidP="00F33256">
            <w:pPr>
              <w:rPr>
                <w:rFonts w:asciiTheme="minorHAnsi" w:hAnsiTheme="minorHAnsi"/>
              </w:rPr>
            </w:pPr>
            <w:r w:rsidRPr="00350027">
              <w:rPr>
                <w:rFonts w:asciiTheme="minorHAnsi" w:hAnsiTheme="minorHAnsi"/>
              </w:rPr>
              <w:t xml:space="preserve">        With a confirmation time of 100ms set LVDT No Angle Found Fault</w:t>
            </w:r>
          </w:p>
          <w:p w14:paraId="25F83D6F" w14:textId="77777777" w:rsidR="00C63E25" w:rsidRPr="00350027" w:rsidRDefault="00C63E25" w:rsidP="00F33256">
            <w:pPr>
              <w:rPr>
                <w:rFonts w:asciiTheme="minorHAnsi" w:hAnsiTheme="minorHAnsi"/>
              </w:rPr>
            </w:pPr>
            <w:r w:rsidRPr="00350027">
              <w:rPr>
                <w:rFonts w:asciiTheme="minorHAnsi" w:hAnsiTheme="minorHAnsi"/>
              </w:rPr>
              <w:t>END IF</w:t>
            </w:r>
          </w:p>
          <w:p w14:paraId="3F598099" w14:textId="77777777" w:rsidR="00C63E25" w:rsidRPr="00350027" w:rsidRDefault="00C63E25" w:rsidP="00F33256">
            <w:pPr>
              <w:rPr>
                <w:rFonts w:asciiTheme="minorHAnsi" w:hAnsiTheme="minorHAnsi"/>
              </w:rPr>
            </w:pPr>
            <w:r w:rsidRPr="00350027">
              <w:rPr>
                <w:rFonts w:asciiTheme="minorHAnsi" w:hAnsiTheme="minorHAnsi"/>
              </w:rPr>
              <w:t>With an initial value of 0 for WeightSum, WeightedAngle and SACT_Position.</w:t>
            </w:r>
          </w:p>
          <w:p w14:paraId="67A74D0A" w14:textId="77777777" w:rsidR="00C63E25" w:rsidRPr="00350027" w:rsidRDefault="00C63E25" w:rsidP="00F33256">
            <w:pPr>
              <w:rPr>
                <w:rFonts w:asciiTheme="minorHAnsi" w:hAnsiTheme="minorHAnsi"/>
              </w:rPr>
            </w:pPr>
            <w:r w:rsidRPr="00350027">
              <w:rPr>
                <w:rFonts w:asciiTheme="minorHAnsi" w:hAnsiTheme="minorHAnsi"/>
              </w:rPr>
              <w:t>Where n = 1..8.</w:t>
            </w:r>
          </w:p>
          <w:p w14:paraId="18436236" w14:textId="77777777" w:rsidR="00C63E25" w:rsidRPr="00350027" w:rsidRDefault="00C63E25" w:rsidP="00F33256">
            <w:pPr>
              <w:rPr>
                <w:rFonts w:asciiTheme="minorHAnsi" w:hAnsiTheme="minorHAnsi"/>
                <w:i/>
                <w:iCs/>
              </w:rPr>
            </w:pPr>
          </w:p>
        </w:tc>
      </w:tr>
      <w:tr w:rsidR="00C63E25" w:rsidRPr="00350027" w14:paraId="590CDDEB" w14:textId="77777777" w:rsidTr="00F33256">
        <w:tc>
          <w:tcPr>
            <w:tcW w:w="1559" w:type="dxa"/>
          </w:tcPr>
          <w:p w14:paraId="719D7FEA" w14:textId="77777777" w:rsidR="00C63E25" w:rsidRPr="00350027" w:rsidRDefault="00C63E25" w:rsidP="00F33256">
            <w:pPr>
              <w:rPr>
                <w:rFonts w:asciiTheme="minorHAnsi" w:hAnsiTheme="minorHAnsi"/>
                <w:i/>
                <w:iCs/>
              </w:rPr>
            </w:pPr>
          </w:p>
        </w:tc>
        <w:tc>
          <w:tcPr>
            <w:tcW w:w="9320" w:type="dxa"/>
          </w:tcPr>
          <w:p w14:paraId="42412A9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83249C1" w14:textId="77777777" w:rsidTr="00F33256">
        <w:tc>
          <w:tcPr>
            <w:tcW w:w="1559" w:type="dxa"/>
          </w:tcPr>
          <w:p w14:paraId="5DAA5723" w14:textId="77777777" w:rsidR="00C63E25" w:rsidRPr="00350027" w:rsidRDefault="00C63E25" w:rsidP="00F33256">
            <w:pPr>
              <w:rPr>
                <w:rFonts w:asciiTheme="minorHAnsi" w:hAnsiTheme="minorHAnsi"/>
                <w:i/>
                <w:iCs/>
              </w:rPr>
            </w:pPr>
          </w:p>
        </w:tc>
        <w:tc>
          <w:tcPr>
            <w:tcW w:w="9320" w:type="dxa"/>
          </w:tcPr>
          <w:p w14:paraId="6ADDC09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CA469D6" w14:textId="77777777" w:rsidTr="00F33256">
        <w:tc>
          <w:tcPr>
            <w:tcW w:w="1559" w:type="dxa"/>
          </w:tcPr>
          <w:p w14:paraId="1C445658" w14:textId="77777777" w:rsidR="00C63E25" w:rsidRPr="00350027" w:rsidRDefault="00C63E25" w:rsidP="00F33256">
            <w:pPr>
              <w:rPr>
                <w:rFonts w:asciiTheme="minorHAnsi" w:hAnsiTheme="minorHAnsi"/>
                <w:i/>
                <w:iCs/>
              </w:rPr>
            </w:pPr>
          </w:p>
        </w:tc>
        <w:tc>
          <w:tcPr>
            <w:tcW w:w="9320" w:type="dxa"/>
          </w:tcPr>
          <w:p w14:paraId="04B130A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A7CF12F" w14:textId="77777777" w:rsidR="00C63E25" w:rsidRPr="00350027" w:rsidRDefault="00C63E25" w:rsidP="00C63E25">
      <w:pPr>
        <w:rPr>
          <w:rFonts w:asciiTheme="minorHAnsi" w:hAnsiTheme="minorHAnsi"/>
        </w:rPr>
      </w:pPr>
    </w:p>
    <w:p w14:paraId="563D8BF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14ED55D" w14:textId="77777777" w:rsidTr="00F33256">
        <w:tc>
          <w:tcPr>
            <w:tcW w:w="1559" w:type="dxa"/>
          </w:tcPr>
          <w:p w14:paraId="123042A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MRJ_SCU_STC_SRS_1241</w:t>
            </w:r>
          </w:p>
        </w:tc>
        <w:tc>
          <w:tcPr>
            <w:tcW w:w="9320" w:type="dxa"/>
          </w:tcPr>
          <w:p w14:paraId="607AB18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identify the LVDT interfaces related to LVDT Reasonableness Faults according to the following logic:</w:t>
            </w:r>
          </w:p>
          <w:p w14:paraId="5DFA4BBB" w14:textId="77777777" w:rsidR="00C63E25" w:rsidRPr="00350027" w:rsidRDefault="00C63E25" w:rsidP="00F33256">
            <w:pPr>
              <w:rPr>
                <w:rFonts w:asciiTheme="minorHAnsi" w:hAnsiTheme="minorHAnsi"/>
              </w:rPr>
            </w:pPr>
            <w:r w:rsidRPr="00350027">
              <w:rPr>
                <w:rFonts w:asciiTheme="minorHAnsi" w:hAnsiTheme="minorHAnsi"/>
              </w:rPr>
              <w:t>IF (LH LVDT1 and LH LVDT2 Reasonableness Check Monitor Status) THEN</w:t>
            </w:r>
          </w:p>
          <w:p w14:paraId="66383925" w14:textId="77777777" w:rsidR="00C63E25" w:rsidRPr="00350027" w:rsidRDefault="00C63E25" w:rsidP="00F33256">
            <w:pPr>
              <w:rPr>
                <w:rFonts w:asciiTheme="minorHAnsi" w:hAnsiTheme="minorHAnsi"/>
              </w:rPr>
            </w:pPr>
            <w:r w:rsidRPr="00350027">
              <w:rPr>
                <w:rFonts w:asciiTheme="minorHAnsi" w:hAnsiTheme="minorHAnsi"/>
              </w:rPr>
              <w:t xml:space="preserve">      IF Validity_1 = INVALID and Validity_2 = INVALID THEN</w:t>
            </w:r>
          </w:p>
          <w:p w14:paraId="15F53615" w14:textId="77777777" w:rsidR="00C63E25" w:rsidRPr="00350027" w:rsidRDefault="00C63E25" w:rsidP="00F33256">
            <w:pPr>
              <w:rPr>
                <w:rFonts w:asciiTheme="minorHAnsi" w:hAnsiTheme="minorHAnsi"/>
              </w:rPr>
            </w:pPr>
            <w:r w:rsidRPr="00350027">
              <w:rPr>
                <w:rFonts w:asciiTheme="minorHAnsi" w:hAnsiTheme="minorHAnsi"/>
              </w:rPr>
              <w:t xml:space="preserve">              LH LVDT1 Reasonableness Fault  = TRUE</w:t>
            </w:r>
          </w:p>
          <w:p w14:paraId="7B287DD8" w14:textId="77777777" w:rsidR="00C63E25" w:rsidRPr="00350027" w:rsidRDefault="00C63E25" w:rsidP="00F33256">
            <w:pPr>
              <w:rPr>
                <w:rFonts w:asciiTheme="minorHAnsi" w:hAnsiTheme="minorHAnsi"/>
              </w:rPr>
            </w:pPr>
            <w:r w:rsidRPr="00350027">
              <w:rPr>
                <w:rFonts w:asciiTheme="minorHAnsi" w:hAnsiTheme="minorHAnsi"/>
              </w:rPr>
              <w:t xml:space="preserve">      ELSE do nothing (fault status remains unchanged)</w:t>
            </w:r>
          </w:p>
          <w:p w14:paraId="5B70CCD7" w14:textId="77777777" w:rsidR="00C63E25" w:rsidRPr="00350027" w:rsidRDefault="00C63E25" w:rsidP="00F33256">
            <w:pPr>
              <w:rPr>
                <w:rFonts w:asciiTheme="minorHAnsi" w:hAnsiTheme="minorHAnsi"/>
              </w:rPr>
            </w:pPr>
            <w:r w:rsidRPr="00350027">
              <w:rPr>
                <w:rFonts w:asciiTheme="minorHAnsi" w:hAnsiTheme="minorHAnsi"/>
              </w:rPr>
              <w:t xml:space="preserve">      IF Validity_3 = INVALID and Validity_4 = INVALID THEN</w:t>
            </w:r>
          </w:p>
          <w:p w14:paraId="116F3A3C" w14:textId="77777777" w:rsidR="00C63E25" w:rsidRPr="00350027" w:rsidRDefault="00C63E25" w:rsidP="00F33256">
            <w:pPr>
              <w:rPr>
                <w:rFonts w:asciiTheme="minorHAnsi" w:hAnsiTheme="minorHAnsi"/>
              </w:rPr>
            </w:pPr>
            <w:r w:rsidRPr="00350027">
              <w:rPr>
                <w:rFonts w:asciiTheme="minorHAnsi" w:hAnsiTheme="minorHAnsi"/>
              </w:rPr>
              <w:t xml:space="preserve">              LH LVDT2 Reasonableness Fault  = TRUE</w:t>
            </w:r>
          </w:p>
          <w:p w14:paraId="7319D960" w14:textId="77777777" w:rsidR="00C63E25" w:rsidRPr="00350027" w:rsidRDefault="00C63E25" w:rsidP="00F33256">
            <w:pPr>
              <w:rPr>
                <w:rFonts w:asciiTheme="minorHAnsi" w:hAnsiTheme="minorHAnsi"/>
              </w:rPr>
            </w:pPr>
            <w:r w:rsidRPr="00350027">
              <w:rPr>
                <w:rFonts w:asciiTheme="minorHAnsi" w:hAnsiTheme="minorHAnsi"/>
              </w:rPr>
              <w:t xml:space="preserve">      ELSE do nothing (fault status remains unchanged)</w:t>
            </w:r>
          </w:p>
          <w:p w14:paraId="41B51FF3"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5C9792A7" w14:textId="77777777" w:rsidR="00C63E25" w:rsidRPr="00350027" w:rsidRDefault="00C63E25" w:rsidP="00F33256">
            <w:pPr>
              <w:rPr>
                <w:rFonts w:asciiTheme="minorHAnsi" w:hAnsiTheme="minorHAnsi"/>
              </w:rPr>
            </w:pPr>
            <w:r w:rsidRPr="00350027">
              <w:rPr>
                <w:rFonts w:asciiTheme="minorHAnsi" w:hAnsiTheme="minorHAnsi"/>
              </w:rPr>
              <w:t>IF (RH LVDT1 and RH LVDT2 Reasonableness Check Monitor Status) THEN</w:t>
            </w:r>
          </w:p>
          <w:p w14:paraId="3DE207A8" w14:textId="77777777" w:rsidR="00C63E25" w:rsidRPr="00350027" w:rsidRDefault="00C63E25" w:rsidP="00F33256">
            <w:pPr>
              <w:rPr>
                <w:rFonts w:asciiTheme="minorHAnsi" w:hAnsiTheme="minorHAnsi"/>
              </w:rPr>
            </w:pPr>
            <w:r w:rsidRPr="00350027">
              <w:rPr>
                <w:rFonts w:asciiTheme="minorHAnsi" w:hAnsiTheme="minorHAnsi"/>
              </w:rPr>
              <w:t xml:space="preserve">      IF Validity_5 = INVALID and Validity_6 = INVALID THEN</w:t>
            </w:r>
          </w:p>
          <w:p w14:paraId="234C7C98" w14:textId="77777777" w:rsidR="00C63E25" w:rsidRPr="00350027" w:rsidRDefault="00C63E25" w:rsidP="00F33256">
            <w:pPr>
              <w:rPr>
                <w:rFonts w:asciiTheme="minorHAnsi" w:hAnsiTheme="minorHAnsi"/>
              </w:rPr>
            </w:pPr>
            <w:r w:rsidRPr="00350027">
              <w:rPr>
                <w:rFonts w:asciiTheme="minorHAnsi" w:hAnsiTheme="minorHAnsi"/>
              </w:rPr>
              <w:t xml:space="preserve">              RH LVDT1 Reasonableness Fault  = TRUE</w:t>
            </w:r>
          </w:p>
          <w:p w14:paraId="48548E69" w14:textId="77777777" w:rsidR="00C63E25" w:rsidRPr="00350027" w:rsidRDefault="00C63E25" w:rsidP="00F33256">
            <w:pPr>
              <w:rPr>
                <w:rFonts w:asciiTheme="minorHAnsi" w:hAnsiTheme="minorHAnsi"/>
              </w:rPr>
            </w:pPr>
            <w:r w:rsidRPr="00350027">
              <w:rPr>
                <w:rFonts w:asciiTheme="minorHAnsi" w:hAnsiTheme="minorHAnsi"/>
              </w:rPr>
              <w:t xml:space="preserve">      ELSE do nothing (fault status remains unchanged)</w:t>
            </w:r>
          </w:p>
          <w:p w14:paraId="6EE83F03" w14:textId="77777777" w:rsidR="00C63E25" w:rsidRPr="00350027" w:rsidRDefault="00C63E25" w:rsidP="00F33256">
            <w:pPr>
              <w:rPr>
                <w:rFonts w:asciiTheme="minorHAnsi" w:hAnsiTheme="minorHAnsi"/>
              </w:rPr>
            </w:pPr>
            <w:r w:rsidRPr="00350027">
              <w:rPr>
                <w:rFonts w:asciiTheme="minorHAnsi" w:hAnsiTheme="minorHAnsi"/>
              </w:rPr>
              <w:t xml:space="preserve">      IF Validity_7 = INVALID and Validity_8 = INVALID THEN</w:t>
            </w:r>
          </w:p>
          <w:p w14:paraId="5EC6535E" w14:textId="77777777" w:rsidR="00C63E25" w:rsidRPr="00350027" w:rsidRDefault="00C63E25" w:rsidP="00F33256">
            <w:pPr>
              <w:rPr>
                <w:rFonts w:asciiTheme="minorHAnsi" w:hAnsiTheme="minorHAnsi"/>
              </w:rPr>
            </w:pPr>
            <w:r w:rsidRPr="00350027">
              <w:rPr>
                <w:rFonts w:asciiTheme="minorHAnsi" w:hAnsiTheme="minorHAnsi"/>
              </w:rPr>
              <w:t xml:space="preserve">              RH LVDT2 Reasonableness Fault  = TRUE</w:t>
            </w:r>
          </w:p>
          <w:p w14:paraId="797931F5" w14:textId="77777777" w:rsidR="00C63E25" w:rsidRPr="00350027" w:rsidRDefault="00C63E25" w:rsidP="00F33256">
            <w:pPr>
              <w:rPr>
                <w:rFonts w:asciiTheme="minorHAnsi" w:hAnsiTheme="minorHAnsi"/>
              </w:rPr>
            </w:pPr>
            <w:r w:rsidRPr="00350027">
              <w:rPr>
                <w:rFonts w:asciiTheme="minorHAnsi" w:hAnsiTheme="minorHAnsi"/>
              </w:rPr>
              <w:t xml:space="preserve">      ELSE do nothing (fault status remains unchanged)</w:t>
            </w:r>
          </w:p>
          <w:p w14:paraId="397E8B07"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46A84B4F" w14:textId="77777777" w:rsidR="00C63E25" w:rsidRPr="00350027" w:rsidRDefault="00C63E25" w:rsidP="00F33256">
            <w:pPr>
              <w:rPr>
                <w:rFonts w:asciiTheme="minorHAnsi" w:hAnsiTheme="minorHAnsi"/>
              </w:rPr>
            </w:pPr>
            <w:r w:rsidRPr="00350027">
              <w:rPr>
                <w:rFonts w:asciiTheme="minorHAnsi" w:hAnsiTheme="minorHAnsi"/>
              </w:rPr>
              <w:t xml:space="preserve">With an initial value of FALSE for all 4 Reasonableness Faults  </w:t>
            </w:r>
          </w:p>
          <w:p w14:paraId="415DDF47"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494B8EDE" w14:textId="77777777" w:rsidR="00C63E25" w:rsidRPr="00350027" w:rsidRDefault="00C63E25" w:rsidP="00F33256">
            <w:pPr>
              <w:rPr>
                <w:rFonts w:asciiTheme="minorHAnsi" w:hAnsiTheme="minorHAnsi"/>
              </w:rPr>
            </w:pPr>
            <w:r w:rsidRPr="00350027">
              <w:rPr>
                <w:rFonts w:asciiTheme="minorHAnsi" w:hAnsiTheme="minorHAnsi"/>
              </w:rPr>
              <w:t>LH LVDT1 and LH LVDT2 Reasonableness Check Monitor Status is defined in MRJ_SCU_STC_SRS_591</w:t>
            </w:r>
          </w:p>
          <w:p w14:paraId="72B4BFF3" w14:textId="77777777" w:rsidR="00C63E25" w:rsidRPr="00350027" w:rsidRDefault="00C63E25" w:rsidP="00F33256">
            <w:pPr>
              <w:rPr>
                <w:rFonts w:asciiTheme="minorHAnsi" w:hAnsiTheme="minorHAnsi"/>
              </w:rPr>
            </w:pPr>
            <w:r w:rsidRPr="00350027">
              <w:rPr>
                <w:rFonts w:asciiTheme="minorHAnsi" w:hAnsiTheme="minorHAnsi"/>
              </w:rPr>
              <w:t>RH LVDT1 and RH LVDT2 Reasonableness Check Monitor Status is defined in MRJ_SCU_STC_SRS_572</w:t>
            </w:r>
          </w:p>
          <w:p w14:paraId="1B34BD4C" w14:textId="77777777" w:rsidR="00C63E25" w:rsidRPr="00350027" w:rsidRDefault="00C63E25" w:rsidP="00F33256">
            <w:pPr>
              <w:rPr>
                <w:rFonts w:asciiTheme="minorHAnsi" w:hAnsiTheme="minorHAnsi"/>
                <w:i/>
                <w:iCs/>
              </w:rPr>
            </w:pPr>
          </w:p>
        </w:tc>
      </w:tr>
      <w:tr w:rsidR="00C63E25" w:rsidRPr="00350027" w14:paraId="7593259D" w14:textId="77777777" w:rsidTr="00F33256">
        <w:tc>
          <w:tcPr>
            <w:tcW w:w="1559" w:type="dxa"/>
          </w:tcPr>
          <w:p w14:paraId="585C38EF" w14:textId="77777777" w:rsidR="00C63E25" w:rsidRPr="00350027" w:rsidRDefault="00C63E25" w:rsidP="00F33256">
            <w:pPr>
              <w:rPr>
                <w:rFonts w:asciiTheme="minorHAnsi" w:hAnsiTheme="minorHAnsi"/>
                <w:i/>
                <w:iCs/>
              </w:rPr>
            </w:pPr>
          </w:p>
        </w:tc>
        <w:tc>
          <w:tcPr>
            <w:tcW w:w="9320" w:type="dxa"/>
          </w:tcPr>
          <w:p w14:paraId="6501151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70BB621" w14:textId="77777777" w:rsidTr="00F33256">
        <w:tc>
          <w:tcPr>
            <w:tcW w:w="1559" w:type="dxa"/>
          </w:tcPr>
          <w:p w14:paraId="2916E775" w14:textId="77777777" w:rsidR="00C63E25" w:rsidRPr="00350027" w:rsidRDefault="00C63E25" w:rsidP="00F33256">
            <w:pPr>
              <w:rPr>
                <w:rFonts w:asciiTheme="minorHAnsi" w:hAnsiTheme="minorHAnsi"/>
                <w:i/>
                <w:iCs/>
              </w:rPr>
            </w:pPr>
          </w:p>
        </w:tc>
        <w:tc>
          <w:tcPr>
            <w:tcW w:w="9320" w:type="dxa"/>
          </w:tcPr>
          <w:p w14:paraId="6EBA2AE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6189176" w14:textId="77777777" w:rsidTr="00F33256">
        <w:tc>
          <w:tcPr>
            <w:tcW w:w="1559" w:type="dxa"/>
          </w:tcPr>
          <w:p w14:paraId="1756F96A" w14:textId="77777777" w:rsidR="00C63E25" w:rsidRPr="00350027" w:rsidRDefault="00C63E25" w:rsidP="00F33256">
            <w:pPr>
              <w:rPr>
                <w:rFonts w:asciiTheme="minorHAnsi" w:hAnsiTheme="minorHAnsi"/>
                <w:i/>
                <w:iCs/>
              </w:rPr>
            </w:pPr>
          </w:p>
        </w:tc>
        <w:tc>
          <w:tcPr>
            <w:tcW w:w="9320" w:type="dxa"/>
          </w:tcPr>
          <w:p w14:paraId="7EAB20D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79100F4" w14:textId="77777777" w:rsidR="00C63E25" w:rsidRPr="00350027" w:rsidRDefault="00C63E25" w:rsidP="00C63E25">
      <w:pPr>
        <w:rPr>
          <w:rFonts w:asciiTheme="minorHAnsi" w:hAnsiTheme="minorHAnsi"/>
        </w:rPr>
      </w:pPr>
    </w:p>
    <w:p w14:paraId="10DE8D7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58DFE45" w14:textId="77777777" w:rsidTr="00F33256">
        <w:tc>
          <w:tcPr>
            <w:tcW w:w="1559" w:type="dxa"/>
          </w:tcPr>
          <w:p w14:paraId="44E6261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MRJ_SCU_STC_SRS_1242</w:t>
            </w:r>
          </w:p>
        </w:tc>
        <w:tc>
          <w:tcPr>
            <w:tcW w:w="9320" w:type="dxa"/>
          </w:tcPr>
          <w:p w14:paraId="4C50E121" w14:textId="77777777" w:rsidR="00C63E25" w:rsidRPr="00350027" w:rsidRDefault="00C63E25" w:rsidP="00F33256">
            <w:pPr>
              <w:rPr>
                <w:rFonts w:asciiTheme="minorHAnsi" w:hAnsiTheme="minorHAnsi"/>
              </w:rPr>
            </w:pPr>
            <w:r w:rsidRPr="00350027">
              <w:rPr>
                <w:rFonts w:asciiTheme="minorHAnsi" w:hAnsiTheme="minorHAnsi"/>
              </w:rPr>
              <w:t xml:space="preserve">As part of the SACT_Position determination, for any given ratio value (in Q0.15), the </w:t>
            </w:r>
            <w:r w:rsidRPr="00350027">
              <w:rPr>
                <w:rFonts w:asciiTheme="minorHAnsi" w:hAnsiTheme="minorHAnsi"/>
                <w:i/>
                <w:iCs/>
              </w:rPr>
              <w:t>STC Program</w:t>
            </w:r>
            <w:r w:rsidRPr="00350027">
              <w:rPr>
                <w:rFonts w:asciiTheme="minorHAnsi" w:hAnsiTheme="minorHAnsi"/>
              </w:rPr>
              <w:t xml:space="preserve"> shall perform the angle interpolation by a lookup using the LH LVDT Ratio-to-Angle table via fractional indexing according to the following algorithm:</w:t>
            </w:r>
          </w:p>
          <w:p w14:paraId="55D98A7A" w14:textId="77777777" w:rsidR="00C63E25" w:rsidRPr="00350027" w:rsidRDefault="00C63E25" w:rsidP="00F33256">
            <w:pPr>
              <w:rPr>
                <w:rFonts w:asciiTheme="minorHAnsi" w:hAnsiTheme="minorHAnsi"/>
              </w:rPr>
            </w:pPr>
            <w:r w:rsidRPr="00350027">
              <w:rPr>
                <w:rFonts w:asciiTheme="minorHAnsi" w:hAnsiTheme="minorHAnsi"/>
              </w:rPr>
              <w:t>Transform ratio from Q0.15 into Q0.14</w:t>
            </w:r>
          </w:p>
          <w:p w14:paraId="15A23BD8" w14:textId="77777777" w:rsidR="00C63E25" w:rsidRPr="00350027" w:rsidRDefault="00C63E25" w:rsidP="00F33256">
            <w:pPr>
              <w:rPr>
                <w:rFonts w:asciiTheme="minorHAnsi" w:hAnsiTheme="minorHAnsi"/>
              </w:rPr>
            </w:pPr>
            <w:r w:rsidRPr="00350027">
              <w:rPr>
                <w:rFonts w:asciiTheme="minorHAnsi" w:hAnsiTheme="minorHAnsi"/>
              </w:rPr>
              <w:t>IF ratio &lt; Ratio_Low_Fault_Threshold OR ratio &gt; Ratio_High_Fault_Threshold THEN</w:t>
            </w:r>
          </w:p>
          <w:p w14:paraId="0BDE98ED" w14:textId="77777777" w:rsidR="00C63E25" w:rsidRPr="00350027" w:rsidRDefault="00C63E25" w:rsidP="00F33256">
            <w:pPr>
              <w:rPr>
                <w:rFonts w:asciiTheme="minorHAnsi" w:hAnsiTheme="minorHAnsi"/>
              </w:rPr>
            </w:pPr>
            <w:r w:rsidRPr="00350027">
              <w:rPr>
                <w:rFonts w:asciiTheme="minorHAnsi" w:hAnsiTheme="minorHAnsi"/>
              </w:rPr>
              <w:t xml:space="preserve">      Angle = -256 deg     (in Q8.7)</w:t>
            </w:r>
          </w:p>
          <w:p w14:paraId="759D6C33" w14:textId="77777777" w:rsidR="00C63E25" w:rsidRPr="00350027" w:rsidRDefault="00C63E25" w:rsidP="00F33256">
            <w:pPr>
              <w:rPr>
                <w:rFonts w:asciiTheme="minorHAnsi" w:hAnsiTheme="minorHAnsi"/>
              </w:rPr>
            </w:pPr>
            <w:r w:rsidRPr="00350027">
              <w:rPr>
                <w:rFonts w:asciiTheme="minorHAnsi" w:hAnsiTheme="minorHAnsi"/>
              </w:rPr>
              <w:t>ELSE</w:t>
            </w:r>
          </w:p>
          <w:p w14:paraId="334CD1E5" w14:textId="77777777" w:rsidR="00C63E25" w:rsidRPr="00350027" w:rsidRDefault="00C63E25" w:rsidP="00F33256">
            <w:pPr>
              <w:rPr>
                <w:rFonts w:asciiTheme="minorHAnsi" w:hAnsiTheme="minorHAnsi"/>
              </w:rPr>
            </w:pPr>
            <w:r w:rsidRPr="00350027">
              <w:rPr>
                <w:rFonts w:asciiTheme="minorHAnsi" w:hAnsiTheme="minorHAnsi"/>
              </w:rPr>
              <w:t xml:space="preserve">        sratio = ratio - ratio_min_Q14</w:t>
            </w:r>
          </w:p>
          <w:p w14:paraId="251D114A" w14:textId="77777777" w:rsidR="00C63E25" w:rsidRPr="00350027" w:rsidRDefault="00C63E25" w:rsidP="00F33256">
            <w:pPr>
              <w:rPr>
                <w:rFonts w:asciiTheme="minorHAnsi" w:hAnsiTheme="minorHAnsi"/>
              </w:rPr>
            </w:pPr>
            <w:r w:rsidRPr="00350027">
              <w:rPr>
                <w:rFonts w:asciiTheme="minorHAnsi" w:hAnsiTheme="minorHAnsi"/>
              </w:rPr>
              <w:t xml:space="preserve">        sratio = sratio SHIFT_LEFT by 15</w:t>
            </w:r>
          </w:p>
          <w:p w14:paraId="672D0837" w14:textId="77777777" w:rsidR="00C63E25" w:rsidRPr="00350027" w:rsidRDefault="00C63E25" w:rsidP="00F33256">
            <w:pPr>
              <w:rPr>
                <w:rFonts w:asciiTheme="minorHAnsi" w:hAnsiTheme="minorHAnsi"/>
              </w:rPr>
            </w:pPr>
            <w:r w:rsidRPr="00350027">
              <w:rPr>
                <w:rFonts w:asciiTheme="minorHAnsi" w:hAnsiTheme="minorHAnsi"/>
              </w:rPr>
              <w:t xml:space="preserve">        index = (sratio + half_ratio_range_Q14)  /  ratio_range_Q14</w:t>
            </w:r>
          </w:p>
          <w:p w14:paraId="45A118FF" w14:textId="77777777" w:rsidR="00C63E25" w:rsidRPr="00350027" w:rsidRDefault="00C63E25" w:rsidP="00F33256">
            <w:pPr>
              <w:rPr>
                <w:rFonts w:asciiTheme="minorHAnsi" w:hAnsiTheme="minorHAnsi"/>
              </w:rPr>
            </w:pPr>
            <w:r w:rsidRPr="00350027">
              <w:rPr>
                <w:rFonts w:asciiTheme="minorHAnsi" w:hAnsiTheme="minorHAnsi"/>
              </w:rPr>
              <w:t xml:space="preserve">        iindex = index SHIFT_RIGHT by Angle_Index_Fbits</w:t>
            </w:r>
          </w:p>
          <w:p w14:paraId="5048C182" w14:textId="77777777" w:rsidR="00C63E25" w:rsidRPr="00350027" w:rsidRDefault="00C63E25" w:rsidP="00F33256">
            <w:pPr>
              <w:rPr>
                <w:rFonts w:asciiTheme="minorHAnsi" w:hAnsiTheme="minorHAnsi"/>
              </w:rPr>
            </w:pPr>
            <w:r w:rsidRPr="00350027">
              <w:rPr>
                <w:rFonts w:asciiTheme="minorHAnsi" w:hAnsiTheme="minorHAnsi"/>
              </w:rPr>
              <w:t xml:space="preserve">        findex = index - (iindex SHIFT_LEFT by Angle_Index_Fbits)</w:t>
            </w:r>
          </w:p>
          <w:p w14:paraId="12346E06" w14:textId="77777777" w:rsidR="00C63E25" w:rsidRPr="00350027" w:rsidRDefault="00C63E25" w:rsidP="00F33256">
            <w:pPr>
              <w:rPr>
                <w:rFonts w:asciiTheme="minorHAnsi" w:hAnsiTheme="minorHAnsi"/>
              </w:rPr>
            </w:pPr>
            <w:r w:rsidRPr="00350027">
              <w:rPr>
                <w:rFonts w:asciiTheme="minorHAnsi" w:hAnsiTheme="minorHAnsi"/>
              </w:rPr>
              <w:t xml:space="preserve">       IF iindex &gt;= (Angle_Lookup_Len - 1) THEN</w:t>
            </w:r>
          </w:p>
          <w:p w14:paraId="006D8ED6" w14:textId="77777777" w:rsidR="00C63E25" w:rsidRPr="00350027" w:rsidRDefault="00C63E25" w:rsidP="00F33256">
            <w:pPr>
              <w:rPr>
                <w:rFonts w:asciiTheme="minorHAnsi" w:hAnsiTheme="minorHAnsi"/>
              </w:rPr>
            </w:pPr>
            <w:r w:rsidRPr="00350027">
              <w:rPr>
                <w:rFonts w:asciiTheme="minorHAnsi" w:hAnsiTheme="minorHAnsi"/>
              </w:rPr>
              <w:t>iindex = Angle_Lookup_Len - 2</w:t>
            </w:r>
          </w:p>
          <w:p w14:paraId="060D5321" w14:textId="77777777" w:rsidR="00C63E25" w:rsidRPr="00350027" w:rsidRDefault="00C63E25" w:rsidP="00F33256">
            <w:pPr>
              <w:rPr>
                <w:rFonts w:asciiTheme="minorHAnsi" w:hAnsiTheme="minorHAnsi"/>
              </w:rPr>
            </w:pPr>
            <w:r w:rsidRPr="00350027">
              <w:rPr>
                <w:rFonts w:asciiTheme="minorHAnsi" w:hAnsiTheme="minorHAnsi"/>
              </w:rPr>
              <w:t>wLower = 0</w:t>
            </w:r>
          </w:p>
          <w:p w14:paraId="483AD2FC" w14:textId="77777777" w:rsidR="00C63E25" w:rsidRPr="00350027" w:rsidRDefault="00C63E25" w:rsidP="00F33256">
            <w:pPr>
              <w:rPr>
                <w:rFonts w:asciiTheme="minorHAnsi" w:hAnsiTheme="minorHAnsi"/>
              </w:rPr>
            </w:pPr>
            <w:r w:rsidRPr="00350027">
              <w:rPr>
                <w:rFonts w:asciiTheme="minorHAnsi" w:hAnsiTheme="minorHAnsi"/>
              </w:rPr>
              <w:t>wUpper = Angle_Index_Unity</w:t>
            </w:r>
          </w:p>
          <w:p w14:paraId="13BCE327" w14:textId="77777777" w:rsidR="00C63E25" w:rsidRPr="00350027" w:rsidRDefault="00C63E25" w:rsidP="00F33256">
            <w:pPr>
              <w:rPr>
                <w:rFonts w:asciiTheme="minorHAnsi" w:hAnsiTheme="minorHAnsi"/>
              </w:rPr>
            </w:pPr>
            <w:r w:rsidRPr="00350027">
              <w:rPr>
                <w:rFonts w:asciiTheme="minorHAnsi" w:hAnsiTheme="minorHAnsi"/>
              </w:rPr>
              <w:t xml:space="preserve">        ELSE IF iindex &lt;= 0 THEN</w:t>
            </w:r>
          </w:p>
          <w:p w14:paraId="5062FBF9" w14:textId="77777777" w:rsidR="00C63E25" w:rsidRPr="00350027" w:rsidRDefault="00C63E25" w:rsidP="00F33256">
            <w:pPr>
              <w:rPr>
                <w:rFonts w:asciiTheme="minorHAnsi" w:hAnsiTheme="minorHAnsi"/>
              </w:rPr>
            </w:pPr>
            <w:r w:rsidRPr="00350027">
              <w:rPr>
                <w:rFonts w:asciiTheme="minorHAnsi" w:hAnsiTheme="minorHAnsi"/>
              </w:rPr>
              <w:t>iindex = 0</w:t>
            </w:r>
          </w:p>
          <w:p w14:paraId="00697121" w14:textId="77777777" w:rsidR="00C63E25" w:rsidRPr="00350027" w:rsidRDefault="00C63E25" w:rsidP="00F33256">
            <w:pPr>
              <w:rPr>
                <w:rFonts w:asciiTheme="minorHAnsi" w:hAnsiTheme="minorHAnsi"/>
              </w:rPr>
            </w:pPr>
            <w:r w:rsidRPr="00350027">
              <w:rPr>
                <w:rFonts w:asciiTheme="minorHAnsi" w:hAnsiTheme="minorHAnsi"/>
              </w:rPr>
              <w:t>wLower = Angle_Index_Unity</w:t>
            </w:r>
          </w:p>
          <w:p w14:paraId="6825A127" w14:textId="77777777" w:rsidR="00C63E25" w:rsidRPr="00350027" w:rsidRDefault="00C63E25" w:rsidP="00F33256">
            <w:pPr>
              <w:rPr>
                <w:rFonts w:asciiTheme="minorHAnsi" w:hAnsiTheme="minorHAnsi"/>
              </w:rPr>
            </w:pPr>
            <w:r w:rsidRPr="00350027">
              <w:rPr>
                <w:rFonts w:asciiTheme="minorHAnsi" w:hAnsiTheme="minorHAnsi"/>
              </w:rPr>
              <w:t>wUpper = 0</w:t>
            </w:r>
          </w:p>
          <w:p w14:paraId="06A44EC8"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86F08F3" w14:textId="77777777" w:rsidR="00C63E25" w:rsidRPr="00350027" w:rsidRDefault="00C63E25" w:rsidP="00F33256">
            <w:pPr>
              <w:rPr>
                <w:rFonts w:asciiTheme="minorHAnsi" w:hAnsiTheme="minorHAnsi"/>
              </w:rPr>
            </w:pPr>
            <w:r w:rsidRPr="00350027">
              <w:rPr>
                <w:rFonts w:asciiTheme="minorHAnsi" w:hAnsiTheme="minorHAnsi"/>
              </w:rPr>
              <w:t>wLower = Angle_Index_Unity - findex</w:t>
            </w:r>
          </w:p>
          <w:p w14:paraId="06B73842" w14:textId="77777777" w:rsidR="00C63E25" w:rsidRPr="00350027" w:rsidRDefault="00C63E25" w:rsidP="00F33256">
            <w:pPr>
              <w:rPr>
                <w:rFonts w:asciiTheme="minorHAnsi" w:hAnsiTheme="minorHAnsi"/>
              </w:rPr>
            </w:pPr>
            <w:r w:rsidRPr="00350027">
              <w:rPr>
                <w:rFonts w:asciiTheme="minorHAnsi" w:hAnsiTheme="minorHAnsi"/>
              </w:rPr>
              <w:t>wUpper = findex</w:t>
            </w:r>
          </w:p>
          <w:p w14:paraId="3DF5F79F"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202958B8" w14:textId="77777777" w:rsidR="00C63E25" w:rsidRPr="00350027" w:rsidRDefault="00C63E25" w:rsidP="00F33256">
            <w:pPr>
              <w:rPr>
                <w:rFonts w:asciiTheme="minorHAnsi" w:hAnsiTheme="minorHAnsi"/>
              </w:rPr>
            </w:pPr>
            <w:r w:rsidRPr="00350027">
              <w:rPr>
                <w:rFonts w:asciiTheme="minorHAnsi" w:hAnsiTheme="minorHAnsi"/>
              </w:rPr>
              <w:t xml:space="preserve">        theta1 = LH LVDT Ratio-to-Angle table(iindex) * wLower</w:t>
            </w:r>
          </w:p>
          <w:p w14:paraId="6D3D4908"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theta2 = LH LVDT Ratio-to-Angle table(iindex+1) * wUpper</w:t>
            </w:r>
          </w:p>
          <w:p w14:paraId="6327AEF7" w14:textId="77777777" w:rsidR="00C63E25" w:rsidRPr="00350027" w:rsidRDefault="00C63E25" w:rsidP="00F33256">
            <w:pPr>
              <w:rPr>
                <w:rFonts w:asciiTheme="minorHAnsi" w:hAnsiTheme="minorHAnsi"/>
              </w:rPr>
            </w:pPr>
            <w:r w:rsidRPr="00350027">
              <w:rPr>
                <w:rFonts w:asciiTheme="minorHAnsi" w:hAnsiTheme="minorHAnsi"/>
              </w:rPr>
              <w:t xml:space="preserve">        Angle = theta1 + theta2           (result is in Q18.12)</w:t>
            </w:r>
          </w:p>
          <w:p w14:paraId="04702BB3" w14:textId="77777777" w:rsidR="00C63E25" w:rsidRPr="00350027" w:rsidRDefault="00C63E25" w:rsidP="00F33256">
            <w:pPr>
              <w:rPr>
                <w:rFonts w:asciiTheme="minorHAnsi" w:hAnsiTheme="minorHAnsi"/>
              </w:rPr>
            </w:pPr>
            <w:r w:rsidRPr="00350027">
              <w:rPr>
                <w:rFonts w:asciiTheme="minorHAnsi" w:hAnsiTheme="minorHAnsi"/>
              </w:rPr>
              <w:t xml:space="preserve">        Round Angle to Q8.7</w:t>
            </w:r>
          </w:p>
          <w:p w14:paraId="5E493011" w14:textId="77777777" w:rsidR="00C63E25" w:rsidRPr="00350027" w:rsidRDefault="00C63E25" w:rsidP="00F33256">
            <w:pPr>
              <w:rPr>
                <w:rFonts w:asciiTheme="minorHAnsi" w:hAnsiTheme="minorHAnsi"/>
              </w:rPr>
            </w:pPr>
            <w:r w:rsidRPr="00350027">
              <w:rPr>
                <w:rFonts w:asciiTheme="minorHAnsi" w:hAnsiTheme="minorHAnsi"/>
              </w:rPr>
              <w:t>END IF</w:t>
            </w:r>
          </w:p>
          <w:p w14:paraId="38C5E54D"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1AFA8EBF" w14:textId="77777777" w:rsidR="00C63E25" w:rsidRPr="00350027" w:rsidRDefault="00C63E25" w:rsidP="00F33256">
            <w:pPr>
              <w:rPr>
                <w:rFonts w:asciiTheme="minorHAnsi" w:hAnsiTheme="minorHAnsi"/>
              </w:rPr>
            </w:pPr>
            <w:r w:rsidRPr="00350027">
              <w:rPr>
                <w:rFonts w:asciiTheme="minorHAnsi" w:hAnsiTheme="minorHAnsi"/>
              </w:rPr>
              <w:t>ratio_min_Q14 = -0.4736 in Q1.14</w:t>
            </w:r>
          </w:p>
          <w:p w14:paraId="1942EBB6" w14:textId="77777777" w:rsidR="00C63E25" w:rsidRPr="00350027" w:rsidRDefault="00C63E25" w:rsidP="00F33256">
            <w:pPr>
              <w:rPr>
                <w:rFonts w:asciiTheme="minorHAnsi" w:hAnsiTheme="minorHAnsi"/>
              </w:rPr>
            </w:pPr>
            <w:r w:rsidRPr="00350027">
              <w:rPr>
                <w:rFonts w:asciiTheme="minorHAnsi" w:hAnsiTheme="minorHAnsi"/>
              </w:rPr>
              <w:t>half_ratio_range_Q14 = 0.66405 in Q1.14</w:t>
            </w:r>
          </w:p>
          <w:p w14:paraId="3759730B" w14:textId="77777777" w:rsidR="00C63E25" w:rsidRPr="00350027" w:rsidRDefault="00C63E25" w:rsidP="00F33256">
            <w:pPr>
              <w:rPr>
                <w:rFonts w:asciiTheme="minorHAnsi" w:hAnsiTheme="minorHAnsi"/>
              </w:rPr>
            </w:pPr>
            <w:r w:rsidRPr="00350027">
              <w:rPr>
                <w:rFonts w:asciiTheme="minorHAnsi" w:hAnsiTheme="minorHAnsi"/>
              </w:rPr>
              <w:t>ratio_range_Q14 = 1.3281 in Q1.14</w:t>
            </w:r>
          </w:p>
          <w:p w14:paraId="7D9F433C" w14:textId="77777777" w:rsidR="00C63E25" w:rsidRPr="00350027" w:rsidRDefault="00C63E25" w:rsidP="00F33256">
            <w:pPr>
              <w:rPr>
                <w:rFonts w:asciiTheme="minorHAnsi" w:hAnsiTheme="minorHAnsi"/>
              </w:rPr>
            </w:pPr>
            <w:r w:rsidRPr="00350027">
              <w:rPr>
                <w:rFonts w:asciiTheme="minorHAnsi" w:hAnsiTheme="minorHAnsi"/>
              </w:rPr>
              <w:t>Angle_Index_Ibits = 10</w:t>
            </w:r>
          </w:p>
          <w:p w14:paraId="61E3579F" w14:textId="77777777" w:rsidR="00C63E25" w:rsidRPr="00350027" w:rsidRDefault="00C63E25" w:rsidP="00F33256">
            <w:pPr>
              <w:rPr>
                <w:rFonts w:asciiTheme="minorHAnsi" w:hAnsiTheme="minorHAnsi"/>
              </w:rPr>
            </w:pPr>
            <w:r w:rsidRPr="00350027">
              <w:rPr>
                <w:rFonts w:asciiTheme="minorHAnsi" w:hAnsiTheme="minorHAnsi"/>
              </w:rPr>
              <w:t>Angle_Index_Fbits = 15 - Angle_Index_Ibits</w:t>
            </w:r>
          </w:p>
          <w:p w14:paraId="69A54E4B" w14:textId="77777777" w:rsidR="00C63E25" w:rsidRPr="00350027" w:rsidRDefault="00C63E25" w:rsidP="00F33256">
            <w:pPr>
              <w:rPr>
                <w:rFonts w:asciiTheme="minorHAnsi" w:hAnsiTheme="minorHAnsi"/>
              </w:rPr>
            </w:pPr>
            <w:r w:rsidRPr="00350027">
              <w:rPr>
                <w:rFonts w:asciiTheme="minorHAnsi" w:hAnsiTheme="minorHAnsi"/>
              </w:rPr>
              <w:t>Angle_Index_Unity = 1 SHIFT_LEFT by Angle_Index_Fbits</w:t>
            </w:r>
          </w:p>
          <w:p w14:paraId="05B983CB" w14:textId="77777777" w:rsidR="00C63E25" w:rsidRPr="00350027" w:rsidRDefault="00C63E25" w:rsidP="00F33256">
            <w:pPr>
              <w:rPr>
                <w:rFonts w:asciiTheme="minorHAnsi" w:hAnsiTheme="minorHAnsi"/>
              </w:rPr>
            </w:pPr>
            <w:r w:rsidRPr="00350027">
              <w:rPr>
                <w:rFonts w:asciiTheme="minorHAnsi" w:hAnsiTheme="minorHAnsi"/>
              </w:rPr>
              <w:t>Angle_Lookup_Len = 1024</w:t>
            </w:r>
          </w:p>
          <w:p w14:paraId="3901AF7B" w14:textId="77777777" w:rsidR="00C63E25" w:rsidRPr="00350027" w:rsidRDefault="00C63E25" w:rsidP="00F33256">
            <w:pPr>
              <w:rPr>
                <w:rFonts w:asciiTheme="minorHAnsi" w:hAnsiTheme="minorHAnsi"/>
              </w:rPr>
            </w:pPr>
            <w:r w:rsidRPr="00350027">
              <w:rPr>
                <w:rFonts w:asciiTheme="minorHAnsi" w:hAnsiTheme="minorHAnsi"/>
              </w:rPr>
              <w:t>Ratio_Low_Fault_Threshold = 5% of full expected range below minimum ratio in Q0.14 = -8552</w:t>
            </w:r>
          </w:p>
          <w:p w14:paraId="10B5C605" w14:textId="77777777" w:rsidR="00C63E25" w:rsidRPr="00350027" w:rsidRDefault="00C63E25" w:rsidP="00F33256">
            <w:pPr>
              <w:rPr>
                <w:rFonts w:asciiTheme="minorHAnsi" w:hAnsiTheme="minorHAnsi"/>
              </w:rPr>
            </w:pPr>
            <w:r w:rsidRPr="00350027">
              <w:rPr>
                <w:rFonts w:asciiTheme="minorHAnsi" w:hAnsiTheme="minorHAnsi"/>
              </w:rPr>
              <w:t>Ratio_High_Fault_Threshold = 5% of full expected range above maximum ratio in Q0.14 = 8886</w:t>
            </w:r>
          </w:p>
          <w:p w14:paraId="287A7A78" w14:textId="77777777" w:rsidR="00C63E25" w:rsidRPr="00350027" w:rsidRDefault="00C63E25" w:rsidP="00F33256">
            <w:pPr>
              <w:rPr>
                <w:rFonts w:asciiTheme="minorHAnsi" w:hAnsiTheme="minorHAnsi"/>
              </w:rPr>
            </w:pPr>
            <w:r w:rsidRPr="00350027">
              <w:rPr>
                <w:rFonts w:asciiTheme="minorHAnsi" w:hAnsiTheme="minorHAnsi"/>
              </w:rPr>
              <w:t>The LH LVDT Ratio-to-Angle table is defined in MRJ_SCU_STC_SRS_111</w:t>
            </w:r>
          </w:p>
          <w:p w14:paraId="7DB92076" w14:textId="77777777" w:rsidR="00C63E25" w:rsidRPr="00350027" w:rsidRDefault="00C63E25" w:rsidP="00F33256">
            <w:pPr>
              <w:rPr>
                <w:rFonts w:asciiTheme="minorHAnsi" w:hAnsiTheme="minorHAnsi"/>
              </w:rPr>
            </w:pPr>
          </w:p>
          <w:p w14:paraId="421F4B06" w14:textId="77777777" w:rsidR="00C63E25" w:rsidRPr="00350027" w:rsidRDefault="00C63E25" w:rsidP="00F33256">
            <w:pPr>
              <w:rPr>
                <w:rFonts w:asciiTheme="minorHAnsi" w:hAnsiTheme="minorHAnsi"/>
                <w:i/>
                <w:iCs/>
              </w:rPr>
            </w:pPr>
          </w:p>
        </w:tc>
      </w:tr>
      <w:tr w:rsidR="00C63E25" w:rsidRPr="00350027" w14:paraId="6D52FCBE" w14:textId="77777777" w:rsidTr="00F33256">
        <w:tc>
          <w:tcPr>
            <w:tcW w:w="1559" w:type="dxa"/>
          </w:tcPr>
          <w:p w14:paraId="736075C7" w14:textId="77777777" w:rsidR="00C63E25" w:rsidRPr="00350027" w:rsidRDefault="00C63E25" w:rsidP="00F33256">
            <w:pPr>
              <w:rPr>
                <w:rFonts w:asciiTheme="minorHAnsi" w:hAnsiTheme="minorHAnsi"/>
                <w:i/>
                <w:iCs/>
              </w:rPr>
            </w:pPr>
          </w:p>
        </w:tc>
        <w:tc>
          <w:tcPr>
            <w:tcW w:w="9320" w:type="dxa"/>
          </w:tcPr>
          <w:p w14:paraId="569355E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4008E23" w14:textId="77777777" w:rsidTr="00F33256">
        <w:tc>
          <w:tcPr>
            <w:tcW w:w="1559" w:type="dxa"/>
          </w:tcPr>
          <w:p w14:paraId="23B6FAF6" w14:textId="77777777" w:rsidR="00C63E25" w:rsidRPr="00350027" w:rsidRDefault="00C63E25" w:rsidP="00F33256">
            <w:pPr>
              <w:rPr>
                <w:rFonts w:asciiTheme="minorHAnsi" w:hAnsiTheme="minorHAnsi"/>
                <w:i/>
                <w:iCs/>
              </w:rPr>
            </w:pPr>
          </w:p>
        </w:tc>
        <w:tc>
          <w:tcPr>
            <w:tcW w:w="9320" w:type="dxa"/>
          </w:tcPr>
          <w:p w14:paraId="3DC685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B964441" w14:textId="77777777" w:rsidTr="00F33256">
        <w:tc>
          <w:tcPr>
            <w:tcW w:w="1559" w:type="dxa"/>
          </w:tcPr>
          <w:p w14:paraId="24598DBD" w14:textId="77777777" w:rsidR="00C63E25" w:rsidRPr="00350027" w:rsidRDefault="00C63E25" w:rsidP="00F33256">
            <w:pPr>
              <w:rPr>
                <w:rFonts w:asciiTheme="minorHAnsi" w:hAnsiTheme="minorHAnsi"/>
                <w:i/>
                <w:iCs/>
              </w:rPr>
            </w:pPr>
          </w:p>
        </w:tc>
        <w:tc>
          <w:tcPr>
            <w:tcW w:w="9320" w:type="dxa"/>
          </w:tcPr>
          <w:p w14:paraId="1A9F47E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EC55B8F" w14:textId="77777777" w:rsidR="00C63E25" w:rsidRPr="00350027" w:rsidRDefault="00C63E25" w:rsidP="00C63E25">
      <w:pPr>
        <w:rPr>
          <w:rFonts w:asciiTheme="minorHAnsi" w:hAnsiTheme="minorHAnsi"/>
        </w:rPr>
      </w:pPr>
    </w:p>
    <w:p w14:paraId="7456772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E241749" w14:textId="77777777" w:rsidTr="00F33256">
        <w:tc>
          <w:tcPr>
            <w:tcW w:w="1559" w:type="dxa"/>
          </w:tcPr>
          <w:p w14:paraId="34261D4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MRJ_SCU_STC_SRS_1243</w:t>
            </w:r>
          </w:p>
        </w:tc>
        <w:tc>
          <w:tcPr>
            <w:tcW w:w="9320" w:type="dxa"/>
          </w:tcPr>
          <w:p w14:paraId="353D6430" w14:textId="77777777" w:rsidR="00C63E25" w:rsidRPr="00350027" w:rsidRDefault="00C63E25" w:rsidP="00F33256">
            <w:pPr>
              <w:rPr>
                <w:rFonts w:asciiTheme="minorHAnsi" w:hAnsiTheme="minorHAnsi"/>
              </w:rPr>
            </w:pPr>
            <w:r w:rsidRPr="00350027">
              <w:rPr>
                <w:rFonts w:asciiTheme="minorHAnsi" w:hAnsiTheme="minorHAnsi"/>
              </w:rPr>
              <w:t xml:space="preserve">As part of the SACT_Position determination, for any given angle value (in Q8.7), the </w:t>
            </w:r>
            <w:r w:rsidRPr="00350027">
              <w:rPr>
                <w:rFonts w:asciiTheme="minorHAnsi" w:hAnsiTheme="minorHAnsi"/>
                <w:i/>
                <w:iCs/>
              </w:rPr>
              <w:t>STC Program</w:t>
            </w:r>
            <w:r w:rsidRPr="00350027">
              <w:rPr>
                <w:rFonts w:asciiTheme="minorHAnsi" w:hAnsiTheme="minorHAnsi"/>
              </w:rPr>
              <w:t xml:space="preserve"> shall perform the weight linear interpolation by a lookup using the LH LVDT Angle Weighting table according to the following algorithm:</w:t>
            </w:r>
          </w:p>
          <w:p w14:paraId="0F395EE8" w14:textId="77777777" w:rsidR="00C63E25" w:rsidRPr="00350027" w:rsidRDefault="00C63E25" w:rsidP="00F33256">
            <w:pPr>
              <w:rPr>
                <w:rFonts w:asciiTheme="minorHAnsi" w:hAnsiTheme="minorHAnsi"/>
              </w:rPr>
            </w:pPr>
            <w:r w:rsidRPr="00350027">
              <w:rPr>
                <w:rFonts w:asciiTheme="minorHAnsi" w:hAnsiTheme="minorHAnsi"/>
              </w:rPr>
              <w:tab/>
              <w:t xml:space="preserve">index = ((Angle + (2 SHIFT_LEFT by 6)) SHIFT_RIGHT by 7) + </w:t>
            </w:r>
          </w:p>
          <w:p w14:paraId="26FA991D" w14:textId="77777777" w:rsidR="00C63E25" w:rsidRPr="00350027" w:rsidRDefault="00C63E25" w:rsidP="00F33256">
            <w:pPr>
              <w:rPr>
                <w:rFonts w:asciiTheme="minorHAnsi" w:hAnsiTheme="minorHAnsi"/>
              </w:rPr>
            </w:pPr>
            <w:r w:rsidRPr="00350027">
              <w:rPr>
                <w:rFonts w:asciiTheme="minorHAnsi" w:hAnsiTheme="minorHAnsi"/>
              </w:rPr>
              <w:t xml:space="preserve">                            Weight_Lookup_Zero_Index</w:t>
            </w:r>
          </w:p>
          <w:p w14:paraId="76D0B52A" w14:textId="77777777" w:rsidR="00C63E25" w:rsidRPr="00350027" w:rsidRDefault="00C63E25" w:rsidP="00F33256">
            <w:pPr>
              <w:rPr>
                <w:rFonts w:asciiTheme="minorHAnsi" w:hAnsiTheme="minorHAnsi"/>
              </w:rPr>
            </w:pPr>
            <w:r w:rsidRPr="00350027">
              <w:rPr>
                <w:rFonts w:asciiTheme="minorHAnsi" w:hAnsiTheme="minorHAnsi"/>
              </w:rPr>
              <w:tab/>
              <w:t>index = maximum(index, 0)</w:t>
            </w:r>
          </w:p>
          <w:p w14:paraId="3FC2FEF9" w14:textId="77777777" w:rsidR="00C63E25" w:rsidRPr="00350027" w:rsidRDefault="00C63E25" w:rsidP="00F33256">
            <w:pPr>
              <w:rPr>
                <w:rFonts w:asciiTheme="minorHAnsi" w:hAnsiTheme="minorHAnsi"/>
              </w:rPr>
            </w:pPr>
            <w:r w:rsidRPr="00350027">
              <w:rPr>
                <w:rFonts w:asciiTheme="minorHAnsi" w:hAnsiTheme="minorHAnsi"/>
              </w:rPr>
              <w:tab/>
              <w:t>index = minimum(index, Weight_Lookup_Len - 1)</w:t>
            </w:r>
          </w:p>
          <w:p w14:paraId="36BC73E5" w14:textId="77777777" w:rsidR="00C63E25" w:rsidRPr="00350027" w:rsidRDefault="00C63E25" w:rsidP="00F33256">
            <w:pPr>
              <w:rPr>
                <w:rFonts w:asciiTheme="minorHAnsi" w:hAnsiTheme="minorHAnsi"/>
              </w:rPr>
            </w:pPr>
            <w:r w:rsidRPr="00350027">
              <w:rPr>
                <w:rFonts w:asciiTheme="minorHAnsi" w:hAnsiTheme="minorHAnsi"/>
              </w:rPr>
              <w:tab/>
              <w:t>Weight = LH LVDT Angle Weighting table (index)</w:t>
            </w:r>
          </w:p>
          <w:p w14:paraId="76B6DF12"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6098AF4C" w14:textId="77777777" w:rsidR="00C63E25" w:rsidRPr="00350027" w:rsidRDefault="00C63E25" w:rsidP="00F33256">
            <w:pPr>
              <w:rPr>
                <w:rFonts w:asciiTheme="minorHAnsi" w:hAnsiTheme="minorHAnsi"/>
              </w:rPr>
            </w:pPr>
            <w:r w:rsidRPr="00350027">
              <w:rPr>
                <w:rFonts w:asciiTheme="minorHAnsi" w:hAnsiTheme="minorHAnsi"/>
              </w:rPr>
              <w:t>Weight_Lookup_Zero_Index = 140         (Lookup index for zero degrees)</w:t>
            </w:r>
          </w:p>
          <w:p w14:paraId="5C89D6E4" w14:textId="77777777" w:rsidR="00C63E25" w:rsidRPr="00350027" w:rsidRDefault="00C63E25" w:rsidP="00F33256">
            <w:pPr>
              <w:rPr>
                <w:rFonts w:asciiTheme="minorHAnsi" w:hAnsiTheme="minorHAnsi"/>
              </w:rPr>
            </w:pPr>
            <w:r w:rsidRPr="00350027">
              <w:rPr>
                <w:rFonts w:asciiTheme="minorHAnsi" w:hAnsiTheme="minorHAnsi"/>
              </w:rPr>
              <w:t>Weight_Lookup_Len = 281</w:t>
            </w:r>
          </w:p>
          <w:p w14:paraId="2F05D254" w14:textId="77777777" w:rsidR="00C63E25" w:rsidRPr="00350027" w:rsidRDefault="00C63E25" w:rsidP="00F33256">
            <w:pPr>
              <w:rPr>
                <w:rFonts w:asciiTheme="minorHAnsi" w:hAnsiTheme="minorHAnsi"/>
              </w:rPr>
            </w:pPr>
            <w:r w:rsidRPr="00350027">
              <w:rPr>
                <w:rFonts w:asciiTheme="minorHAnsi" w:hAnsiTheme="minorHAnsi"/>
              </w:rPr>
              <w:t>The LH LVDT Angle Weighting table is defined in MRJ_SCU_STC_SRS_1251</w:t>
            </w:r>
            <w:r w:rsidRPr="00350027">
              <w:rPr>
                <w:rFonts w:asciiTheme="minorHAnsi" w:hAnsiTheme="minorHAnsi"/>
              </w:rPr>
              <w:br/>
            </w:r>
          </w:p>
          <w:p w14:paraId="0D62B0C4" w14:textId="77777777" w:rsidR="00C63E25" w:rsidRPr="00350027" w:rsidRDefault="00C63E25" w:rsidP="00F33256">
            <w:pPr>
              <w:rPr>
                <w:rFonts w:asciiTheme="minorHAnsi" w:hAnsiTheme="minorHAnsi"/>
                <w:i/>
                <w:iCs/>
              </w:rPr>
            </w:pPr>
          </w:p>
        </w:tc>
      </w:tr>
      <w:tr w:rsidR="00C63E25" w:rsidRPr="00350027" w14:paraId="775D60C2" w14:textId="77777777" w:rsidTr="00F33256">
        <w:tc>
          <w:tcPr>
            <w:tcW w:w="1559" w:type="dxa"/>
          </w:tcPr>
          <w:p w14:paraId="699E1B51" w14:textId="77777777" w:rsidR="00C63E25" w:rsidRPr="00350027" w:rsidRDefault="00C63E25" w:rsidP="00F33256">
            <w:pPr>
              <w:rPr>
                <w:rFonts w:asciiTheme="minorHAnsi" w:hAnsiTheme="minorHAnsi"/>
                <w:i/>
                <w:iCs/>
              </w:rPr>
            </w:pPr>
          </w:p>
        </w:tc>
        <w:tc>
          <w:tcPr>
            <w:tcW w:w="9320" w:type="dxa"/>
          </w:tcPr>
          <w:p w14:paraId="718ADD6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17E5F7A" w14:textId="77777777" w:rsidTr="00F33256">
        <w:tc>
          <w:tcPr>
            <w:tcW w:w="1559" w:type="dxa"/>
          </w:tcPr>
          <w:p w14:paraId="5455DB4D" w14:textId="77777777" w:rsidR="00C63E25" w:rsidRPr="00350027" w:rsidRDefault="00C63E25" w:rsidP="00F33256">
            <w:pPr>
              <w:rPr>
                <w:rFonts w:asciiTheme="minorHAnsi" w:hAnsiTheme="minorHAnsi"/>
                <w:i/>
                <w:iCs/>
              </w:rPr>
            </w:pPr>
          </w:p>
        </w:tc>
        <w:tc>
          <w:tcPr>
            <w:tcW w:w="9320" w:type="dxa"/>
          </w:tcPr>
          <w:p w14:paraId="7CCAF7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5F5886E" w14:textId="77777777" w:rsidTr="00F33256">
        <w:tc>
          <w:tcPr>
            <w:tcW w:w="1559" w:type="dxa"/>
          </w:tcPr>
          <w:p w14:paraId="382193C7" w14:textId="77777777" w:rsidR="00C63E25" w:rsidRPr="00350027" w:rsidRDefault="00C63E25" w:rsidP="00F33256">
            <w:pPr>
              <w:rPr>
                <w:rFonts w:asciiTheme="minorHAnsi" w:hAnsiTheme="minorHAnsi"/>
                <w:i/>
                <w:iCs/>
              </w:rPr>
            </w:pPr>
          </w:p>
        </w:tc>
        <w:tc>
          <w:tcPr>
            <w:tcW w:w="9320" w:type="dxa"/>
          </w:tcPr>
          <w:p w14:paraId="7B2F059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77FCE6F" w14:textId="77777777" w:rsidR="00C63E25" w:rsidRPr="00350027" w:rsidRDefault="00C63E25" w:rsidP="00C63E25">
      <w:pPr>
        <w:rPr>
          <w:rFonts w:asciiTheme="minorHAnsi" w:hAnsiTheme="minorHAnsi"/>
        </w:rPr>
      </w:pPr>
    </w:p>
    <w:p w14:paraId="0D1F5670" w14:textId="77777777" w:rsidR="00C63E25" w:rsidRPr="00350027" w:rsidRDefault="00C63E25" w:rsidP="00C63E25">
      <w:pPr>
        <w:pStyle w:val="Heading3"/>
        <w:rPr>
          <w:rFonts w:asciiTheme="minorHAnsi" w:hAnsiTheme="minorHAnsi"/>
        </w:rPr>
      </w:pPr>
      <w:bookmarkStart w:id="60" w:name="_Toc464110943"/>
      <w:r w:rsidRPr="00350027">
        <w:rPr>
          <w:rFonts w:asciiTheme="minorHAnsi" w:hAnsiTheme="minorHAnsi"/>
        </w:rPr>
        <w:t>Discrete Input Processing</w:t>
      </w:r>
      <w:bookmarkEnd w:id="60"/>
      <w:r w:rsidRPr="00350027">
        <w:rPr>
          <w:rFonts w:asciiTheme="minorHAnsi" w:hAnsiTheme="minorHAnsi"/>
        </w:rPr>
        <w:t xml:space="preserve"> </w:t>
      </w:r>
    </w:p>
    <w:p w14:paraId="0643BF9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579"/>
      </w:tblGrid>
      <w:tr w:rsidR="00C63E25" w:rsidRPr="00350027" w14:paraId="13A5F996" w14:textId="77777777" w:rsidTr="00F33256">
        <w:tc>
          <w:tcPr>
            <w:tcW w:w="1559" w:type="dxa"/>
          </w:tcPr>
          <w:p w14:paraId="7018A59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w:t>
            </w:r>
          </w:p>
        </w:tc>
        <w:tc>
          <w:tcPr>
            <w:tcW w:w="9320" w:type="dxa"/>
          </w:tcPr>
          <w:p w14:paraId="7C9681F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sample each of the following Discrete Input signals during each Major Cycle using the discrete input interface in accordance with the HW/SW Interface Specification:</w:t>
            </w:r>
          </w:p>
          <w:p w14:paraId="35053D18" w14:textId="77777777" w:rsidR="00C63E25" w:rsidRPr="00350027" w:rsidRDefault="00C63E25" w:rsidP="00F33256">
            <w:pPr>
              <w:rPr>
                <w:rFonts w:asciiTheme="minorHAnsi" w:hAnsiTheme="minorHAnsi"/>
              </w:rPr>
            </w:pPr>
          </w:p>
          <w:p w14:paraId="2505A381" w14:textId="77777777" w:rsidR="00C63E25" w:rsidRPr="00350027" w:rsidRDefault="00C63E25" w:rsidP="00F33256">
            <w:pPr>
              <w:rPr>
                <w:rFonts w:asciiTheme="minorHAnsi" w:hAnsiTheme="minorHAnsi"/>
              </w:rPr>
            </w:pPr>
            <w:r w:rsidRPr="00350027">
              <w:rPr>
                <w:rFonts w:asciiTheme="minorHAnsi" w:hAnsiTheme="minorHAnsi"/>
              </w:rPr>
              <w:object w:dxaOrig="9362" w:dyaOrig="5466" w14:anchorId="7F38E015">
                <v:shape id="_x0000_i1049" type="#_x0000_t75" style="width:468pt;height:273pt" o:ole="">
                  <v:imagedata r:id="rId62" o:title=""/>
                </v:shape>
                <o:OLEObject Type="Embed" ProgID="Word.Document.12" ShapeID="_x0000_i1049" DrawAspect="Content" ObjectID="_1831713999" r:id="rId63"/>
              </w:object>
            </w:r>
          </w:p>
          <w:p w14:paraId="645E40E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6.5-5 Discrete Input GPIOs </w:t>
            </w:r>
          </w:p>
          <w:p w14:paraId="0EED1B91" w14:textId="77777777" w:rsidR="00C63E25" w:rsidRPr="00350027" w:rsidRDefault="00C63E25" w:rsidP="00F33256">
            <w:pPr>
              <w:rPr>
                <w:rFonts w:asciiTheme="minorHAnsi" w:hAnsiTheme="minorHAnsi"/>
              </w:rPr>
            </w:pPr>
          </w:p>
          <w:p w14:paraId="394732E3" w14:textId="77777777" w:rsidR="00C63E25" w:rsidRPr="00350027" w:rsidRDefault="00C63E25" w:rsidP="00F33256">
            <w:pPr>
              <w:rPr>
                <w:rFonts w:asciiTheme="minorHAnsi" w:hAnsiTheme="minorHAnsi"/>
              </w:rPr>
            </w:pPr>
            <w:r w:rsidRPr="00350027">
              <w:rPr>
                <w:rFonts w:asciiTheme="minorHAnsi" w:hAnsiTheme="minorHAnsi"/>
              </w:rPr>
              <w:t>Where Major cycle is defined in Table 6.2-1</w:t>
            </w:r>
          </w:p>
          <w:p w14:paraId="7B78048E" w14:textId="77777777" w:rsidR="00C63E25" w:rsidRPr="00350027" w:rsidRDefault="00C63E25" w:rsidP="00F33256">
            <w:pPr>
              <w:rPr>
                <w:rFonts w:asciiTheme="minorHAnsi" w:hAnsiTheme="minorHAnsi"/>
              </w:rPr>
            </w:pPr>
            <w:r w:rsidRPr="00350027">
              <w:rPr>
                <w:rFonts w:asciiTheme="minorHAnsi" w:hAnsiTheme="minorHAnsi"/>
              </w:rPr>
              <w:t>Note: D5, D6, E0 and F4 are active-low signals</w:t>
            </w:r>
          </w:p>
          <w:p w14:paraId="4653B079" w14:textId="77777777" w:rsidR="00C63E25" w:rsidRPr="00350027" w:rsidRDefault="00C63E25" w:rsidP="00F33256">
            <w:pPr>
              <w:rPr>
                <w:rFonts w:asciiTheme="minorHAnsi" w:hAnsiTheme="minorHAnsi"/>
                <w:i/>
                <w:iCs/>
              </w:rPr>
            </w:pPr>
          </w:p>
        </w:tc>
      </w:tr>
      <w:tr w:rsidR="00C63E25" w:rsidRPr="00350027" w14:paraId="209FDBE5" w14:textId="77777777" w:rsidTr="00F33256">
        <w:tc>
          <w:tcPr>
            <w:tcW w:w="1559" w:type="dxa"/>
          </w:tcPr>
          <w:p w14:paraId="6164AAFC" w14:textId="77777777" w:rsidR="00C63E25" w:rsidRPr="00350027" w:rsidRDefault="00C63E25" w:rsidP="00F33256">
            <w:pPr>
              <w:rPr>
                <w:rFonts w:asciiTheme="minorHAnsi" w:hAnsiTheme="minorHAnsi"/>
                <w:i/>
                <w:iCs/>
              </w:rPr>
            </w:pPr>
          </w:p>
        </w:tc>
        <w:tc>
          <w:tcPr>
            <w:tcW w:w="9320" w:type="dxa"/>
          </w:tcPr>
          <w:p w14:paraId="6E0067E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E82EB96" w14:textId="77777777" w:rsidTr="00F33256">
        <w:tc>
          <w:tcPr>
            <w:tcW w:w="1559" w:type="dxa"/>
          </w:tcPr>
          <w:p w14:paraId="2FC3B024" w14:textId="77777777" w:rsidR="00C63E25" w:rsidRPr="00350027" w:rsidRDefault="00C63E25" w:rsidP="00F33256">
            <w:pPr>
              <w:rPr>
                <w:rFonts w:asciiTheme="minorHAnsi" w:hAnsiTheme="minorHAnsi"/>
                <w:i/>
                <w:iCs/>
              </w:rPr>
            </w:pPr>
          </w:p>
        </w:tc>
        <w:tc>
          <w:tcPr>
            <w:tcW w:w="9320" w:type="dxa"/>
          </w:tcPr>
          <w:p w14:paraId="014927A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89D3AD7" w14:textId="77777777" w:rsidTr="00F33256">
        <w:tc>
          <w:tcPr>
            <w:tcW w:w="1559" w:type="dxa"/>
          </w:tcPr>
          <w:p w14:paraId="2F94C2FE" w14:textId="77777777" w:rsidR="00C63E25" w:rsidRPr="00350027" w:rsidRDefault="00C63E25" w:rsidP="00F33256">
            <w:pPr>
              <w:rPr>
                <w:rFonts w:asciiTheme="minorHAnsi" w:hAnsiTheme="minorHAnsi"/>
                <w:i/>
                <w:iCs/>
              </w:rPr>
            </w:pPr>
          </w:p>
        </w:tc>
        <w:tc>
          <w:tcPr>
            <w:tcW w:w="9320" w:type="dxa"/>
          </w:tcPr>
          <w:p w14:paraId="7909660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2E751CD" w14:textId="77777777" w:rsidR="00C63E25" w:rsidRPr="00350027" w:rsidRDefault="00C63E25" w:rsidP="00C63E25">
      <w:pPr>
        <w:rPr>
          <w:rFonts w:asciiTheme="minorHAnsi" w:hAnsiTheme="minorHAnsi"/>
        </w:rPr>
      </w:pPr>
    </w:p>
    <w:p w14:paraId="3F39FD8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752BE29" w14:textId="77777777" w:rsidTr="00F33256">
        <w:tc>
          <w:tcPr>
            <w:tcW w:w="1559" w:type="dxa"/>
          </w:tcPr>
          <w:p w14:paraId="2EBF74D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MRJ_SCU_STC_SRS_964</w:t>
            </w:r>
          </w:p>
        </w:tc>
        <w:tc>
          <w:tcPr>
            <w:tcW w:w="9320" w:type="dxa"/>
          </w:tcPr>
          <w:p w14:paraId="01F2255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only sample the EHSV1_Fail and EHSV2_Fail inputs in a window of 4.5 to 5.12ms after the EHSV_PWM duty cycle is updated.</w:t>
            </w:r>
          </w:p>
          <w:p w14:paraId="418E334C" w14:textId="77777777" w:rsidR="00C63E25" w:rsidRPr="00350027" w:rsidRDefault="00C63E25" w:rsidP="00F33256">
            <w:pPr>
              <w:rPr>
                <w:rFonts w:asciiTheme="minorHAnsi" w:hAnsiTheme="minorHAnsi"/>
                <w:i/>
                <w:iCs/>
              </w:rPr>
            </w:pPr>
          </w:p>
        </w:tc>
      </w:tr>
      <w:tr w:rsidR="00C63E25" w:rsidRPr="00350027" w14:paraId="1C749540" w14:textId="77777777" w:rsidTr="00F33256">
        <w:tc>
          <w:tcPr>
            <w:tcW w:w="1559" w:type="dxa"/>
          </w:tcPr>
          <w:p w14:paraId="0C55E352" w14:textId="77777777" w:rsidR="00C63E25" w:rsidRPr="00350027" w:rsidRDefault="00C63E25" w:rsidP="00F33256">
            <w:pPr>
              <w:rPr>
                <w:rFonts w:asciiTheme="minorHAnsi" w:hAnsiTheme="minorHAnsi"/>
                <w:i/>
                <w:iCs/>
              </w:rPr>
            </w:pPr>
          </w:p>
        </w:tc>
        <w:tc>
          <w:tcPr>
            <w:tcW w:w="9320" w:type="dxa"/>
          </w:tcPr>
          <w:p w14:paraId="55FE6BA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617D6C7" w14:textId="77777777" w:rsidTr="00F33256">
        <w:tc>
          <w:tcPr>
            <w:tcW w:w="1559" w:type="dxa"/>
          </w:tcPr>
          <w:p w14:paraId="3F8E78D7" w14:textId="77777777" w:rsidR="00C63E25" w:rsidRPr="00350027" w:rsidRDefault="00C63E25" w:rsidP="00F33256">
            <w:pPr>
              <w:rPr>
                <w:rFonts w:asciiTheme="minorHAnsi" w:hAnsiTheme="minorHAnsi"/>
                <w:i/>
                <w:iCs/>
              </w:rPr>
            </w:pPr>
          </w:p>
        </w:tc>
        <w:tc>
          <w:tcPr>
            <w:tcW w:w="9320" w:type="dxa"/>
          </w:tcPr>
          <w:p w14:paraId="57BE99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BA604D4" w14:textId="77777777" w:rsidTr="00F33256">
        <w:tc>
          <w:tcPr>
            <w:tcW w:w="1559" w:type="dxa"/>
          </w:tcPr>
          <w:p w14:paraId="1B9779B8" w14:textId="77777777" w:rsidR="00C63E25" w:rsidRPr="00350027" w:rsidRDefault="00C63E25" w:rsidP="00F33256">
            <w:pPr>
              <w:rPr>
                <w:rFonts w:asciiTheme="minorHAnsi" w:hAnsiTheme="minorHAnsi"/>
                <w:i/>
                <w:iCs/>
              </w:rPr>
            </w:pPr>
          </w:p>
        </w:tc>
        <w:tc>
          <w:tcPr>
            <w:tcW w:w="9320" w:type="dxa"/>
          </w:tcPr>
          <w:p w14:paraId="1D2551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B140870" w14:textId="77777777" w:rsidR="00C63E25" w:rsidRPr="00350027" w:rsidRDefault="00C63E25" w:rsidP="00C63E25">
      <w:pPr>
        <w:rPr>
          <w:rFonts w:asciiTheme="minorHAnsi" w:hAnsiTheme="minorHAnsi"/>
        </w:rPr>
      </w:pPr>
    </w:p>
    <w:p w14:paraId="7A949F3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8BD676F" w14:textId="77777777" w:rsidTr="00F33256">
        <w:tc>
          <w:tcPr>
            <w:tcW w:w="1559" w:type="dxa"/>
          </w:tcPr>
          <w:p w14:paraId="32AC8B1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MRJ_SCU_STC_SRS_164</w:t>
            </w:r>
          </w:p>
        </w:tc>
        <w:tc>
          <w:tcPr>
            <w:tcW w:w="9320" w:type="dxa"/>
          </w:tcPr>
          <w:p w14:paraId="206105A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debounce the raw values read from each of the discrete inputs using the following algorithm:</w:t>
            </w:r>
          </w:p>
          <w:p w14:paraId="452229F6" w14:textId="77777777" w:rsidR="00C63E25" w:rsidRPr="00350027" w:rsidRDefault="00C63E25" w:rsidP="00F33256">
            <w:pPr>
              <w:rPr>
                <w:rFonts w:asciiTheme="minorHAnsi" w:hAnsiTheme="minorHAnsi"/>
              </w:rPr>
            </w:pPr>
          </w:p>
          <w:p w14:paraId="4AB0A3D9" w14:textId="77777777" w:rsidR="00C63E25" w:rsidRPr="00350027" w:rsidRDefault="00C63E25" w:rsidP="00F33256">
            <w:pPr>
              <w:rPr>
                <w:rFonts w:asciiTheme="minorHAnsi" w:hAnsiTheme="minorHAnsi"/>
              </w:rPr>
            </w:pPr>
            <w:r w:rsidRPr="00350027">
              <w:rPr>
                <w:rFonts w:asciiTheme="minorHAnsi" w:hAnsiTheme="minorHAnsi"/>
              </w:rPr>
              <w:tab/>
              <w:t>IF (Raw_Input_Signal = TRUE for Debounce_Cycles successive samples )</w:t>
            </w:r>
          </w:p>
          <w:p w14:paraId="758AA1BB" w14:textId="77777777" w:rsidR="00C63E25" w:rsidRPr="00350027" w:rsidRDefault="00C63E25" w:rsidP="00F33256">
            <w:pPr>
              <w:rPr>
                <w:rFonts w:asciiTheme="minorHAnsi" w:hAnsiTheme="minorHAnsi"/>
              </w:rPr>
            </w:pPr>
            <w:r w:rsidRPr="00350027">
              <w:rPr>
                <w:rFonts w:asciiTheme="minorHAnsi" w:hAnsiTheme="minorHAnsi"/>
              </w:rPr>
              <w:tab/>
              <w:t>THEN</w:t>
            </w:r>
          </w:p>
          <w:p w14:paraId="626B845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set Debounced_Input_Signal = TRUE</w:t>
            </w:r>
          </w:p>
          <w:p w14:paraId="51C0A564" w14:textId="77777777" w:rsidR="00C63E25" w:rsidRPr="00350027" w:rsidRDefault="00C63E25" w:rsidP="00F33256">
            <w:pPr>
              <w:rPr>
                <w:rFonts w:asciiTheme="minorHAnsi" w:hAnsiTheme="minorHAnsi"/>
              </w:rPr>
            </w:pPr>
            <w:r w:rsidRPr="00350027">
              <w:rPr>
                <w:rFonts w:asciiTheme="minorHAnsi" w:hAnsiTheme="minorHAnsi"/>
              </w:rPr>
              <w:tab/>
              <w:t>ELSE</w:t>
            </w:r>
          </w:p>
          <w:p w14:paraId="6695D87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IF ( Raw_Input_Signal = FALSE for Debounce_Cycles successive samples )</w:t>
            </w:r>
          </w:p>
          <w:p w14:paraId="1D9E906C"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6717396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set Debounced_Input_Signal = FALSE</w:t>
            </w:r>
          </w:p>
          <w:p w14:paraId="0101164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ELSE</w:t>
            </w:r>
          </w:p>
          <w:p w14:paraId="21C08C0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Debounced_Input_Signal remains unchanged</w:t>
            </w:r>
          </w:p>
          <w:p w14:paraId="72C94B3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2F56DAA1" w14:textId="77777777" w:rsidR="00C63E25" w:rsidRPr="00350027" w:rsidRDefault="00C63E25" w:rsidP="00F33256">
            <w:pPr>
              <w:rPr>
                <w:rFonts w:asciiTheme="minorHAnsi" w:hAnsiTheme="minorHAnsi"/>
              </w:rPr>
            </w:pPr>
            <w:r w:rsidRPr="00350027">
              <w:rPr>
                <w:rFonts w:asciiTheme="minorHAnsi" w:hAnsiTheme="minorHAnsi"/>
              </w:rPr>
              <w:tab/>
              <w:t>ENDIF</w:t>
            </w:r>
          </w:p>
          <w:p w14:paraId="320E0E5B" w14:textId="77777777" w:rsidR="00C63E25" w:rsidRPr="00350027" w:rsidRDefault="00C63E25" w:rsidP="00F33256">
            <w:pPr>
              <w:rPr>
                <w:rFonts w:asciiTheme="minorHAnsi" w:hAnsiTheme="minorHAnsi"/>
              </w:rPr>
            </w:pPr>
          </w:p>
          <w:p w14:paraId="604997EB" w14:textId="77777777" w:rsidR="00C63E25" w:rsidRPr="00350027" w:rsidRDefault="00C63E25" w:rsidP="00F33256">
            <w:pPr>
              <w:rPr>
                <w:rFonts w:asciiTheme="minorHAnsi" w:hAnsiTheme="minorHAnsi"/>
              </w:rPr>
            </w:pPr>
            <w:r w:rsidRPr="00350027">
              <w:rPr>
                <w:rFonts w:asciiTheme="minorHAnsi" w:hAnsiTheme="minorHAnsi"/>
              </w:rPr>
              <w:t>Note: The successive samples is a moving window of the latest sampled values advanced each Major cycle adding a new value and dropping the oldest.</w:t>
            </w:r>
          </w:p>
          <w:p w14:paraId="0255EA91" w14:textId="77777777" w:rsidR="00C63E25" w:rsidRPr="00350027" w:rsidRDefault="00C63E25" w:rsidP="00F33256">
            <w:pPr>
              <w:rPr>
                <w:rFonts w:asciiTheme="minorHAnsi" w:hAnsiTheme="minorHAnsi"/>
              </w:rPr>
            </w:pPr>
          </w:p>
          <w:p w14:paraId="35146823" w14:textId="77777777" w:rsidR="00C63E25" w:rsidRPr="00350027" w:rsidRDefault="00C63E25" w:rsidP="00F33256">
            <w:pPr>
              <w:rPr>
                <w:rFonts w:asciiTheme="minorHAnsi" w:hAnsiTheme="minorHAnsi"/>
              </w:rPr>
            </w:pPr>
            <w:r w:rsidRPr="00350027">
              <w:rPr>
                <w:rFonts w:asciiTheme="minorHAnsi" w:hAnsiTheme="minorHAnsi"/>
              </w:rPr>
              <w:lastRenderedPageBreak/>
              <w:t>Where Raw_Input Signals are those listed in MRJ_SCU_STC_SRS_124</w:t>
            </w:r>
          </w:p>
          <w:p w14:paraId="6AEBC7AD" w14:textId="77777777" w:rsidR="00C63E25" w:rsidRPr="00350027" w:rsidRDefault="00C63E25" w:rsidP="00F33256">
            <w:pPr>
              <w:rPr>
                <w:rFonts w:asciiTheme="minorHAnsi" w:hAnsiTheme="minorHAnsi"/>
              </w:rPr>
            </w:pPr>
            <w:r w:rsidRPr="00350027">
              <w:rPr>
                <w:rFonts w:asciiTheme="minorHAnsi" w:hAnsiTheme="minorHAnsi"/>
              </w:rPr>
              <w:t>and Debounce_Cycles are defined for each Input_Signal in MRJ_SCU_STC_SRS_124</w:t>
            </w:r>
          </w:p>
          <w:p w14:paraId="72583B32"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3DE3D70A" w14:textId="77777777" w:rsidR="00C63E25" w:rsidRPr="00350027" w:rsidRDefault="00C63E25" w:rsidP="00F33256">
            <w:pPr>
              <w:rPr>
                <w:rFonts w:asciiTheme="minorHAnsi" w:hAnsiTheme="minorHAnsi"/>
                <w:i/>
                <w:iCs/>
              </w:rPr>
            </w:pPr>
          </w:p>
        </w:tc>
      </w:tr>
      <w:tr w:rsidR="00C63E25" w:rsidRPr="00350027" w14:paraId="52BB86AE" w14:textId="77777777" w:rsidTr="00F33256">
        <w:tc>
          <w:tcPr>
            <w:tcW w:w="1559" w:type="dxa"/>
          </w:tcPr>
          <w:p w14:paraId="4535EE22" w14:textId="77777777" w:rsidR="00C63E25" w:rsidRPr="00350027" w:rsidRDefault="00C63E25" w:rsidP="00F33256">
            <w:pPr>
              <w:rPr>
                <w:rFonts w:asciiTheme="minorHAnsi" w:hAnsiTheme="minorHAnsi"/>
                <w:i/>
                <w:iCs/>
              </w:rPr>
            </w:pPr>
          </w:p>
        </w:tc>
        <w:tc>
          <w:tcPr>
            <w:tcW w:w="9320" w:type="dxa"/>
          </w:tcPr>
          <w:p w14:paraId="40FD5BE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BB81D30" w14:textId="77777777" w:rsidTr="00F33256">
        <w:tc>
          <w:tcPr>
            <w:tcW w:w="1559" w:type="dxa"/>
          </w:tcPr>
          <w:p w14:paraId="7F2AB246" w14:textId="77777777" w:rsidR="00C63E25" w:rsidRPr="00350027" w:rsidRDefault="00C63E25" w:rsidP="00F33256">
            <w:pPr>
              <w:rPr>
                <w:rFonts w:asciiTheme="minorHAnsi" w:hAnsiTheme="minorHAnsi"/>
                <w:i/>
                <w:iCs/>
              </w:rPr>
            </w:pPr>
          </w:p>
        </w:tc>
        <w:tc>
          <w:tcPr>
            <w:tcW w:w="9320" w:type="dxa"/>
          </w:tcPr>
          <w:p w14:paraId="24062B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D56110A" w14:textId="77777777" w:rsidTr="00F33256">
        <w:tc>
          <w:tcPr>
            <w:tcW w:w="1559" w:type="dxa"/>
          </w:tcPr>
          <w:p w14:paraId="014489B7" w14:textId="77777777" w:rsidR="00C63E25" w:rsidRPr="00350027" w:rsidRDefault="00C63E25" w:rsidP="00F33256">
            <w:pPr>
              <w:rPr>
                <w:rFonts w:asciiTheme="minorHAnsi" w:hAnsiTheme="minorHAnsi"/>
                <w:i/>
                <w:iCs/>
              </w:rPr>
            </w:pPr>
          </w:p>
        </w:tc>
        <w:tc>
          <w:tcPr>
            <w:tcW w:w="9320" w:type="dxa"/>
          </w:tcPr>
          <w:p w14:paraId="3D63EBB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9D877DD" w14:textId="77777777" w:rsidR="00C63E25" w:rsidRPr="00350027" w:rsidRDefault="00C63E25" w:rsidP="00C63E25">
      <w:pPr>
        <w:rPr>
          <w:rFonts w:asciiTheme="minorHAnsi" w:hAnsiTheme="minorHAnsi"/>
        </w:rPr>
      </w:pPr>
    </w:p>
    <w:p w14:paraId="707B1AD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534"/>
      </w:tblGrid>
      <w:tr w:rsidR="00C63E25" w:rsidRPr="00350027" w14:paraId="3F6FC891" w14:textId="77777777" w:rsidTr="00F33256">
        <w:tc>
          <w:tcPr>
            <w:tcW w:w="1559" w:type="dxa"/>
          </w:tcPr>
          <w:p w14:paraId="3DC1CE3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MRJ_SCU_STC_SRS_186</w:t>
            </w:r>
          </w:p>
        </w:tc>
        <w:tc>
          <w:tcPr>
            <w:tcW w:w="9320" w:type="dxa"/>
          </w:tcPr>
          <w:p w14:paraId="4F104C9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Pilot_Engage to the previous state of Pilot_Engage in case fault confirmation is in progress for the Pilot SHDL Switch Reasonableness Check Monitor, and otherwise determine Pilot_Engage according to the following logic:</w:t>
            </w:r>
          </w:p>
          <w:p w14:paraId="3F567945" w14:textId="77777777" w:rsidR="00C63E25" w:rsidRPr="00350027" w:rsidRDefault="00C63E25" w:rsidP="00F33256">
            <w:pPr>
              <w:rPr>
                <w:rFonts w:asciiTheme="minorHAnsi" w:hAnsiTheme="minorHAnsi"/>
              </w:rPr>
            </w:pPr>
          </w:p>
          <w:p w14:paraId="73772C0C" w14:textId="77777777" w:rsidR="00C63E25" w:rsidRPr="00350027" w:rsidRDefault="00C63E25" w:rsidP="00F33256">
            <w:pPr>
              <w:rPr>
                <w:rFonts w:asciiTheme="minorHAnsi" w:hAnsiTheme="minorHAnsi"/>
              </w:rPr>
            </w:pPr>
            <w:r w:rsidRPr="00350027">
              <w:rPr>
                <w:rFonts w:asciiTheme="minorHAnsi" w:hAnsiTheme="minorHAnsi"/>
              </w:rPr>
              <w:object w:dxaOrig="9317" w:dyaOrig="3268" w14:anchorId="43F9926B">
                <v:shape id="_x0000_i1050" type="#_x0000_t75" style="width:465.75pt;height:163.5pt" o:ole="">
                  <v:imagedata r:id="rId64" o:title=""/>
                </v:shape>
                <o:OLEObject Type="Embed" ProgID="Word.Document.12" ShapeID="_x0000_i1050" DrawAspect="Content" ObjectID="_1831714000" r:id="rId65"/>
              </w:object>
            </w:r>
          </w:p>
          <w:p w14:paraId="3DE1BC5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6.5-6 Pilot Engage Selection </w:t>
            </w:r>
          </w:p>
          <w:p w14:paraId="18038311" w14:textId="77777777" w:rsidR="00C63E25" w:rsidRPr="00350027" w:rsidRDefault="00C63E25" w:rsidP="00F33256">
            <w:pPr>
              <w:rPr>
                <w:rFonts w:asciiTheme="minorHAnsi" w:hAnsiTheme="minorHAnsi"/>
              </w:rPr>
            </w:pPr>
          </w:p>
          <w:p w14:paraId="59C7E9C2" w14:textId="77777777" w:rsidR="00C63E25" w:rsidRPr="00350027" w:rsidRDefault="00C63E25" w:rsidP="00F33256">
            <w:pPr>
              <w:rPr>
                <w:rFonts w:asciiTheme="minorHAnsi" w:hAnsiTheme="minorHAnsi"/>
              </w:rPr>
            </w:pPr>
            <w:r w:rsidRPr="00350027">
              <w:rPr>
                <w:rFonts w:asciiTheme="minorHAnsi" w:hAnsiTheme="minorHAnsi"/>
              </w:rPr>
              <w:t xml:space="preserve">Where Debounced_Pilot_Engage and Debounced_Pilot_Disengage are the values defined in MRJ_SCU_STC_SRS_164 from Raw_Pilot_Engage and Raw_Pilot_Disengage defined in MRJ_SCU_STC_SRS_124 </w:t>
            </w:r>
          </w:p>
          <w:p w14:paraId="655F955C" w14:textId="77777777" w:rsidR="00C63E25" w:rsidRPr="00350027" w:rsidRDefault="00C63E25" w:rsidP="00F33256">
            <w:pPr>
              <w:rPr>
                <w:rFonts w:asciiTheme="minorHAnsi" w:hAnsiTheme="minorHAnsi"/>
              </w:rPr>
            </w:pPr>
            <w:r w:rsidRPr="00350027">
              <w:rPr>
                <w:rFonts w:asciiTheme="minorHAnsi" w:hAnsiTheme="minorHAnsi"/>
              </w:rPr>
              <w:t>and the Pilot SHDL Switch Reasonableness Check Monitor is defined in MRJ_SCU_STC_SRS_575</w:t>
            </w:r>
          </w:p>
          <w:p w14:paraId="1EF1DB1E" w14:textId="77777777" w:rsidR="00C63E25" w:rsidRPr="00350027" w:rsidRDefault="00C63E25" w:rsidP="00F33256">
            <w:pPr>
              <w:rPr>
                <w:rFonts w:asciiTheme="minorHAnsi" w:hAnsiTheme="minorHAnsi"/>
                <w:i/>
                <w:iCs/>
              </w:rPr>
            </w:pPr>
          </w:p>
        </w:tc>
      </w:tr>
      <w:tr w:rsidR="00C63E25" w:rsidRPr="00350027" w14:paraId="012D15F2" w14:textId="77777777" w:rsidTr="00F33256">
        <w:tc>
          <w:tcPr>
            <w:tcW w:w="1559" w:type="dxa"/>
          </w:tcPr>
          <w:p w14:paraId="3E6E4522" w14:textId="77777777" w:rsidR="00C63E25" w:rsidRPr="00350027" w:rsidRDefault="00C63E25" w:rsidP="00F33256">
            <w:pPr>
              <w:rPr>
                <w:rFonts w:asciiTheme="minorHAnsi" w:hAnsiTheme="minorHAnsi"/>
                <w:i/>
                <w:iCs/>
              </w:rPr>
            </w:pPr>
          </w:p>
        </w:tc>
        <w:tc>
          <w:tcPr>
            <w:tcW w:w="9320" w:type="dxa"/>
          </w:tcPr>
          <w:p w14:paraId="275EF6C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98304EA" w14:textId="77777777" w:rsidTr="00F33256">
        <w:tc>
          <w:tcPr>
            <w:tcW w:w="1559" w:type="dxa"/>
          </w:tcPr>
          <w:p w14:paraId="39AF917F" w14:textId="77777777" w:rsidR="00C63E25" w:rsidRPr="00350027" w:rsidRDefault="00C63E25" w:rsidP="00F33256">
            <w:pPr>
              <w:rPr>
                <w:rFonts w:asciiTheme="minorHAnsi" w:hAnsiTheme="minorHAnsi"/>
                <w:i/>
                <w:iCs/>
              </w:rPr>
            </w:pPr>
          </w:p>
        </w:tc>
        <w:tc>
          <w:tcPr>
            <w:tcW w:w="9320" w:type="dxa"/>
          </w:tcPr>
          <w:p w14:paraId="1F6D91E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4A95D37" w14:textId="77777777" w:rsidTr="00F33256">
        <w:tc>
          <w:tcPr>
            <w:tcW w:w="1559" w:type="dxa"/>
          </w:tcPr>
          <w:p w14:paraId="42604F1D" w14:textId="77777777" w:rsidR="00C63E25" w:rsidRPr="00350027" w:rsidRDefault="00C63E25" w:rsidP="00F33256">
            <w:pPr>
              <w:rPr>
                <w:rFonts w:asciiTheme="minorHAnsi" w:hAnsiTheme="minorHAnsi"/>
                <w:i/>
                <w:iCs/>
              </w:rPr>
            </w:pPr>
          </w:p>
        </w:tc>
        <w:tc>
          <w:tcPr>
            <w:tcW w:w="9320" w:type="dxa"/>
          </w:tcPr>
          <w:p w14:paraId="03C7D7A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069D343" w14:textId="77777777" w:rsidR="00C63E25" w:rsidRPr="00350027" w:rsidRDefault="00C63E25" w:rsidP="00C63E25">
      <w:pPr>
        <w:rPr>
          <w:rFonts w:asciiTheme="minorHAnsi" w:hAnsiTheme="minorHAnsi"/>
        </w:rPr>
      </w:pPr>
    </w:p>
    <w:p w14:paraId="46DA615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534"/>
      </w:tblGrid>
      <w:tr w:rsidR="00C63E25" w:rsidRPr="00350027" w14:paraId="5EE9671D" w14:textId="77777777" w:rsidTr="00F33256">
        <w:tc>
          <w:tcPr>
            <w:tcW w:w="1559" w:type="dxa"/>
          </w:tcPr>
          <w:p w14:paraId="42D63D8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MRJ_SCU_STC_SRS_187</w:t>
            </w:r>
          </w:p>
        </w:tc>
        <w:tc>
          <w:tcPr>
            <w:tcW w:w="9320" w:type="dxa"/>
          </w:tcPr>
          <w:p w14:paraId="3003FB0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the Co_Pilot_Engage status to FALSE if Co_Pilot_SHLD_Fitted is FALSE, else set Co_Pilot_Engage to the previous state of Co_Pilot_Engage in case fault confirmation is in progress for the Co_Pilot SHDL Switch Reasonableness Check Monitor, and otherwise  determine Co_Pilot_Engage according to the following logic:</w:t>
            </w:r>
          </w:p>
          <w:p w14:paraId="23C1125B" w14:textId="77777777" w:rsidR="00C63E25" w:rsidRPr="00350027" w:rsidRDefault="00C63E25" w:rsidP="00F33256">
            <w:pPr>
              <w:rPr>
                <w:rFonts w:asciiTheme="minorHAnsi" w:hAnsiTheme="minorHAnsi"/>
              </w:rPr>
            </w:pPr>
          </w:p>
          <w:p w14:paraId="40EA015A" w14:textId="77777777" w:rsidR="00C63E25" w:rsidRPr="00350027" w:rsidRDefault="00C63E25" w:rsidP="00F33256">
            <w:pPr>
              <w:rPr>
                <w:rFonts w:asciiTheme="minorHAnsi" w:hAnsiTheme="minorHAnsi"/>
              </w:rPr>
            </w:pPr>
            <w:r w:rsidRPr="00350027">
              <w:rPr>
                <w:rFonts w:asciiTheme="minorHAnsi" w:hAnsiTheme="minorHAnsi"/>
              </w:rPr>
              <w:object w:dxaOrig="9317" w:dyaOrig="4190" w14:anchorId="5872F866">
                <v:shape id="_x0000_i1051" type="#_x0000_t75" style="width:465.75pt;height:209.25pt" o:ole="">
                  <v:imagedata r:id="rId66" o:title=""/>
                </v:shape>
                <o:OLEObject Type="Embed" ProgID="Word.Document.12" ShapeID="_x0000_i1051" DrawAspect="Content" ObjectID="_1831714001" r:id="rId67"/>
              </w:object>
            </w:r>
          </w:p>
          <w:p w14:paraId="6C42C0C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6.5-7 Co_Pilot Engage Selection </w:t>
            </w:r>
          </w:p>
          <w:p w14:paraId="57EB298D" w14:textId="77777777" w:rsidR="00C63E25" w:rsidRPr="00350027" w:rsidRDefault="00C63E25" w:rsidP="00F33256">
            <w:pPr>
              <w:rPr>
                <w:rFonts w:asciiTheme="minorHAnsi" w:hAnsiTheme="minorHAnsi"/>
              </w:rPr>
            </w:pPr>
          </w:p>
          <w:p w14:paraId="73A5DF29" w14:textId="77777777" w:rsidR="00C63E25" w:rsidRPr="00350027" w:rsidRDefault="00C63E25" w:rsidP="00F33256">
            <w:pPr>
              <w:rPr>
                <w:rFonts w:asciiTheme="minorHAnsi" w:hAnsiTheme="minorHAnsi"/>
              </w:rPr>
            </w:pPr>
            <w:r w:rsidRPr="00350027">
              <w:rPr>
                <w:rFonts w:asciiTheme="minorHAnsi" w:hAnsiTheme="minorHAnsi"/>
              </w:rPr>
              <w:t>Where Debounced_Co_Pilot_Engage and Debounced_Co_Pilot_Disengage are the values defined in MRJ_SCU_STC_SRS_164 from Raw_Co_Pilot_Engage and Raw_Co_Pilot_Disengage defined in MRJ_SCU_STC_SRS_124</w:t>
            </w:r>
          </w:p>
          <w:p w14:paraId="3D6F1909" w14:textId="77777777" w:rsidR="00C63E25" w:rsidRPr="00350027" w:rsidRDefault="00C63E25" w:rsidP="00F33256">
            <w:pPr>
              <w:rPr>
                <w:rFonts w:asciiTheme="minorHAnsi" w:hAnsiTheme="minorHAnsi"/>
              </w:rPr>
            </w:pPr>
            <w:r w:rsidRPr="00350027">
              <w:rPr>
                <w:rFonts w:asciiTheme="minorHAnsi" w:hAnsiTheme="minorHAnsi"/>
              </w:rPr>
              <w:t>and the Co_Pilot SHDL Switch Reasonableness Check Monitor status is defined in MRJ_SCU_STC_SRS_601</w:t>
            </w:r>
          </w:p>
          <w:p w14:paraId="6A2052E5" w14:textId="77777777" w:rsidR="00C63E25" w:rsidRPr="00350027" w:rsidRDefault="00C63E25" w:rsidP="00F33256">
            <w:pPr>
              <w:rPr>
                <w:rFonts w:asciiTheme="minorHAnsi" w:hAnsiTheme="minorHAnsi"/>
              </w:rPr>
            </w:pPr>
            <w:r w:rsidRPr="00350027">
              <w:rPr>
                <w:rFonts w:asciiTheme="minorHAnsi" w:hAnsiTheme="minorHAnsi"/>
              </w:rPr>
              <w:t>Co_Pilot_SHDL_Fitted is defined in MRJ_SCU_STC_SRS_79</w:t>
            </w:r>
          </w:p>
          <w:p w14:paraId="75191938" w14:textId="77777777" w:rsidR="00C63E25" w:rsidRPr="00350027" w:rsidRDefault="00C63E25" w:rsidP="00F33256">
            <w:pPr>
              <w:rPr>
                <w:rFonts w:asciiTheme="minorHAnsi" w:hAnsiTheme="minorHAnsi"/>
                <w:i/>
                <w:iCs/>
              </w:rPr>
            </w:pPr>
          </w:p>
        </w:tc>
      </w:tr>
      <w:tr w:rsidR="00C63E25" w:rsidRPr="00350027" w14:paraId="19075359" w14:textId="77777777" w:rsidTr="00F33256">
        <w:tc>
          <w:tcPr>
            <w:tcW w:w="1559" w:type="dxa"/>
          </w:tcPr>
          <w:p w14:paraId="3B25A16C" w14:textId="77777777" w:rsidR="00C63E25" w:rsidRPr="00350027" w:rsidRDefault="00C63E25" w:rsidP="00F33256">
            <w:pPr>
              <w:rPr>
                <w:rFonts w:asciiTheme="minorHAnsi" w:hAnsiTheme="minorHAnsi"/>
                <w:i/>
                <w:iCs/>
              </w:rPr>
            </w:pPr>
          </w:p>
        </w:tc>
        <w:tc>
          <w:tcPr>
            <w:tcW w:w="9320" w:type="dxa"/>
          </w:tcPr>
          <w:p w14:paraId="2DAE769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B9343D3" w14:textId="77777777" w:rsidTr="00F33256">
        <w:tc>
          <w:tcPr>
            <w:tcW w:w="1559" w:type="dxa"/>
          </w:tcPr>
          <w:p w14:paraId="4915396D" w14:textId="77777777" w:rsidR="00C63E25" w:rsidRPr="00350027" w:rsidRDefault="00C63E25" w:rsidP="00F33256">
            <w:pPr>
              <w:rPr>
                <w:rFonts w:asciiTheme="minorHAnsi" w:hAnsiTheme="minorHAnsi"/>
                <w:i/>
                <w:iCs/>
              </w:rPr>
            </w:pPr>
          </w:p>
        </w:tc>
        <w:tc>
          <w:tcPr>
            <w:tcW w:w="9320" w:type="dxa"/>
          </w:tcPr>
          <w:p w14:paraId="4E48D7F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77436E2" w14:textId="77777777" w:rsidTr="00F33256">
        <w:tc>
          <w:tcPr>
            <w:tcW w:w="1559" w:type="dxa"/>
          </w:tcPr>
          <w:p w14:paraId="3B9DEEF6" w14:textId="77777777" w:rsidR="00C63E25" w:rsidRPr="00350027" w:rsidRDefault="00C63E25" w:rsidP="00F33256">
            <w:pPr>
              <w:rPr>
                <w:rFonts w:asciiTheme="minorHAnsi" w:hAnsiTheme="minorHAnsi"/>
                <w:i/>
                <w:iCs/>
              </w:rPr>
            </w:pPr>
          </w:p>
        </w:tc>
        <w:tc>
          <w:tcPr>
            <w:tcW w:w="9320" w:type="dxa"/>
          </w:tcPr>
          <w:p w14:paraId="34E530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06A4E3A" w14:textId="77777777" w:rsidR="00C63E25" w:rsidRPr="00350027" w:rsidRDefault="00C63E25" w:rsidP="00C63E25">
      <w:pPr>
        <w:rPr>
          <w:rFonts w:asciiTheme="minorHAnsi" w:hAnsiTheme="minorHAnsi"/>
        </w:rPr>
      </w:pPr>
    </w:p>
    <w:p w14:paraId="2947BD8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212"/>
      </w:tblGrid>
      <w:tr w:rsidR="00C63E25" w:rsidRPr="00350027" w14:paraId="6589493D" w14:textId="77777777" w:rsidTr="00F33256">
        <w:tc>
          <w:tcPr>
            <w:tcW w:w="1559" w:type="dxa"/>
          </w:tcPr>
          <w:p w14:paraId="403F595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MRJ_SCU_STC_SRS_508</w:t>
            </w:r>
          </w:p>
        </w:tc>
        <w:tc>
          <w:tcPr>
            <w:tcW w:w="9320" w:type="dxa"/>
          </w:tcPr>
          <w:p w14:paraId="5953EC6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Towing_Disengage to the previous state of Towing_Disengage in case fault confirmation is in progress for the Towing Switch Reasonableness Check Monitor, and otherwise determine Towing_Disengage according to the following logic:</w:t>
            </w:r>
          </w:p>
          <w:p w14:paraId="03A1C873" w14:textId="77777777" w:rsidR="00C63E25" w:rsidRPr="00350027" w:rsidRDefault="00C63E25" w:rsidP="00F33256">
            <w:pPr>
              <w:rPr>
                <w:rFonts w:asciiTheme="minorHAnsi" w:hAnsiTheme="minorHAnsi"/>
              </w:rPr>
            </w:pPr>
          </w:p>
          <w:p w14:paraId="709395C0" w14:textId="77777777" w:rsidR="00C63E25" w:rsidRPr="00350027" w:rsidRDefault="00C63E25" w:rsidP="00F33256">
            <w:pPr>
              <w:rPr>
                <w:rFonts w:asciiTheme="minorHAnsi" w:hAnsiTheme="minorHAnsi"/>
              </w:rPr>
            </w:pPr>
            <w:r w:rsidRPr="00350027">
              <w:rPr>
                <w:rFonts w:asciiTheme="minorHAnsi" w:hAnsiTheme="minorHAnsi"/>
              </w:rPr>
              <w:object w:dxaOrig="9005" w:dyaOrig="4190" w14:anchorId="4DB03F9D">
                <v:shape id="_x0000_i1052" type="#_x0000_t75" style="width:450pt;height:209.25pt" o:ole="">
                  <v:imagedata r:id="rId68" o:title=""/>
                </v:shape>
                <o:OLEObject Type="Embed" ProgID="Word.Document.8" ShapeID="_x0000_i1052" DrawAspect="Content" ObjectID="_1831714002" r:id="rId69"/>
              </w:object>
            </w:r>
          </w:p>
          <w:p w14:paraId="68E4ECD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6.5-8 Towing Disengage Selection </w:t>
            </w:r>
          </w:p>
          <w:p w14:paraId="3160063F" w14:textId="77777777" w:rsidR="00C63E25" w:rsidRPr="00350027" w:rsidRDefault="00C63E25" w:rsidP="00F33256">
            <w:pPr>
              <w:rPr>
                <w:rFonts w:asciiTheme="minorHAnsi" w:hAnsiTheme="minorHAnsi"/>
              </w:rPr>
            </w:pPr>
          </w:p>
          <w:p w14:paraId="4BDC738E" w14:textId="77777777" w:rsidR="00C63E25" w:rsidRPr="00350027" w:rsidRDefault="00C63E25" w:rsidP="00F33256">
            <w:pPr>
              <w:rPr>
                <w:rFonts w:asciiTheme="minorHAnsi" w:hAnsiTheme="minorHAnsi"/>
              </w:rPr>
            </w:pPr>
            <w:r w:rsidRPr="00350027">
              <w:rPr>
                <w:rFonts w:asciiTheme="minorHAnsi" w:hAnsiTheme="minorHAnsi"/>
              </w:rPr>
              <w:t>Where Debounced_Towing_Engage and Debounced_Towing_Disengage are the values defined in MRJ_SCU_STC_SRS_164 from Raw_Towing_Engage and Raw_Towing_Disengage defined in MRJ_SCU_STC_SRS_124</w:t>
            </w:r>
          </w:p>
          <w:p w14:paraId="6349F22A" w14:textId="77777777" w:rsidR="00C63E25" w:rsidRPr="00350027" w:rsidRDefault="00C63E25" w:rsidP="00F33256">
            <w:pPr>
              <w:rPr>
                <w:rFonts w:asciiTheme="minorHAnsi" w:hAnsiTheme="minorHAnsi"/>
              </w:rPr>
            </w:pPr>
            <w:r w:rsidRPr="00350027">
              <w:rPr>
                <w:rFonts w:asciiTheme="minorHAnsi" w:hAnsiTheme="minorHAnsi"/>
              </w:rPr>
              <w:t>and the Towing Switch Reasonableness Check Monitor status is defined in MRJ_SCU_STC_SRS_603</w:t>
            </w:r>
          </w:p>
          <w:p w14:paraId="26DC1E76" w14:textId="77777777" w:rsidR="00C63E25" w:rsidRPr="00350027" w:rsidRDefault="00C63E25" w:rsidP="00F33256">
            <w:pPr>
              <w:rPr>
                <w:rFonts w:asciiTheme="minorHAnsi" w:hAnsiTheme="minorHAnsi"/>
                <w:i/>
                <w:iCs/>
              </w:rPr>
            </w:pPr>
          </w:p>
        </w:tc>
      </w:tr>
      <w:tr w:rsidR="00C63E25" w:rsidRPr="00350027" w14:paraId="7A7C27C0" w14:textId="77777777" w:rsidTr="00F33256">
        <w:tc>
          <w:tcPr>
            <w:tcW w:w="1559" w:type="dxa"/>
          </w:tcPr>
          <w:p w14:paraId="5ECBA816" w14:textId="77777777" w:rsidR="00C63E25" w:rsidRPr="00350027" w:rsidRDefault="00C63E25" w:rsidP="00F33256">
            <w:pPr>
              <w:rPr>
                <w:rFonts w:asciiTheme="minorHAnsi" w:hAnsiTheme="minorHAnsi"/>
                <w:i/>
                <w:iCs/>
              </w:rPr>
            </w:pPr>
          </w:p>
        </w:tc>
        <w:tc>
          <w:tcPr>
            <w:tcW w:w="9320" w:type="dxa"/>
          </w:tcPr>
          <w:p w14:paraId="45FC48A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BB67A91" w14:textId="77777777" w:rsidTr="00F33256">
        <w:tc>
          <w:tcPr>
            <w:tcW w:w="1559" w:type="dxa"/>
          </w:tcPr>
          <w:p w14:paraId="080DDEF9" w14:textId="77777777" w:rsidR="00C63E25" w:rsidRPr="00350027" w:rsidRDefault="00C63E25" w:rsidP="00F33256">
            <w:pPr>
              <w:rPr>
                <w:rFonts w:asciiTheme="minorHAnsi" w:hAnsiTheme="minorHAnsi"/>
                <w:i/>
                <w:iCs/>
              </w:rPr>
            </w:pPr>
          </w:p>
        </w:tc>
        <w:tc>
          <w:tcPr>
            <w:tcW w:w="9320" w:type="dxa"/>
          </w:tcPr>
          <w:p w14:paraId="172FB16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FD154B7" w14:textId="77777777" w:rsidTr="00F33256">
        <w:tc>
          <w:tcPr>
            <w:tcW w:w="1559" w:type="dxa"/>
          </w:tcPr>
          <w:p w14:paraId="4288C998" w14:textId="77777777" w:rsidR="00C63E25" w:rsidRPr="00350027" w:rsidRDefault="00C63E25" w:rsidP="00F33256">
            <w:pPr>
              <w:rPr>
                <w:rFonts w:asciiTheme="minorHAnsi" w:hAnsiTheme="minorHAnsi"/>
                <w:i/>
                <w:iCs/>
              </w:rPr>
            </w:pPr>
          </w:p>
        </w:tc>
        <w:tc>
          <w:tcPr>
            <w:tcW w:w="9320" w:type="dxa"/>
          </w:tcPr>
          <w:p w14:paraId="14AA998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CABEDE9" w14:textId="77777777" w:rsidR="00C63E25" w:rsidRPr="00350027" w:rsidRDefault="00C63E25" w:rsidP="00C63E25">
      <w:pPr>
        <w:rPr>
          <w:rFonts w:asciiTheme="minorHAnsi" w:hAnsiTheme="minorHAnsi"/>
        </w:rPr>
      </w:pPr>
    </w:p>
    <w:p w14:paraId="7AD2E02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6432200" w14:textId="77777777" w:rsidTr="00F33256">
        <w:tc>
          <w:tcPr>
            <w:tcW w:w="1559" w:type="dxa"/>
          </w:tcPr>
          <w:p w14:paraId="06EF2B1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MRJ_SCU_STC_SRS_188</w:t>
            </w:r>
          </w:p>
        </w:tc>
        <w:tc>
          <w:tcPr>
            <w:tcW w:w="9320" w:type="dxa"/>
          </w:tcPr>
          <w:p w14:paraId="2053E37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initialise the discrete input variables to the values shown in table under MRJ_SCU_STC_SRS_124.</w:t>
            </w:r>
          </w:p>
          <w:p w14:paraId="4D497610" w14:textId="77777777" w:rsidR="00C63E25" w:rsidRPr="00350027" w:rsidRDefault="00C63E25" w:rsidP="00F33256">
            <w:pPr>
              <w:rPr>
                <w:rFonts w:asciiTheme="minorHAnsi" w:hAnsiTheme="minorHAnsi"/>
                <w:i/>
                <w:iCs/>
              </w:rPr>
            </w:pPr>
          </w:p>
        </w:tc>
      </w:tr>
      <w:tr w:rsidR="00C63E25" w:rsidRPr="00350027" w14:paraId="389673A0" w14:textId="77777777" w:rsidTr="00F33256">
        <w:tc>
          <w:tcPr>
            <w:tcW w:w="1559" w:type="dxa"/>
          </w:tcPr>
          <w:p w14:paraId="287C19D7" w14:textId="77777777" w:rsidR="00C63E25" w:rsidRPr="00350027" w:rsidRDefault="00C63E25" w:rsidP="00F33256">
            <w:pPr>
              <w:rPr>
                <w:rFonts w:asciiTheme="minorHAnsi" w:hAnsiTheme="minorHAnsi"/>
                <w:i/>
                <w:iCs/>
              </w:rPr>
            </w:pPr>
          </w:p>
        </w:tc>
        <w:tc>
          <w:tcPr>
            <w:tcW w:w="9320" w:type="dxa"/>
          </w:tcPr>
          <w:p w14:paraId="3BF81DA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EEF2683" w14:textId="77777777" w:rsidTr="00F33256">
        <w:tc>
          <w:tcPr>
            <w:tcW w:w="1559" w:type="dxa"/>
          </w:tcPr>
          <w:p w14:paraId="7EDE8070" w14:textId="77777777" w:rsidR="00C63E25" w:rsidRPr="00350027" w:rsidRDefault="00C63E25" w:rsidP="00F33256">
            <w:pPr>
              <w:rPr>
                <w:rFonts w:asciiTheme="minorHAnsi" w:hAnsiTheme="minorHAnsi"/>
                <w:i/>
                <w:iCs/>
              </w:rPr>
            </w:pPr>
          </w:p>
        </w:tc>
        <w:tc>
          <w:tcPr>
            <w:tcW w:w="9320" w:type="dxa"/>
          </w:tcPr>
          <w:p w14:paraId="38F2352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8B84ADE" w14:textId="77777777" w:rsidTr="00F33256">
        <w:tc>
          <w:tcPr>
            <w:tcW w:w="1559" w:type="dxa"/>
          </w:tcPr>
          <w:p w14:paraId="77A552A4" w14:textId="77777777" w:rsidR="00C63E25" w:rsidRPr="00350027" w:rsidRDefault="00C63E25" w:rsidP="00F33256">
            <w:pPr>
              <w:rPr>
                <w:rFonts w:asciiTheme="minorHAnsi" w:hAnsiTheme="minorHAnsi"/>
                <w:i/>
                <w:iCs/>
              </w:rPr>
            </w:pPr>
          </w:p>
        </w:tc>
        <w:tc>
          <w:tcPr>
            <w:tcW w:w="9320" w:type="dxa"/>
          </w:tcPr>
          <w:p w14:paraId="1C6062B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1D0390" w14:textId="77777777" w:rsidR="00C63E25" w:rsidRPr="00350027" w:rsidRDefault="00C63E25" w:rsidP="00C63E25">
      <w:pPr>
        <w:rPr>
          <w:rFonts w:asciiTheme="minorHAnsi" w:hAnsiTheme="minorHAnsi"/>
        </w:rPr>
      </w:pPr>
    </w:p>
    <w:p w14:paraId="211E67C8" w14:textId="77777777" w:rsidR="00C63E25" w:rsidRPr="00350027" w:rsidRDefault="00C63E25" w:rsidP="00C63E25">
      <w:pPr>
        <w:pStyle w:val="Heading3"/>
        <w:rPr>
          <w:rFonts w:asciiTheme="minorHAnsi" w:hAnsiTheme="minorHAnsi"/>
        </w:rPr>
      </w:pPr>
      <w:bookmarkStart w:id="61" w:name="_Toc464110944"/>
      <w:r w:rsidRPr="00350027">
        <w:rPr>
          <w:rFonts w:asciiTheme="minorHAnsi" w:hAnsiTheme="minorHAnsi"/>
        </w:rPr>
        <w:t>ARINC 429 Input Processing</w:t>
      </w:r>
      <w:bookmarkEnd w:id="61"/>
    </w:p>
    <w:p w14:paraId="26802D8A" w14:textId="77777777" w:rsidR="00C63E25" w:rsidRPr="00350027" w:rsidRDefault="00C63E25" w:rsidP="00C63E25">
      <w:pPr>
        <w:rPr>
          <w:rFonts w:asciiTheme="minorHAnsi" w:hAnsiTheme="minorHAnsi"/>
        </w:rPr>
      </w:pPr>
      <w:r w:rsidRPr="00350027">
        <w:rPr>
          <w:rFonts w:asciiTheme="minorHAnsi" w:hAnsiTheme="minorHAnsi"/>
        </w:rPr>
        <w:t>Note: the following requirement is covered by the DSP Register initialisation:</w:t>
      </w:r>
    </w:p>
    <w:p w14:paraId="1E5FBE5B"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b/>
          <w:bCs/>
        </w:rPr>
        <w:t xml:space="preserve"> </w:t>
      </w:r>
      <w:r w:rsidRPr="00350027">
        <w:rPr>
          <w:rFonts w:asciiTheme="minorHAnsi" w:hAnsiTheme="minorHAnsi"/>
        </w:rPr>
        <w:t>will</w:t>
      </w:r>
      <w:r w:rsidRPr="00350027">
        <w:rPr>
          <w:rFonts w:asciiTheme="minorHAnsi" w:hAnsiTheme="minorHAnsi"/>
          <w:b/>
          <w:bCs/>
        </w:rPr>
        <w:t xml:space="preserve"> </w:t>
      </w:r>
      <w:r w:rsidRPr="00350027">
        <w:rPr>
          <w:rFonts w:asciiTheme="minorHAnsi" w:hAnsiTheme="minorHAnsi"/>
        </w:rPr>
        <w:t>provide a 1 MHz clock signal to the DEI-1085 ARINC device via GPIOA7.</w:t>
      </w:r>
    </w:p>
    <w:p w14:paraId="5A167DE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959"/>
      </w:tblGrid>
      <w:tr w:rsidR="00C63E25" w:rsidRPr="00350027" w14:paraId="51BA04D2" w14:textId="77777777" w:rsidTr="00F33256">
        <w:tc>
          <w:tcPr>
            <w:tcW w:w="1559" w:type="dxa"/>
          </w:tcPr>
          <w:p w14:paraId="2BE7EBE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MRJ_SCU_STC_SRS_616</w:t>
            </w:r>
          </w:p>
        </w:tc>
        <w:tc>
          <w:tcPr>
            <w:tcW w:w="9320" w:type="dxa"/>
          </w:tcPr>
          <w:p w14:paraId="7B516AC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access the ARINC 429 transceivers via the External Interface (XINTF) by applying the following register mapping from memory Zone 1 to the DEI-1085 ARINC devices and accessing only non-reserved addresses:</w:t>
            </w:r>
          </w:p>
          <w:p w14:paraId="7D7A7C81" w14:textId="77777777" w:rsidR="00C63E25" w:rsidRPr="00350027" w:rsidRDefault="00C63E25" w:rsidP="00F33256">
            <w:pPr>
              <w:rPr>
                <w:rFonts w:asciiTheme="minorHAnsi" w:hAnsiTheme="minorHAnsi"/>
              </w:rPr>
            </w:pPr>
          </w:p>
          <w:p w14:paraId="5F0758D2" w14:textId="77777777" w:rsidR="00C63E25" w:rsidRPr="00350027" w:rsidRDefault="00C63E25" w:rsidP="00F33256">
            <w:pPr>
              <w:rPr>
                <w:rFonts w:asciiTheme="minorHAnsi" w:hAnsiTheme="minorHAnsi"/>
              </w:rPr>
            </w:pPr>
            <w:r w:rsidRPr="00350027">
              <w:rPr>
                <w:rFonts w:asciiTheme="minorHAnsi" w:hAnsiTheme="minorHAnsi"/>
              </w:rPr>
              <w:object w:dxaOrig="8751" w:dyaOrig="9866" w14:anchorId="7D854CB6">
                <v:shape id="_x0000_i1053" type="#_x0000_t75" style="width:437.25pt;height:493.5pt" o:ole="">
                  <v:imagedata r:id="rId70" o:title=""/>
                </v:shape>
                <o:OLEObject Type="Embed" ProgID="Word.Document.8" ShapeID="_x0000_i1053" DrawAspect="Content" ObjectID="_1831714003" r:id="rId71"/>
              </w:object>
            </w:r>
          </w:p>
          <w:p w14:paraId="37E7692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6.5-9 DEI-1085 Address Mapping </w:t>
            </w:r>
          </w:p>
          <w:p w14:paraId="43B9B01F" w14:textId="77777777" w:rsidR="00C63E25" w:rsidRPr="00350027" w:rsidRDefault="00C63E25" w:rsidP="00F33256">
            <w:pPr>
              <w:rPr>
                <w:rFonts w:asciiTheme="minorHAnsi" w:hAnsiTheme="minorHAnsi"/>
              </w:rPr>
            </w:pPr>
          </w:p>
          <w:p w14:paraId="45A65C85" w14:textId="77777777" w:rsidR="00C63E25" w:rsidRPr="00350027" w:rsidRDefault="00C63E25" w:rsidP="00F33256">
            <w:pPr>
              <w:rPr>
                <w:rFonts w:asciiTheme="minorHAnsi" w:hAnsiTheme="minorHAnsi"/>
              </w:rPr>
            </w:pPr>
            <w:r w:rsidRPr="00350027">
              <w:rPr>
                <w:rFonts w:asciiTheme="minorHAnsi" w:hAnsiTheme="minorHAnsi"/>
              </w:rPr>
              <w:t>Note that “CR1” in the above table refers to bit 1 of the DEI-1085 control register for the device being accessed. This bit can be set to ‘1’ or ‘0’ for a DEI-1085 device by writing to the corresponding Control Register address (0x04001, 0x04011 or 0x04021). The actual register accessed within a DEI-1085 device may depend on the setting of the corresponding ‘CR1’ bit.</w:t>
            </w:r>
          </w:p>
          <w:p w14:paraId="1A382A31" w14:textId="77777777" w:rsidR="00C63E25" w:rsidRPr="00350027" w:rsidRDefault="00C63E25" w:rsidP="00F33256">
            <w:pPr>
              <w:rPr>
                <w:rFonts w:asciiTheme="minorHAnsi" w:hAnsiTheme="minorHAnsi"/>
              </w:rPr>
            </w:pPr>
          </w:p>
          <w:p w14:paraId="77B76566" w14:textId="77777777" w:rsidR="00C63E25" w:rsidRPr="00350027" w:rsidRDefault="00C63E25" w:rsidP="00F33256">
            <w:pPr>
              <w:rPr>
                <w:rFonts w:asciiTheme="minorHAnsi" w:hAnsiTheme="minorHAnsi"/>
                <w:i/>
                <w:iCs/>
              </w:rPr>
            </w:pPr>
          </w:p>
        </w:tc>
      </w:tr>
      <w:tr w:rsidR="00C63E25" w:rsidRPr="00350027" w14:paraId="67C0DB7A" w14:textId="77777777" w:rsidTr="00F33256">
        <w:tc>
          <w:tcPr>
            <w:tcW w:w="1559" w:type="dxa"/>
          </w:tcPr>
          <w:p w14:paraId="6857D569" w14:textId="77777777" w:rsidR="00C63E25" w:rsidRPr="00350027" w:rsidRDefault="00C63E25" w:rsidP="00F33256">
            <w:pPr>
              <w:rPr>
                <w:rFonts w:asciiTheme="minorHAnsi" w:hAnsiTheme="minorHAnsi"/>
                <w:i/>
                <w:iCs/>
              </w:rPr>
            </w:pPr>
          </w:p>
        </w:tc>
        <w:tc>
          <w:tcPr>
            <w:tcW w:w="9320" w:type="dxa"/>
          </w:tcPr>
          <w:p w14:paraId="0CA3174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909EE8C" w14:textId="77777777" w:rsidTr="00F33256">
        <w:tc>
          <w:tcPr>
            <w:tcW w:w="1559" w:type="dxa"/>
          </w:tcPr>
          <w:p w14:paraId="6CB0CB9B" w14:textId="77777777" w:rsidR="00C63E25" w:rsidRPr="00350027" w:rsidRDefault="00C63E25" w:rsidP="00F33256">
            <w:pPr>
              <w:rPr>
                <w:rFonts w:asciiTheme="minorHAnsi" w:hAnsiTheme="minorHAnsi"/>
                <w:i/>
                <w:iCs/>
              </w:rPr>
            </w:pPr>
          </w:p>
        </w:tc>
        <w:tc>
          <w:tcPr>
            <w:tcW w:w="9320" w:type="dxa"/>
          </w:tcPr>
          <w:p w14:paraId="557FF5E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A36A636" w14:textId="77777777" w:rsidTr="00F33256">
        <w:tc>
          <w:tcPr>
            <w:tcW w:w="1559" w:type="dxa"/>
          </w:tcPr>
          <w:p w14:paraId="7D1130D8" w14:textId="77777777" w:rsidR="00C63E25" w:rsidRPr="00350027" w:rsidRDefault="00C63E25" w:rsidP="00F33256">
            <w:pPr>
              <w:rPr>
                <w:rFonts w:asciiTheme="minorHAnsi" w:hAnsiTheme="minorHAnsi"/>
                <w:i/>
                <w:iCs/>
              </w:rPr>
            </w:pPr>
          </w:p>
        </w:tc>
        <w:tc>
          <w:tcPr>
            <w:tcW w:w="9320" w:type="dxa"/>
          </w:tcPr>
          <w:p w14:paraId="178BD3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D935303" w14:textId="77777777" w:rsidR="00C63E25" w:rsidRPr="00350027" w:rsidRDefault="00C63E25" w:rsidP="00C63E25">
      <w:pPr>
        <w:rPr>
          <w:rFonts w:asciiTheme="minorHAnsi" w:hAnsiTheme="minorHAnsi"/>
        </w:rPr>
      </w:pPr>
    </w:p>
    <w:p w14:paraId="27E47B6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71D14AB" w14:textId="77777777" w:rsidTr="00F33256">
        <w:tc>
          <w:tcPr>
            <w:tcW w:w="1559" w:type="dxa"/>
          </w:tcPr>
          <w:p w14:paraId="035FB63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MRJ_SCU_STC_SRS_617</w:t>
            </w:r>
          </w:p>
        </w:tc>
        <w:tc>
          <w:tcPr>
            <w:tcW w:w="9320" w:type="dxa"/>
          </w:tcPr>
          <w:p w14:paraId="09DDA5D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apply the following mapping from ARINC Transceiver to external ARINC 429 Bus:</w:t>
            </w:r>
          </w:p>
          <w:p w14:paraId="172EC387" w14:textId="77777777" w:rsidR="00C63E25" w:rsidRPr="00350027" w:rsidRDefault="00C63E25" w:rsidP="00F33256">
            <w:pPr>
              <w:rPr>
                <w:rFonts w:asciiTheme="minorHAnsi" w:hAnsiTheme="minorHAnsi"/>
              </w:rPr>
            </w:pPr>
          </w:p>
          <w:p w14:paraId="780FD6E6" w14:textId="77777777" w:rsidR="00C63E25" w:rsidRPr="00350027" w:rsidRDefault="00C63E25" w:rsidP="00F33256">
            <w:pPr>
              <w:rPr>
                <w:rFonts w:asciiTheme="minorHAnsi" w:hAnsiTheme="minorHAnsi"/>
              </w:rPr>
            </w:pPr>
            <w:r w:rsidRPr="00350027">
              <w:rPr>
                <w:rFonts w:asciiTheme="minorHAnsi" w:hAnsiTheme="minorHAnsi"/>
              </w:rPr>
              <w:object w:dxaOrig="8286" w:dyaOrig="5634" w14:anchorId="7DDCEAC8">
                <v:shape id="_x0000_i1054" type="#_x0000_t75" style="width:414pt;height:282pt" o:ole="">
                  <v:imagedata r:id="rId72" o:title=""/>
                </v:shape>
                <o:OLEObject Type="Embed" ProgID="Word.Document.8" ShapeID="_x0000_i1054" DrawAspect="Content" ObjectID="_1831714004" r:id="rId73"/>
              </w:object>
            </w:r>
          </w:p>
          <w:p w14:paraId="12B432F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6.5-10 DEI-1085 Bus Mapping </w:t>
            </w:r>
          </w:p>
          <w:p w14:paraId="2614CA16" w14:textId="77777777" w:rsidR="00C63E25" w:rsidRPr="00350027" w:rsidRDefault="00C63E25" w:rsidP="00F33256">
            <w:pPr>
              <w:rPr>
                <w:rFonts w:asciiTheme="minorHAnsi" w:hAnsiTheme="minorHAnsi"/>
              </w:rPr>
            </w:pPr>
          </w:p>
          <w:p w14:paraId="06996DFC" w14:textId="77777777" w:rsidR="00C63E25" w:rsidRPr="00350027" w:rsidRDefault="00C63E25" w:rsidP="00F33256">
            <w:pPr>
              <w:rPr>
                <w:rFonts w:asciiTheme="minorHAnsi" w:hAnsiTheme="minorHAnsi"/>
                <w:i/>
                <w:iCs/>
              </w:rPr>
            </w:pPr>
          </w:p>
        </w:tc>
      </w:tr>
      <w:tr w:rsidR="00C63E25" w:rsidRPr="00350027" w14:paraId="37B0A84A" w14:textId="77777777" w:rsidTr="00F33256">
        <w:tc>
          <w:tcPr>
            <w:tcW w:w="1559" w:type="dxa"/>
          </w:tcPr>
          <w:p w14:paraId="41AEBFD5" w14:textId="77777777" w:rsidR="00C63E25" w:rsidRPr="00350027" w:rsidRDefault="00C63E25" w:rsidP="00F33256">
            <w:pPr>
              <w:rPr>
                <w:rFonts w:asciiTheme="minorHAnsi" w:hAnsiTheme="minorHAnsi"/>
                <w:i/>
                <w:iCs/>
              </w:rPr>
            </w:pPr>
          </w:p>
        </w:tc>
        <w:tc>
          <w:tcPr>
            <w:tcW w:w="9320" w:type="dxa"/>
          </w:tcPr>
          <w:p w14:paraId="680234C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D30269" w14:textId="77777777" w:rsidTr="00F33256">
        <w:tc>
          <w:tcPr>
            <w:tcW w:w="1559" w:type="dxa"/>
          </w:tcPr>
          <w:p w14:paraId="0F34F67A" w14:textId="77777777" w:rsidR="00C63E25" w:rsidRPr="00350027" w:rsidRDefault="00C63E25" w:rsidP="00F33256">
            <w:pPr>
              <w:rPr>
                <w:rFonts w:asciiTheme="minorHAnsi" w:hAnsiTheme="minorHAnsi"/>
                <w:i/>
                <w:iCs/>
              </w:rPr>
            </w:pPr>
          </w:p>
        </w:tc>
        <w:tc>
          <w:tcPr>
            <w:tcW w:w="9320" w:type="dxa"/>
          </w:tcPr>
          <w:p w14:paraId="7DE066C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116A6F9" w14:textId="77777777" w:rsidTr="00F33256">
        <w:tc>
          <w:tcPr>
            <w:tcW w:w="1559" w:type="dxa"/>
          </w:tcPr>
          <w:p w14:paraId="4E103934" w14:textId="77777777" w:rsidR="00C63E25" w:rsidRPr="00350027" w:rsidRDefault="00C63E25" w:rsidP="00F33256">
            <w:pPr>
              <w:rPr>
                <w:rFonts w:asciiTheme="minorHAnsi" w:hAnsiTheme="minorHAnsi"/>
                <w:i/>
                <w:iCs/>
              </w:rPr>
            </w:pPr>
          </w:p>
        </w:tc>
        <w:tc>
          <w:tcPr>
            <w:tcW w:w="9320" w:type="dxa"/>
          </w:tcPr>
          <w:p w14:paraId="5F6F6F8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D106DE1" w14:textId="77777777" w:rsidR="00C63E25" w:rsidRPr="00350027" w:rsidRDefault="00C63E25" w:rsidP="00C63E25">
      <w:pPr>
        <w:rPr>
          <w:rFonts w:asciiTheme="minorHAnsi" w:hAnsiTheme="minorHAnsi"/>
        </w:rPr>
      </w:pPr>
    </w:p>
    <w:p w14:paraId="2A543F4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0F6FED8" w14:textId="77777777" w:rsidTr="00F33256">
        <w:tc>
          <w:tcPr>
            <w:tcW w:w="1559" w:type="dxa"/>
          </w:tcPr>
          <w:p w14:paraId="7D0B9DD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MRJ_SCU_STC_SRS_137</w:t>
            </w:r>
          </w:p>
        </w:tc>
        <w:tc>
          <w:tcPr>
            <w:tcW w:w="9320" w:type="dxa"/>
          </w:tcPr>
          <w:p w14:paraId="41B248C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poll the ARINC receivers for the labels listed in the following table more frequently than the transmission frequency:</w:t>
            </w:r>
          </w:p>
          <w:p w14:paraId="6F9E927E" w14:textId="77777777" w:rsidR="00C63E25" w:rsidRPr="00350027" w:rsidRDefault="00C63E25" w:rsidP="00F33256">
            <w:pPr>
              <w:rPr>
                <w:rFonts w:asciiTheme="minorHAnsi" w:hAnsiTheme="minorHAnsi"/>
              </w:rPr>
            </w:pPr>
          </w:p>
          <w:p w14:paraId="3166DF50" w14:textId="77777777" w:rsidR="00C63E25" w:rsidRPr="00350027" w:rsidRDefault="00C63E25" w:rsidP="00F33256">
            <w:pPr>
              <w:rPr>
                <w:rFonts w:asciiTheme="minorHAnsi" w:hAnsiTheme="minorHAnsi"/>
              </w:rPr>
            </w:pPr>
            <w:r w:rsidRPr="00350027">
              <w:rPr>
                <w:rFonts w:asciiTheme="minorHAnsi" w:hAnsiTheme="minorHAnsi"/>
              </w:rPr>
              <w:object w:dxaOrig="7566" w:dyaOrig="6291" w14:anchorId="1F2806D9">
                <v:shape id="_x0000_i1055" type="#_x0000_t75" style="width:378pt;height:314.25pt" o:ole="">
                  <v:imagedata r:id="rId74" o:title=""/>
                </v:shape>
                <o:OLEObject Type="Embed" ProgID="Word.Document.8" ShapeID="_x0000_i1055" DrawAspect="Content" ObjectID="_1831714005" r:id="rId75"/>
              </w:object>
            </w:r>
          </w:p>
          <w:p w14:paraId="5291DD7F" w14:textId="77777777" w:rsidR="00C63E25" w:rsidRPr="00350027" w:rsidRDefault="00C63E25" w:rsidP="00F33256">
            <w:pPr>
              <w:rPr>
                <w:rFonts w:asciiTheme="minorHAnsi" w:hAnsiTheme="minorHAnsi"/>
              </w:rPr>
            </w:pPr>
            <w:r w:rsidRPr="00350027">
              <w:rPr>
                <w:rFonts w:asciiTheme="minorHAnsi" w:hAnsiTheme="minorHAnsi"/>
              </w:rPr>
              <w:lastRenderedPageBreak/>
              <w:tab/>
            </w:r>
            <w:r w:rsidRPr="00350027">
              <w:rPr>
                <w:rFonts w:asciiTheme="minorHAnsi" w:hAnsiTheme="minorHAnsi"/>
              </w:rPr>
              <w:tab/>
            </w:r>
            <w:r w:rsidRPr="00350027">
              <w:rPr>
                <w:rFonts w:asciiTheme="minorHAnsi" w:hAnsiTheme="minorHAnsi"/>
              </w:rPr>
              <w:tab/>
              <w:t xml:space="preserve">Table 6.5-11 ARINC Rx Rate </w:t>
            </w:r>
          </w:p>
          <w:p w14:paraId="40EB3E62" w14:textId="77777777" w:rsidR="00C63E25" w:rsidRPr="00350027" w:rsidRDefault="00C63E25" w:rsidP="00F33256">
            <w:pPr>
              <w:rPr>
                <w:rFonts w:asciiTheme="minorHAnsi" w:hAnsiTheme="minorHAnsi"/>
              </w:rPr>
            </w:pPr>
          </w:p>
          <w:p w14:paraId="1BC50900" w14:textId="77777777" w:rsidR="00C63E25" w:rsidRPr="00350027" w:rsidRDefault="00C63E25" w:rsidP="00F33256">
            <w:pPr>
              <w:rPr>
                <w:rFonts w:asciiTheme="minorHAnsi" w:hAnsiTheme="minorHAnsi"/>
                <w:i/>
                <w:iCs/>
              </w:rPr>
            </w:pPr>
          </w:p>
        </w:tc>
      </w:tr>
      <w:tr w:rsidR="00C63E25" w:rsidRPr="00350027" w14:paraId="1A06E717" w14:textId="77777777" w:rsidTr="00F33256">
        <w:tc>
          <w:tcPr>
            <w:tcW w:w="1559" w:type="dxa"/>
          </w:tcPr>
          <w:p w14:paraId="4E9B8700" w14:textId="77777777" w:rsidR="00C63E25" w:rsidRPr="00350027" w:rsidRDefault="00C63E25" w:rsidP="00F33256">
            <w:pPr>
              <w:rPr>
                <w:rFonts w:asciiTheme="minorHAnsi" w:hAnsiTheme="minorHAnsi"/>
                <w:i/>
                <w:iCs/>
              </w:rPr>
            </w:pPr>
          </w:p>
        </w:tc>
        <w:tc>
          <w:tcPr>
            <w:tcW w:w="9320" w:type="dxa"/>
          </w:tcPr>
          <w:p w14:paraId="3F96DF7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1BB10A9" w14:textId="77777777" w:rsidTr="00F33256">
        <w:tc>
          <w:tcPr>
            <w:tcW w:w="1559" w:type="dxa"/>
          </w:tcPr>
          <w:p w14:paraId="15DC2C8F" w14:textId="77777777" w:rsidR="00C63E25" w:rsidRPr="00350027" w:rsidRDefault="00C63E25" w:rsidP="00F33256">
            <w:pPr>
              <w:rPr>
                <w:rFonts w:asciiTheme="minorHAnsi" w:hAnsiTheme="minorHAnsi"/>
                <w:i/>
                <w:iCs/>
              </w:rPr>
            </w:pPr>
          </w:p>
        </w:tc>
        <w:tc>
          <w:tcPr>
            <w:tcW w:w="9320" w:type="dxa"/>
          </w:tcPr>
          <w:p w14:paraId="3AA61D3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6006A994" w14:textId="77777777" w:rsidTr="00F33256">
        <w:tc>
          <w:tcPr>
            <w:tcW w:w="1559" w:type="dxa"/>
          </w:tcPr>
          <w:p w14:paraId="507AE2C8" w14:textId="77777777" w:rsidR="00C63E25" w:rsidRPr="00350027" w:rsidRDefault="00C63E25" w:rsidP="00F33256">
            <w:pPr>
              <w:rPr>
                <w:rFonts w:asciiTheme="minorHAnsi" w:hAnsiTheme="minorHAnsi"/>
                <w:i/>
                <w:iCs/>
              </w:rPr>
            </w:pPr>
          </w:p>
        </w:tc>
        <w:tc>
          <w:tcPr>
            <w:tcW w:w="9320" w:type="dxa"/>
          </w:tcPr>
          <w:p w14:paraId="155B06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AA47631" w14:textId="77777777" w:rsidR="00C63E25" w:rsidRPr="00350027" w:rsidRDefault="00C63E25" w:rsidP="00C63E25">
      <w:pPr>
        <w:rPr>
          <w:rFonts w:asciiTheme="minorHAnsi" w:hAnsiTheme="minorHAnsi"/>
        </w:rPr>
      </w:pPr>
    </w:p>
    <w:p w14:paraId="1257376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013E717" w14:textId="77777777" w:rsidTr="00F33256">
        <w:tc>
          <w:tcPr>
            <w:tcW w:w="1559" w:type="dxa"/>
          </w:tcPr>
          <w:p w14:paraId="36F633B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MRJ_SCU_STC_SRS_1209</w:t>
            </w:r>
          </w:p>
        </w:tc>
        <w:tc>
          <w:tcPr>
            <w:tcW w:w="9320" w:type="dxa"/>
          </w:tcPr>
          <w:p w14:paraId="1E2B4C53" w14:textId="77777777" w:rsidR="00C63E25" w:rsidRPr="00350027" w:rsidRDefault="00C63E25" w:rsidP="00F33256">
            <w:pPr>
              <w:rPr>
                <w:rFonts w:asciiTheme="minorHAnsi" w:hAnsiTheme="minorHAnsi"/>
              </w:rPr>
            </w:pPr>
            <w:r w:rsidRPr="00350027">
              <w:rPr>
                <w:rFonts w:asciiTheme="minorHAnsi" w:hAnsiTheme="minorHAnsi"/>
              </w:rPr>
              <w:t xml:space="preserve">If ARINC data is used in a function regardless from which ARINC bus and SDI source it originated from, then the </w:t>
            </w:r>
            <w:r w:rsidRPr="00350027">
              <w:rPr>
                <w:rFonts w:asciiTheme="minorHAnsi" w:hAnsiTheme="minorHAnsi"/>
                <w:i/>
                <w:iCs/>
              </w:rPr>
              <w:t>STC Program</w:t>
            </w:r>
            <w:r w:rsidRPr="00350027">
              <w:rPr>
                <w:rFonts w:asciiTheme="minorHAnsi" w:hAnsiTheme="minorHAnsi"/>
              </w:rPr>
              <w:t xml:space="preserve"> shall use the data from the label received most recently. This applies to the following label data:</w:t>
            </w:r>
          </w:p>
          <w:p w14:paraId="7E1BD940" w14:textId="77777777" w:rsidR="00C63E25" w:rsidRPr="00350027" w:rsidRDefault="00C63E25" w:rsidP="00F33256">
            <w:pPr>
              <w:rPr>
                <w:rFonts w:asciiTheme="minorHAnsi" w:hAnsiTheme="minorHAnsi"/>
              </w:rPr>
            </w:pPr>
            <w:r w:rsidRPr="00350027">
              <w:rPr>
                <w:rFonts w:asciiTheme="minorHAnsi" w:hAnsiTheme="minorHAnsi"/>
              </w:rPr>
              <w:tab/>
              <w:t>- Date data in Label 260</w:t>
            </w:r>
          </w:p>
          <w:p w14:paraId="0D6A68EF" w14:textId="77777777" w:rsidR="00C63E25" w:rsidRPr="00350027" w:rsidRDefault="00C63E25" w:rsidP="00F33256">
            <w:pPr>
              <w:rPr>
                <w:rFonts w:asciiTheme="minorHAnsi" w:hAnsiTheme="minorHAnsi"/>
              </w:rPr>
            </w:pPr>
            <w:r w:rsidRPr="00350027">
              <w:rPr>
                <w:rFonts w:asciiTheme="minorHAnsi" w:hAnsiTheme="minorHAnsi"/>
              </w:rPr>
              <w:tab/>
              <w:t>- Serial Number data in Label 226</w:t>
            </w:r>
          </w:p>
          <w:p w14:paraId="464855E4" w14:textId="77777777" w:rsidR="00C63E25" w:rsidRPr="00350027" w:rsidRDefault="00C63E25" w:rsidP="00F33256">
            <w:pPr>
              <w:rPr>
                <w:rFonts w:asciiTheme="minorHAnsi" w:hAnsiTheme="minorHAnsi"/>
                <w:i/>
                <w:iCs/>
              </w:rPr>
            </w:pPr>
          </w:p>
        </w:tc>
      </w:tr>
      <w:tr w:rsidR="00C63E25" w:rsidRPr="00350027" w14:paraId="509943CB" w14:textId="77777777" w:rsidTr="00F33256">
        <w:tc>
          <w:tcPr>
            <w:tcW w:w="1559" w:type="dxa"/>
          </w:tcPr>
          <w:p w14:paraId="76954055" w14:textId="77777777" w:rsidR="00C63E25" w:rsidRPr="00350027" w:rsidRDefault="00C63E25" w:rsidP="00F33256">
            <w:pPr>
              <w:rPr>
                <w:rFonts w:asciiTheme="minorHAnsi" w:hAnsiTheme="minorHAnsi"/>
                <w:i/>
                <w:iCs/>
              </w:rPr>
            </w:pPr>
          </w:p>
        </w:tc>
        <w:tc>
          <w:tcPr>
            <w:tcW w:w="9320" w:type="dxa"/>
          </w:tcPr>
          <w:p w14:paraId="56D1FB0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C0A8E0" w14:textId="77777777" w:rsidTr="00F33256">
        <w:tc>
          <w:tcPr>
            <w:tcW w:w="1559" w:type="dxa"/>
          </w:tcPr>
          <w:p w14:paraId="22CA9851" w14:textId="77777777" w:rsidR="00C63E25" w:rsidRPr="00350027" w:rsidRDefault="00C63E25" w:rsidP="00F33256">
            <w:pPr>
              <w:rPr>
                <w:rFonts w:asciiTheme="minorHAnsi" w:hAnsiTheme="minorHAnsi"/>
                <w:i/>
                <w:iCs/>
              </w:rPr>
            </w:pPr>
          </w:p>
        </w:tc>
        <w:tc>
          <w:tcPr>
            <w:tcW w:w="9320" w:type="dxa"/>
          </w:tcPr>
          <w:p w14:paraId="51421F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431F0E13" w14:textId="77777777" w:rsidTr="00F33256">
        <w:tc>
          <w:tcPr>
            <w:tcW w:w="1559" w:type="dxa"/>
          </w:tcPr>
          <w:p w14:paraId="2A1B9EF9" w14:textId="77777777" w:rsidR="00C63E25" w:rsidRPr="00350027" w:rsidRDefault="00C63E25" w:rsidP="00F33256">
            <w:pPr>
              <w:rPr>
                <w:rFonts w:asciiTheme="minorHAnsi" w:hAnsiTheme="minorHAnsi"/>
                <w:i/>
                <w:iCs/>
              </w:rPr>
            </w:pPr>
          </w:p>
        </w:tc>
        <w:tc>
          <w:tcPr>
            <w:tcW w:w="9320" w:type="dxa"/>
          </w:tcPr>
          <w:p w14:paraId="00AE8B3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96BD3FC" w14:textId="77777777" w:rsidR="00C63E25" w:rsidRPr="00350027" w:rsidRDefault="00C63E25" w:rsidP="00C63E25">
      <w:pPr>
        <w:rPr>
          <w:rFonts w:asciiTheme="minorHAnsi" w:hAnsiTheme="minorHAnsi"/>
        </w:rPr>
      </w:pPr>
    </w:p>
    <w:p w14:paraId="58B02AC2" w14:textId="77777777" w:rsidR="00C63E25" w:rsidRPr="00350027" w:rsidRDefault="00C63E25" w:rsidP="00C63E25">
      <w:pPr>
        <w:pStyle w:val="Heading4"/>
        <w:rPr>
          <w:rFonts w:asciiTheme="minorHAnsi" w:hAnsiTheme="minorHAnsi"/>
        </w:rPr>
      </w:pPr>
      <w:r w:rsidRPr="00350027">
        <w:rPr>
          <w:rFonts w:asciiTheme="minorHAnsi" w:hAnsiTheme="minorHAnsi"/>
        </w:rPr>
        <w:t>DMC ARINC 429 Input Processing</w:t>
      </w:r>
    </w:p>
    <w:p w14:paraId="796547DD" w14:textId="77777777" w:rsidR="00C63E25" w:rsidRPr="00350027" w:rsidRDefault="00C63E25" w:rsidP="00C63E25">
      <w:pPr>
        <w:pStyle w:val="Heading5"/>
        <w:rPr>
          <w:rFonts w:asciiTheme="minorHAnsi" w:hAnsiTheme="minorHAnsi"/>
        </w:rPr>
      </w:pPr>
      <w:r w:rsidRPr="00350027">
        <w:rPr>
          <w:rFonts w:asciiTheme="minorHAnsi" w:hAnsiTheme="minorHAnsi"/>
        </w:rPr>
        <w:t>Label 022 (WOW Data) Input Processing</w:t>
      </w:r>
    </w:p>
    <w:p w14:paraId="3D82DEFF" w14:textId="77777777" w:rsidR="00C63E25" w:rsidRPr="00350027" w:rsidRDefault="00C63E25" w:rsidP="00C63E25">
      <w:pPr>
        <w:rPr>
          <w:rFonts w:asciiTheme="minorHAnsi" w:hAnsiTheme="minorHAnsi"/>
        </w:rPr>
      </w:pPr>
      <w:r w:rsidRPr="00350027">
        <w:rPr>
          <w:rFonts w:asciiTheme="minorHAnsi" w:hAnsiTheme="minorHAnsi"/>
        </w:rPr>
        <w:t>The format of Label 022 (WOW Data) will be as follows</w:t>
      </w:r>
    </w:p>
    <w:p w14:paraId="60B1C443" w14:textId="77777777" w:rsidR="00C63E25" w:rsidRPr="00350027" w:rsidRDefault="00C63E25" w:rsidP="00C63E25">
      <w:pPr>
        <w:rPr>
          <w:rFonts w:asciiTheme="minorHAnsi" w:hAnsiTheme="minorHAnsi"/>
        </w:rPr>
      </w:pPr>
    </w:p>
    <w:p w14:paraId="1EC32033" w14:textId="77777777" w:rsidR="00C63E25" w:rsidRPr="00350027" w:rsidRDefault="00C63E25" w:rsidP="00C63E25">
      <w:pPr>
        <w:rPr>
          <w:rFonts w:asciiTheme="minorHAnsi" w:hAnsiTheme="minorHAnsi"/>
        </w:rPr>
      </w:pPr>
      <w:r w:rsidRPr="00350027">
        <w:rPr>
          <w:rFonts w:asciiTheme="minorHAnsi" w:hAnsiTheme="minorHAnsi"/>
        </w:rPr>
        <w:object w:dxaOrig="9315" w:dyaOrig="12546" w14:anchorId="5D9B86FA">
          <v:shape id="_x0000_i1056" type="#_x0000_t75" style="width:466.5pt;height:627pt" o:ole="">
            <v:imagedata r:id="rId76" o:title=""/>
          </v:shape>
          <o:OLEObject Type="Embed" ProgID="Word.Document.8" ShapeID="_x0000_i1056" DrawAspect="Content" ObjectID="_1831714006" r:id="rId77"/>
        </w:object>
      </w:r>
    </w:p>
    <w:p w14:paraId="3EB7008C"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6.5-12 Label 022 </w:t>
      </w:r>
    </w:p>
    <w:p w14:paraId="0D9CC14C" w14:textId="77777777" w:rsidR="00C63E25" w:rsidRPr="00350027" w:rsidRDefault="00C63E25" w:rsidP="00C63E25">
      <w:pPr>
        <w:rPr>
          <w:rFonts w:asciiTheme="minorHAnsi" w:hAnsiTheme="minorHAnsi"/>
        </w:rPr>
      </w:pPr>
    </w:p>
    <w:p w14:paraId="51B02A3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8F781E5" w14:textId="77777777" w:rsidTr="00F33256">
        <w:tc>
          <w:tcPr>
            <w:tcW w:w="1559" w:type="dxa"/>
          </w:tcPr>
          <w:p w14:paraId="6E4F92B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MRJ_SCU_STC_SRS_871</w:t>
            </w:r>
          </w:p>
        </w:tc>
        <w:tc>
          <w:tcPr>
            <w:tcW w:w="9320" w:type="dxa"/>
          </w:tcPr>
          <w:p w14:paraId="7DBD169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022 messages from DMCA in the format of Label 022 specified in Table 6.5-12.</w:t>
            </w:r>
          </w:p>
          <w:p w14:paraId="5A181557" w14:textId="77777777" w:rsidR="00C63E25" w:rsidRPr="00350027" w:rsidRDefault="00C63E25" w:rsidP="00F33256">
            <w:pPr>
              <w:rPr>
                <w:rFonts w:asciiTheme="minorHAnsi" w:hAnsiTheme="minorHAnsi"/>
                <w:i/>
                <w:iCs/>
              </w:rPr>
            </w:pPr>
          </w:p>
        </w:tc>
      </w:tr>
      <w:tr w:rsidR="00C63E25" w:rsidRPr="00350027" w14:paraId="544F3B02" w14:textId="77777777" w:rsidTr="00F33256">
        <w:tc>
          <w:tcPr>
            <w:tcW w:w="1559" w:type="dxa"/>
          </w:tcPr>
          <w:p w14:paraId="7A3F1F7B" w14:textId="77777777" w:rsidR="00C63E25" w:rsidRPr="00350027" w:rsidRDefault="00C63E25" w:rsidP="00F33256">
            <w:pPr>
              <w:rPr>
                <w:rFonts w:asciiTheme="minorHAnsi" w:hAnsiTheme="minorHAnsi"/>
                <w:i/>
                <w:iCs/>
              </w:rPr>
            </w:pPr>
          </w:p>
        </w:tc>
        <w:tc>
          <w:tcPr>
            <w:tcW w:w="9320" w:type="dxa"/>
          </w:tcPr>
          <w:p w14:paraId="62A7A41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9606267" w14:textId="77777777" w:rsidTr="00F33256">
        <w:tc>
          <w:tcPr>
            <w:tcW w:w="1559" w:type="dxa"/>
          </w:tcPr>
          <w:p w14:paraId="7E979317" w14:textId="77777777" w:rsidR="00C63E25" w:rsidRPr="00350027" w:rsidRDefault="00C63E25" w:rsidP="00F33256">
            <w:pPr>
              <w:rPr>
                <w:rFonts w:asciiTheme="minorHAnsi" w:hAnsiTheme="minorHAnsi"/>
                <w:i/>
                <w:iCs/>
              </w:rPr>
            </w:pPr>
          </w:p>
        </w:tc>
        <w:tc>
          <w:tcPr>
            <w:tcW w:w="9320" w:type="dxa"/>
          </w:tcPr>
          <w:p w14:paraId="17F2D1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09339889" w14:textId="77777777" w:rsidTr="00F33256">
        <w:tc>
          <w:tcPr>
            <w:tcW w:w="1559" w:type="dxa"/>
          </w:tcPr>
          <w:p w14:paraId="61ABF89C" w14:textId="77777777" w:rsidR="00C63E25" w:rsidRPr="00350027" w:rsidRDefault="00C63E25" w:rsidP="00F33256">
            <w:pPr>
              <w:rPr>
                <w:rFonts w:asciiTheme="minorHAnsi" w:hAnsiTheme="minorHAnsi"/>
                <w:i/>
                <w:iCs/>
              </w:rPr>
            </w:pPr>
          </w:p>
        </w:tc>
        <w:tc>
          <w:tcPr>
            <w:tcW w:w="9320" w:type="dxa"/>
          </w:tcPr>
          <w:p w14:paraId="1D6D67C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B6F85AE" w14:textId="77777777" w:rsidR="00C63E25" w:rsidRPr="00350027" w:rsidRDefault="00C63E25" w:rsidP="00C63E25">
      <w:pPr>
        <w:rPr>
          <w:rFonts w:asciiTheme="minorHAnsi" w:hAnsiTheme="minorHAnsi"/>
        </w:rPr>
      </w:pPr>
    </w:p>
    <w:p w14:paraId="206829B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2423551" w14:textId="77777777" w:rsidTr="00F33256">
        <w:tc>
          <w:tcPr>
            <w:tcW w:w="1559" w:type="dxa"/>
          </w:tcPr>
          <w:p w14:paraId="57164D7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MRJ_SCU_STC_SRS_872</w:t>
            </w:r>
          </w:p>
        </w:tc>
        <w:tc>
          <w:tcPr>
            <w:tcW w:w="9320" w:type="dxa"/>
          </w:tcPr>
          <w:p w14:paraId="0DA5C5B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Label 022 messages from DMCB in the format of Label 022 specified in Table 6.5-12.</w:t>
            </w:r>
          </w:p>
          <w:p w14:paraId="2B9EB2E8" w14:textId="77777777" w:rsidR="00C63E25" w:rsidRPr="00350027" w:rsidRDefault="00C63E25" w:rsidP="00F33256">
            <w:pPr>
              <w:rPr>
                <w:rFonts w:asciiTheme="minorHAnsi" w:hAnsiTheme="minorHAnsi"/>
                <w:i/>
                <w:iCs/>
              </w:rPr>
            </w:pPr>
          </w:p>
        </w:tc>
      </w:tr>
      <w:tr w:rsidR="00C63E25" w:rsidRPr="00350027" w14:paraId="538B5050" w14:textId="77777777" w:rsidTr="00F33256">
        <w:tc>
          <w:tcPr>
            <w:tcW w:w="1559" w:type="dxa"/>
          </w:tcPr>
          <w:p w14:paraId="41041F65" w14:textId="77777777" w:rsidR="00C63E25" w:rsidRPr="00350027" w:rsidRDefault="00C63E25" w:rsidP="00F33256">
            <w:pPr>
              <w:rPr>
                <w:rFonts w:asciiTheme="minorHAnsi" w:hAnsiTheme="minorHAnsi"/>
                <w:i/>
                <w:iCs/>
              </w:rPr>
            </w:pPr>
          </w:p>
        </w:tc>
        <w:tc>
          <w:tcPr>
            <w:tcW w:w="9320" w:type="dxa"/>
          </w:tcPr>
          <w:p w14:paraId="56353DA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2C0AC1" w14:textId="77777777" w:rsidTr="00F33256">
        <w:tc>
          <w:tcPr>
            <w:tcW w:w="1559" w:type="dxa"/>
          </w:tcPr>
          <w:p w14:paraId="2294F7B0" w14:textId="77777777" w:rsidR="00C63E25" w:rsidRPr="00350027" w:rsidRDefault="00C63E25" w:rsidP="00F33256">
            <w:pPr>
              <w:rPr>
                <w:rFonts w:asciiTheme="minorHAnsi" w:hAnsiTheme="minorHAnsi"/>
                <w:i/>
                <w:iCs/>
              </w:rPr>
            </w:pPr>
          </w:p>
        </w:tc>
        <w:tc>
          <w:tcPr>
            <w:tcW w:w="9320" w:type="dxa"/>
          </w:tcPr>
          <w:p w14:paraId="47EEE09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2C43E7E8" w14:textId="77777777" w:rsidTr="00F33256">
        <w:tc>
          <w:tcPr>
            <w:tcW w:w="1559" w:type="dxa"/>
          </w:tcPr>
          <w:p w14:paraId="5EA56388" w14:textId="77777777" w:rsidR="00C63E25" w:rsidRPr="00350027" w:rsidRDefault="00C63E25" w:rsidP="00F33256">
            <w:pPr>
              <w:rPr>
                <w:rFonts w:asciiTheme="minorHAnsi" w:hAnsiTheme="minorHAnsi"/>
                <w:i/>
                <w:iCs/>
              </w:rPr>
            </w:pPr>
          </w:p>
        </w:tc>
        <w:tc>
          <w:tcPr>
            <w:tcW w:w="9320" w:type="dxa"/>
          </w:tcPr>
          <w:p w14:paraId="09E834F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4246767" w14:textId="77777777" w:rsidR="00C63E25" w:rsidRPr="00350027" w:rsidRDefault="00C63E25" w:rsidP="00C63E25">
      <w:pPr>
        <w:rPr>
          <w:rFonts w:asciiTheme="minorHAnsi" w:hAnsiTheme="minorHAnsi"/>
        </w:rPr>
      </w:pPr>
    </w:p>
    <w:p w14:paraId="439FB62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AF04433" w14:textId="77777777" w:rsidTr="00F33256">
        <w:tc>
          <w:tcPr>
            <w:tcW w:w="1559" w:type="dxa"/>
          </w:tcPr>
          <w:p w14:paraId="611AF66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MRJ_SCU_STC_SRS_139</w:t>
            </w:r>
          </w:p>
        </w:tc>
        <w:tc>
          <w:tcPr>
            <w:tcW w:w="9320" w:type="dxa"/>
          </w:tcPr>
          <w:p w14:paraId="626C25F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monitor the WOW Data ARINC messages from DMCA for correct update and valid data according to the following logic:-</w:t>
            </w:r>
          </w:p>
          <w:p w14:paraId="69F925F5" w14:textId="77777777" w:rsidR="00C63E25" w:rsidRPr="00350027" w:rsidRDefault="00C63E25" w:rsidP="00F33256">
            <w:pPr>
              <w:rPr>
                <w:rFonts w:asciiTheme="minorHAnsi" w:hAnsiTheme="minorHAnsi"/>
              </w:rPr>
            </w:pPr>
          </w:p>
          <w:p w14:paraId="16320ECF" w14:textId="77777777" w:rsidR="00C63E25" w:rsidRPr="00350027" w:rsidRDefault="00C63E25" w:rsidP="00F33256">
            <w:pPr>
              <w:rPr>
                <w:rFonts w:asciiTheme="minorHAnsi" w:hAnsiTheme="minorHAnsi"/>
              </w:rPr>
            </w:pPr>
            <w:r w:rsidRPr="00350027">
              <w:rPr>
                <w:rFonts w:asciiTheme="minorHAnsi" w:hAnsiTheme="minorHAnsi"/>
              </w:rPr>
              <w:tab/>
              <w:t>IF( WOW Data ARINC message received)</w:t>
            </w:r>
          </w:p>
          <w:p w14:paraId="196ED6C5" w14:textId="77777777" w:rsidR="00C63E25" w:rsidRPr="00350027" w:rsidRDefault="00C63E25" w:rsidP="00F33256">
            <w:pPr>
              <w:rPr>
                <w:rFonts w:asciiTheme="minorHAnsi" w:hAnsiTheme="minorHAnsi"/>
              </w:rPr>
            </w:pPr>
            <w:r w:rsidRPr="00350027">
              <w:rPr>
                <w:rFonts w:asciiTheme="minorHAnsi" w:hAnsiTheme="minorHAnsi"/>
              </w:rPr>
              <w:tab/>
              <w:t>THEN</w:t>
            </w:r>
          </w:p>
          <w:p w14:paraId="4C32068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IF ( Nose_WOW_Valid ) AND </w:t>
            </w:r>
          </w:p>
          <w:p w14:paraId="363237E6" w14:textId="77777777" w:rsidR="00C63E25" w:rsidRPr="00350027" w:rsidRDefault="00C63E25" w:rsidP="00F33256">
            <w:pPr>
              <w:rPr>
                <w:rFonts w:asciiTheme="minorHAnsi" w:hAnsiTheme="minorHAnsi"/>
              </w:rPr>
            </w:pPr>
            <w:r w:rsidRPr="00350027">
              <w:rPr>
                <w:rFonts w:asciiTheme="minorHAnsi" w:hAnsiTheme="minorHAnsi"/>
              </w:rPr>
              <w:t xml:space="preserve">                            ( ARINC SSM = Normal Operation ) AND </w:t>
            </w:r>
          </w:p>
          <w:p w14:paraId="3F9742E1" w14:textId="77777777" w:rsidR="00C63E25" w:rsidRPr="00350027" w:rsidRDefault="00C63E25" w:rsidP="00F33256">
            <w:pPr>
              <w:rPr>
                <w:rFonts w:asciiTheme="minorHAnsi" w:hAnsiTheme="minorHAnsi"/>
              </w:rPr>
            </w:pPr>
            <w:r w:rsidRPr="00350027">
              <w:rPr>
                <w:rFonts w:asciiTheme="minorHAnsi" w:hAnsiTheme="minorHAnsi"/>
              </w:rPr>
              <w:t xml:space="preserve">                            ( SDI = DMC Ch-A ) AND </w:t>
            </w:r>
          </w:p>
          <w:p w14:paraId="28ED80CA" w14:textId="77777777" w:rsidR="00C63E25" w:rsidRPr="00350027" w:rsidRDefault="00C63E25" w:rsidP="00F33256">
            <w:pPr>
              <w:rPr>
                <w:rFonts w:asciiTheme="minorHAnsi" w:hAnsiTheme="minorHAnsi"/>
              </w:rPr>
            </w:pPr>
            <w:r w:rsidRPr="00350027">
              <w:rPr>
                <w:rFonts w:asciiTheme="minorHAnsi" w:hAnsiTheme="minorHAnsi"/>
              </w:rPr>
              <w:t xml:space="preserve">                            ( Parity is ODD )</w:t>
            </w:r>
          </w:p>
          <w:p w14:paraId="3A72911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5833D7D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NLG_WOW1 = Nose WOW State (bit 15 of message)</w:t>
            </w:r>
          </w:p>
          <w:p w14:paraId="57EB784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NLG_WOW1_Valid = TRUE</w:t>
            </w:r>
          </w:p>
          <w:p w14:paraId="7F72A963"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6CD93A7E"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NLG_WOW1_Valid = FALSE</w:t>
            </w:r>
          </w:p>
          <w:p w14:paraId="64A5D39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48B3C770" w14:textId="77777777" w:rsidR="00C63E25" w:rsidRPr="00350027" w:rsidRDefault="00C63E25" w:rsidP="00F33256">
            <w:pPr>
              <w:rPr>
                <w:rFonts w:asciiTheme="minorHAnsi" w:hAnsiTheme="minorHAnsi"/>
              </w:rPr>
            </w:pPr>
            <w:r w:rsidRPr="00350027">
              <w:rPr>
                <w:rFonts w:asciiTheme="minorHAnsi" w:hAnsiTheme="minorHAnsi"/>
              </w:rPr>
              <w:tab/>
              <w:t>ELSE</w:t>
            </w:r>
            <w:r w:rsidRPr="00350027">
              <w:rPr>
                <w:rFonts w:asciiTheme="minorHAnsi" w:hAnsiTheme="minorHAnsi"/>
              </w:rPr>
              <w:tab/>
            </w:r>
          </w:p>
          <w:p w14:paraId="33F6DD4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NLG_WOW1_Valid = FALSE</w:t>
            </w:r>
          </w:p>
          <w:p w14:paraId="209361C8" w14:textId="77777777" w:rsidR="00C63E25" w:rsidRPr="00350027" w:rsidRDefault="00C63E25" w:rsidP="00F33256">
            <w:pPr>
              <w:rPr>
                <w:rFonts w:asciiTheme="minorHAnsi" w:hAnsiTheme="minorHAnsi"/>
              </w:rPr>
            </w:pPr>
            <w:r w:rsidRPr="00350027">
              <w:rPr>
                <w:rFonts w:asciiTheme="minorHAnsi" w:hAnsiTheme="minorHAnsi"/>
              </w:rPr>
              <w:tab/>
              <w:t>ENDIF</w:t>
            </w:r>
            <w:r w:rsidRPr="00350027">
              <w:rPr>
                <w:rFonts w:asciiTheme="minorHAnsi" w:hAnsiTheme="minorHAnsi"/>
              </w:rPr>
              <w:tab/>
            </w:r>
          </w:p>
          <w:p w14:paraId="511AF498"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12265B3D"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Nose_WOW_Valid is defined as Bit 16 of ARINC Label 022 defined in Table 6.5-12</w:t>
            </w:r>
          </w:p>
          <w:p w14:paraId="6486FBD7" w14:textId="77777777" w:rsidR="00C63E25" w:rsidRPr="00350027" w:rsidRDefault="00C63E25" w:rsidP="00F33256">
            <w:pPr>
              <w:rPr>
                <w:rFonts w:asciiTheme="minorHAnsi" w:hAnsiTheme="minorHAnsi"/>
              </w:rPr>
            </w:pPr>
            <w:r w:rsidRPr="00350027">
              <w:rPr>
                <w:rFonts w:asciiTheme="minorHAnsi" w:hAnsiTheme="minorHAnsi"/>
              </w:rPr>
              <w:tab/>
              <w:t>ARINC_SSM is defined as Bits 31..30 of ARINC Label 022 defined in Table 6.5-12</w:t>
            </w:r>
          </w:p>
          <w:p w14:paraId="2978484A" w14:textId="77777777" w:rsidR="00C63E25" w:rsidRPr="00350027" w:rsidRDefault="00C63E25" w:rsidP="00F33256">
            <w:pPr>
              <w:rPr>
                <w:rFonts w:asciiTheme="minorHAnsi" w:hAnsiTheme="minorHAnsi"/>
              </w:rPr>
            </w:pPr>
            <w:r w:rsidRPr="00350027">
              <w:rPr>
                <w:rFonts w:asciiTheme="minorHAnsi" w:hAnsiTheme="minorHAnsi"/>
              </w:rPr>
              <w:tab/>
              <w:t>SDI is defined as Bits 10..9 of ARINC Label 022 defined in Table 6.5-12</w:t>
            </w:r>
          </w:p>
          <w:p w14:paraId="067A08EA" w14:textId="77777777" w:rsidR="00C63E25" w:rsidRPr="00350027" w:rsidRDefault="00C63E25" w:rsidP="00F33256">
            <w:pPr>
              <w:rPr>
                <w:rFonts w:asciiTheme="minorHAnsi" w:hAnsiTheme="minorHAnsi"/>
              </w:rPr>
            </w:pPr>
            <w:r w:rsidRPr="00350027">
              <w:rPr>
                <w:rFonts w:asciiTheme="minorHAnsi" w:hAnsiTheme="minorHAnsi"/>
              </w:rPr>
              <w:tab/>
              <w:t>Parity is ODD or EVEN defined as the sum of all the bits in ARINC Label 022 defined in Table 6.5-12</w:t>
            </w:r>
          </w:p>
          <w:p w14:paraId="12B4BE2B" w14:textId="77777777" w:rsidR="00C63E25" w:rsidRPr="00350027" w:rsidRDefault="00C63E25" w:rsidP="00F33256">
            <w:pPr>
              <w:rPr>
                <w:rFonts w:asciiTheme="minorHAnsi" w:hAnsiTheme="minorHAnsi"/>
                <w:i/>
                <w:iCs/>
              </w:rPr>
            </w:pPr>
          </w:p>
        </w:tc>
      </w:tr>
      <w:tr w:rsidR="00C63E25" w:rsidRPr="00350027" w14:paraId="21018F04" w14:textId="77777777" w:rsidTr="00F33256">
        <w:tc>
          <w:tcPr>
            <w:tcW w:w="1559" w:type="dxa"/>
          </w:tcPr>
          <w:p w14:paraId="2E75246E" w14:textId="77777777" w:rsidR="00C63E25" w:rsidRPr="00350027" w:rsidRDefault="00C63E25" w:rsidP="00F33256">
            <w:pPr>
              <w:rPr>
                <w:rFonts w:asciiTheme="minorHAnsi" w:hAnsiTheme="minorHAnsi"/>
                <w:i/>
                <w:iCs/>
              </w:rPr>
            </w:pPr>
          </w:p>
        </w:tc>
        <w:tc>
          <w:tcPr>
            <w:tcW w:w="9320" w:type="dxa"/>
          </w:tcPr>
          <w:p w14:paraId="5F0369E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70016D" w14:textId="77777777" w:rsidTr="00F33256">
        <w:tc>
          <w:tcPr>
            <w:tcW w:w="1559" w:type="dxa"/>
          </w:tcPr>
          <w:p w14:paraId="53D861B8" w14:textId="77777777" w:rsidR="00C63E25" w:rsidRPr="00350027" w:rsidRDefault="00C63E25" w:rsidP="00F33256">
            <w:pPr>
              <w:rPr>
                <w:rFonts w:asciiTheme="minorHAnsi" w:hAnsiTheme="minorHAnsi"/>
                <w:i/>
                <w:iCs/>
              </w:rPr>
            </w:pPr>
          </w:p>
        </w:tc>
        <w:tc>
          <w:tcPr>
            <w:tcW w:w="9320" w:type="dxa"/>
          </w:tcPr>
          <w:p w14:paraId="2F29C4C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970AB04" w14:textId="77777777" w:rsidTr="00F33256">
        <w:tc>
          <w:tcPr>
            <w:tcW w:w="1559" w:type="dxa"/>
          </w:tcPr>
          <w:p w14:paraId="13F3B6B3" w14:textId="77777777" w:rsidR="00C63E25" w:rsidRPr="00350027" w:rsidRDefault="00C63E25" w:rsidP="00F33256">
            <w:pPr>
              <w:rPr>
                <w:rFonts w:asciiTheme="minorHAnsi" w:hAnsiTheme="minorHAnsi"/>
                <w:i/>
                <w:iCs/>
              </w:rPr>
            </w:pPr>
          </w:p>
        </w:tc>
        <w:tc>
          <w:tcPr>
            <w:tcW w:w="9320" w:type="dxa"/>
          </w:tcPr>
          <w:p w14:paraId="07B4AD8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25D960A" w14:textId="77777777" w:rsidR="00C63E25" w:rsidRPr="00350027" w:rsidRDefault="00C63E25" w:rsidP="00C63E25">
      <w:pPr>
        <w:rPr>
          <w:rFonts w:asciiTheme="minorHAnsi" w:hAnsiTheme="minorHAnsi"/>
        </w:rPr>
      </w:pPr>
    </w:p>
    <w:p w14:paraId="4B51D27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6072CD2" w14:textId="77777777" w:rsidTr="00F33256">
        <w:tc>
          <w:tcPr>
            <w:tcW w:w="1559" w:type="dxa"/>
          </w:tcPr>
          <w:p w14:paraId="1D03774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MRJ_SCU_STC_SRS_142</w:t>
            </w:r>
          </w:p>
        </w:tc>
        <w:tc>
          <w:tcPr>
            <w:tcW w:w="9320" w:type="dxa"/>
          </w:tcPr>
          <w:p w14:paraId="2904593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monitor the WOW Data ARINC messages from DMCB for correct update and valid data according to the following logic:-</w:t>
            </w:r>
          </w:p>
          <w:p w14:paraId="26DEFB61" w14:textId="77777777" w:rsidR="00C63E25" w:rsidRPr="00350027" w:rsidRDefault="00C63E25" w:rsidP="00F33256">
            <w:pPr>
              <w:rPr>
                <w:rFonts w:asciiTheme="minorHAnsi" w:hAnsiTheme="minorHAnsi"/>
              </w:rPr>
            </w:pPr>
          </w:p>
          <w:p w14:paraId="535E89C2" w14:textId="77777777" w:rsidR="00C63E25" w:rsidRPr="00350027" w:rsidRDefault="00C63E25" w:rsidP="00F33256">
            <w:pPr>
              <w:rPr>
                <w:rFonts w:asciiTheme="minorHAnsi" w:hAnsiTheme="minorHAnsi"/>
              </w:rPr>
            </w:pPr>
            <w:r w:rsidRPr="00350027">
              <w:rPr>
                <w:rFonts w:asciiTheme="minorHAnsi" w:hAnsiTheme="minorHAnsi"/>
              </w:rPr>
              <w:tab/>
              <w:t>IF( WOW Data ARINC message received)</w:t>
            </w:r>
          </w:p>
          <w:p w14:paraId="6CD7C94A" w14:textId="77777777" w:rsidR="00C63E25" w:rsidRPr="00350027" w:rsidRDefault="00C63E25" w:rsidP="00F33256">
            <w:pPr>
              <w:rPr>
                <w:rFonts w:asciiTheme="minorHAnsi" w:hAnsiTheme="minorHAnsi"/>
              </w:rPr>
            </w:pPr>
            <w:r w:rsidRPr="00350027">
              <w:rPr>
                <w:rFonts w:asciiTheme="minorHAnsi" w:hAnsiTheme="minorHAnsi"/>
              </w:rPr>
              <w:tab/>
              <w:t>THEN</w:t>
            </w:r>
          </w:p>
          <w:p w14:paraId="2D5218B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IF ( Nose WOW Valid ) AND </w:t>
            </w:r>
          </w:p>
          <w:p w14:paraId="418AEFA2" w14:textId="77777777" w:rsidR="00C63E25" w:rsidRPr="00350027" w:rsidRDefault="00C63E25" w:rsidP="00F33256">
            <w:pPr>
              <w:rPr>
                <w:rFonts w:asciiTheme="minorHAnsi" w:hAnsiTheme="minorHAnsi"/>
              </w:rPr>
            </w:pPr>
            <w:r w:rsidRPr="00350027">
              <w:rPr>
                <w:rFonts w:asciiTheme="minorHAnsi" w:hAnsiTheme="minorHAnsi"/>
              </w:rPr>
              <w:t xml:space="preserve">                            ( ARINC SSM = Normal Operation ) AND </w:t>
            </w:r>
          </w:p>
          <w:p w14:paraId="0A17FAD0" w14:textId="77777777" w:rsidR="00C63E25" w:rsidRPr="00350027" w:rsidRDefault="00C63E25" w:rsidP="00F33256">
            <w:pPr>
              <w:rPr>
                <w:rFonts w:asciiTheme="minorHAnsi" w:hAnsiTheme="minorHAnsi"/>
              </w:rPr>
            </w:pPr>
            <w:r w:rsidRPr="00350027">
              <w:rPr>
                <w:rFonts w:asciiTheme="minorHAnsi" w:hAnsiTheme="minorHAnsi"/>
              </w:rPr>
              <w:t xml:space="preserve">                            ( SDI = DMC Ch-B) AND</w:t>
            </w:r>
          </w:p>
          <w:p w14:paraId="54FDB2B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 Parity is ODD)</w:t>
            </w:r>
          </w:p>
          <w:p w14:paraId="23BCDB7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1F3C095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NLG_WOW2 = Nose WOW State (bit 15 of message)</w:t>
            </w:r>
          </w:p>
          <w:p w14:paraId="5D3E6541"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NLG_WOW2_Valid = TRUE</w:t>
            </w:r>
          </w:p>
          <w:p w14:paraId="3DBF5FFB"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71D1F334"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NLG_WOW2_Valid = FALSE</w:t>
            </w:r>
          </w:p>
          <w:p w14:paraId="1E6BF59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ENDIF</w:t>
            </w:r>
          </w:p>
          <w:p w14:paraId="2EBAA59C" w14:textId="77777777" w:rsidR="00C63E25" w:rsidRPr="00350027" w:rsidRDefault="00C63E25" w:rsidP="00F33256">
            <w:pPr>
              <w:rPr>
                <w:rFonts w:asciiTheme="minorHAnsi" w:hAnsiTheme="minorHAnsi"/>
              </w:rPr>
            </w:pPr>
            <w:r w:rsidRPr="00350027">
              <w:rPr>
                <w:rFonts w:asciiTheme="minorHAnsi" w:hAnsiTheme="minorHAnsi"/>
              </w:rPr>
              <w:tab/>
              <w:t>ELSE</w:t>
            </w:r>
            <w:r w:rsidRPr="00350027">
              <w:rPr>
                <w:rFonts w:asciiTheme="minorHAnsi" w:hAnsiTheme="minorHAnsi"/>
              </w:rPr>
              <w:tab/>
            </w:r>
          </w:p>
          <w:p w14:paraId="49702B23" w14:textId="77777777" w:rsidR="00C63E25" w:rsidRPr="00350027" w:rsidRDefault="00C63E25" w:rsidP="00F33256">
            <w:pPr>
              <w:rPr>
                <w:rFonts w:asciiTheme="minorHAnsi" w:hAnsiTheme="minorHAnsi"/>
              </w:rPr>
            </w:pPr>
            <w:r w:rsidRPr="00350027">
              <w:rPr>
                <w:rFonts w:asciiTheme="minorHAnsi" w:hAnsiTheme="minorHAnsi"/>
              </w:rPr>
              <w:lastRenderedPageBreak/>
              <w:tab/>
            </w:r>
            <w:r w:rsidRPr="00350027">
              <w:rPr>
                <w:rFonts w:asciiTheme="minorHAnsi" w:hAnsiTheme="minorHAnsi"/>
              </w:rPr>
              <w:tab/>
              <w:t>NLG_WOW2_Valid = FALSE</w:t>
            </w:r>
          </w:p>
          <w:p w14:paraId="6F33B2E8" w14:textId="77777777" w:rsidR="00C63E25" w:rsidRPr="00350027" w:rsidRDefault="00C63E25" w:rsidP="00F33256">
            <w:pPr>
              <w:rPr>
                <w:rFonts w:asciiTheme="minorHAnsi" w:hAnsiTheme="minorHAnsi"/>
              </w:rPr>
            </w:pPr>
            <w:r w:rsidRPr="00350027">
              <w:rPr>
                <w:rFonts w:asciiTheme="minorHAnsi" w:hAnsiTheme="minorHAnsi"/>
              </w:rPr>
              <w:tab/>
              <w:t>ENDIF</w:t>
            </w:r>
            <w:r w:rsidRPr="00350027">
              <w:rPr>
                <w:rFonts w:asciiTheme="minorHAnsi" w:hAnsiTheme="minorHAnsi"/>
              </w:rPr>
              <w:tab/>
            </w:r>
          </w:p>
          <w:p w14:paraId="2D635C47" w14:textId="77777777" w:rsidR="00C63E25" w:rsidRPr="00350027" w:rsidRDefault="00C63E25" w:rsidP="00F33256">
            <w:pPr>
              <w:rPr>
                <w:rFonts w:asciiTheme="minorHAnsi" w:hAnsiTheme="minorHAnsi"/>
              </w:rPr>
            </w:pPr>
          </w:p>
          <w:p w14:paraId="57D7DC25"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Nose_WOW_Valid is defined as Bit 16 of ARINC Label 022 defined in Table 6.5-12</w:t>
            </w:r>
          </w:p>
          <w:p w14:paraId="0F2554CE" w14:textId="77777777" w:rsidR="00C63E25" w:rsidRPr="00350027" w:rsidRDefault="00C63E25" w:rsidP="00F33256">
            <w:pPr>
              <w:rPr>
                <w:rFonts w:asciiTheme="minorHAnsi" w:hAnsiTheme="minorHAnsi"/>
              </w:rPr>
            </w:pPr>
            <w:r w:rsidRPr="00350027">
              <w:rPr>
                <w:rFonts w:asciiTheme="minorHAnsi" w:hAnsiTheme="minorHAnsi"/>
              </w:rPr>
              <w:tab/>
              <w:t>ARINC_SSM is defined as Bits 31..30 of ARINC Label 022 defined in Table 6.5-12</w:t>
            </w:r>
          </w:p>
          <w:p w14:paraId="263322C0" w14:textId="77777777" w:rsidR="00C63E25" w:rsidRPr="00350027" w:rsidRDefault="00C63E25" w:rsidP="00F33256">
            <w:pPr>
              <w:rPr>
                <w:rFonts w:asciiTheme="minorHAnsi" w:hAnsiTheme="minorHAnsi"/>
              </w:rPr>
            </w:pPr>
            <w:r w:rsidRPr="00350027">
              <w:rPr>
                <w:rFonts w:asciiTheme="minorHAnsi" w:hAnsiTheme="minorHAnsi"/>
              </w:rPr>
              <w:tab/>
              <w:t>SDI is defined as Bits 10..9 of ARINC Label 022 defined in Table 6.5-12</w:t>
            </w:r>
          </w:p>
          <w:p w14:paraId="12C8F745" w14:textId="77777777" w:rsidR="00C63E25" w:rsidRPr="00350027" w:rsidRDefault="00C63E25" w:rsidP="00F33256">
            <w:pPr>
              <w:rPr>
                <w:rFonts w:asciiTheme="minorHAnsi" w:hAnsiTheme="minorHAnsi"/>
              </w:rPr>
            </w:pPr>
            <w:r w:rsidRPr="00350027">
              <w:rPr>
                <w:rFonts w:asciiTheme="minorHAnsi" w:hAnsiTheme="minorHAnsi"/>
              </w:rPr>
              <w:tab/>
              <w:t>Parity is ODD or EVEN defined as the sum of all the bits in ARINC Label 022 defined in Table 6.5-12</w:t>
            </w:r>
          </w:p>
          <w:p w14:paraId="42C2CB89" w14:textId="77777777" w:rsidR="00C63E25" w:rsidRPr="00350027" w:rsidRDefault="00C63E25" w:rsidP="00F33256">
            <w:pPr>
              <w:rPr>
                <w:rFonts w:asciiTheme="minorHAnsi" w:hAnsiTheme="minorHAnsi"/>
                <w:i/>
                <w:iCs/>
              </w:rPr>
            </w:pPr>
          </w:p>
        </w:tc>
      </w:tr>
      <w:tr w:rsidR="00C63E25" w:rsidRPr="00350027" w14:paraId="0FF5CFB4" w14:textId="77777777" w:rsidTr="00F33256">
        <w:tc>
          <w:tcPr>
            <w:tcW w:w="1559" w:type="dxa"/>
          </w:tcPr>
          <w:p w14:paraId="1C4F5D44" w14:textId="77777777" w:rsidR="00C63E25" w:rsidRPr="00350027" w:rsidRDefault="00C63E25" w:rsidP="00F33256">
            <w:pPr>
              <w:rPr>
                <w:rFonts w:asciiTheme="minorHAnsi" w:hAnsiTheme="minorHAnsi"/>
                <w:i/>
                <w:iCs/>
              </w:rPr>
            </w:pPr>
          </w:p>
        </w:tc>
        <w:tc>
          <w:tcPr>
            <w:tcW w:w="9320" w:type="dxa"/>
          </w:tcPr>
          <w:p w14:paraId="2BB9BF8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C4650A7" w14:textId="77777777" w:rsidTr="00F33256">
        <w:tc>
          <w:tcPr>
            <w:tcW w:w="1559" w:type="dxa"/>
          </w:tcPr>
          <w:p w14:paraId="642DD334" w14:textId="77777777" w:rsidR="00C63E25" w:rsidRPr="00350027" w:rsidRDefault="00C63E25" w:rsidP="00F33256">
            <w:pPr>
              <w:rPr>
                <w:rFonts w:asciiTheme="minorHAnsi" w:hAnsiTheme="minorHAnsi"/>
                <w:i/>
                <w:iCs/>
              </w:rPr>
            </w:pPr>
          </w:p>
        </w:tc>
        <w:tc>
          <w:tcPr>
            <w:tcW w:w="9320" w:type="dxa"/>
          </w:tcPr>
          <w:p w14:paraId="4D0C4F2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79FF237" w14:textId="77777777" w:rsidTr="00F33256">
        <w:tc>
          <w:tcPr>
            <w:tcW w:w="1559" w:type="dxa"/>
          </w:tcPr>
          <w:p w14:paraId="609118AB" w14:textId="77777777" w:rsidR="00C63E25" w:rsidRPr="00350027" w:rsidRDefault="00C63E25" w:rsidP="00F33256">
            <w:pPr>
              <w:rPr>
                <w:rFonts w:asciiTheme="minorHAnsi" w:hAnsiTheme="minorHAnsi"/>
                <w:i/>
                <w:iCs/>
              </w:rPr>
            </w:pPr>
          </w:p>
        </w:tc>
        <w:tc>
          <w:tcPr>
            <w:tcW w:w="9320" w:type="dxa"/>
          </w:tcPr>
          <w:p w14:paraId="396C37A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E1BD4B7" w14:textId="77777777" w:rsidR="00C63E25" w:rsidRPr="00350027" w:rsidRDefault="00C63E25" w:rsidP="00C63E25">
      <w:pPr>
        <w:rPr>
          <w:rFonts w:asciiTheme="minorHAnsi" w:hAnsiTheme="minorHAnsi"/>
        </w:rPr>
      </w:pPr>
    </w:p>
    <w:p w14:paraId="2CBC34D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FCDF224" w14:textId="77777777" w:rsidTr="00F33256">
        <w:tc>
          <w:tcPr>
            <w:tcW w:w="1559" w:type="dxa"/>
          </w:tcPr>
          <w:p w14:paraId="4B43029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MRJ_SCU_STC_SRS_158</w:t>
            </w:r>
          </w:p>
        </w:tc>
        <w:tc>
          <w:tcPr>
            <w:tcW w:w="9320" w:type="dxa"/>
          </w:tcPr>
          <w:p w14:paraId="64C6BAA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the following power-up defaults for NLG WOW data:</w:t>
            </w:r>
          </w:p>
          <w:p w14:paraId="36F2D502"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NLG_WOW1 = TRUE</w:t>
            </w:r>
          </w:p>
          <w:p w14:paraId="1CE286BE"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NLG_WOW1_Valid = FALSE</w:t>
            </w:r>
          </w:p>
          <w:p w14:paraId="3957F8C5"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NLG_WOW2 = TRUE</w:t>
            </w:r>
          </w:p>
          <w:p w14:paraId="7EEF7DEC"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NLG_WOW2_Valid = FALSE</w:t>
            </w:r>
          </w:p>
          <w:p w14:paraId="44BEB734"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Nose WOW State = TRUE</w:t>
            </w:r>
          </w:p>
          <w:p w14:paraId="63871217" w14:textId="77777777" w:rsidR="00C63E25" w:rsidRPr="00350027" w:rsidRDefault="00C63E25" w:rsidP="00F33256">
            <w:pPr>
              <w:rPr>
                <w:rFonts w:asciiTheme="minorHAnsi" w:hAnsiTheme="minorHAnsi"/>
                <w:i/>
                <w:iCs/>
              </w:rPr>
            </w:pPr>
          </w:p>
        </w:tc>
      </w:tr>
      <w:tr w:rsidR="00C63E25" w:rsidRPr="00350027" w14:paraId="65F05635" w14:textId="77777777" w:rsidTr="00F33256">
        <w:tc>
          <w:tcPr>
            <w:tcW w:w="1559" w:type="dxa"/>
          </w:tcPr>
          <w:p w14:paraId="2ACF3D99" w14:textId="77777777" w:rsidR="00C63E25" w:rsidRPr="00350027" w:rsidRDefault="00C63E25" w:rsidP="00F33256">
            <w:pPr>
              <w:rPr>
                <w:rFonts w:asciiTheme="minorHAnsi" w:hAnsiTheme="minorHAnsi"/>
                <w:i/>
                <w:iCs/>
              </w:rPr>
            </w:pPr>
          </w:p>
        </w:tc>
        <w:tc>
          <w:tcPr>
            <w:tcW w:w="9320" w:type="dxa"/>
          </w:tcPr>
          <w:p w14:paraId="6B7AED5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871F6A2" w14:textId="77777777" w:rsidTr="00F33256">
        <w:tc>
          <w:tcPr>
            <w:tcW w:w="1559" w:type="dxa"/>
          </w:tcPr>
          <w:p w14:paraId="5028183A" w14:textId="77777777" w:rsidR="00C63E25" w:rsidRPr="00350027" w:rsidRDefault="00C63E25" w:rsidP="00F33256">
            <w:pPr>
              <w:rPr>
                <w:rFonts w:asciiTheme="minorHAnsi" w:hAnsiTheme="minorHAnsi"/>
                <w:i/>
                <w:iCs/>
              </w:rPr>
            </w:pPr>
          </w:p>
        </w:tc>
        <w:tc>
          <w:tcPr>
            <w:tcW w:w="9320" w:type="dxa"/>
          </w:tcPr>
          <w:p w14:paraId="2D36554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01ACB53" w14:textId="77777777" w:rsidTr="00F33256">
        <w:tc>
          <w:tcPr>
            <w:tcW w:w="1559" w:type="dxa"/>
          </w:tcPr>
          <w:p w14:paraId="670F7207" w14:textId="77777777" w:rsidR="00C63E25" w:rsidRPr="00350027" w:rsidRDefault="00C63E25" w:rsidP="00F33256">
            <w:pPr>
              <w:rPr>
                <w:rFonts w:asciiTheme="minorHAnsi" w:hAnsiTheme="minorHAnsi"/>
                <w:i/>
                <w:iCs/>
              </w:rPr>
            </w:pPr>
          </w:p>
        </w:tc>
        <w:tc>
          <w:tcPr>
            <w:tcW w:w="9320" w:type="dxa"/>
          </w:tcPr>
          <w:p w14:paraId="569653D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EF70AC9" w14:textId="77777777" w:rsidR="00C63E25" w:rsidRPr="00350027" w:rsidRDefault="00C63E25" w:rsidP="00C63E25">
      <w:pPr>
        <w:rPr>
          <w:rFonts w:asciiTheme="minorHAnsi" w:hAnsiTheme="minorHAnsi"/>
        </w:rPr>
      </w:pPr>
    </w:p>
    <w:p w14:paraId="6665C6D7" w14:textId="77777777" w:rsidR="00C63E25" w:rsidRPr="00350027" w:rsidRDefault="00C63E25" w:rsidP="00C63E25">
      <w:pPr>
        <w:pStyle w:val="Heading5"/>
        <w:rPr>
          <w:rFonts w:asciiTheme="minorHAnsi" w:hAnsiTheme="minorHAnsi"/>
        </w:rPr>
      </w:pPr>
      <w:r w:rsidRPr="00350027">
        <w:rPr>
          <w:rFonts w:asciiTheme="minorHAnsi" w:hAnsiTheme="minorHAnsi"/>
        </w:rPr>
        <w:t>Label 206 (ISI) Input Processing</w:t>
      </w:r>
    </w:p>
    <w:p w14:paraId="698A0FD4" w14:textId="77777777" w:rsidR="00C63E25" w:rsidRPr="00350027" w:rsidRDefault="00C63E25" w:rsidP="00C63E25">
      <w:pPr>
        <w:rPr>
          <w:rFonts w:asciiTheme="minorHAnsi" w:hAnsiTheme="minorHAnsi"/>
        </w:rPr>
      </w:pPr>
      <w:r w:rsidRPr="00350027">
        <w:rPr>
          <w:rFonts w:asciiTheme="minorHAnsi" w:hAnsiTheme="minorHAnsi"/>
        </w:rPr>
        <w:t>The format of Label 206 (ISI) containing Computed Airspeed will be as follows :-</w:t>
      </w:r>
    </w:p>
    <w:p w14:paraId="708E1D2B" w14:textId="77777777" w:rsidR="00C63E25" w:rsidRPr="00350027" w:rsidRDefault="00C63E25" w:rsidP="00C63E25">
      <w:pPr>
        <w:rPr>
          <w:rFonts w:asciiTheme="minorHAnsi" w:hAnsiTheme="minorHAnsi"/>
        </w:rPr>
      </w:pPr>
    </w:p>
    <w:p w14:paraId="1701DCB4" w14:textId="77777777" w:rsidR="00C63E25" w:rsidRPr="00350027" w:rsidRDefault="00C63E25" w:rsidP="00C63E25">
      <w:pPr>
        <w:rPr>
          <w:rFonts w:asciiTheme="minorHAnsi" w:hAnsiTheme="minorHAnsi"/>
        </w:rPr>
      </w:pPr>
      <w:r w:rsidRPr="00350027">
        <w:rPr>
          <w:rFonts w:asciiTheme="minorHAnsi" w:hAnsiTheme="minorHAnsi"/>
        </w:rPr>
        <w:object w:dxaOrig="9315" w:dyaOrig="6371" w14:anchorId="3295FDFC">
          <v:shape id="_x0000_i1057" type="#_x0000_t75" style="width:466.5pt;height:318.75pt" o:ole="">
            <v:imagedata r:id="rId78" o:title=""/>
          </v:shape>
          <o:OLEObject Type="Embed" ProgID="Word.Document.8" ShapeID="_x0000_i1057" DrawAspect="Content" ObjectID="_1831714007" r:id="rId79"/>
        </w:object>
      </w:r>
      <w:r w:rsidRPr="00350027">
        <w:rPr>
          <w:rFonts w:asciiTheme="minorHAnsi" w:hAnsiTheme="minorHAnsi"/>
        </w:rPr>
        <w:tab/>
      </w:r>
    </w:p>
    <w:p w14:paraId="3D7CB663" w14:textId="77777777" w:rsidR="00C63E25" w:rsidRPr="00350027" w:rsidRDefault="00C63E25" w:rsidP="00C63E25">
      <w:pPr>
        <w:rPr>
          <w:rFonts w:asciiTheme="minorHAnsi" w:hAnsiTheme="minorHAnsi"/>
        </w:rPr>
      </w:pPr>
    </w:p>
    <w:p w14:paraId="746DDB5D"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6.5-13 Label 206 (ISI) </w:t>
      </w:r>
    </w:p>
    <w:p w14:paraId="3585721A" w14:textId="77777777" w:rsidR="00C63E25" w:rsidRPr="00350027" w:rsidRDefault="00C63E25" w:rsidP="00C63E25">
      <w:pPr>
        <w:rPr>
          <w:rFonts w:asciiTheme="minorHAnsi" w:hAnsiTheme="minorHAnsi"/>
        </w:rPr>
      </w:pPr>
      <w:r w:rsidRPr="00350027">
        <w:rPr>
          <w:rFonts w:asciiTheme="minorHAnsi" w:hAnsiTheme="minorHAnsi"/>
        </w:rPr>
        <w:t xml:space="preserve"> </w:t>
      </w:r>
    </w:p>
    <w:p w14:paraId="5B7717E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2164BB1" w14:textId="77777777" w:rsidTr="00F33256">
        <w:tc>
          <w:tcPr>
            <w:tcW w:w="1559" w:type="dxa"/>
          </w:tcPr>
          <w:p w14:paraId="02DCC53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MRJ_SCU_STC_SRS_848</w:t>
            </w:r>
          </w:p>
        </w:tc>
        <w:tc>
          <w:tcPr>
            <w:tcW w:w="9320" w:type="dxa"/>
          </w:tcPr>
          <w:p w14:paraId="6A85E58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206 (ISI) messages from DMCA in the format of Label 206 (ISI) specified in Table 6.5-13.</w:t>
            </w:r>
          </w:p>
          <w:p w14:paraId="2DC462FD" w14:textId="77777777" w:rsidR="00C63E25" w:rsidRPr="00350027" w:rsidRDefault="00C63E25" w:rsidP="00F33256">
            <w:pPr>
              <w:rPr>
                <w:rFonts w:asciiTheme="minorHAnsi" w:hAnsiTheme="minorHAnsi"/>
                <w:i/>
                <w:iCs/>
              </w:rPr>
            </w:pPr>
          </w:p>
        </w:tc>
      </w:tr>
      <w:tr w:rsidR="00C63E25" w:rsidRPr="00350027" w14:paraId="64438F7B" w14:textId="77777777" w:rsidTr="00F33256">
        <w:tc>
          <w:tcPr>
            <w:tcW w:w="1559" w:type="dxa"/>
          </w:tcPr>
          <w:p w14:paraId="0C629F98" w14:textId="77777777" w:rsidR="00C63E25" w:rsidRPr="00350027" w:rsidRDefault="00C63E25" w:rsidP="00F33256">
            <w:pPr>
              <w:rPr>
                <w:rFonts w:asciiTheme="minorHAnsi" w:hAnsiTheme="minorHAnsi"/>
                <w:i/>
                <w:iCs/>
              </w:rPr>
            </w:pPr>
          </w:p>
        </w:tc>
        <w:tc>
          <w:tcPr>
            <w:tcW w:w="9320" w:type="dxa"/>
          </w:tcPr>
          <w:p w14:paraId="3E9138F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2654AC6" w14:textId="77777777" w:rsidTr="00F33256">
        <w:tc>
          <w:tcPr>
            <w:tcW w:w="1559" w:type="dxa"/>
          </w:tcPr>
          <w:p w14:paraId="0EE45886" w14:textId="77777777" w:rsidR="00C63E25" w:rsidRPr="00350027" w:rsidRDefault="00C63E25" w:rsidP="00F33256">
            <w:pPr>
              <w:rPr>
                <w:rFonts w:asciiTheme="minorHAnsi" w:hAnsiTheme="minorHAnsi"/>
                <w:i/>
                <w:iCs/>
              </w:rPr>
            </w:pPr>
          </w:p>
        </w:tc>
        <w:tc>
          <w:tcPr>
            <w:tcW w:w="9320" w:type="dxa"/>
          </w:tcPr>
          <w:p w14:paraId="6924C34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0089CDA" w14:textId="77777777" w:rsidTr="00F33256">
        <w:tc>
          <w:tcPr>
            <w:tcW w:w="1559" w:type="dxa"/>
          </w:tcPr>
          <w:p w14:paraId="42F253B0" w14:textId="77777777" w:rsidR="00C63E25" w:rsidRPr="00350027" w:rsidRDefault="00C63E25" w:rsidP="00F33256">
            <w:pPr>
              <w:rPr>
                <w:rFonts w:asciiTheme="minorHAnsi" w:hAnsiTheme="minorHAnsi"/>
                <w:i/>
                <w:iCs/>
              </w:rPr>
            </w:pPr>
          </w:p>
        </w:tc>
        <w:tc>
          <w:tcPr>
            <w:tcW w:w="9320" w:type="dxa"/>
          </w:tcPr>
          <w:p w14:paraId="658164E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576341B" w14:textId="77777777" w:rsidR="00C63E25" w:rsidRPr="00350027" w:rsidRDefault="00C63E25" w:rsidP="00C63E25">
      <w:pPr>
        <w:rPr>
          <w:rFonts w:asciiTheme="minorHAnsi" w:hAnsiTheme="minorHAnsi"/>
        </w:rPr>
      </w:pPr>
    </w:p>
    <w:p w14:paraId="32B9D2A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D48AD7F" w14:textId="77777777" w:rsidTr="00F33256">
        <w:tc>
          <w:tcPr>
            <w:tcW w:w="1559" w:type="dxa"/>
          </w:tcPr>
          <w:p w14:paraId="1DD2A77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MRJ_SCU_STC_SRS_849</w:t>
            </w:r>
          </w:p>
        </w:tc>
        <w:tc>
          <w:tcPr>
            <w:tcW w:w="9320" w:type="dxa"/>
          </w:tcPr>
          <w:p w14:paraId="356F111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Label 206 (ISI) messages from DMCB in the format of Label 206 (ISI) specified in Table 6.5-13.</w:t>
            </w:r>
          </w:p>
          <w:p w14:paraId="00EF742E" w14:textId="77777777" w:rsidR="00C63E25" w:rsidRPr="00350027" w:rsidRDefault="00C63E25" w:rsidP="00F33256">
            <w:pPr>
              <w:rPr>
                <w:rFonts w:asciiTheme="minorHAnsi" w:hAnsiTheme="minorHAnsi"/>
                <w:i/>
                <w:iCs/>
              </w:rPr>
            </w:pPr>
          </w:p>
        </w:tc>
      </w:tr>
      <w:tr w:rsidR="00C63E25" w:rsidRPr="00350027" w14:paraId="727BACE0" w14:textId="77777777" w:rsidTr="00F33256">
        <w:tc>
          <w:tcPr>
            <w:tcW w:w="1559" w:type="dxa"/>
          </w:tcPr>
          <w:p w14:paraId="6834E875" w14:textId="77777777" w:rsidR="00C63E25" w:rsidRPr="00350027" w:rsidRDefault="00C63E25" w:rsidP="00F33256">
            <w:pPr>
              <w:rPr>
                <w:rFonts w:asciiTheme="minorHAnsi" w:hAnsiTheme="minorHAnsi"/>
                <w:i/>
                <w:iCs/>
              </w:rPr>
            </w:pPr>
          </w:p>
        </w:tc>
        <w:tc>
          <w:tcPr>
            <w:tcW w:w="9320" w:type="dxa"/>
          </w:tcPr>
          <w:p w14:paraId="50C6B78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6A5B95B" w14:textId="77777777" w:rsidTr="00F33256">
        <w:tc>
          <w:tcPr>
            <w:tcW w:w="1559" w:type="dxa"/>
          </w:tcPr>
          <w:p w14:paraId="0DA410BA" w14:textId="77777777" w:rsidR="00C63E25" w:rsidRPr="00350027" w:rsidRDefault="00C63E25" w:rsidP="00F33256">
            <w:pPr>
              <w:rPr>
                <w:rFonts w:asciiTheme="minorHAnsi" w:hAnsiTheme="minorHAnsi"/>
                <w:i/>
                <w:iCs/>
              </w:rPr>
            </w:pPr>
          </w:p>
        </w:tc>
        <w:tc>
          <w:tcPr>
            <w:tcW w:w="9320" w:type="dxa"/>
          </w:tcPr>
          <w:p w14:paraId="6A22731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2E350876" w14:textId="77777777" w:rsidTr="00F33256">
        <w:tc>
          <w:tcPr>
            <w:tcW w:w="1559" w:type="dxa"/>
          </w:tcPr>
          <w:p w14:paraId="5EC4B1E5" w14:textId="77777777" w:rsidR="00C63E25" w:rsidRPr="00350027" w:rsidRDefault="00C63E25" w:rsidP="00F33256">
            <w:pPr>
              <w:rPr>
                <w:rFonts w:asciiTheme="minorHAnsi" w:hAnsiTheme="minorHAnsi"/>
                <w:i/>
                <w:iCs/>
              </w:rPr>
            </w:pPr>
          </w:p>
        </w:tc>
        <w:tc>
          <w:tcPr>
            <w:tcW w:w="9320" w:type="dxa"/>
          </w:tcPr>
          <w:p w14:paraId="3AE9963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3926518" w14:textId="77777777" w:rsidR="00C63E25" w:rsidRPr="00350027" w:rsidRDefault="00C63E25" w:rsidP="00C63E25">
      <w:pPr>
        <w:rPr>
          <w:rFonts w:asciiTheme="minorHAnsi" w:hAnsiTheme="minorHAnsi"/>
        </w:rPr>
      </w:pPr>
    </w:p>
    <w:p w14:paraId="623D1578" w14:textId="77777777" w:rsidR="00C63E25" w:rsidRPr="00350027" w:rsidRDefault="00C63E25" w:rsidP="00C63E25">
      <w:pPr>
        <w:pStyle w:val="Heading5"/>
        <w:rPr>
          <w:rFonts w:asciiTheme="minorHAnsi" w:hAnsiTheme="minorHAnsi"/>
        </w:rPr>
      </w:pPr>
      <w:r w:rsidRPr="00350027">
        <w:rPr>
          <w:rFonts w:asciiTheme="minorHAnsi" w:hAnsiTheme="minorHAnsi"/>
        </w:rPr>
        <w:t>Label 206 (ADC) Input Processing</w:t>
      </w:r>
    </w:p>
    <w:p w14:paraId="5C6D8EEF" w14:textId="77777777" w:rsidR="00C63E25" w:rsidRPr="00350027" w:rsidRDefault="00C63E25" w:rsidP="00C63E25">
      <w:pPr>
        <w:rPr>
          <w:rFonts w:asciiTheme="minorHAnsi" w:hAnsiTheme="minorHAnsi"/>
        </w:rPr>
      </w:pPr>
      <w:r w:rsidRPr="00350027">
        <w:rPr>
          <w:rFonts w:asciiTheme="minorHAnsi" w:hAnsiTheme="minorHAnsi"/>
        </w:rPr>
        <w:t>The format of Label 206 (ADC) containing Aircraft Speed calculated by Air Data Computer will be as follows :-</w:t>
      </w:r>
    </w:p>
    <w:p w14:paraId="721147B4" w14:textId="77777777" w:rsidR="00C63E25" w:rsidRPr="00350027" w:rsidRDefault="00C63E25" w:rsidP="00C63E25">
      <w:pPr>
        <w:rPr>
          <w:rFonts w:asciiTheme="minorHAnsi" w:hAnsiTheme="minorHAnsi"/>
        </w:rPr>
      </w:pPr>
    </w:p>
    <w:p w14:paraId="1BF8BF47" w14:textId="77777777" w:rsidR="00C63E25" w:rsidRPr="00350027" w:rsidRDefault="00C63E25" w:rsidP="00C63E25">
      <w:pPr>
        <w:rPr>
          <w:rFonts w:asciiTheme="minorHAnsi" w:hAnsiTheme="minorHAnsi"/>
        </w:rPr>
      </w:pPr>
      <w:r w:rsidRPr="00350027">
        <w:rPr>
          <w:rFonts w:asciiTheme="minorHAnsi" w:hAnsiTheme="minorHAnsi"/>
        </w:rPr>
        <w:object w:dxaOrig="9315" w:dyaOrig="5895" w14:anchorId="3F3D8C3B">
          <v:shape id="_x0000_i1058" type="#_x0000_t75" style="width:466.5pt;height:294.75pt" o:ole="">
            <v:imagedata r:id="rId80" o:title=""/>
          </v:shape>
          <o:OLEObject Type="Embed" ProgID="Word.Document.8" ShapeID="_x0000_i1058" DrawAspect="Content" ObjectID="_1831714008" r:id="rId81"/>
        </w:object>
      </w:r>
      <w:r w:rsidRPr="00350027">
        <w:rPr>
          <w:rFonts w:asciiTheme="minorHAnsi" w:hAnsiTheme="minorHAnsi"/>
        </w:rPr>
        <w:tab/>
      </w:r>
    </w:p>
    <w:p w14:paraId="30CEB613" w14:textId="77777777" w:rsidR="00C63E25" w:rsidRPr="00350027" w:rsidRDefault="00C63E25" w:rsidP="00C63E25">
      <w:pPr>
        <w:rPr>
          <w:rFonts w:asciiTheme="minorHAnsi" w:hAnsiTheme="minorHAnsi"/>
        </w:rPr>
      </w:pPr>
    </w:p>
    <w:p w14:paraId="052BC1FC"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6.5-14 Label 206 (ADC)</w:t>
      </w:r>
    </w:p>
    <w:p w14:paraId="7ABD942B" w14:textId="77777777" w:rsidR="00C63E25" w:rsidRPr="00350027" w:rsidRDefault="00C63E25" w:rsidP="00C63E25">
      <w:pPr>
        <w:rPr>
          <w:rFonts w:asciiTheme="minorHAnsi" w:hAnsiTheme="minorHAnsi"/>
        </w:rPr>
      </w:pPr>
      <w:r w:rsidRPr="00350027">
        <w:rPr>
          <w:rFonts w:asciiTheme="minorHAnsi" w:hAnsiTheme="minorHAnsi"/>
        </w:rPr>
        <w:t xml:space="preserve"> </w:t>
      </w:r>
    </w:p>
    <w:p w14:paraId="55EA3B9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A72EC5F" w14:textId="77777777" w:rsidTr="00F33256">
        <w:tc>
          <w:tcPr>
            <w:tcW w:w="1559" w:type="dxa"/>
          </w:tcPr>
          <w:p w14:paraId="15FD075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MRJ_SCU_STC_SRS_135</w:t>
            </w:r>
          </w:p>
        </w:tc>
        <w:tc>
          <w:tcPr>
            <w:tcW w:w="9320" w:type="dxa"/>
          </w:tcPr>
          <w:p w14:paraId="2710702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 ADC Airspeed in the Computed Airspeed field in messages from DMCA in the format of Label 206 (ADC) specified in Table 6.5-14 with a Source/Destination Identifier set to Left ADC</w:t>
            </w:r>
          </w:p>
          <w:p w14:paraId="3CAA4056" w14:textId="77777777" w:rsidR="00C63E25" w:rsidRPr="00350027" w:rsidRDefault="00C63E25" w:rsidP="00F33256">
            <w:pPr>
              <w:rPr>
                <w:rFonts w:asciiTheme="minorHAnsi" w:hAnsiTheme="minorHAnsi"/>
                <w:i/>
                <w:iCs/>
              </w:rPr>
            </w:pPr>
          </w:p>
        </w:tc>
      </w:tr>
      <w:tr w:rsidR="00C63E25" w:rsidRPr="00350027" w14:paraId="74F9B7CA" w14:textId="77777777" w:rsidTr="00F33256">
        <w:tc>
          <w:tcPr>
            <w:tcW w:w="1559" w:type="dxa"/>
          </w:tcPr>
          <w:p w14:paraId="55E2DD24" w14:textId="77777777" w:rsidR="00C63E25" w:rsidRPr="00350027" w:rsidRDefault="00C63E25" w:rsidP="00F33256">
            <w:pPr>
              <w:rPr>
                <w:rFonts w:asciiTheme="minorHAnsi" w:hAnsiTheme="minorHAnsi"/>
                <w:i/>
                <w:iCs/>
              </w:rPr>
            </w:pPr>
          </w:p>
        </w:tc>
        <w:tc>
          <w:tcPr>
            <w:tcW w:w="9320" w:type="dxa"/>
          </w:tcPr>
          <w:p w14:paraId="7B4A85B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DCDB69C" w14:textId="77777777" w:rsidTr="00F33256">
        <w:tc>
          <w:tcPr>
            <w:tcW w:w="1559" w:type="dxa"/>
          </w:tcPr>
          <w:p w14:paraId="2B0CC4A2" w14:textId="77777777" w:rsidR="00C63E25" w:rsidRPr="00350027" w:rsidRDefault="00C63E25" w:rsidP="00F33256">
            <w:pPr>
              <w:rPr>
                <w:rFonts w:asciiTheme="minorHAnsi" w:hAnsiTheme="minorHAnsi"/>
                <w:i/>
                <w:iCs/>
              </w:rPr>
            </w:pPr>
          </w:p>
        </w:tc>
        <w:tc>
          <w:tcPr>
            <w:tcW w:w="9320" w:type="dxa"/>
          </w:tcPr>
          <w:p w14:paraId="23E0454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5DC23C0F" w14:textId="77777777" w:rsidTr="00F33256">
        <w:tc>
          <w:tcPr>
            <w:tcW w:w="1559" w:type="dxa"/>
          </w:tcPr>
          <w:p w14:paraId="07E38360" w14:textId="77777777" w:rsidR="00C63E25" w:rsidRPr="00350027" w:rsidRDefault="00C63E25" w:rsidP="00F33256">
            <w:pPr>
              <w:rPr>
                <w:rFonts w:asciiTheme="minorHAnsi" w:hAnsiTheme="minorHAnsi"/>
                <w:i/>
                <w:iCs/>
              </w:rPr>
            </w:pPr>
          </w:p>
        </w:tc>
        <w:tc>
          <w:tcPr>
            <w:tcW w:w="9320" w:type="dxa"/>
          </w:tcPr>
          <w:p w14:paraId="3E33A15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F86EC07" w14:textId="77777777" w:rsidR="00C63E25" w:rsidRPr="00350027" w:rsidRDefault="00C63E25" w:rsidP="00C63E25">
      <w:pPr>
        <w:rPr>
          <w:rFonts w:asciiTheme="minorHAnsi" w:hAnsiTheme="minorHAnsi"/>
        </w:rPr>
      </w:pPr>
    </w:p>
    <w:p w14:paraId="7619CDE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22681FD" w14:textId="77777777" w:rsidTr="00F33256">
        <w:tc>
          <w:tcPr>
            <w:tcW w:w="1559" w:type="dxa"/>
          </w:tcPr>
          <w:p w14:paraId="56FD7022"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MRJ_SCU_STC_SRS_1087</w:t>
            </w:r>
          </w:p>
        </w:tc>
        <w:tc>
          <w:tcPr>
            <w:tcW w:w="9320" w:type="dxa"/>
          </w:tcPr>
          <w:p w14:paraId="53C3B85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R ADC messages from DMCA in the format of Label 206 (ADC) specified in Table 6.5-14 with a Source/Destination Identifier set to Right ADC</w:t>
            </w:r>
          </w:p>
          <w:p w14:paraId="1684DD32" w14:textId="77777777" w:rsidR="00C63E25" w:rsidRPr="00350027" w:rsidRDefault="00C63E25" w:rsidP="00F33256">
            <w:pPr>
              <w:rPr>
                <w:rFonts w:asciiTheme="minorHAnsi" w:hAnsiTheme="minorHAnsi"/>
                <w:i/>
                <w:iCs/>
              </w:rPr>
            </w:pPr>
          </w:p>
        </w:tc>
      </w:tr>
      <w:tr w:rsidR="00C63E25" w:rsidRPr="00350027" w14:paraId="79208BAD" w14:textId="77777777" w:rsidTr="00F33256">
        <w:tc>
          <w:tcPr>
            <w:tcW w:w="1559" w:type="dxa"/>
          </w:tcPr>
          <w:p w14:paraId="1A556A94" w14:textId="77777777" w:rsidR="00C63E25" w:rsidRPr="00350027" w:rsidRDefault="00C63E25" w:rsidP="00F33256">
            <w:pPr>
              <w:rPr>
                <w:rFonts w:asciiTheme="minorHAnsi" w:hAnsiTheme="minorHAnsi"/>
                <w:i/>
                <w:iCs/>
              </w:rPr>
            </w:pPr>
          </w:p>
        </w:tc>
        <w:tc>
          <w:tcPr>
            <w:tcW w:w="9320" w:type="dxa"/>
          </w:tcPr>
          <w:p w14:paraId="59E674E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E3FFB9" w14:textId="77777777" w:rsidTr="00F33256">
        <w:tc>
          <w:tcPr>
            <w:tcW w:w="1559" w:type="dxa"/>
          </w:tcPr>
          <w:p w14:paraId="709B550B" w14:textId="77777777" w:rsidR="00C63E25" w:rsidRPr="00350027" w:rsidRDefault="00C63E25" w:rsidP="00F33256">
            <w:pPr>
              <w:rPr>
                <w:rFonts w:asciiTheme="minorHAnsi" w:hAnsiTheme="minorHAnsi"/>
                <w:i/>
                <w:iCs/>
              </w:rPr>
            </w:pPr>
          </w:p>
        </w:tc>
        <w:tc>
          <w:tcPr>
            <w:tcW w:w="9320" w:type="dxa"/>
          </w:tcPr>
          <w:p w14:paraId="121A88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2F189CF7" w14:textId="77777777" w:rsidTr="00F33256">
        <w:tc>
          <w:tcPr>
            <w:tcW w:w="1559" w:type="dxa"/>
          </w:tcPr>
          <w:p w14:paraId="2BD6317A" w14:textId="77777777" w:rsidR="00C63E25" w:rsidRPr="00350027" w:rsidRDefault="00C63E25" w:rsidP="00F33256">
            <w:pPr>
              <w:rPr>
                <w:rFonts w:asciiTheme="minorHAnsi" w:hAnsiTheme="minorHAnsi"/>
                <w:i/>
                <w:iCs/>
              </w:rPr>
            </w:pPr>
          </w:p>
        </w:tc>
        <w:tc>
          <w:tcPr>
            <w:tcW w:w="9320" w:type="dxa"/>
          </w:tcPr>
          <w:p w14:paraId="5334E3E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E4A8D77" w14:textId="77777777" w:rsidR="00C63E25" w:rsidRPr="00350027" w:rsidRDefault="00C63E25" w:rsidP="00C63E25">
      <w:pPr>
        <w:rPr>
          <w:rFonts w:asciiTheme="minorHAnsi" w:hAnsiTheme="minorHAnsi"/>
        </w:rPr>
      </w:pPr>
    </w:p>
    <w:p w14:paraId="6D21F0F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BAC8A32" w14:textId="77777777" w:rsidTr="00F33256">
        <w:tc>
          <w:tcPr>
            <w:tcW w:w="1559" w:type="dxa"/>
          </w:tcPr>
          <w:p w14:paraId="4A26DCD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MRJ_SCU_STC_SRS_1088</w:t>
            </w:r>
          </w:p>
        </w:tc>
        <w:tc>
          <w:tcPr>
            <w:tcW w:w="9320" w:type="dxa"/>
          </w:tcPr>
          <w:p w14:paraId="4FF2461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 ADC messages from DMCB in the format of Label 206 (ADC) specified in Table 6.5-14 with a Source/Destination Identifier set to Left ADC</w:t>
            </w:r>
          </w:p>
          <w:p w14:paraId="1C76FBF4" w14:textId="77777777" w:rsidR="00C63E25" w:rsidRPr="00350027" w:rsidRDefault="00C63E25" w:rsidP="00F33256">
            <w:pPr>
              <w:rPr>
                <w:rFonts w:asciiTheme="minorHAnsi" w:hAnsiTheme="minorHAnsi"/>
                <w:i/>
                <w:iCs/>
              </w:rPr>
            </w:pPr>
          </w:p>
        </w:tc>
      </w:tr>
      <w:tr w:rsidR="00C63E25" w:rsidRPr="00350027" w14:paraId="5C0569A3" w14:textId="77777777" w:rsidTr="00F33256">
        <w:tc>
          <w:tcPr>
            <w:tcW w:w="1559" w:type="dxa"/>
          </w:tcPr>
          <w:p w14:paraId="453E6FBD" w14:textId="77777777" w:rsidR="00C63E25" w:rsidRPr="00350027" w:rsidRDefault="00C63E25" w:rsidP="00F33256">
            <w:pPr>
              <w:rPr>
                <w:rFonts w:asciiTheme="minorHAnsi" w:hAnsiTheme="minorHAnsi"/>
                <w:i/>
                <w:iCs/>
              </w:rPr>
            </w:pPr>
          </w:p>
        </w:tc>
        <w:tc>
          <w:tcPr>
            <w:tcW w:w="9320" w:type="dxa"/>
          </w:tcPr>
          <w:p w14:paraId="07517BC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8BFD5BF" w14:textId="77777777" w:rsidTr="00F33256">
        <w:tc>
          <w:tcPr>
            <w:tcW w:w="1559" w:type="dxa"/>
          </w:tcPr>
          <w:p w14:paraId="56B279D7" w14:textId="77777777" w:rsidR="00C63E25" w:rsidRPr="00350027" w:rsidRDefault="00C63E25" w:rsidP="00F33256">
            <w:pPr>
              <w:rPr>
                <w:rFonts w:asciiTheme="minorHAnsi" w:hAnsiTheme="minorHAnsi"/>
                <w:i/>
                <w:iCs/>
              </w:rPr>
            </w:pPr>
          </w:p>
        </w:tc>
        <w:tc>
          <w:tcPr>
            <w:tcW w:w="9320" w:type="dxa"/>
          </w:tcPr>
          <w:p w14:paraId="17F90EF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0E85CC1" w14:textId="77777777" w:rsidTr="00F33256">
        <w:tc>
          <w:tcPr>
            <w:tcW w:w="1559" w:type="dxa"/>
          </w:tcPr>
          <w:p w14:paraId="0277ED30" w14:textId="77777777" w:rsidR="00C63E25" w:rsidRPr="00350027" w:rsidRDefault="00C63E25" w:rsidP="00F33256">
            <w:pPr>
              <w:rPr>
                <w:rFonts w:asciiTheme="minorHAnsi" w:hAnsiTheme="minorHAnsi"/>
                <w:i/>
                <w:iCs/>
              </w:rPr>
            </w:pPr>
          </w:p>
        </w:tc>
        <w:tc>
          <w:tcPr>
            <w:tcW w:w="9320" w:type="dxa"/>
          </w:tcPr>
          <w:p w14:paraId="4DD2F40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D3B2909" w14:textId="77777777" w:rsidR="00C63E25" w:rsidRPr="00350027" w:rsidRDefault="00C63E25" w:rsidP="00C63E25">
      <w:pPr>
        <w:rPr>
          <w:rFonts w:asciiTheme="minorHAnsi" w:hAnsiTheme="minorHAnsi"/>
        </w:rPr>
      </w:pPr>
    </w:p>
    <w:p w14:paraId="41A21EB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6274A07" w14:textId="77777777" w:rsidTr="00F33256">
        <w:tc>
          <w:tcPr>
            <w:tcW w:w="1559" w:type="dxa"/>
          </w:tcPr>
          <w:p w14:paraId="0380B07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MRJ_SCU_STC_SRS_144</w:t>
            </w:r>
          </w:p>
        </w:tc>
        <w:tc>
          <w:tcPr>
            <w:tcW w:w="9320" w:type="dxa"/>
          </w:tcPr>
          <w:p w14:paraId="7AFE8D3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R ADC Airspeed in the Computed Airspeed field in messages from DMCB in the format of Label 206 (ADC) specified in Table 6.5-14 with a Source/Destination Identifier set to Right ADC</w:t>
            </w:r>
          </w:p>
          <w:p w14:paraId="127D25FE" w14:textId="77777777" w:rsidR="00C63E25" w:rsidRPr="00350027" w:rsidRDefault="00C63E25" w:rsidP="00F33256">
            <w:pPr>
              <w:rPr>
                <w:rFonts w:asciiTheme="minorHAnsi" w:hAnsiTheme="minorHAnsi"/>
                <w:i/>
                <w:iCs/>
              </w:rPr>
            </w:pPr>
          </w:p>
        </w:tc>
      </w:tr>
      <w:tr w:rsidR="00C63E25" w:rsidRPr="00350027" w14:paraId="19103CF0" w14:textId="77777777" w:rsidTr="00F33256">
        <w:tc>
          <w:tcPr>
            <w:tcW w:w="1559" w:type="dxa"/>
          </w:tcPr>
          <w:p w14:paraId="0C4FD6B2" w14:textId="77777777" w:rsidR="00C63E25" w:rsidRPr="00350027" w:rsidRDefault="00C63E25" w:rsidP="00F33256">
            <w:pPr>
              <w:rPr>
                <w:rFonts w:asciiTheme="minorHAnsi" w:hAnsiTheme="minorHAnsi"/>
                <w:i/>
                <w:iCs/>
              </w:rPr>
            </w:pPr>
          </w:p>
        </w:tc>
        <w:tc>
          <w:tcPr>
            <w:tcW w:w="9320" w:type="dxa"/>
          </w:tcPr>
          <w:p w14:paraId="6DEC309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3485ADC" w14:textId="77777777" w:rsidTr="00F33256">
        <w:tc>
          <w:tcPr>
            <w:tcW w:w="1559" w:type="dxa"/>
          </w:tcPr>
          <w:p w14:paraId="1EFE8C3F" w14:textId="77777777" w:rsidR="00C63E25" w:rsidRPr="00350027" w:rsidRDefault="00C63E25" w:rsidP="00F33256">
            <w:pPr>
              <w:rPr>
                <w:rFonts w:asciiTheme="minorHAnsi" w:hAnsiTheme="minorHAnsi"/>
                <w:i/>
                <w:iCs/>
              </w:rPr>
            </w:pPr>
          </w:p>
        </w:tc>
        <w:tc>
          <w:tcPr>
            <w:tcW w:w="9320" w:type="dxa"/>
          </w:tcPr>
          <w:p w14:paraId="2657043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2ABED72" w14:textId="77777777" w:rsidTr="00F33256">
        <w:tc>
          <w:tcPr>
            <w:tcW w:w="1559" w:type="dxa"/>
          </w:tcPr>
          <w:p w14:paraId="39D29751" w14:textId="77777777" w:rsidR="00C63E25" w:rsidRPr="00350027" w:rsidRDefault="00C63E25" w:rsidP="00F33256">
            <w:pPr>
              <w:rPr>
                <w:rFonts w:asciiTheme="minorHAnsi" w:hAnsiTheme="minorHAnsi"/>
                <w:i/>
                <w:iCs/>
              </w:rPr>
            </w:pPr>
          </w:p>
        </w:tc>
        <w:tc>
          <w:tcPr>
            <w:tcW w:w="9320" w:type="dxa"/>
          </w:tcPr>
          <w:p w14:paraId="5F03DFC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8C0EB56" w14:textId="77777777" w:rsidR="00C63E25" w:rsidRPr="00350027" w:rsidRDefault="00C63E25" w:rsidP="00C63E25">
      <w:pPr>
        <w:rPr>
          <w:rFonts w:asciiTheme="minorHAnsi" w:hAnsiTheme="minorHAnsi"/>
        </w:rPr>
      </w:pPr>
    </w:p>
    <w:p w14:paraId="6C10E93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F7B650E" w14:textId="77777777" w:rsidTr="00F33256">
        <w:tc>
          <w:tcPr>
            <w:tcW w:w="1559" w:type="dxa"/>
          </w:tcPr>
          <w:p w14:paraId="5FCF5B1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MRJ_SCU_STC_SRS_160</w:t>
            </w:r>
          </w:p>
        </w:tc>
        <w:tc>
          <w:tcPr>
            <w:tcW w:w="9320" w:type="dxa"/>
          </w:tcPr>
          <w:p w14:paraId="30E73EA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the following power-up defaults for Airspeed data:</w:t>
            </w:r>
          </w:p>
          <w:p w14:paraId="325C5634"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Airspeed = 0 kts</w:t>
            </w:r>
          </w:p>
          <w:p w14:paraId="1B63DD30"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AirspeedA_Not_Valid = TRUE</w:t>
            </w:r>
          </w:p>
          <w:p w14:paraId="61293B2D"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AirspeedB_Not_Valid = TRUE</w:t>
            </w:r>
          </w:p>
          <w:p w14:paraId="05D004CB"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Airspeed_Not_Valid = TRUE</w:t>
            </w:r>
          </w:p>
          <w:p w14:paraId="18549240" w14:textId="77777777" w:rsidR="00C63E25" w:rsidRPr="00350027" w:rsidRDefault="00C63E25" w:rsidP="00F33256">
            <w:pPr>
              <w:rPr>
                <w:rFonts w:asciiTheme="minorHAnsi" w:hAnsiTheme="minorHAnsi"/>
                <w:i/>
                <w:iCs/>
              </w:rPr>
            </w:pPr>
          </w:p>
        </w:tc>
      </w:tr>
      <w:tr w:rsidR="00C63E25" w:rsidRPr="00350027" w14:paraId="0A117F71" w14:textId="77777777" w:rsidTr="00F33256">
        <w:tc>
          <w:tcPr>
            <w:tcW w:w="1559" w:type="dxa"/>
          </w:tcPr>
          <w:p w14:paraId="3BE0D90D" w14:textId="77777777" w:rsidR="00C63E25" w:rsidRPr="00350027" w:rsidRDefault="00C63E25" w:rsidP="00F33256">
            <w:pPr>
              <w:rPr>
                <w:rFonts w:asciiTheme="minorHAnsi" w:hAnsiTheme="minorHAnsi"/>
                <w:i/>
                <w:iCs/>
              </w:rPr>
            </w:pPr>
          </w:p>
        </w:tc>
        <w:tc>
          <w:tcPr>
            <w:tcW w:w="9320" w:type="dxa"/>
          </w:tcPr>
          <w:p w14:paraId="3BF3911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031014" w14:textId="77777777" w:rsidTr="00F33256">
        <w:tc>
          <w:tcPr>
            <w:tcW w:w="1559" w:type="dxa"/>
          </w:tcPr>
          <w:p w14:paraId="5C52B6FD" w14:textId="77777777" w:rsidR="00C63E25" w:rsidRPr="00350027" w:rsidRDefault="00C63E25" w:rsidP="00F33256">
            <w:pPr>
              <w:rPr>
                <w:rFonts w:asciiTheme="minorHAnsi" w:hAnsiTheme="minorHAnsi"/>
                <w:i/>
                <w:iCs/>
              </w:rPr>
            </w:pPr>
          </w:p>
        </w:tc>
        <w:tc>
          <w:tcPr>
            <w:tcW w:w="9320" w:type="dxa"/>
          </w:tcPr>
          <w:p w14:paraId="6C42F6C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895AD2D" w14:textId="77777777" w:rsidTr="00F33256">
        <w:tc>
          <w:tcPr>
            <w:tcW w:w="1559" w:type="dxa"/>
          </w:tcPr>
          <w:p w14:paraId="708CC7F9" w14:textId="77777777" w:rsidR="00C63E25" w:rsidRPr="00350027" w:rsidRDefault="00C63E25" w:rsidP="00F33256">
            <w:pPr>
              <w:rPr>
                <w:rFonts w:asciiTheme="minorHAnsi" w:hAnsiTheme="minorHAnsi"/>
                <w:i/>
                <w:iCs/>
              </w:rPr>
            </w:pPr>
          </w:p>
        </w:tc>
        <w:tc>
          <w:tcPr>
            <w:tcW w:w="9320" w:type="dxa"/>
          </w:tcPr>
          <w:p w14:paraId="63E08D3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1217468" w14:textId="77777777" w:rsidR="00C63E25" w:rsidRPr="00350027" w:rsidRDefault="00C63E25" w:rsidP="00C63E25">
      <w:pPr>
        <w:rPr>
          <w:rFonts w:asciiTheme="minorHAnsi" w:hAnsiTheme="minorHAnsi"/>
        </w:rPr>
      </w:pPr>
    </w:p>
    <w:p w14:paraId="5B7BAA8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34528DE" w14:textId="77777777" w:rsidTr="00F33256">
        <w:tc>
          <w:tcPr>
            <w:tcW w:w="1559" w:type="dxa"/>
          </w:tcPr>
          <w:p w14:paraId="324AA4D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MRJ_SCU_STC_SRS_1089</w:t>
            </w:r>
          </w:p>
        </w:tc>
        <w:tc>
          <w:tcPr>
            <w:tcW w:w="9320" w:type="dxa"/>
          </w:tcPr>
          <w:p w14:paraId="74A36A4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AirspeedA according to the following logic:</w:t>
            </w:r>
          </w:p>
          <w:p w14:paraId="3C3033C1" w14:textId="77777777" w:rsidR="00C63E25" w:rsidRPr="00350027" w:rsidRDefault="00C63E25" w:rsidP="00F33256">
            <w:pPr>
              <w:rPr>
                <w:rFonts w:asciiTheme="minorHAnsi" w:hAnsiTheme="minorHAnsi"/>
              </w:rPr>
            </w:pPr>
            <w:r w:rsidRPr="00350027">
              <w:rPr>
                <w:rFonts w:asciiTheme="minorHAnsi" w:hAnsiTheme="minorHAnsi"/>
              </w:rPr>
              <w:t>Set AirspeedA = 0</w:t>
            </w:r>
          </w:p>
          <w:p w14:paraId="203E3B92" w14:textId="77777777" w:rsidR="00C63E25" w:rsidRPr="00350027" w:rsidRDefault="00C63E25" w:rsidP="00F33256">
            <w:pPr>
              <w:rPr>
                <w:rFonts w:asciiTheme="minorHAnsi" w:hAnsiTheme="minorHAnsi"/>
              </w:rPr>
            </w:pPr>
            <w:r w:rsidRPr="00350027">
              <w:rPr>
                <w:rFonts w:asciiTheme="minorHAnsi" w:hAnsiTheme="minorHAnsi"/>
              </w:rPr>
              <w:t xml:space="preserve">IF 2 or more out of [A_DMC_9 ISI Monitor Status, </w:t>
            </w:r>
          </w:p>
          <w:p w14:paraId="0E801C52" w14:textId="77777777" w:rsidR="00C63E25" w:rsidRPr="00350027" w:rsidRDefault="00C63E25" w:rsidP="00F33256">
            <w:pPr>
              <w:rPr>
                <w:rFonts w:asciiTheme="minorHAnsi" w:hAnsiTheme="minorHAnsi"/>
              </w:rPr>
            </w:pPr>
            <w:r w:rsidRPr="00350027">
              <w:rPr>
                <w:rFonts w:asciiTheme="minorHAnsi" w:hAnsiTheme="minorHAnsi"/>
              </w:rPr>
              <w:t xml:space="preserve">                                    A_DMC_9 LADC Monitor Status,</w:t>
            </w:r>
          </w:p>
          <w:p w14:paraId="63CB25D1" w14:textId="77777777" w:rsidR="00C63E25" w:rsidRPr="00350027" w:rsidRDefault="00C63E25" w:rsidP="00F33256">
            <w:pPr>
              <w:rPr>
                <w:rFonts w:asciiTheme="minorHAnsi" w:hAnsiTheme="minorHAnsi"/>
              </w:rPr>
            </w:pPr>
            <w:r w:rsidRPr="00350027">
              <w:rPr>
                <w:rFonts w:asciiTheme="minorHAnsi" w:hAnsiTheme="minorHAnsi"/>
              </w:rPr>
              <w:t xml:space="preserve">                                    A_DMC_9 RADC Monitor Status] = TRUE </w:t>
            </w:r>
          </w:p>
          <w:p w14:paraId="0376AD54" w14:textId="77777777" w:rsidR="00C63E25" w:rsidRPr="00350027" w:rsidRDefault="00C63E25" w:rsidP="00F33256">
            <w:pPr>
              <w:rPr>
                <w:rFonts w:asciiTheme="minorHAnsi" w:hAnsiTheme="minorHAnsi"/>
              </w:rPr>
            </w:pPr>
            <w:r w:rsidRPr="00350027">
              <w:rPr>
                <w:rFonts w:asciiTheme="minorHAnsi" w:hAnsiTheme="minorHAnsi"/>
              </w:rPr>
              <w:t>THEN</w:t>
            </w:r>
          </w:p>
          <w:p w14:paraId="7AE4204A"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TRUE</w:t>
            </w:r>
          </w:p>
          <w:p w14:paraId="1CB7C09A" w14:textId="77777777" w:rsidR="00C63E25" w:rsidRPr="00350027" w:rsidRDefault="00C63E25" w:rsidP="00F33256">
            <w:pPr>
              <w:rPr>
                <w:rFonts w:asciiTheme="minorHAnsi" w:hAnsiTheme="minorHAnsi"/>
              </w:rPr>
            </w:pPr>
          </w:p>
          <w:p w14:paraId="5064A864" w14:textId="77777777" w:rsidR="00C63E25" w:rsidRPr="00350027" w:rsidRDefault="00C63E25" w:rsidP="00F33256">
            <w:pPr>
              <w:rPr>
                <w:rFonts w:asciiTheme="minorHAnsi" w:hAnsiTheme="minorHAnsi"/>
              </w:rPr>
            </w:pPr>
            <w:r w:rsidRPr="00350027">
              <w:rPr>
                <w:rFonts w:asciiTheme="minorHAnsi" w:hAnsiTheme="minorHAnsi"/>
              </w:rPr>
              <w:t xml:space="preserve">ELSE IF 1 out of [A_DMC_9 ISI Monitor Status, </w:t>
            </w:r>
          </w:p>
          <w:p w14:paraId="409CD301" w14:textId="77777777" w:rsidR="00C63E25" w:rsidRPr="00350027" w:rsidRDefault="00C63E25" w:rsidP="00F33256">
            <w:pPr>
              <w:rPr>
                <w:rFonts w:asciiTheme="minorHAnsi" w:hAnsiTheme="minorHAnsi"/>
              </w:rPr>
            </w:pPr>
            <w:r w:rsidRPr="00350027">
              <w:rPr>
                <w:rFonts w:asciiTheme="minorHAnsi" w:hAnsiTheme="minorHAnsi"/>
              </w:rPr>
              <w:t xml:space="preserve">                              A_DMC_9 LADC Monitor Status,</w:t>
            </w:r>
          </w:p>
          <w:p w14:paraId="5B579C90" w14:textId="77777777" w:rsidR="00C63E25" w:rsidRPr="00350027" w:rsidRDefault="00C63E25" w:rsidP="00F33256">
            <w:pPr>
              <w:rPr>
                <w:rFonts w:asciiTheme="minorHAnsi" w:hAnsiTheme="minorHAnsi"/>
              </w:rPr>
            </w:pPr>
            <w:r w:rsidRPr="00350027">
              <w:rPr>
                <w:rFonts w:asciiTheme="minorHAnsi" w:hAnsiTheme="minorHAnsi"/>
              </w:rPr>
              <w:t xml:space="preserve">                              A_DMC_9 RADC Monitor Status] = TRUE </w:t>
            </w:r>
          </w:p>
          <w:p w14:paraId="4B1E19ED" w14:textId="77777777" w:rsidR="00C63E25" w:rsidRPr="00350027" w:rsidRDefault="00C63E25" w:rsidP="00F33256">
            <w:pPr>
              <w:rPr>
                <w:rFonts w:asciiTheme="minorHAnsi" w:hAnsiTheme="minorHAnsi"/>
              </w:rPr>
            </w:pPr>
            <w:r w:rsidRPr="00350027">
              <w:rPr>
                <w:rFonts w:asciiTheme="minorHAnsi" w:hAnsiTheme="minorHAnsi"/>
              </w:rPr>
              <w:t xml:space="preserve">THEN </w:t>
            </w:r>
          </w:p>
          <w:p w14:paraId="5CD57C3A" w14:textId="77777777" w:rsidR="00C63E25" w:rsidRPr="00350027" w:rsidRDefault="00C63E25" w:rsidP="00F33256">
            <w:pPr>
              <w:rPr>
                <w:rFonts w:asciiTheme="minorHAnsi" w:hAnsiTheme="minorHAnsi"/>
              </w:rPr>
            </w:pPr>
            <w:r w:rsidRPr="00350027">
              <w:rPr>
                <w:rFonts w:asciiTheme="minorHAnsi" w:hAnsiTheme="minorHAnsi"/>
              </w:rPr>
              <w:t xml:space="preserve">      IF A_DMC_9 ISI Monitor Status = TRUE</w:t>
            </w:r>
          </w:p>
          <w:p w14:paraId="050BA2D4" w14:textId="77777777" w:rsidR="00C63E25" w:rsidRPr="00350027" w:rsidRDefault="00C63E25" w:rsidP="00F33256">
            <w:pPr>
              <w:rPr>
                <w:rFonts w:asciiTheme="minorHAnsi" w:hAnsiTheme="minorHAnsi"/>
              </w:rPr>
            </w:pPr>
            <w:r w:rsidRPr="00350027">
              <w:rPr>
                <w:rFonts w:asciiTheme="minorHAnsi" w:hAnsiTheme="minorHAnsi"/>
              </w:rPr>
              <w:t xml:space="preserve">      THEN </w:t>
            </w:r>
          </w:p>
          <w:p w14:paraId="2A7245C1" w14:textId="77777777" w:rsidR="00C63E25" w:rsidRPr="00350027" w:rsidRDefault="00C63E25" w:rsidP="00F33256">
            <w:pPr>
              <w:rPr>
                <w:rFonts w:asciiTheme="minorHAnsi" w:hAnsiTheme="minorHAnsi"/>
              </w:rPr>
            </w:pPr>
            <w:r w:rsidRPr="00350027">
              <w:rPr>
                <w:rFonts w:asciiTheme="minorHAnsi" w:hAnsiTheme="minorHAnsi"/>
              </w:rPr>
              <w:t xml:space="preserve">            IF A_DMC_9 LADC and A_DMC_9 RADC Reasonableness Check Monitor Status = FALSE</w:t>
            </w:r>
          </w:p>
          <w:p w14:paraId="7CEAD36D"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57BE0664"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LADC Airspeed, A_DMC_9 RADC Airspeed)</w:t>
            </w:r>
          </w:p>
          <w:p w14:paraId="300805AB"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3ECE34B5"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07C8D774"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TRUE</w:t>
            </w:r>
          </w:p>
          <w:p w14:paraId="3EFE2C7F"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END IF</w:t>
            </w:r>
          </w:p>
          <w:p w14:paraId="37FDD62F" w14:textId="77777777" w:rsidR="00C63E25" w:rsidRPr="00350027" w:rsidRDefault="00C63E25" w:rsidP="00F33256">
            <w:pPr>
              <w:rPr>
                <w:rFonts w:asciiTheme="minorHAnsi" w:hAnsiTheme="minorHAnsi"/>
              </w:rPr>
            </w:pPr>
            <w:r w:rsidRPr="00350027">
              <w:rPr>
                <w:rFonts w:asciiTheme="minorHAnsi" w:hAnsiTheme="minorHAnsi"/>
              </w:rPr>
              <w:t xml:space="preserve">      ELSE IF A_DMC_9 RADC Monitor Status = TRUE</w:t>
            </w:r>
          </w:p>
          <w:p w14:paraId="200E9EF2" w14:textId="77777777" w:rsidR="00C63E25" w:rsidRPr="00350027" w:rsidRDefault="00C63E25" w:rsidP="00F33256">
            <w:pPr>
              <w:rPr>
                <w:rFonts w:asciiTheme="minorHAnsi" w:hAnsiTheme="minorHAnsi"/>
              </w:rPr>
            </w:pPr>
            <w:r w:rsidRPr="00350027">
              <w:rPr>
                <w:rFonts w:asciiTheme="minorHAnsi" w:hAnsiTheme="minorHAnsi"/>
              </w:rPr>
              <w:t xml:space="preserve">      THEN </w:t>
            </w:r>
          </w:p>
          <w:p w14:paraId="6BF46388" w14:textId="77777777" w:rsidR="00C63E25" w:rsidRPr="00350027" w:rsidRDefault="00C63E25" w:rsidP="00F33256">
            <w:pPr>
              <w:rPr>
                <w:rFonts w:asciiTheme="minorHAnsi" w:hAnsiTheme="minorHAnsi"/>
              </w:rPr>
            </w:pPr>
            <w:r w:rsidRPr="00350027">
              <w:rPr>
                <w:rFonts w:asciiTheme="minorHAnsi" w:hAnsiTheme="minorHAnsi"/>
              </w:rPr>
              <w:t xml:space="preserve">            IF A_DMC_9 LADC and A_DMC_9 ISI Reasonableness Check Monitor Status = FALSE</w:t>
            </w:r>
          </w:p>
          <w:p w14:paraId="199B4C66"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75CE9F6C"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LADC Airspeed, A_DMC_9 ISI Airspeed)</w:t>
            </w:r>
          </w:p>
          <w:p w14:paraId="12C6DF2F"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726CC5BE"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51EB08A7"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TRUE</w:t>
            </w:r>
          </w:p>
          <w:p w14:paraId="40B7C79C"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65717673" w14:textId="77777777" w:rsidR="00C63E25" w:rsidRPr="00350027" w:rsidRDefault="00C63E25" w:rsidP="00F33256">
            <w:pPr>
              <w:rPr>
                <w:rFonts w:asciiTheme="minorHAnsi" w:hAnsiTheme="minorHAnsi"/>
              </w:rPr>
            </w:pPr>
            <w:r w:rsidRPr="00350027">
              <w:rPr>
                <w:rFonts w:asciiTheme="minorHAnsi" w:hAnsiTheme="minorHAnsi"/>
              </w:rPr>
              <w:t xml:space="preserve">     // Note: A_DMC_9 LADC Monitor Status = TRUE</w:t>
            </w:r>
          </w:p>
          <w:p w14:paraId="4CD9FE41" w14:textId="77777777" w:rsidR="00C63E25" w:rsidRPr="00350027" w:rsidRDefault="00C63E25" w:rsidP="00F33256">
            <w:pPr>
              <w:rPr>
                <w:rFonts w:asciiTheme="minorHAnsi" w:hAnsiTheme="minorHAnsi"/>
              </w:rPr>
            </w:pPr>
            <w:r w:rsidRPr="00350027">
              <w:rPr>
                <w:rFonts w:asciiTheme="minorHAnsi" w:hAnsiTheme="minorHAnsi"/>
              </w:rPr>
              <w:t xml:space="preserve">     ELSE  IF A_DMC_9 RADC and A_DMC_9 ISI Reasonableness Check Monitor Status = FALSE</w:t>
            </w:r>
          </w:p>
          <w:p w14:paraId="61FBF3B4"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9C13668"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RADC Airspeed, A_DMC_9 ISI Airspeed)</w:t>
            </w:r>
          </w:p>
          <w:p w14:paraId="2450EA7B"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4F403B16"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E27A2FD"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TRUE</w:t>
            </w:r>
          </w:p>
          <w:p w14:paraId="01A4C89D"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29B0D686" w14:textId="77777777" w:rsidR="00C63E25" w:rsidRPr="00350027" w:rsidRDefault="00C63E25" w:rsidP="00F33256">
            <w:pPr>
              <w:rPr>
                <w:rFonts w:asciiTheme="minorHAnsi" w:hAnsiTheme="minorHAnsi"/>
              </w:rPr>
            </w:pPr>
          </w:p>
          <w:p w14:paraId="0022A1F6" w14:textId="77777777" w:rsidR="00C63E25" w:rsidRPr="00350027" w:rsidRDefault="00C63E25" w:rsidP="00F33256">
            <w:pPr>
              <w:rPr>
                <w:rFonts w:asciiTheme="minorHAnsi" w:hAnsiTheme="minorHAnsi"/>
              </w:rPr>
            </w:pPr>
            <w:r w:rsidRPr="00350027">
              <w:rPr>
                <w:rFonts w:asciiTheme="minorHAnsi" w:hAnsiTheme="minorHAnsi"/>
              </w:rPr>
              <w:t xml:space="preserve">                             // Note:  none out of [A_DMC_9 ISI Monitor Status, </w:t>
            </w:r>
          </w:p>
          <w:p w14:paraId="4BABF9B9" w14:textId="77777777" w:rsidR="00C63E25" w:rsidRPr="00350027" w:rsidRDefault="00C63E25" w:rsidP="00F33256">
            <w:pPr>
              <w:rPr>
                <w:rFonts w:asciiTheme="minorHAnsi" w:hAnsiTheme="minorHAnsi"/>
              </w:rPr>
            </w:pPr>
            <w:r w:rsidRPr="00350027">
              <w:rPr>
                <w:rFonts w:asciiTheme="minorHAnsi" w:hAnsiTheme="minorHAnsi"/>
              </w:rPr>
              <w:t xml:space="preserve">                             //                                     A_DMC_9 LADC Monitor Status,</w:t>
            </w:r>
          </w:p>
          <w:p w14:paraId="1F981BDE" w14:textId="77777777" w:rsidR="00C63E25" w:rsidRPr="00350027" w:rsidRDefault="00C63E25" w:rsidP="00F33256">
            <w:pPr>
              <w:rPr>
                <w:rFonts w:asciiTheme="minorHAnsi" w:hAnsiTheme="minorHAnsi"/>
              </w:rPr>
            </w:pPr>
            <w:r w:rsidRPr="00350027">
              <w:rPr>
                <w:rFonts w:asciiTheme="minorHAnsi" w:hAnsiTheme="minorHAnsi"/>
              </w:rPr>
              <w:t xml:space="preserve">                             //                                     A_DMC_9 RADC Monitor Status] = TRUE </w:t>
            </w:r>
          </w:p>
          <w:p w14:paraId="2971E22D" w14:textId="77777777" w:rsidR="00C63E25" w:rsidRPr="00350027" w:rsidRDefault="00C63E25" w:rsidP="00F33256">
            <w:pPr>
              <w:rPr>
                <w:rFonts w:asciiTheme="minorHAnsi" w:hAnsiTheme="minorHAnsi"/>
              </w:rPr>
            </w:pPr>
            <w:r w:rsidRPr="00350027">
              <w:rPr>
                <w:rFonts w:asciiTheme="minorHAnsi" w:hAnsiTheme="minorHAnsi"/>
              </w:rPr>
              <w:t xml:space="preserve">ELSE IF A_DMC_9 LADC and A_DMC_9 RADC and A_DMC_9 ISI Reasonableness Check Monitor Status = FALSE </w:t>
            </w:r>
          </w:p>
          <w:p w14:paraId="10FE999D" w14:textId="77777777" w:rsidR="00C63E25" w:rsidRPr="00350027" w:rsidRDefault="00C63E25" w:rsidP="00F33256">
            <w:pPr>
              <w:rPr>
                <w:rFonts w:asciiTheme="minorHAnsi" w:hAnsiTheme="minorHAnsi"/>
              </w:rPr>
            </w:pPr>
            <w:r w:rsidRPr="00350027">
              <w:rPr>
                <w:rFonts w:asciiTheme="minorHAnsi" w:hAnsiTheme="minorHAnsi"/>
              </w:rPr>
              <w:t xml:space="preserve">THEN </w:t>
            </w:r>
          </w:p>
          <w:p w14:paraId="1257D788"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LADC Airspeed, A_DMC_9 RADC Airspeed, A_DMC_9 ISI Airspeed)</w:t>
            </w:r>
          </w:p>
          <w:p w14:paraId="4EF4386C"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0A257409" w14:textId="77777777" w:rsidR="00C63E25" w:rsidRPr="00350027" w:rsidRDefault="00C63E25" w:rsidP="00F33256">
            <w:pPr>
              <w:rPr>
                <w:rFonts w:asciiTheme="minorHAnsi" w:hAnsiTheme="minorHAnsi"/>
              </w:rPr>
            </w:pPr>
            <w:r w:rsidRPr="00350027">
              <w:rPr>
                <w:rFonts w:asciiTheme="minorHAnsi" w:hAnsiTheme="minorHAnsi"/>
              </w:rPr>
              <w:t>ELSE IF A_DMC_9 LADC and A_DMC_9 RADC Reasonableness Check Monitor Status = FALSE</w:t>
            </w:r>
          </w:p>
          <w:p w14:paraId="59E126DA" w14:textId="77777777" w:rsidR="00C63E25" w:rsidRPr="00350027" w:rsidRDefault="00C63E25" w:rsidP="00F33256">
            <w:pPr>
              <w:rPr>
                <w:rFonts w:asciiTheme="minorHAnsi" w:hAnsiTheme="minorHAnsi"/>
              </w:rPr>
            </w:pPr>
            <w:r w:rsidRPr="00350027">
              <w:rPr>
                <w:rFonts w:asciiTheme="minorHAnsi" w:hAnsiTheme="minorHAnsi"/>
              </w:rPr>
              <w:t>THEN</w:t>
            </w:r>
          </w:p>
          <w:p w14:paraId="2D9C7222"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LADC Airspeed, A_DMC_9 RADC Airspeed)</w:t>
            </w:r>
          </w:p>
          <w:p w14:paraId="65D33C45"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73BC0C90" w14:textId="77777777" w:rsidR="00C63E25" w:rsidRPr="00350027" w:rsidRDefault="00C63E25" w:rsidP="00F33256">
            <w:pPr>
              <w:rPr>
                <w:rFonts w:asciiTheme="minorHAnsi" w:hAnsiTheme="minorHAnsi"/>
              </w:rPr>
            </w:pPr>
            <w:r w:rsidRPr="00350027">
              <w:rPr>
                <w:rFonts w:asciiTheme="minorHAnsi" w:hAnsiTheme="minorHAnsi"/>
              </w:rPr>
              <w:t>ELSE IF A_DMC_9 LADC and A_DMC_9 ISI Reasonableness Check Monitor Status = FALSE</w:t>
            </w:r>
          </w:p>
          <w:p w14:paraId="103AE6ED" w14:textId="77777777" w:rsidR="00C63E25" w:rsidRPr="00350027" w:rsidRDefault="00C63E25" w:rsidP="00F33256">
            <w:pPr>
              <w:rPr>
                <w:rFonts w:asciiTheme="minorHAnsi" w:hAnsiTheme="minorHAnsi"/>
              </w:rPr>
            </w:pPr>
            <w:r w:rsidRPr="00350027">
              <w:rPr>
                <w:rFonts w:asciiTheme="minorHAnsi" w:hAnsiTheme="minorHAnsi"/>
              </w:rPr>
              <w:t>THEN</w:t>
            </w:r>
          </w:p>
          <w:p w14:paraId="3EB9DA41"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LADC Airspeed, A_DMC_9 ISI Airspeed)</w:t>
            </w:r>
          </w:p>
          <w:p w14:paraId="7AF6C661"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68255E1D" w14:textId="77777777" w:rsidR="00C63E25" w:rsidRPr="00350027" w:rsidRDefault="00C63E25" w:rsidP="00F33256">
            <w:pPr>
              <w:rPr>
                <w:rFonts w:asciiTheme="minorHAnsi" w:hAnsiTheme="minorHAnsi"/>
              </w:rPr>
            </w:pPr>
            <w:r w:rsidRPr="00350027">
              <w:rPr>
                <w:rFonts w:asciiTheme="minorHAnsi" w:hAnsiTheme="minorHAnsi"/>
              </w:rPr>
              <w:t>ELSE IF A_DMC_9 RADC and A_DMC_9 ISI Reasonableness Check Monitor Status = FALSE</w:t>
            </w:r>
          </w:p>
          <w:p w14:paraId="7C986782" w14:textId="77777777" w:rsidR="00C63E25" w:rsidRPr="00350027" w:rsidRDefault="00C63E25" w:rsidP="00F33256">
            <w:pPr>
              <w:rPr>
                <w:rFonts w:asciiTheme="minorHAnsi" w:hAnsiTheme="minorHAnsi"/>
              </w:rPr>
            </w:pPr>
            <w:r w:rsidRPr="00350027">
              <w:rPr>
                <w:rFonts w:asciiTheme="minorHAnsi" w:hAnsiTheme="minorHAnsi"/>
              </w:rPr>
              <w:t>THEN</w:t>
            </w:r>
          </w:p>
          <w:p w14:paraId="7DC7D26B"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RADC Airspeed, A_DMC_9 ISI Airspeed)</w:t>
            </w:r>
          </w:p>
          <w:p w14:paraId="75E05E29"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3B893E82" w14:textId="77777777" w:rsidR="00C63E25" w:rsidRPr="00350027" w:rsidRDefault="00C63E25" w:rsidP="00F33256">
            <w:pPr>
              <w:rPr>
                <w:rFonts w:asciiTheme="minorHAnsi" w:hAnsiTheme="minorHAnsi"/>
              </w:rPr>
            </w:pPr>
            <w:r w:rsidRPr="00350027">
              <w:rPr>
                <w:rFonts w:asciiTheme="minorHAnsi" w:hAnsiTheme="minorHAnsi"/>
              </w:rPr>
              <w:t>ELSE</w:t>
            </w:r>
          </w:p>
          <w:p w14:paraId="1B2FE58F"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TRUE</w:t>
            </w:r>
          </w:p>
          <w:p w14:paraId="17865ABF" w14:textId="77777777" w:rsidR="00C63E25" w:rsidRPr="00350027" w:rsidRDefault="00C63E25" w:rsidP="00F33256">
            <w:pPr>
              <w:rPr>
                <w:rFonts w:asciiTheme="minorHAnsi" w:hAnsiTheme="minorHAnsi"/>
              </w:rPr>
            </w:pPr>
            <w:r w:rsidRPr="00350027">
              <w:rPr>
                <w:rFonts w:asciiTheme="minorHAnsi" w:hAnsiTheme="minorHAnsi"/>
              </w:rPr>
              <w:t>END IF</w:t>
            </w:r>
          </w:p>
          <w:p w14:paraId="185402EB" w14:textId="77777777" w:rsidR="00C63E25" w:rsidRPr="00350027" w:rsidRDefault="00C63E25" w:rsidP="00F33256">
            <w:pPr>
              <w:rPr>
                <w:rFonts w:asciiTheme="minorHAnsi" w:hAnsiTheme="minorHAnsi"/>
              </w:rPr>
            </w:pPr>
          </w:p>
          <w:p w14:paraId="6A00A751" w14:textId="77777777" w:rsidR="00C63E25" w:rsidRPr="00350027" w:rsidRDefault="00C63E25" w:rsidP="00F33256">
            <w:pPr>
              <w:rPr>
                <w:rFonts w:asciiTheme="minorHAnsi" w:hAnsiTheme="minorHAnsi"/>
              </w:rPr>
            </w:pPr>
            <w:r w:rsidRPr="00350027">
              <w:rPr>
                <w:rFonts w:asciiTheme="minorHAnsi" w:hAnsiTheme="minorHAnsi"/>
              </w:rPr>
              <w:t>Where</w:t>
            </w:r>
          </w:p>
          <w:p w14:paraId="361FC63D" w14:textId="77777777" w:rsidR="00C63E25" w:rsidRPr="00350027" w:rsidRDefault="00C63E25" w:rsidP="00F33256">
            <w:pPr>
              <w:rPr>
                <w:rFonts w:asciiTheme="minorHAnsi" w:hAnsiTheme="minorHAnsi"/>
              </w:rPr>
            </w:pPr>
            <w:r w:rsidRPr="00350027">
              <w:rPr>
                <w:rFonts w:asciiTheme="minorHAnsi" w:hAnsiTheme="minorHAnsi"/>
              </w:rPr>
              <w:t>A_DMC_9 LADC Monitor Status is defined in MRJ_SCU_STC_SRS_811</w:t>
            </w:r>
          </w:p>
          <w:p w14:paraId="7C04D6A4" w14:textId="77777777" w:rsidR="00C63E25" w:rsidRPr="00350027" w:rsidRDefault="00C63E25" w:rsidP="00F33256">
            <w:pPr>
              <w:rPr>
                <w:rFonts w:asciiTheme="minorHAnsi" w:hAnsiTheme="minorHAnsi"/>
              </w:rPr>
            </w:pPr>
            <w:r w:rsidRPr="00350027">
              <w:rPr>
                <w:rFonts w:asciiTheme="minorHAnsi" w:hAnsiTheme="minorHAnsi"/>
              </w:rPr>
              <w:t>A_DMC_9 RADC Monitor Status is defined in MRJ_SCU_STC_SRS_1051</w:t>
            </w:r>
          </w:p>
          <w:p w14:paraId="60AB5287" w14:textId="77777777" w:rsidR="00C63E25" w:rsidRPr="00350027" w:rsidRDefault="00C63E25" w:rsidP="00F33256">
            <w:pPr>
              <w:rPr>
                <w:rFonts w:asciiTheme="minorHAnsi" w:hAnsiTheme="minorHAnsi"/>
              </w:rPr>
            </w:pPr>
            <w:r w:rsidRPr="00350027">
              <w:rPr>
                <w:rFonts w:asciiTheme="minorHAnsi" w:hAnsiTheme="minorHAnsi"/>
              </w:rPr>
              <w:t>A_DMC_9 ISI Monitor Status is defined in MRJ_SCU_STC_SRS_818</w:t>
            </w:r>
          </w:p>
          <w:p w14:paraId="2789F61D" w14:textId="77777777" w:rsidR="00C63E25" w:rsidRPr="00350027" w:rsidRDefault="00C63E25" w:rsidP="00F33256">
            <w:pPr>
              <w:rPr>
                <w:rFonts w:asciiTheme="minorHAnsi" w:hAnsiTheme="minorHAnsi"/>
              </w:rPr>
            </w:pPr>
            <w:r w:rsidRPr="00350027">
              <w:rPr>
                <w:rFonts w:asciiTheme="minorHAnsi" w:hAnsiTheme="minorHAnsi"/>
              </w:rPr>
              <w:t>A_DMC_9 LADC and A_DMC_9 RADC Reasonableness Check Monitor Status is defined in MRJ_SCU_STC_SRS_1067</w:t>
            </w:r>
          </w:p>
          <w:p w14:paraId="72B36DAE" w14:textId="77777777" w:rsidR="00C63E25" w:rsidRPr="00350027" w:rsidRDefault="00C63E25" w:rsidP="00F33256">
            <w:pPr>
              <w:rPr>
                <w:rFonts w:asciiTheme="minorHAnsi" w:hAnsiTheme="minorHAnsi"/>
              </w:rPr>
            </w:pPr>
            <w:r w:rsidRPr="00350027">
              <w:rPr>
                <w:rFonts w:asciiTheme="minorHAnsi" w:hAnsiTheme="minorHAnsi"/>
              </w:rPr>
              <w:t>A_DMC_9 LADC and A_DMC_9 ISI Reasonableness Check Monitor Status is defined in MRJ_SCU_STC_SRS_1179</w:t>
            </w:r>
          </w:p>
          <w:p w14:paraId="6883A06C" w14:textId="77777777" w:rsidR="00C63E25" w:rsidRPr="00350027" w:rsidRDefault="00C63E25" w:rsidP="00F33256">
            <w:pPr>
              <w:rPr>
                <w:rFonts w:asciiTheme="minorHAnsi" w:hAnsiTheme="minorHAnsi"/>
              </w:rPr>
            </w:pPr>
            <w:r w:rsidRPr="00350027">
              <w:rPr>
                <w:rFonts w:asciiTheme="minorHAnsi" w:hAnsiTheme="minorHAnsi"/>
              </w:rPr>
              <w:t>A_DMC_9 RADC and A_DMC_9 ISI Reasonableness Check Monitor Status is defined in MRJ_SCU_STC_SRS_1180</w:t>
            </w:r>
          </w:p>
          <w:p w14:paraId="1CAE44F3" w14:textId="77777777" w:rsidR="00C63E25" w:rsidRPr="00350027" w:rsidRDefault="00C63E25" w:rsidP="00F33256">
            <w:pPr>
              <w:rPr>
                <w:rFonts w:asciiTheme="minorHAnsi" w:hAnsiTheme="minorHAnsi"/>
              </w:rPr>
            </w:pPr>
            <w:r w:rsidRPr="00350027">
              <w:rPr>
                <w:rFonts w:asciiTheme="minorHAnsi" w:hAnsiTheme="minorHAnsi"/>
              </w:rPr>
              <w:t>A_DMC_9 LADC and A_DMC_9 RADC and A_DMC_9 ISI Reasonableness Check Monitor Status is defined in MRJ_SCU_STC_SRS_1178</w:t>
            </w:r>
          </w:p>
          <w:p w14:paraId="6497DF77" w14:textId="77777777" w:rsidR="00C63E25" w:rsidRPr="00350027" w:rsidRDefault="00C63E25" w:rsidP="00F33256">
            <w:pPr>
              <w:rPr>
                <w:rFonts w:asciiTheme="minorHAnsi" w:hAnsiTheme="minorHAnsi"/>
              </w:rPr>
            </w:pPr>
            <w:r w:rsidRPr="00350027">
              <w:rPr>
                <w:rFonts w:asciiTheme="minorHAnsi" w:hAnsiTheme="minorHAnsi"/>
              </w:rPr>
              <w:lastRenderedPageBreak/>
              <w:t>A_DMC_9 LADC Airspeed is defined in MRJ_SCU_STC_SRS_135</w:t>
            </w:r>
          </w:p>
          <w:p w14:paraId="3164B31F" w14:textId="77777777" w:rsidR="00C63E25" w:rsidRPr="00350027" w:rsidRDefault="00C63E25" w:rsidP="00F33256">
            <w:pPr>
              <w:rPr>
                <w:rFonts w:asciiTheme="minorHAnsi" w:hAnsiTheme="minorHAnsi"/>
              </w:rPr>
            </w:pPr>
            <w:r w:rsidRPr="00350027">
              <w:rPr>
                <w:rFonts w:asciiTheme="minorHAnsi" w:hAnsiTheme="minorHAnsi"/>
              </w:rPr>
              <w:t>A_DMC_9 RADC Airspeed is defined in MRJ_SCU_STC_SRS_1087</w:t>
            </w:r>
          </w:p>
          <w:p w14:paraId="7F386C66" w14:textId="77777777" w:rsidR="00C63E25" w:rsidRPr="00350027" w:rsidRDefault="00C63E25" w:rsidP="00F33256">
            <w:pPr>
              <w:rPr>
                <w:rFonts w:asciiTheme="minorHAnsi" w:hAnsiTheme="minorHAnsi"/>
              </w:rPr>
            </w:pPr>
            <w:r w:rsidRPr="00350027">
              <w:rPr>
                <w:rFonts w:asciiTheme="minorHAnsi" w:hAnsiTheme="minorHAnsi"/>
              </w:rPr>
              <w:t>A_DMC_9 ISI Airspeed is defined in MRJ_SCU_STC_SRS_848</w:t>
            </w:r>
          </w:p>
          <w:p w14:paraId="32A3717A" w14:textId="77777777" w:rsidR="00C63E25" w:rsidRPr="00350027" w:rsidRDefault="00C63E25" w:rsidP="00F33256">
            <w:pPr>
              <w:rPr>
                <w:rFonts w:asciiTheme="minorHAnsi" w:hAnsiTheme="minorHAnsi"/>
                <w:i/>
                <w:iCs/>
              </w:rPr>
            </w:pPr>
          </w:p>
        </w:tc>
      </w:tr>
      <w:tr w:rsidR="00C63E25" w:rsidRPr="00350027" w14:paraId="691FDE5E" w14:textId="77777777" w:rsidTr="00F33256">
        <w:tc>
          <w:tcPr>
            <w:tcW w:w="1559" w:type="dxa"/>
          </w:tcPr>
          <w:p w14:paraId="4F3D946E" w14:textId="77777777" w:rsidR="00C63E25" w:rsidRPr="00350027" w:rsidRDefault="00C63E25" w:rsidP="00F33256">
            <w:pPr>
              <w:rPr>
                <w:rFonts w:asciiTheme="minorHAnsi" w:hAnsiTheme="minorHAnsi"/>
                <w:i/>
                <w:iCs/>
              </w:rPr>
            </w:pPr>
          </w:p>
        </w:tc>
        <w:tc>
          <w:tcPr>
            <w:tcW w:w="9320" w:type="dxa"/>
          </w:tcPr>
          <w:p w14:paraId="08741A4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D63E647" w14:textId="77777777" w:rsidTr="00F33256">
        <w:tc>
          <w:tcPr>
            <w:tcW w:w="1559" w:type="dxa"/>
          </w:tcPr>
          <w:p w14:paraId="06A2A32E" w14:textId="77777777" w:rsidR="00C63E25" w:rsidRPr="00350027" w:rsidRDefault="00C63E25" w:rsidP="00F33256">
            <w:pPr>
              <w:rPr>
                <w:rFonts w:asciiTheme="minorHAnsi" w:hAnsiTheme="minorHAnsi"/>
                <w:i/>
                <w:iCs/>
              </w:rPr>
            </w:pPr>
          </w:p>
        </w:tc>
        <w:tc>
          <w:tcPr>
            <w:tcW w:w="9320" w:type="dxa"/>
          </w:tcPr>
          <w:p w14:paraId="285AC5D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D4A9BC2" w14:textId="77777777" w:rsidTr="00F33256">
        <w:tc>
          <w:tcPr>
            <w:tcW w:w="1559" w:type="dxa"/>
          </w:tcPr>
          <w:p w14:paraId="3C85F53B" w14:textId="77777777" w:rsidR="00C63E25" w:rsidRPr="00350027" w:rsidRDefault="00C63E25" w:rsidP="00F33256">
            <w:pPr>
              <w:rPr>
                <w:rFonts w:asciiTheme="minorHAnsi" w:hAnsiTheme="minorHAnsi"/>
                <w:i/>
                <w:iCs/>
              </w:rPr>
            </w:pPr>
          </w:p>
        </w:tc>
        <w:tc>
          <w:tcPr>
            <w:tcW w:w="9320" w:type="dxa"/>
          </w:tcPr>
          <w:p w14:paraId="7A1D9E3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246594A" w14:textId="77777777" w:rsidR="00C63E25" w:rsidRPr="00350027" w:rsidRDefault="00C63E25" w:rsidP="00C63E25">
      <w:pPr>
        <w:rPr>
          <w:rFonts w:asciiTheme="minorHAnsi" w:hAnsiTheme="minorHAnsi"/>
        </w:rPr>
      </w:pPr>
    </w:p>
    <w:p w14:paraId="2FDC305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2F698FB" w14:textId="77777777" w:rsidTr="00F33256">
        <w:tc>
          <w:tcPr>
            <w:tcW w:w="1559" w:type="dxa"/>
          </w:tcPr>
          <w:p w14:paraId="2D3860B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MRJ_SCU_STC_SRS_1090</w:t>
            </w:r>
          </w:p>
        </w:tc>
        <w:tc>
          <w:tcPr>
            <w:tcW w:w="9320" w:type="dxa"/>
          </w:tcPr>
          <w:p w14:paraId="66E3FD4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AirspeedB according to the following logic:</w:t>
            </w:r>
          </w:p>
          <w:p w14:paraId="5378D66D" w14:textId="77777777" w:rsidR="00C63E25" w:rsidRPr="00350027" w:rsidRDefault="00C63E25" w:rsidP="00F33256">
            <w:pPr>
              <w:rPr>
                <w:rFonts w:asciiTheme="minorHAnsi" w:hAnsiTheme="minorHAnsi"/>
              </w:rPr>
            </w:pPr>
          </w:p>
          <w:p w14:paraId="5DC6E591" w14:textId="77777777" w:rsidR="00C63E25" w:rsidRPr="00350027" w:rsidRDefault="00C63E25" w:rsidP="00F33256">
            <w:pPr>
              <w:rPr>
                <w:rFonts w:asciiTheme="minorHAnsi" w:hAnsiTheme="minorHAnsi"/>
              </w:rPr>
            </w:pPr>
            <w:r w:rsidRPr="00350027">
              <w:rPr>
                <w:rFonts w:asciiTheme="minorHAnsi" w:hAnsiTheme="minorHAnsi"/>
              </w:rPr>
              <w:t>Set AirspeedB = 0</w:t>
            </w:r>
          </w:p>
          <w:p w14:paraId="3261E0F1" w14:textId="77777777" w:rsidR="00C63E25" w:rsidRPr="00350027" w:rsidRDefault="00C63E25" w:rsidP="00F33256">
            <w:pPr>
              <w:rPr>
                <w:rFonts w:asciiTheme="minorHAnsi" w:hAnsiTheme="minorHAnsi"/>
              </w:rPr>
            </w:pPr>
            <w:r w:rsidRPr="00350027">
              <w:rPr>
                <w:rFonts w:asciiTheme="minorHAnsi" w:hAnsiTheme="minorHAnsi"/>
              </w:rPr>
              <w:t xml:space="preserve">IF 2 or more out of [B_DMC_9 ISI Monitor Status, </w:t>
            </w:r>
          </w:p>
          <w:p w14:paraId="6FFF3B4A" w14:textId="77777777" w:rsidR="00C63E25" w:rsidRPr="00350027" w:rsidRDefault="00C63E25" w:rsidP="00F33256">
            <w:pPr>
              <w:rPr>
                <w:rFonts w:asciiTheme="minorHAnsi" w:hAnsiTheme="minorHAnsi"/>
              </w:rPr>
            </w:pPr>
            <w:r w:rsidRPr="00350027">
              <w:rPr>
                <w:rFonts w:asciiTheme="minorHAnsi" w:hAnsiTheme="minorHAnsi"/>
              </w:rPr>
              <w:t xml:space="preserve">                                    B_DMC_9 LADC Monitor Status,</w:t>
            </w:r>
          </w:p>
          <w:p w14:paraId="2D927980" w14:textId="77777777" w:rsidR="00C63E25" w:rsidRPr="00350027" w:rsidRDefault="00C63E25" w:rsidP="00F33256">
            <w:pPr>
              <w:rPr>
                <w:rFonts w:asciiTheme="minorHAnsi" w:hAnsiTheme="minorHAnsi"/>
              </w:rPr>
            </w:pPr>
            <w:r w:rsidRPr="00350027">
              <w:rPr>
                <w:rFonts w:asciiTheme="minorHAnsi" w:hAnsiTheme="minorHAnsi"/>
              </w:rPr>
              <w:t xml:space="preserve">                                    B_DMC_9 RADC Monitor Status] = TRUE </w:t>
            </w:r>
          </w:p>
          <w:p w14:paraId="674BE177" w14:textId="77777777" w:rsidR="00C63E25" w:rsidRPr="00350027" w:rsidRDefault="00C63E25" w:rsidP="00F33256">
            <w:pPr>
              <w:rPr>
                <w:rFonts w:asciiTheme="minorHAnsi" w:hAnsiTheme="minorHAnsi"/>
              </w:rPr>
            </w:pPr>
            <w:r w:rsidRPr="00350027">
              <w:rPr>
                <w:rFonts w:asciiTheme="minorHAnsi" w:hAnsiTheme="minorHAnsi"/>
              </w:rPr>
              <w:t>THEN</w:t>
            </w:r>
          </w:p>
          <w:p w14:paraId="65157462"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TRUE</w:t>
            </w:r>
          </w:p>
          <w:p w14:paraId="031ED1DC" w14:textId="77777777" w:rsidR="00C63E25" w:rsidRPr="00350027" w:rsidRDefault="00C63E25" w:rsidP="00F33256">
            <w:pPr>
              <w:rPr>
                <w:rFonts w:asciiTheme="minorHAnsi" w:hAnsiTheme="minorHAnsi"/>
              </w:rPr>
            </w:pPr>
          </w:p>
          <w:p w14:paraId="50659ADF" w14:textId="77777777" w:rsidR="00C63E25" w:rsidRPr="00350027" w:rsidRDefault="00C63E25" w:rsidP="00F33256">
            <w:pPr>
              <w:rPr>
                <w:rFonts w:asciiTheme="minorHAnsi" w:hAnsiTheme="minorHAnsi"/>
              </w:rPr>
            </w:pPr>
            <w:r w:rsidRPr="00350027">
              <w:rPr>
                <w:rFonts w:asciiTheme="minorHAnsi" w:hAnsiTheme="minorHAnsi"/>
              </w:rPr>
              <w:t xml:space="preserve">ELSE IF 1 out of [B_DMC_9 ISI Monitor Status, </w:t>
            </w:r>
          </w:p>
          <w:p w14:paraId="64F32E76" w14:textId="77777777" w:rsidR="00C63E25" w:rsidRPr="00350027" w:rsidRDefault="00C63E25" w:rsidP="00F33256">
            <w:pPr>
              <w:rPr>
                <w:rFonts w:asciiTheme="minorHAnsi" w:hAnsiTheme="minorHAnsi"/>
              </w:rPr>
            </w:pPr>
            <w:r w:rsidRPr="00350027">
              <w:rPr>
                <w:rFonts w:asciiTheme="minorHAnsi" w:hAnsiTheme="minorHAnsi"/>
              </w:rPr>
              <w:t xml:space="preserve">                              B_DMC_9 LADC Monitor Status,</w:t>
            </w:r>
          </w:p>
          <w:p w14:paraId="604A405A" w14:textId="77777777" w:rsidR="00C63E25" w:rsidRPr="00350027" w:rsidRDefault="00C63E25" w:rsidP="00F33256">
            <w:pPr>
              <w:rPr>
                <w:rFonts w:asciiTheme="minorHAnsi" w:hAnsiTheme="minorHAnsi"/>
              </w:rPr>
            </w:pPr>
            <w:r w:rsidRPr="00350027">
              <w:rPr>
                <w:rFonts w:asciiTheme="minorHAnsi" w:hAnsiTheme="minorHAnsi"/>
              </w:rPr>
              <w:t xml:space="preserve">                              B_DMC_9 RADC Monitor Status] = TRUE </w:t>
            </w:r>
          </w:p>
          <w:p w14:paraId="1B93B495" w14:textId="77777777" w:rsidR="00C63E25" w:rsidRPr="00350027" w:rsidRDefault="00C63E25" w:rsidP="00F33256">
            <w:pPr>
              <w:rPr>
                <w:rFonts w:asciiTheme="minorHAnsi" w:hAnsiTheme="minorHAnsi"/>
              </w:rPr>
            </w:pPr>
            <w:r w:rsidRPr="00350027">
              <w:rPr>
                <w:rFonts w:asciiTheme="minorHAnsi" w:hAnsiTheme="minorHAnsi"/>
              </w:rPr>
              <w:t xml:space="preserve">THEN </w:t>
            </w:r>
          </w:p>
          <w:p w14:paraId="0C838396" w14:textId="77777777" w:rsidR="00C63E25" w:rsidRPr="00350027" w:rsidRDefault="00C63E25" w:rsidP="00F33256">
            <w:pPr>
              <w:rPr>
                <w:rFonts w:asciiTheme="minorHAnsi" w:hAnsiTheme="minorHAnsi"/>
              </w:rPr>
            </w:pPr>
            <w:r w:rsidRPr="00350027">
              <w:rPr>
                <w:rFonts w:asciiTheme="minorHAnsi" w:hAnsiTheme="minorHAnsi"/>
              </w:rPr>
              <w:t xml:space="preserve">      IF B_DMC_9 ISI Monitor Status = TRUE</w:t>
            </w:r>
          </w:p>
          <w:p w14:paraId="2C5BC199" w14:textId="77777777" w:rsidR="00C63E25" w:rsidRPr="00350027" w:rsidRDefault="00C63E25" w:rsidP="00F33256">
            <w:pPr>
              <w:rPr>
                <w:rFonts w:asciiTheme="minorHAnsi" w:hAnsiTheme="minorHAnsi"/>
              </w:rPr>
            </w:pPr>
            <w:r w:rsidRPr="00350027">
              <w:rPr>
                <w:rFonts w:asciiTheme="minorHAnsi" w:hAnsiTheme="minorHAnsi"/>
              </w:rPr>
              <w:t xml:space="preserve">      THEN </w:t>
            </w:r>
          </w:p>
          <w:p w14:paraId="571ED596" w14:textId="77777777" w:rsidR="00C63E25" w:rsidRPr="00350027" w:rsidRDefault="00C63E25" w:rsidP="00F33256">
            <w:pPr>
              <w:rPr>
                <w:rFonts w:asciiTheme="minorHAnsi" w:hAnsiTheme="minorHAnsi"/>
              </w:rPr>
            </w:pPr>
            <w:r w:rsidRPr="00350027">
              <w:rPr>
                <w:rFonts w:asciiTheme="minorHAnsi" w:hAnsiTheme="minorHAnsi"/>
              </w:rPr>
              <w:t xml:space="preserve">            IF B_DMC_9 LADC and B_DMC_9 RADC Reasonableness Check Monitor Status = FALSE</w:t>
            </w:r>
          </w:p>
          <w:p w14:paraId="54F4AE83"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9D7BB52"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LADC Airspeed, B_DMC_9 RADC Airspeed)</w:t>
            </w:r>
          </w:p>
          <w:p w14:paraId="743A098F"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718DABCE"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304FD96"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TRUE</w:t>
            </w:r>
          </w:p>
          <w:p w14:paraId="51815828"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6A1FC940" w14:textId="77777777" w:rsidR="00C63E25" w:rsidRPr="00350027" w:rsidRDefault="00C63E25" w:rsidP="00F33256">
            <w:pPr>
              <w:rPr>
                <w:rFonts w:asciiTheme="minorHAnsi" w:hAnsiTheme="minorHAnsi"/>
              </w:rPr>
            </w:pPr>
            <w:r w:rsidRPr="00350027">
              <w:rPr>
                <w:rFonts w:asciiTheme="minorHAnsi" w:hAnsiTheme="minorHAnsi"/>
              </w:rPr>
              <w:t xml:space="preserve">      ELSE IF B_DMC_9 RADC Monitor Status = TRUE</w:t>
            </w:r>
          </w:p>
          <w:p w14:paraId="60788A78" w14:textId="77777777" w:rsidR="00C63E25" w:rsidRPr="00350027" w:rsidRDefault="00C63E25" w:rsidP="00F33256">
            <w:pPr>
              <w:rPr>
                <w:rFonts w:asciiTheme="minorHAnsi" w:hAnsiTheme="minorHAnsi"/>
              </w:rPr>
            </w:pPr>
            <w:r w:rsidRPr="00350027">
              <w:rPr>
                <w:rFonts w:asciiTheme="minorHAnsi" w:hAnsiTheme="minorHAnsi"/>
              </w:rPr>
              <w:t xml:space="preserve">       THEN </w:t>
            </w:r>
          </w:p>
          <w:p w14:paraId="0B64FEDB" w14:textId="77777777" w:rsidR="00C63E25" w:rsidRPr="00350027" w:rsidRDefault="00C63E25" w:rsidP="00F33256">
            <w:pPr>
              <w:rPr>
                <w:rFonts w:asciiTheme="minorHAnsi" w:hAnsiTheme="minorHAnsi"/>
              </w:rPr>
            </w:pPr>
            <w:r w:rsidRPr="00350027">
              <w:rPr>
                <w:rFonts w:asciiTheme="minorHAnsi" w:hAnsiTheme="minorHAnsi"/>
              </w:rPr>
              <w:t xml:space="preserve">             IF B_DMC_9 LADC and B_DMC_9 ISI Reasonableness Check Monitor Status = FALSE</w:t>
            </w:r>
          </w:p>
          <w:p w14:paraId="3C91C231"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3ED3B934"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LADC Airspeed, B_DMC_9 ISI Airspeed)</w:t>
            </w:r>
          </w:p>
          <w:p w14:paraId="5B74CCD7"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2AE342DA"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B886A80"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TRUE</w:t>
            </w:r>
          </w:p>
          <w:p w14:paraId="6B6AB160"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72399E5" w14:textId="77777777" w:rsidR="00C63E25" w:rsidRPr="00350027" w:rsidRDefault="00C63E25" w:rsidP="00F33256">
            <w:pPr>
              <w:rPr>
                <w:rFonts w:asciiTheme="minorHAnsi" w:hAnsiTheme="minorHAnsi"/>
              </w:rPr>
            </w:pPr>
            <w:r w:rsidRPr="00350027">
              <w:rPr>
                <w:rFonts w:asciiTheme="minorHAnsi" w:hAnsiTheme="minorHAnsi"/>
              </w:rPr>
              <w:t xml:space="preserve">      ELSE          // Note: B_DMC_9 LADC Monitor Status = TRUE</w:t>
            </w:r>
          </w:p>
          <w:p w14:paraId="2BD3E74B" w14:textId="77777777" w:rsidR="00C63E25" w:rsidRPr="00350027" w:rsidRDefault="00C63E25" w:rsidP="00F33256">
            <w:pPr>
              <w:rPr>
                <w:rFonts w:asciiTheme="minorHAnsi" w:hAnsiTheme="minorHAnsi"/>
              </w:rPr>
            </w:pPr>
            <w:r w:rsidRPr="00350027">
              <w:rPr>
                <w:rFonts w:asciiTheme="minorHAnsi" w:hAnsiTheme="minorHAnsi"/>
              </w:rPr>
              <w:t xml:space="preserve">             IF B_DMC_9 RADC and B_DMC_9 ISI Reasonableness Check Monitor Status = FALSE</w:t>
            </w:r>
          </w:p>
          <w:p w14:paraId="7B5D00E2"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39F7D9BC"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RADC Airspeed, B_DMC_9 ISI Airspeed)</w:t>
            </w:r>
          </w:p>
          <w:p w14:paraId="7468D00B"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74023286"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13593AB0"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612D3D17"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1F8D7C51"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11E6E48E" w14:textId="77777777" w:rsidR="00C63E25" w:rsidRPr="00350027" w:rsidRDefault="00C63E25" w:rsidP="00F33256">
            <w:pPr>
              <w:rPr>
                <w:rFonts w:asciiTheme="minorHAnsi" w:hAnsiTheme="minorHAnsi"/>
              </w:rPr>
            </w:pPr>
          </w:p>
          <w:p w14:paraId="61DAC6BE" w14:textId="77777777" w:rsidR="00C63E25" w:rsidRPr="00350027" w:rsidRDefault="00C63E25" w:rsidP="00F33256">
            <w:pPr>
              <w:rPr>
                <w:rFonts w:asciiTheme="minorHAnsi" w:hAnsiTheme="minorHAnsi"/>
              </w:rPr>
            </w:pPr>
            <w:r w:rsidRPr="00350027">
              <w:rPr>
                <w:rFonts w:asciiTheme="minorHAnsi" w:hAnsiTheme="minorHAnsi"/>
              </w:rPr>
              <w:t xml:space="preserve">                             // Note:  none out of [B_DMC_9 ISI Monitor Status, </w:t>
            </w:r>
          </w:p>
          <w:p w14:paraId="210758D7" w14:textId="77777777" w:rsidR="00C63E25" w:rsidRPr="00350027" w:rsidRDefault="00C63E25" w:rsidP="00F33256">
            <w:pPr>
              <w:rPr>
                <w:rFonts w:asciiTheme="minorHAnsi" w:hAnsiTheme="minorHAnsi"/>
              </w:rPr>
            </w:pPr>
            <w:r w:rsidRPr="00350027">
              <w:rPr>
                <w:rFonts w:asciiTheme="minorHAnsi" w:hAnsiTheme="minorHAnsi"/>
              </w:rPr>
              <w:t xml:space="preserve">                             //                                     B_DMC_9 LADC Monitor Status,</w:t>
            </w:r>
          </w:p>
          <w:p w14:paraId="31E80693" w14:textId="77777777" w:rsidR="00C63E25" w:rsidRPr="00350027" w:rsidRDefault="00C63E25" w:rsidP="00F33256">
            <w:pPr>
              <w:rPr>
                <w:rFonts w:asciiTheme="minorHAnsi" w:hAnsiTheme="minorHAnsi"/>
              </w:rPr>
            </w:pPr>
            <w:r w:rsidRPr="00350027">
              <w:rPr>
                <w:rFonts w:asciiTheme="minorHAnsi" w:hAnsiTheme="minorHAnsi"/>
              </w:rPr>
              <w:t xml:space="preserve">                             //                                     B_DMC_9 RADC Monitor Status] = TRUE </w:t>
            </w:r>
          </w:p>
          <w:p w14:paraId="2D510068" w14:textId="77777777" w:rsidR="00C63E25" w:rsidRPr="00350027" w:rsidRDefault="00C63E25" w:rsidP="00F33256">
            <w:pPr>
              <w:rPr>
                <w:rFonts w:asciiTheme="minorHAnsi" w:hAnsiTheme="minorHAnsi"/>
              </w:rPr>
            </w:pPr>
            <w:r w:rsidRPr="00350027">
              <w:rPr>
                <w:rFonts w:asciiTheme="minorHAnsi" w:hAnsiTheme="minorHAnsi"/>
              </w:rPr>
              <w:t xml:space="preserve">ELSE IF B_DMC_9 LADC and B_DMC_9 RADC and B_DMC_9 ISI Reasonableness Check Monitor Status =FALSE </w:t>
            </w:r>
          </w:p>
          <w:p w14:paraId="178968CE" w14:textId="77777777" w:rsidR="00C63E25" w:rsidRPr="00350027" w:rsidRDefault="00C63E25" w:rsidP="00F33256">
            <w:pPr>
              <w:rPr>
                <w:rFonts w:asciiTheme="minorHAnsi" w:hAnsiTheme="minorHAnsi"/>
              </w:rPr>
            </w:pPr>
            <w:r w:rsidRPr="00350027">
              <w:rPr>
                <w:rFonts w:asciiTheme="minorHAnsi" w:hAnsiTheme="minorHAnsi"/>
              </w:rPr>
              <w:t>THEN</w:t>
            </w:r>
          </w:p>
          <w:p w14:paraId="0D866435"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Set AirspeedB to average of (B_DMC_9 LADC Airspeed, B_DMC_9 RADC Airspeed, B_DMC_9 ISI Airspeed)</w:t>
            </w:r>
          </w:p>
          <w:p w14:paraId="77BEEFA9"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72FD1F40" w14:textId="77777777" w:rsidR="00C63E25" w:rsidRPr="00350027" w:rsidRDefault="00C63E25" w:rsidP="00F33256">
            <w:pPr>
              <w:rPr>
                <w:rFonts w:asciiTheme="minorHAnsi" w:hAnsiTheme="minorHAnsi"/>
              </w:rPr>
            </w:pPr>
            <w:r w:rsidRPr="00350027">
              <w:rPr>
                <w:rFonts w:asciiTheme="minorHAnsi" w:hAnsiTheme="minorHAnsi"/>
              </w:rPr>
              <w:t>ELSE IF B_DMC_9 LADC and B_DMC_9 RADC Reasonableness Check Monitor Status = FALSE</w:t>
            </w:r>
          </w:p>
          <w:p w14:paraId="73A4DA00" w14:textId="77777777" w:rsidR="00C63E25" w:rsidRPr="00350027" w:rsidRDefault="00C63E25" w:rsidP="00F33256">
            <w:pPr>
              <w:rPr>
                <w:rFonts w:asciiTheme="minorHAnsi" w:hAnsiTheme="minorHAnsi"/>
              </w:rPr>
            </w:pPr>
            <w:r w:rsidRPr="00350027">
              <w:rPr>
                <w:rFonts w:asciiTheme="minorHAnsi" w:hAnsiTheme="minorHAnsi"/>
              </w:rPr>
              <w:t>THEN</w:t>
            </w:r>
          </w:p>
          <w:p w14:paraId="164C26AB"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LADC Airspeed, B_DMC_9 RADC Airspeed)</w:t>
            </w:r>
          </w:p>
          <w:p w14:paraId="02741A8F"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3B2B8869" w14:textId="77777777" w:rsidR="00C63E25" w:rsidRPr="00350027" w:rsidRDefault="00C63E25" w:rsidP="00F33256">
            <w:pPr>
              <w:rPr>
                <w:rFonts w:asciiTheme="minorHAnsi" w:hAnsiTheme="minorHAnsi"/>
              </w:rPr>
            </w:pPr>
            <w:r w:rsidRPr="00350027">
              <w:rPr>
                <w:rFonts w:asciiTheme="minorHAnsi" w:hAnsiTheme="minorHAnsi"/>
              </w:rPr>
              <w:t>ELSE IF B_DMC_9 LADC and B_DMC_9 ISI Reasonableness Check Monitor Status = FALSE</w:t>
            </w:r>
          </w:p>
          <w:p w14:paraId="101D0149" w14:textId="77777777" w:rsidR="00C63E25" w:rsidRPr="00350027" w:rsidRDefault="00C63E25" w:rsidP="00F33256">
            <w:pPr>
              <w:rPr>
                <w:rFonts w:asciiTheme="minorHAnsi" w:hAnsiTheme="minorHAnsi"/>
              </w:rPr>
            </w:pPr>
            <w:r w:rsidRPr="00350027">
              <w:rPr>
                <w:rFonts w:asciiTheme="minorHAnsi" w:hAnsiTheme="minorHAnsi"/>
              </w:rPr>
              <w:t>THEN</w:t>
            </w:r>
          </w:p>
          <w:p w14:paraId="43C70F88"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LADC Airspeed, B_DMC_9 ISI Airspeed)</w:t>
            </w:r>
          </w:p>
          <w:p w14:paraId="46ABAF38"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436DD6E1" w14:textId="77777777" w:rsidR="00C63E25" w:rsidRPr="00350027" w:rsidRDefault="00C63E25" w:rsidP="00F33256">
            <w:pPr>
              <w:rPr>
                <w:rFonts w:asciiTheme="minorHAnsi" w:hAnsiTheme="minorHAnsi"/>
              </w:rPr>
            </w:pPr>
            <w:r w:rsidRPr="00350027">
              <w:rPr>
                <w:rFonts w:asciiTheme="minorHAnsi" w:hAnsiTheme="minorHAnsi"/>
              </w:rPr>
              <w:t>ELSE IF B_DMC_9 RADC and B_DMC_9 ISI Reasonableness Check Monitor Status = FALSE</w:t>
            </w:r>
          </w:p>
          <w:p w14:paraId="67D93FEA" w14:textId="77777777" w:rsidR="00C63E25" w:rsidRPr="00350027" w:rsidRDefault="00C63E25" w:rsidP="00F33256">
            <w:pPr>
              <w:rPr>
                <w:rFonts w:asciiTheme="minorHAnsi" w:hAnsiTheme="minorHAnsi"/>
              </w:rPr>
            </w:pPr>
            <w:r w:rsidRPr="00350027">
              <w:rPr>
                <w:rFonts w:asciiTheme="minorHAnsi" w:hAnsiTheme="minorHAnsi"/>
              </w:rPr>
              <w:t>THEN</w:t>
            </w:r>
          </w:p>
          <w:p w14:paraId="1475ED78"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RADC Airspeed, B_DMC_9 ISI Airspeed)</w:t>
            </w:r>
          </w:p>
          <w:p w14:paraId="0B23D8EF"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7945EF1C" w14:textId="77777777" w:rsidR="00C63E25" w:rsidRPr="00350027" w:rsidRDefault="00C63E25" w:rsidP="00F33256">
            <w:pPr>
              <w:rPr>
                <w:rFonts w:asciiTheme="minorHAnsi" w:hAnsiTheme="minorHAnsi"/>
              </w:rPr>
            </w:pPr>
            <w:r w:rsidRPr="00350027">
              <w:rPr>
                <w:rFonts w:asciiTheme="minorHAnsi" w:hAnsiTheme="minorHAnsi"/>
              </w:rPr>
              <w:t>ELSE</w:t>
            </w:r>
          </w:p>
          <w:p w14:paraId="0AF2FE69"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TRUE</w:t>
            </w:r>
          </w:p>
          <w:p w14:paraId="2716B1BA" w14:textId="77777777" w:rsidR="00C63E25" w:rsidRPr="00350027" w:rsidRDefault="00C63E25" w:rsidP="00F33256">
            <w:pPr>
              <w:rPr>
                <w:rFonts w:asciiTheme="minorHAnsi" w:hAnsiTheme="minorHAnsi"/>
              </w:rPr>
            </w:pPr>
            <w:r w:rsidRPr="00350027">
              <w:rPr>
                <w:rFonts w:asciiTheme="minorHAnsi" w:hAnsiTheme="minorHAnsi"/>
              </w:rPr>
              <w:t>END IF</w:t>
            </w:r>
          </w:p>
          <w:p w14:paraId="2CACED29" w14:textId="77777777" w:rsidR="00C63E25" w:rsidRPr="00350027" w:rsidRDefault="00C63E25" w:rsidP="00F33256">
            <w:pPr>
              <w:rPr>
                <w:rFonts w:asciiTheme="minorHAnsi" w:hAnsiTheme="minorHAnsi"/>
              </w:rPr>
            </w:pPr>
          </w:p>
          <w:p w14:paraId="01130767" w14:textId="77777777" w:rsidR="00C63E25" w:rsidRPr="00350027" w:rsidRDefault="00C63E25" w:rsidP="00F33256">
            <w:pPr>
              <w:rPr>
                <w:rFonts w:asciiTheme="minorHAnsi" w:hAnsiTheme="minorHAnsi"/>
              </w:rPr>
            </w:pPr>
            <w:r w:rsidRPr="00350027">
              <w:rPr>
                <w:rFonts w:asciiTheme="minorHAnsi" w:hAnsiTheme="minorHAnsi"/>
              </w:rPr>
              <w:t>Where</w:t>
            </w:r>
          </w:p>
          <w:p w14:paraId="520FB529" w14:textId="77777777" w:rsidR="00C63E25" w:rsidRPr="00350027" w:rsidRDefault="00C63E25" w:rsidP="00F33256">
            <w:pPr>
              <w:rPr>
                <w:rFonts w:asciiTheme="minorHAnsi" w:hAnsiTheme="minorHAnsi"/>
              </w:rPr>
            </w:pPr>
            <w:r w:rsidRPr="00350027">
              <w:rPr>
                <w:rFonts w:asciiTheme="minorHAnsi" w:hAnsiTheme="minorHAnsi"/>
              </w:rPr>
              <w:t>B_DMC_9 LADC Monitor Status is defined in MRJ_SCU_STC_SRS_1054</w:t>
            </w:r>
          </w:p>
          <w:p w14:paraId="3FA5CF52" w14:textId="77777777" w:rsidR="00C63E25" w:rsidRPr="00350027" w:rsidRDefault="00C63E25" w:rsidP="00F33256">
            <w:pPr>
              <w:rPr>
                <w:rFonts w:asciiTheme="minorHAnsi" w:hAnsiTheme="minorHAnsi"/>
              </w:rPr>
            </w:pPr>
            <w:r w:rsidRPr="00350027">
              <w:rPr>
                <w:rFonts w:asciiTheme="minorHAnsi" w:hAnsiTheme="minorHAnsi"/>
              </w:rPr>
              <w:t>B_DMC_9 RADC Monitor Status is defined in MRJ_SCU_STC_SRS_816</w:t>
            </w:r>
          </w:p>
          <w:p w14:paraId="570F5188" w14:textId="77777777" w:rsidR="00C63E25" w:rsidRPr="00350027" w:rsidRDefault="00C63E25" w:rsidP="00F33256">
            <w:pPr>
              <w:rPr>
                <w:rFonts w:asciiTheme="minorHAnsi" w:hAnsiTheme="minorHAnsi"/>
              </w:rPr>
            </w:pPr>
            <w:r w:rsidRPr="00350027">
              <w:rPr>
                <w:rFonts w:asciiTheme="minorHAnsi" w:hAnsiTheme="minorHAnsi"/>
              </w:rPr>
              <w:t>B_DMC_9 ISI Monitor Status is defined in MRJ_SCU_STC_SRS_813</w:t>
            </w:r>
          </w:p>
          <w:p w14:paraId="01B7B8F5" w14:textId="77777777" w:rsidR="00C63E25" w:rsidRPr="00350027" w:rsidRDefault="00C63E25" w:rsidP="00F33256">
            <w:pPr>
              <w:rPr>
                <w:rFonts w:asciiTheme="minorHAnsi" w:hAnsiTheme="minorHAnsi"/>
              </w:rPr>
            </w:pPr>
            <w:r w:rsidRPr="00350027">
              <w:rPr>
                <w:rFonts w:asciiTheme="minorHAnsi" w:hAnsiTheme="minorHAnsi"/>
              </w:rPr>
              <w:t xml:space="preserve">B_DMC_9 LADC and B_DMC_9 RADC Reasonableness Check Monitor Status is defined in MRJ_SCU_STC_SRS_ 1070                 </w:t>
            </w:r>
          </w:p>
          <w:p w14:paraId="003F4DB9" w14:textId="77777777" w:rsidR="00C63E25" w:rsidRPr="00350027" w:rsidRDefault="00C63E25" w:rsidP="00F33256">
            <w:pPr>
              <w:rPr>
                <w:rFonts w:asciiTheme="minorHAnsi" w:hAnsiTheme="minorHAnsi"/>
              </w:rPr>
            </w:pPr>
            <w:r w:rsidRPr="00350027">
              <w:rPr>
                <w:rFonts w:asciiTheme="minorHAnsi" w:hAnsiTheme="minorHAnsi"/>
              </w:rPr>
              <w:t>B_DMC_9 LADC and B_DMC_9 ISI Reasonableness Check Monitor Status is defined in MRJ_SCU_STC_SRS_1073</w:t>
            </w:r>
          </w:p>
          <w:p w14:paraId="179566F6" w14:textId="77777777" w:rsidR="00C63E25" w:rsidRPr="00350027" w:rsidRDefault="00C63E25" w:rsidP="00F33256">
            <w:pPr>
              <w:rPr>
                <w:rFonts w:asciiTheme="minorHAnsi" w:hAnsiTheme="minorHAnsi"/>
              </w:rPr>
            </w:pPr>
            <w:r w:rsidRPr="00350027">
              <w:rPr>
                <w:rFonts w:asciiTheme="minorHAnsi" w:hAnsiTheme="minorHAnsi"/>
              </w:rPr>
              <w:t>B_DMC_9 RADC and B_DMC_9 ISI Reasonableness Check Monitor Status is defined in MRJ_SCU_STC_SRS_1076</w:t>
            </w:r>
          </w:p>
          <w:p w14:paraId="599BB10B" w14:textId="77777777" w:rsidR="00C63E25" w:rsidRPr="00350027" w:rsidRDefault="00C63E25" w:rsidP="00F33256">
            <w:pPr>
              <w:rPr>
                <w:rFonts w:asciiTheme="minorHAnsi" w:hAnsiTheme="minorHAnsi"/>
              </w:rPr>
            </w:pPr>
            <w:r w:rsidRPr="00350027">
              <w:rPr>
                <w:rFonts w:asciiTheme="minorHAnsi" w:hAnsiTheme="minorHAnsi"/>
              </w:rPr>
              <w:t>B_DMC_9 LADC and B_DMC_9 RADC and B_DMC_9 ISI Reasonableness Check Monitor Status is defined in MRJ_SCU_STC_SRS_1085</w:t>
            </w:r>
          </w:p>
          <w:p w14:paraId="44E3E017" w14:textId="77777777" w:rsidR="00C63E25" w:rsidRPr="00350027" w:rsidRDefault="00C63E25" w:rsidP="00F33256">
            <w:pPr>
              <w:rPr>
                <w:rFonts w:asciiTheme="minorHAnsi" w:hAnsiTheme="minorHAnsi"/>
              </w:rPr>
            </w:pPr>
            <w:r w:rsidRPr="00350027">
              <w:rPr>
                <w:rFonts w:asciiTheme="minorHAnsi" w:hAnsiTheme="minorHAnsi"/>
              </w:rPr>
              <w:t>B_DMC_9 LADC Airspeed is defined in MRJ_SCU_STC_SRS_1088</w:t>
            </w:r>
          </w:p>
          <w:p w14:paraId="7518BE2D" w14:textId="77777777" w:rsidR="00C63E25" w:rsidRPr="00350027" w:rsidRDefault="00C63E25" w:rsidP="00F33256">
            <w:pPr>
              <w:rPr>
                <w:rFonts w:asciiTheme="minorHAnsi" w:hAnsiTheme="minorHAnsi"/>
              </w:rPr>
            </w:pPr>
            <w:r w:rsidRPr="00350027">
              <w:rPr>
                <w:rFonts w:asciiTheme="minorHAnsi" w:hAnsiTheme="minorHAnsi"/>
              </w:rPr>
              <w:t>B_DMC_9 RADC Airspeed is defined in MRJ_SCU_STC_SRS_144</w:t>
            </w:r>
          </w:p>
          <w:p w14:paraId="5144ACCC" w14:textId="77777777" w:rsidR="00C63E25" w:rsidRPr="00350027" w:rsidRDefault="00C63E25" w:rsidP="00F33256">
            <w:pPr>
              <w:rPr>
                <w:rFonts w:asciiTheme="minorHAnsi" w:hAnsiTheme="minorHAnsi"/>
              </w:rPr>
            </w:pPr>
            <w:r w:rsidRPr="00350027">
              <w:rPr>
                <w:rFonts w:asciiTheme="minorHAnsi" w:hAnsiTheme="minorHAnsi"/>
              </w:rPr>
              <w:t>B_DMC_9 ISI Airspeed is defined in MRJ_SCU_STC_SRS_849</w:t>
            </w:r>
          </w:p>
          <w:p w14:paraId="52A5F00A" w14:textId="77777777" w:rsidR="00C63E25" w:rsidRPr="00350027" w:rsidRDefault="00C63E25" w:rsidP="00F33256">
            <w:pPr>
              <w:rPr>
                <w:rFonts w:asciiTheme="minorHAnsi" w:hAnsiTheme="minorHAnsi"/>
                <w:i/>
                <w:iCs/>
              </w:rPr>
            </w:pPr>
          </w:p>
        </w:tc>
      </w:tr>
      <w:tr w:rsidR="00C63E25" w:rsidRPr="00350027" w14:paraId="65D44CEF" w14:textId="77777777" w:rsidTr="00F33256">
        <w:tc>
          <w:tcPr>
            <w:tcW w:w="1559" w:type="dxa"/>
          </w:tcPr>
          <w:p w14:paraId="0957BDDD" w14:textId="77777777" w:rsidR="00C63E25" w:rsidRPr="00350027" w:rsidRDefault="00C63E25" w:rsidP="00F33256">
            <w:pPr>
              <w:rPr>
                <w:rFonts w:asciiTheme="minorHAnsi" w:hAnsiTheme="minorHAnsi"/>
                <w:i/>
                <w:iCs/>
              </w:rPr>
            </w:pPr>
          </w:p>
        </w:tc>
        <w:tc>
          <w:tcPr>
            <w:tcW w:w="9320" w:type="dxa"/>
          </w:tcPr>
          <w:p w14:paraId="061B714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33D2508" w14:textId="77777777" w:rsidTr="00F33256">
        <w:tc>
          <w:tcPr>
            <w:tcW w:w="1559" w:type="dxa"/>
          </w:tcPr>
          <w:p w14:paraId="1C985EDE" w14:textId="77777777" w:rsidR="00C63E25" w:rsidRPr="00350027" w:rsidRDefault="00C63E25" w:rsidP="00F33256">
            <w:pPr>
              <w:rPr>
                <w:rFonts w:asciiTheme="minorHAnsi" w:hAnsiTheme="minorHAnsi"/>
                <w:i/>
                <w:iCs/>
              </w:rPr>
            </w:pPr>
          </w:p>
        </w:tc>
        <w:tc>
          <w:tcPr>
            <w:tcW w:w="9320" w:type="dxa"/>
          </w:tcPr>
          <w:p w14:paraId="1C7C2FA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CCA32B" w14:textId="77777777" w:rsidTr="00F33256">
        <w:tc>
          <w:tcPr>
            <w:tcW w:w="1559" w:type="dxa"/>
          </w:tcPr>
          <w:p w14:paraId="3BC29E6A" w14:textId="77777777" w:rsidR="00C63E25" w:rsidRPr="00350027" w:rsidRDefault="00C63E25" w:rsidP="00F33256">
            <w:pPr>
              <w:rPr>
                <w:rFonts w:asciiTheme="minorHAnsi" w:hAnsiTheme="minorHAnsi"/>
                <w:i/>
                <w:iCs/>
              </w:rPr>
            </w:pPr>
          </w:p>
        </w:tc>
        <w:tc>
          <w:tcPr>
            <w:tcW w:w="9320" w:type="dxa"/>
          </w:tcPr>
          <w:p w14:paraId="344421A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99C80BD" w14:textId="77777777" w:rsidR="00C63E25" w:rsidRPr="00350027" w:rsidRDefault="00C63E25" w:rsidP="00C63E25">
      <w:pPr>
        <w:rPr>
          <w:rFonts w:asciiTheme="minorHAnsi" w:hAnsiTheme="minorHAnsi"/>
        </w:rPr>
      </w:pPr>
    </w:p>
    <w:p w14:paraId="74039D8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5363072" w14:textId="77777777" w:rsidTr="00F33256">
        <w:tc>
          <w:tcPr>
            <w:tcW w:w="1559" w:type="dxa"/>
          </w:tcPr>
          <w:p w14:paraId="49BE960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MRJ_SCU_STC_SRS_146</w:t>
            </w:r>
          </w:p>
        </w:tc>
        <w:tc>
          <w:tcPr>
            <w:tcW w:w="9320" w:type="dxa"/>
          </w:tcPr>
          <w:p w14:paraId="2F8EC36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Airspeed and Airspeed_Valid according to the following logic:</w:t>
            </w:r>
          </w:p>
          <w:p w14:paraId="12EAB14B" w14:textId="77777777" w:rsidR="00C63E25" w:rsidRPr="00350027" w:rsidRDefault="00C63E25" w:rsidP="00F33256">
            <w:pPr>
              <w:rPr>
                <w:rFonts w:asciiTheme="minorHAnsi" w:hAnsiTheme="minorHAnsi"/>
              </w:rPr>
            </w:pPr>
          </w:p>
          <w:p w14:paraId="50A0352E" w14:textId="77777777" w:rsidR="00C63E25" w:rsidRPr="00350027" w:rsidRDefault="00C63E25" w:rsidP="00F33256">
            <w:pPr>
              <w:rPr>
                <w:rFonts w:asciiTheme="minorHAnsi" w:hAnsiTheme="minorHAnsi"/>
              </w:rPr>
            </w:pPr>
            <w:r w:rsidRPr="00350027">
              <w:rPr>
                <w:rFonts w:asciiTheme="minorHAnsi" w:hAnsiTheme="minorHAnsi"/>
              </w:rPr>
              <w:t>Set Airspeed = 0</w:t>
            </w:r>
          </w:p>
          <w:p w14:paraId="2D2502A0" w14:textId="77777777" w:rsidR="00C63E25" w:rsidRPr="00350027" w:rsidRDefault="00C63E25" w:rsidP="00F33256">
            <w:pPr>
              <w:rPr>
                <w:rFonts w:asciiTheme="minorHAnsi" w:hAnsiTheme="minorHAnsi"/>
              </w:rPr>
            </w:pPr>
            <w:r w:rsidRPr="00350027">
              <w:rPr>
                <w:rFonts w:asciiTheme="minorHAnsi" w:hAnsiTheme="minorHAnsi"/>
              </w:rPr>
              <w:t>IF AirspeedA_Not_Valid = TRUE and AirspeedB_Not_Valid = TRUE</w:t>
            </w:r>
          </w:p>
          <w:p w14:paraId="7FE27097" w14:textId="77777777" w:rsidR="00C63E25" w:rsidRPr="00350027" w:rsidRDefault="00C63E25" w:rsidP="00F33256">
            <w:pPr>
              <w:rPr>
                <w:rFonts w:asciiTheme="minorHAnsi" w:hAnsiTheme="minorHAnsi"/>
              </w:rPr>
            </w:pPr>
            <w:r w:rsidRPr="00350027">
              <w:rPr>
                <w:rFonts w:asciiTheme="minorHAnsi" w:hAnsiTheme="minorHAnsi"/>
              </w:rPr>
              <w:t>THEN</w:t>
            </w:r>
          </w:p>
          <w:p w14:paraId="2D064119" w14:textId="77777777" w:rsidR="00C63E25" w:rsidRPr="00350027" w:rsidRDefault="00C63E25" w:rsidP="00F33256">
            <w:pPr>
              <w:rPr>
                <w:rFonts w:asciiTheme="minorHAnsi" w:hAnsiTheme="minorHAnsi"/>
              </w:rPr>
            </w:pPr>
            <w:r w:rsidRPr="00350027">
              <w:rPr>
                <w:rFonts w:asciiTheme="minorHAnsi" w:hAnsiTheme="minorHAnsi"/>
              </w:rPr>
              <w:t xml:space="preserve">      Enter Failsafe level 1</w:t>
            </w:r>
          </w:p>
          <w:p w14:paraId="63FC39D1" w14:textId="77777777" w:rsidR="00C63E25" w:rsidRPr="00350027" w:rsidRDefault="00C63E25" w:rsidP="00F33256">
            <w:pPr>
              <w:rPr>
                <w:rFonts w:asciiTheme="minorHAnsi" w:hAnsiTheme="minorHAnsi"/>
              </w:rPr>
            </w:pPr>
            <w:r w:rsidRPr="00350027">
              <w:rPr>
                <w:rFonts w:asciiTheme="minorHAnsi" w:hAnsiTheme="minorHAnsi"/>
              </w:rPr>
              <w:t xml:space="preserve">      Set Airspeed_Not_Valid = TRUE</w:t>
            </w:r>
          </w:p>
          <w:p w14:paraId="5E42E9AE" w14:textId="77777777" w:rsidR="00C63E25" w:rsidRPr="00350027" w:rsidRDefault="00C63E25" w:rsidP="00F33256">
            <w:pPr>
              <w:rPr>
                <w:rFonts w:asciiTheme="minorHAnsi" w:hAnsiTheme="minorHAnsi"/>
              </w:rPr>
            </w:pPr>
            <w:r w:rsidRPr="00350027">
              <w:rPr>
                <w:rFonts w:asciiTheme="minorHAnsi" w:hAnsiTheme="minorHAnsi"/>
              </w:rPr>
              <w:t>ELSE IF AirspeedA_Not_Valid = TRUE</w:t>
            </w:r>
          </w:p>
          <w:p w14:paraId="480BA17C" w14:textId="77777777" w:rsidR="00C63E25" w:rsidRPr="00350027" w:rsidRDefault="00C63E25" w:rsidP="00F33256">
            <w:pPr>
              <w:rPr>
                <w:rFonts w:asciiTheme="minorHAnsi" w:hAnsiTheme="minorHAnsi"/>
              </w:rPr>
            </w:pPr>
            <w:r w:rsidRPr="00350027">
              <w:rPr>
                <w:rFonts w:asciiTheme="minorHAnsi" w:hAnsiTheme="minorHAnsi"/>
              </w:rPr>
              <w:t>THEN</w:t>
            </w:r>
          </w:p>
          <w:p w14:paraId="013EF3C2" w14:textId="77777777" w:rsidR="00C63E25" w:rsidRPr="00350027" w:rsidRDefault="00C63E25" w:rsidP="00F33256">
            <w:pPr>
              <w:rPr>
                <w:rFonts w:asciiTheme="minorHAnsi" w:hAnsiTheme="minorHAnsi"/>
              </w:rPr>
            </w:pPr>
            <w:r w:rsidRPr="00350027">
              <w:rPr>
                <w:rFonts w:asciiTheme="minorHAnsi" w:hAnsiTheme="minorHAnsi"/>
              </w:rPr>
              <w:t xml:space="preserve">      Set Airspeed = AirSpeedB</w:t>
            </w:r>
          </w:p>
          <w:p w14:paraId="671A078E" w14:textId="77777777" w:rsidR="00C63E25" w:rsidRPr="00350027" w:rsidRDefault="00C63E25" w:rsidP="00F33256">
            <w:pPr>
              <w:rPr>
                <w:rFonts w:asciiTheme="minorHAnsi" w:hAnsiTheme="minorHAnsi"/>
              </w:rPr>
            </w:pPr>
            <w:r w:rsidRPr="00350027">
              <w:rPr>
                <w:rFonts w:asciiTheme="minorHAnsi" w:hAnsiTheme="minorHAnsi"/>
              </w:rPr>
              <w:t xml:space="preserve">      Set Airspeed_Not_Valid = FALSE</w:t>
            </w:r>
          </w:p>
          <w:p w14:paraId="6CA0C79F" w14:textId="77777777" w:rsidR="00C63E25" w:rsidRPr="00350027" w:rsidRDefault="00C63E25" w:rsidP="00F33256">
            <w:pPr>
              <w:rPr>
                <w:rFonts w:asciiTheme="minorHAnsi" w:hAnsiTheme="minorHAnsi"/>
              </w:rPr>
            </w:pPr>
            <w:r w:rsidRPr="00350027">
              <w:rPr>
                <w:rFonts w:asciiTheme="minorHAnsi" w:hAnsiTheme="minorHAnsi"/>
              </w:rPr>
              <w:t>ELSE IF AirspeedB_Not_Valid = TRUE</w:t>
            </w:r>
          </w:p>
          <w:p w14:paraId="6F171FC9" w14:textId="77777777" w:rsidR="00C63E25" w:rsidRPr="00350027" w:rsidRDefault="00C63E25" w:rsidP="00F33256">
            <w:pPr>
              <w:rPr>
                <w:rFonts w:asciiTheme="minorHAnsi" w:hAnsiTheme="minorHAnsi"/>
              </w:rPr>
            </w:pPr>
            <w:r w:rsidRPr="00350027">
              <w:rPr>
                <w:rFonts w:asciiTheme="minorHAnsi" w:hAnsiTheme="minorHAnsi"/>
              </w:rPr>
              <w:t>THEN</w:t>
            </w:r>
          </w:p>
          <w:p w14:paraId="652B5A21" w14:textId="77777777" w:rsidR="00C63E25" w:rsidRPr="00350027" w:rsidRDefault="00C63E25" w:rsidP="00F33256">
            <w:pPr>
              <w:rPr>
                <w:rFonts w:asciiTheme="minorHAnsi" w:hAnsiTheme="minorHAnsi"/>
              </w:rPr>
            </w:pPr>
            <w:r w:rsidRPr="00350027">
              <w:rPr>
                <w:rFonts w:asciiTheme="minorHAnsi" w:hAnsiTheme="minorHAnsi"/>
              </w:rPr>
              <w:t xml:space="preserve">      Set Airspeed = AirSpeedA</w:t>
            </w:r>
          </w:p>
          <w:p w14:paraId="4B2D846C" w14:textId="77777777" w:rsidR="00C63E25" w:rsidRPr="00350027" w:rsidRDefault="00C63E25" w:rsidP="00F33256">
            <w:pPr>
              <w:rPr>
                <w:rFonts w:asciiTheme="minorHAnsi" w:hAnsiTheme="minorHAnsi"/>
              </w:rPr>
            </w:pPr>
            <w:r w:rsidRPr="00350027">
              <w:rPr>
                <w:rFonts w:asciiTheme="minorHAnsi" w:hAnsiTheme="minorHAnsi"/>
              </w:rPr>
              <w:t xml:space="preserve">      Set Airspeed_Not_Valid = FALSE</w:t>
            </w:r>
          </w:p>
          <w:p w14:paraId="2C3DF44F" w14:textId="77777777" w:rsidR="00C63E25" w:rsidRPr="00350027" w:rsidRDefault="00C63E25" w:rsidP="00F33256">
            <w:pPr>
              <w:rPr>
                <w:rFonts w:asciiTheme="minorHAnsi" w:hAnsiTheme="minorHAnsi"/>
              </w:rPr>
            </w:pPr>
            <w:r w:rsidRPr="00350027">
              <w:rPr>
                <w:rFonts w:asciiTheme="minorHAnsi" w:hAnsiTheme="minorHAnsi"/>
              </w:rPr>
              <w:t>ELSE IF AirSpeedA and AirSpeedB Reasonableness Check Monitor Status = FALSE</w:t>
            </w:r>
          </w:p>
          <w:p w14:paraId="5FD242B4" w14:textId="77777777" w:rsidR="00C63E25" w:rsidRPr="00350027" w:rsidRDefault="00C63E25" w:rsidP="00F33256">
            <w:pPr>
              <w:rPr>
                <w:rFonts w:asciiTheme="minorHAnsi" w:hAnsiTheme="minorHAnsi"/>
              </w:rPr>
            </w:pPr>
            <w:r w:rsidRPr="00350027">
              <w:rPr>
                <w:rFonts w:asciiTheme="minorHAnsi" w:hAnsiTheme="minorHAnsi"/>
              </w:rPr>
              <w:lastRenderedPageBreak/>
              <w:t>THEN</w:t>
            </w:r>
          </w:p>
          <w:p w14:paraId="2055E296" w14:textId="77777777" w:rsidR="00C63E25" w:rsidRPr="00350027" w:rsidRDefault="00C63E25" w:rsidP="00F33256">
            <w:pPr>
              <w:rPr>
                <w:rFonts w:asciiTheme="minorHAnsi" w:hAnsiTheme="minorHAnsi"/>
              </w:rPr>
            </w:pPr>
            <w:r w:rsidRPr="00350027">
              <w:rPr>
                <w:rFonts w:asciiTheme="minorHAnsi" w:hAnsiTheme="minorHAnsi"/>
              </w:rPr>
              <w:t xml:space="preserve">      Set Airspeed to average of (AirSpeedA, AirSpeedB)</w:t>
            </w:r>
          </w:p>
          <w:p w14:paraId="19E25D40" w14:textId="77777777" w:rsidR="00C63E25" w:rsidRPr="00350027" w:rsidRDefault="00C63E25" w:rsidP="00F33256">
            <w:pPr>
              <w:rPr>
                <w:rFonts w:asciiTheme="minorHAnsi" w:hAnsiTheme="minorHAnsi"/>
              </w:rPr>
            </w:pPr>
            <w:r w:rsidRPr="00350027">
              <w:rPr>
                <w:rFonts w:asciiTheme="minorHAnsi" w:hAnsiTheme="minorHAnsi"/>
              </w:rPr>
              <w:t xml:space="preserve">      Set Airspeed_Not_Valid = FALSE</w:t>
            </w:r>
          </w:p>
          <w:p w14:paraId="1C20220A" w14:textId="77777777" w:rsidR="00C63E25" w:rsidRPr="00350027" w:rsidRDefault="00C63E25" w:rsidP="00F33256">
            <w:pPr>
              <w:rPr>
                <w:rFonts w:asciiTheme="minorHAnsi" w:hAnsiTheme="minorHAnsi"/>
              </w:rPr>
            </w:pPr>
            <w:r w:rsidRPr="00350027">
              <w:rPr>
                <w:rFonts w:asciiTheme="minorHAnsi" w:hAnsiTheme="minorHAnsi"/>
              </w:rPr>
              <w:t>ELSE</w:t>
            </w:r>
          </w:p>
          <w:p w14:paraId="17C69F8B" w14:textId="77777777" w:rsidR="00C63E25" w:rsidRPr="00350027" w:rsidRDefault="00C63E25" w:rsidP="00F33256">
            <w:pPr>
              <w:rPr>
                <w:rFonts w:asciiTheme="minorHAnsi" w:hAnsiTheme="minorHAnsi"/>
              </w:rPr>
            </w:pPr>
            <w:r w:rsidRPr="00350027">
              <w:rPr>
                <w:rFonts w:asciiTheme="minorHAnsi" w:hAnsiTheme="minorHAnsi"/>
              </w:rPr>
              <w:t xml:space="preserve">      Enter Failsafe level 1</w:t>
            </w:r>
          </w:p>
          <w:p w14:paraId="39E35D08" w14:textId="77777777" w:rsidR="00C63E25" w:rsidRPr="00350027" w:rsidRDefault="00C63E25" w:rsidP="00F33256">
            <w:pPr>
              <w:rPr>
                <w:rFonts w:asciiTheme="minorHAnsi" w:hAnsiTheme="minorHAnsi"/>
              </w:rPr>
            </w:pPr>
            <w:r w:rsidRPr="00350027">
              <w:rPr>
                <w:rFonts w:asciiTheme="minorHAnsi" w:hAnsiTheme="minorHAnsi"/>
              </w:rPr>
              <w:t xml:space="preserve">      Set Airspeed_Not_Valid = TRUE</w:t>
            </w:r>
          </w:p>
          <w:p w14:paraId="6274C4F6" w14:textId="77777777" w:rsidR="00C63E25" w:rsidRPr="00350027" w:rsidRDefault="00C63E25" w:rsidP="00F33256">
            <w:pPr>
              <w:rPr>
                <w:rFonts w:asciiTheme="minorHAnsi" w:hAnsiTheme="minorHAnsi"/>
              </w:rPr>
            </w:pPr>
            <w:r w:rsidRPr="00350027">
              <w:rPr>
                <w:rFonts w:asciiTheme="minorHAnsi" w:hAnsiTheme="minorHAnsi"/>
              </w:rPr>
              <w:t xml:space="preserve">END IF      </w:t>
            </w:r>
          </w:p>
          <w:p w14:paraId="34B4EF07" w14:textId="77777777" w:rsidR="00C63E25" w:rsidRPr="00350027" w:rsidRDefault="00C63E25" w:rsidP="00F33256">
            <w:pPr>
              <w:rPr>
                <w:rFonts w:asciiTheme="minorHAnsi" w:hAnsiTheme="minorHAnsi"/>
              </w:rPr>
            </w:pPr>
          </w:p>
          <w:p w14:paraId="1C42BB55" w14:textId="77777777" w:rsidR="00C63E25" w:rsidRPr="00350027" w:rsidRDefault="00C63E25" w:rsidP="00F33256">
            <w:pPr>
              <w:rPr>
                <w:rFonts w:asciiTheme="minorHAnsi" w:hAnsiTheme="minorHAnsi"/>
              </w:rPr>
            </w:pPr>
            <w:r w:rsidRPr="00350027">
              <w:rPr>
                <w:rFonts w:asciiTheme="minorHAnsi" w:hAnsiTheme="minorHAnsi"/>
              </w:rPr>
              <w:t>Where</w:t>
            </w:r>
          </w:p>
          <w:p w14:paraId="471972E9" w14:textId="77777777" w:rsidR="00C63E25" w:rsidRPr="00350027" w:rsidRDefault="00C63E25" w:rsidP="00F33256">
            <w:pPr>
              <w:rPr>
                <w:rFonts w:asciiTheme="minorHAnsi" w:hAnsiTheme="minorHAnsi"/>
              </w:rPr>
            </w:pPr>
            <w:r w:rsidRPr="00350027">
              <w:rPr>
                <w:rFonts w:asciiTheme="minorHAnsi" w:hAnsiTheme="minorHAnsi"/>
              </w:rPr>
              <w:t>AirspeedA_Not_Valid is defined in MRJ_SCU_STC_SRS_1089</w:t>
            </w:r>
          </w:p>
          <w:p w14:paraId="365A35FA" w14:textId="77777777" w:rsidR="00C63E25" w:rsidRPr="00350027" w:rsidRDefault="00C63E25" w:rsidP="00F33256">
            <w:pPr>
              <w:rPr>
                <w:rFonts w:asciiTheme="minorHAnsi" w:hAnsiTheme="minorHAnsi"/>
              </w:rPr>
            </w:pPr>
            <w:r w:rsidRPr="00350027">
              <w:rPr>
                <w:rFonts w:asciiTheme="minorHAnsi" w:hAnsiTheme="minorHAnsi"/>
              </w:rPr>
              <w:t>AirspeedB_Not_Valid is defined in MRJ_SCU_STC_SRS_1090</w:t>
            </w:r>
          </w:p>
          <w:p w14:paraId="3DD58FC9" w14:textId="77777777" w:rsidR="00C63E25" w:rsidRPr="00350027" w:rsidRDefault="00C63E25" w:rsidP="00F33256">
            <w:pPr>
              <w:rPr>
                <w:rFonts w:asciiTheme="minorHAnsi" w:hAnsiTheme="minorHAnsi"/>
              </w:rPr>
            </w:pPr>
            <w:r w:rsidRPr="00350027">
              <w:rPr>
                <w:rFonts w:asciiTheme="minorHAnsi" w:hAnsiTheme="minorHAnsi"/>
              </w:rPr>
              <w:t>AirspeedA is defined in MRJ_SCU_STC_SRS_1089</w:t>
            </w:r>
          </w:p>
          <w:p w14:paraId="44F9F54D" w14:textId="77777777" w:rsidR="00C63E25" w:rsidRPr="00350027" w:rsidRDefault="00C63E25" w:rsidP="00F33256">
            <w:pPr>
              <w:rPr>
                <w:rFonts w:asciiTheme="minorHAnsi" w:hAnsiTheme="minorHAnsi"/>
              </w:rPr>
            </w:pPr>
            <w:r w:rsidRPr="00350027">
              <w:rPr>
                <w:rFonts w:asciiTheme="minorHAnsi" w:hAnsiTheme="minorHAnsi"/>
              </w:rPr>
              <w:t>AirspeedB is defined in MRJ_SCU_STC_SRS_1090</w:t>
            </w:r>
          </w:p>
          <w:p w14:paraId="4444584C" w14:textId="77777777" w:rsidR="00C63E25" w:rsidRPr="00350027" w:rsidRDefault="00C63E25" w:rsidP="00F33256">
            <w:pPr>
              <w:rPr>
                <w:rFonts w:asciiTheme="minorHAnsi" w:hAnsiTheme="minorHAnsi"/>
              </w:rPr>
            </w:pPr>
            <w:r w:rsidRPr="00350027">
              <w:rPr>
                <w:rFonts w:asciiTheme="minorHAnsi" w:hAnsiTheme="minorHAnsi"/>
              </w:rPr>
              <w:t>AirspeedA and AirspeedB Reasonableness Check Monitor Status is defined in MRJ_SCU_STC_SRS_1181</w:t>
            </w:r>
          </w:p>
          <w:p w14:paraId="0CFC46D6" w14:textId="77777777" w:rsidR="00C63E25" w:rsidRPr="00350027" w:rsidRDefault="00C63E25" w:rsidP="00F33256">
            <w:pPr>
              <w:rPr>
                <w:rFonts w:asciiTheme="minorHAnsi" w:hAnsiTheme="minorHAnsi"/>
                <w:i/>
                <w:iCs/>
              </w:rPr>
            </w:pPr>
          </w:p>
        </w:tc>
      </w:tr>
      <w:tr w:rsidR="00C63E25" w:rsidRPr="00350027" w14:paraId="65606431" w14:textId="77777777" w:rsidTr="00F33256">
        <w:tc>
          <w:tcPr>
            <w:tcW w:w="1559" w:type="dxa"/>
          </w:tcPr>
          <w:p w14:paraId="4AED61CD" w14:textId="77777777" w:rsidR="00C63E25" w:rsidRPr="00350027" w:rsidRDefault="00C63E25" w:rsidP="00F33256">
            <w:pPr>
              <w:rPr>
                <w:rFonts w:asciiTheme="minorHAnsi" w:hAnsiTheme="minorHAnsi"/>
                <w:i/>
                <w:iCs/>
              </w:rPr>
            </w:pPr>
          </w:p>
        </w:tc>
        <w:tc>
          <w:tcPr>
            <w:tcW w:w="9320" w:type="dxa"/>
          </w:tcPr>
          <w:p w14:paraId="0FCDCDE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9D3C2FF" w14:textId="77777777" w:rsidTr="00F33256">
        <w:tc>
          <w:tcPr>
            <w:tcW w:w="1559" w:type="dxa"/>
          </w:tcPr>
          <w:p w14:paraId="3DF086C4" w14:textId="77777777" w:rsidR="00C63E25" w:rsidRPr="00350027" w:rsidRDefault="00C63E25" w:rsidP="00F33256">
            <w:pPr>
              <w:rPr>
                <w:rFonts w:asciiTheme="minorHAnsi" w:hAnsiTheme="minorHAnsi"/>
                <w:i/>
                <w:iCs/>
              </w:rPr>
            </w:pPr>
          </w:p>
        </w:tc>
        <w:tc>
          <w:tcPr>
            <w:tcW w:w="9320" w:type="dxa"/>
          </w:tcPr>
          <w:p w14:paraId="4F6ED44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EA20995" w14:textId="77777777" w:rsidTr="00F33256">
        <w:tc>
          <w:tcPr>
            <w:tcW w:w="1559" w:type="dxa"/>
          </w:tcPr>
          <w:p w14:paraId="7BECAAD7" w14:textId="77777777" w:rsidR="00C63E25" w:rsidRPr="00350027" w:rsidRDefault="00C63E25" w:rsidP="00F33256">
            <w:pPr>
              <w:rPr>
                <w:rFonts w:asciiTheme="minorHAnsi" w:hAnsiTheme="minorHAnsi"/>
                <w:i/>
                <w:iCs/>
              </w:rPr>
            </w:pPr>
          </w:p>
        </w:tc>
        <w:tc>
          <w:tcPr>
            <w:tcW w:w="9320" w:type="dxa"/>
          </w:tcPr>
          <w:p w14:paraId="416304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9565751" w14:textId="77777777" w:rsidR="00C63E25" w:rsidRPr="00350027" w:rsidRDefault="00C63E25" w:rsidP="00C63E25">
      <w:pPr>
        <w:rPr>
          <w:rFonts w:asciiTheme="minorHAnsi" w:hAnsiTheme="minorHAnsi"/>
        </w:rPr>
      </w:pPr>
    </w:p>
    <w:p w14:paraId="0060B57E" w14:textId="77777777" w:rsidR="00C63E25" w:rsidRPr="00350027" w:rsidRDefault="00C63E25" w:rsidP="00C63E25">
      <w:pPr>
        <w:pStyle w:val="Heading5"/>
        <w:rPr>
          <w:rFonts w:asciiTheme="minorHAnsi" w:hAnsiTheme="minorHAnsi"/>
        </w:rPr>
      </w:pPr>
      <w:r w:rsidRPr="00350027">
        <w:rPr>
          <w:rFonts w:asciiTheme="minorHAnsi" w:hAnsiTheme="minorHAnsi"/>
        </w:rPr>
        <w:t>Label 260 (Aircraft Date) Input Processing</w:t>
      </w:r>
    </w:p>
    <w:p w14:paraId="191F4804" w14:textId="77777777" w:rsidR="00C63E25" w:rsidRPr="00350027" w:rsidRDefault="00C63E25" w:rsidP="00C63E25">
      <w:pPr>
        <w:rPr>
          <w:rFonts w:asciiTheme="minorHAnsi" w:hAnsiTheme="minorHAnsi"/>
        </w:rPr>
      </w:pPr>
      <w:r w:rsidRPr="00350027">
        <w:rPr>
          <w:rFonts w:asciiTheme="minorHAnsi" w:hAnsiTheme="minorHAnsi"/>
        </w:rPr>
        <w:t>The format of Label 260 (Aircraft Date) containing current Aircraft Date provided by the Air Data Computer will be as follows :-</w:t>
      </w:r>
    </w:p>
    <w:p w14:paraId="601A7F7E" w14:textId="77777777" w:rsidR="00C63E25" w:rsidRPr="00350027" w:rsidRDefault="00C63E25" w:rsidP="00C63E25">
      <w:pPr>
        <w:rPr>
          <w:rFonts w:asciiTheme="minorHAnsi" w:hAnsiTheme="minorHAnsi"/>
        </w:rPr>
      </w:pPr>
    </w:p>
    <w:p w14:paraId="7399FC43" w14:textId="77777777" w:rsidR="00C63E25" w:rsidRPr="00350027" w:rsidRDefault="00C63E25" w:rsidP="00C63E25">
      <w:pPr>
        <w:rPr>
          <w:rFonts w:asciiTheme="minorHAnsi" w:hAnsiTheme="minorHAnsi"/>
        </w:rPr>
      </w:pPr>
      <w:r w:rsidRPr="00350027">
        <w:rPr>
          <w:rFonts w:asciiTheme="minorHAnsi" w:hAnsiTheme="minorHAnsi"/>
        </w:rPr>
        <w:object w:dxaOrig="9003" w:dyaOrig="8543" w14:anchorId="37398B8D">
          <v:shape id="_x0000_i1059" type="#_x0000_t75" style="width:450pt;height:427.5pt" o:ole="">
            <v:imagedata r:id="rId82" o:title=""/>
          </v:shape>
          <o:OLEObject Type="Embed" ProgID="Word.Document.8" ShapeID="_x0000_i1059" DrawAspect="Content" ObjectID="_1831714009" r:id="rId83"/>
        </w:object>
      </w:r>
      <w:r w:rsidRPr="00350027">
        <w:rPr>
          <w:rFonts w:asciiTheme="minorHAnsi" w:hAnsiTheme="minorHAnsi"/>
        </w:rPr>
        <w:tab/>
      </w:r>
    </w:p>
    <w:p w14:paraId="756F938B" w14:textId="77777777" w:rsidR="00C63E25" w:rsidRPr="00350027" w:rsidRDefault="00C63E25" w:rsidP="00C63E25">
      <w:pPr>
        <w:rPr>
          <w:rFonts w:asciiTheme="minorHAnsi" w:hAnsiTheme="minorHAnsi"/>
        </w:rPr>
      </w:pPr>
    </w:p>
    <w:p w14:paraId="547C296A"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6.5-15 Label 260 (Aircraft Date)</w:t>
      </w:r>
    </w:p>
    <w:p w14:paraId="3A4DB35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C09BFEA" w14:textId="77777777" w:rsidTr="00F33256">
        <w:tc>
          <w:tcPr>
            <w:tcW w:w="1559" w:type="dxa"/>
          </w:tcPr>
          <w:p w14:paraId="51E585F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MRJ_SCU_STC_SRS_873</w:t>
            </w:r>
          </w:p>
        </w:tc>
        <w:tc>
          <w:tcPr>
            <w:tcW w:w="9320" w:type="dxa"/>
          </w:tcPr>
          <w:p w14:paraId="6D51368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260 (Aircraft Date) messages from DMCA in the format of Label 260 specified in Table 6.5-15.</w:t>
            </w:r>
          </w:p>
          <w:p w14:paraId="5FA51B00" w14:textId="77777777" w:rsidR="00C63E25" w:rsidRPr="00350027" w:rsidRDefault="00C63E25" w:rsidP="00F33256">
            <w:pPr>
              <w:rPr>
                <w:rFonts w:asciiTheme="minorHAnsi" w:hAnsiTheme="minorHAnsi"/>
                <w:i/>
                <w:iCs/>
              </w:rPr>
            </w:pPr>
          </w:p>
        </w:tc>
      </w:tr>
      <w:tr w:rsidR="00C63E25" w:rsidRPr="00350027" w14:paraId="634AFE53" w14:textId="77777777" w:rsidTr="00F33256">
        <w:tc>
          <w:tcPr>
            <w:tcW w:w="1559" w:type="dxa"/>
          </w:tcPr>
          <w:p w14:paraId="7D1469F1" w14:textId="77777777" w:rsidR="00C63E25" w:rsidRPr="00350027" w:rsidRDefault="00C63E25" w:rsidP="00F33256">
            <w:pPr>
              <w:rPr>
                <w:rFonts w:asciiTheme="minorHAnsi" w:hAnsiTheme="minorHAnsi"/>
                <w:i/>
                <w:iCs/>
              </w:rPr>
            </w:pPr>
          </w:p>
        </w:tc>
        <w:tc>
          <w:tcPr>
            <w:tcW w:w="9320" w:type="dxa"/>
          </w:tcPr>
          <w:p w14:paraId="13313F0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5E9B505" w14:textId="77777777" w:rsidTr="00F33256">
        <w:tc>
          <w:tcPr>
            <w:tcW w:w="1559" w:type="dxa"/>
          </w:tcPr>
          <w:p w14:paraId="4F0BA4BF" w14:textId="77777777" w:rsidR="00C63E25" w:rsidRPr="00350027" w:rsidRDefault="00C63E25" w:rsidP="00F33256">
            <w:pPr>
              <w:rPr>
                <w:rFonts w:asciiTheme="minorHAnsi" w:hAnsiTheme="minorHAnsi"/>
                <w:i/>
                <w:iCs/>
              </w:rPr>
            </w:pPr>
          </w:p>
        </w:tc>
        <w:tc>
          <w:tcPr>
            <w:tcW w:w="9320" w:type="dxa"/>
          </w:tcPr>
          <w:p w14:paraId="0CBC11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C19303D" w14:textId="77777777" w:rsidTr="00F33256">
        <w:tc>
          <w:tcPr>
            <w:tcW w:w="1559" w:type="dxa"/>
          </w:tcPr>
          <w:p w14:paraId="11D243BB" w14:textId="77777777" w:rsidR="00C63E25" w:rsidRPr="00350027" w:rsidRDefault="00C63E25" w:rsidP="00F33256">
            <w:pPr>
              <w:rPr>
                <w:rFonts w:asciiTheme="minorHAnsi" w:hAnsiTheme="minorHAnsi"/>
                <w:i/>
                <w:iCs/>
              </w:rPr>
            </w:pPr>
          </w:p>
        </w:tc>
        <w:tc>
          <w:tcPr>
            <w:tcW w:w="9320" w:type="dxa"/>
          </w:tcPr>
          <w:p w14:paraId="4A7D18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5C62D6" w14:textId="77777777" w:rsidR="00C63E25" w:rsidRPr="00350027" w:rsidRDefault="00C63E25" w:rsidP="00C63E25">
      <w:pPr>
        <w:rPr>
          <w:rFonts w:asciiTheme="minorHAnsi" w:hAnsiTheme="minorHAnsi"/>
        </w:rPr>
      </w:pPr>
    </w:p>
    <w:p w14:paraId="4C487AF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D30D9F2" w14:textId="77777777" w:rsidTr="00F33256">
        <w:tc>
          <w:tcPr>
            <w:tcW w:w="1559" w:type="dxa"/>
          </w:tcPr>
          <w:p w14:paraId="13A1492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MRJ_SCU_STC_SRS_874</w:t>
            </w:r>
          </w:p>
        </w:tc>
        <w:tc>
          <w:tcPr>
            <w:tcW w:w="9320" w:type="dxa"/>
          </w:tcPr>
          <w:p w14:paraId="2D80B36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Label 260 (Aircraft Date) messages from DMCB in the format of Label 260 specified in Table 6.5-15.</w:t>
            </w:r>
          </w:p>
          <w:p w14:paraId="3D6EC2B8" w14:textId="77777777" w:rsidR="00C63E25" w:rsidRPr="00350027" w:rsidRDefault="00C63E25" w:rsidP="00F33256">
            <w:pPr>
              <w:rPr>
                <w:rFonts w:asciiTheme="minorHAnsi" w:hAnsiTheme="minorHAnsi"/>
                <w:i/>
                <w:iCs/>
              </w:rPr>
            </w:pPr>
          </w:p>
        </w:tc>
      </w:tr>
      <w:tr w:rsidR="00C63E25" w:rsidRPr="00350027" w14:paraId="01EA328D" w14:textId="77777777" w:rsidTr="00F33256">
        <w:tc>
          <w:tcPr>
            <w:tcW w:w="1559" w:type="dxa"/>
          </w:tcPr>
          <w:p w14:paraId="3625EF3B" w14:textId="77777777" w:rsidR="00C63E25" w:rsidRPr="00350027" w:rsidRDefault="00C63E25" w:rsidP="00F33256">
            <w:pPr>
              <w:rPr>
                <w:rFonts w:asciiTheme="minorHAnsi" w:hAnsiTheme="minorHAnsi"/>
                <w:i/>
                <w:iCs/>
              </w:rPr>
            </w:pPr>
          </w:p>
        </w:tc>
        <w:tc>
          <w:tcPr>
            <w:tcW w:w="9320" w:type="dxa"/>
          </w:tcPr>
          <w:p w14:paraId="68578DD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22B3C15" w14:textId="77777777" w:rsidTr="00F33256">
        <w:tc>
          <w:tcPr>
            <w:tcW w:w="1559" w:type="dxa"/>
          </w:tcPr>
          <w:p w14:paraId="10A207D8" w14:textId="77777777" w:rsidR="00C63E25" w:rsidRPr="00350027" w:rsidRDefault="00C63E25" w:rsidP="00F33256">
            <w:pPr>
              <w:rPr>
                <w:rFonts w:asciiTheme="minorHAnsi" w:hAnsiTheme="minorHAnsi"/>
                <w:i/>
                <w:iCs/>
              </w:rPr>
            </w:pPr>
          </w:p>
        </w:tc>
        <w:tc>
          <w:tcPr>
            <w:tcW w:w="9320" w:type="dxa"/>
          </w:tcPr>
          <w:p w14:paraId="33139AE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404A458E" w14:textId="77777777" w:rsidTr="00F33256">
        <w:tc>
          <w:tcPr>
            <w:tcW w:w="1559" w:type="dxa"/>
          </w:tcPr>
          <w:p w14:paraId="1FACBE22" w14:textId="77777777" w:rsidR="00C63E25" w:rsidRPr="00350027" w:rsidRDefault="00C63E25" w:rsidP="00F33256">
            <w:pPr>
              <w:rPr>
                <w:rFonts w:asciiTheme="minorHAnsi" w:hAnsiTheme="minorHAnsi"/>
                <w:i/>
                <w:iCs/>
              </w:rPr>
            </w:pPr>
          </w:p>
        </w:tc>
        <w:tc>
          <w:tcPr>
            <w:tcW w:w="9320" w:type="dxa"/>
          </w:tcPr>
          <w:p w14:paraId="4106E34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C5B30D9" w14:textId="77777777" w:rsidR="00C63E25" w:rsidRPr="00350027" w:rsidRDefault="00C63E25" w:rsidP="00C63E25">
      <w:pPr>
        <w:rPr>
          <w:rFonts w:asciiTheme="minorHAnsi" w:hAnsiTheme="minorHAnsi"/>
        </w:rPr>
      </w:pPr>
    </w:p>
    <w:p w14:paraId="516DF3F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CD09A15" w14:textId="77777777" w:rsidTr="00F33256">
        <w:tc>
          <w:tcPr>
            <w:tcW w:w="1559" w:type="dxa"/>
          </w:tcPr>
          <w:p w14:paraId="0235EDD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MRJ_SCU_STC_SRS_869</w:t>
            </w:r>
          </w:p>
        </w:tc>
        <w:tc>
          <w:tcPr>
            <w:tcW w:w="9320" w:type="dxa"/>
          </w:tcPr>
          <w:p w14:paraId="69F1AB5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once in a power cycle EHSV Selection from the lowest bit  of "Aircraft Date Value: One’s digit of Day" field in the latest read Label 260, using '0' to indicate EVEN and '1' to indicate ODD.</w:t>
            </w:r>
          </w:p>
          <w:p w14:paraId="774713D4" w14:textId="77777777" w:rsidR="00C63E25" w:rsidRPr="00350027" w:rsidRDefault="00C63E25" w:rsidP="00F33256">
            <w:pPr>
              <w:rPr>
                <w:rFonts w:asciiTheme="minorHAnsi" w:hAnsiTheme="minorHAnsi"/>
                <w:i/>
                <w:iCs/>
              </w:rPr>
            </w:pPr>
          </w:p>
        </w:tc>
      </w:tr>
      <w:tr w:rsidR="00C63E25" w:rsidRPr="00350027" w14:paraId="2F19D163" w14:textId="77777777" w:rsidTr="00F33256">
        <w:tc>
          <w:tcPr>
            <w:tcW w:w="1559" w:type="dxa"/>
          </w:tcPr>
          <w:p w14:paraId="69B41163" w14:textId="77777777" w:rsidR="00C63E25" w:rsidRPr="00350027" w:rsidRDefault="00C63E25" w:rsidP="00F33256">
            <w:pPr>
              <w:rPr>
                <w:rFonts w:asciiTheme="minorHAnsi" w:hAnsiTheme="minorHAnsi"/>
                <w:i/>
                <w:iCs/>
              </w:rPr>
            </w:pPr>
          </w:p>
        </w:tc>
        <w:tc>
          <w:tcPr>
            <w:tcW w:w="9320" w:type="dxa"/>
          </w:tcPr>
          <w:p w14:paraId="3C0BE34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6A2CE9C" w14:textId="77777777" w:rsidTr="00F33256">
        <w:tc>
          <w:tcPr>
            <w:tcW w:w="1559" w:type="dxa"/>
          </w:tcPr>
          <w:p w14:paraId="0C829337" w14:textId="77777777" w:rsidR="00C63E25" w:rsidRPr="00350027" w:rsidRDefault="00C63E25" w:rsidP="00F33256">
            <w:pPr>
              <w:rPr>
                <w:rFonts w:asciiTheme="minorHAnsi" w:hAnsiTheme="minorHAnsi"/>
                <w:i/>
                <w:iCs/>
              </w:rPr>
            </w:pPr>
          </w:p>
        </w:tc>
        <w:tc>
          <w:tcPr>
            <w:tcW w:w="9320" w:type="dxa"/>
          </w:tcPr>
          <w:p w14:paraId="08566D1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C50F3B2" w14:textId="77777777" w:rsidTr="00F33256">
        <w:tc>
          <w:tcPr>
            <w:tcW w:w="1559" w:type="dxa"/>
          </w:tcPr>
          <w:p w14:paraId="5EDD21AB" w14:textId="77777777" w:rsidR="00C63E25" w:rsidRPr="00350027" w:rsidRDefault="00C63E25" w:rsidP="00F33256">
            <w:pPr>
              <w:rPr>
                <w:rFonts w:asciiTheme="minorHAnsi" w:hAnsiTheme="minorHAnsi"/>
                <w:i/>
                <w:iCs/>
              </w:rPr>
            </w:pPr>
          </w:p>
        </w:tc>
        <w:tc>
          <w:tcPr>
            <w:tcW w:w="9320" w:type="dxa"/>
          </w:tcPr>
          <w:p w14:paraId="646185A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8A1A498" w14:textId="77777777" w:rsidR="00C63E25" w:rsidRPr="00350027" w:rsidRDefault="00C63E25" w:rsidP="00C63E25">
      <w:pPr>
        <w:rPr>
          <w:rFonts w:asciiTheme="minorHAnsi" w:hAnsiTheme="minorHAnsi"/>
        </w:rPr>
      </w:pPr>
    </w:p>
    <w:p w14:paraId="0C34262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FB207FA" w14:textId="77777777" w:rsidTr="00F33256">
        <w:tc>
          <w:tcPr>
            <w:tcW w:w="1559" w:type="dxa"/>
          </w:tcPr>
          <w:p w14:paraId="47A84BD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MRJ_SCU_STC_SRS_870</w:t>
            </w:r>
          </w:p>
        </w:tc>
        <w:tc>
          <w:tcPr>
            <w:tcW w:w="9320" w:type="dxa"/>
          </w:tcPr>
          <w:p w14:paraId="1E72F86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use the default value of EHSV Selection set to ODD until a valid Label 260 has been read.</w:t>
            </w:r>
          </w:p>
          <w:p w14:paraId="3BB0A48B" w14:textId="77777777" w:rsidR="00C63E25" w:rsidRPr="00350027" w:rsidRDefault="00C63E25" w:rsidP="00F33256">
            <w:pPr>
              <w:rPr>
                <w:rFonts w:asciiTheme="minorHAnsi" w:hAnsiTheme="minorHAnsi"/>
              </w:rPr>
            </w:pPr>
          </w:p>
          <w:p w14:paraId="02A53E85" w14:textId="77777777" w:rsidR="00C63E25" w:rsidRPr="00350027" w:rsidRDefault="00C63E25" w:rsidP="00F33256">
            <w:pPr>
              <w:rPr>
                <w:rFonts w:asciiTheme="minorHAnsi" w:hAnsiTheme="minorHAnsi"/>
              </w:rPr>
            </w:pPr>
            <w:r w:rsidRPr="00350027">
              <w:rPr>
                <w:rFonts w:asciiTheme="minorHAnsi" w:hAnsiTheme="minorHAnsi"/>
              </w:rPr>
              <w:t>Justification: Arbitrary decision to use 'Odd', accepted by system / safety assessment.</w:t>
            </w:r>
          </w:p>
          <w:p w14:paraId="185C1583" w14:textId="77777777" w:rsidR="00C63E25" w:rsidRPr="00350027" w:rsidRDefault="00C63E25" w:rsidP="00F33256">
            <w:pPr>
              <w:rPr>
                <w:rFonts w:asciiTheme="minorHAnsi" w:hAnsiTheme="minorHAnsi"/>
                <w:i/>
                <w:iCs/>
              </w:rPr>
            </w:pPr>
          </w:p>
        </w:tc>
      </w:tr>
      <w:tr w:rsidR="00C63E25" w:rsidRPr="00350027" w14:paraId="6B972ED3" w14:textId="77777777" w:rsidTr="00F33256">
        <w:tc>
          <w:tcPr>
            <w:tcW w:w="1559" w:type="dxa"/>
          </w:tcPr>
          <w:p w14:paraId="0BE8D3F2" w14:textId="77777777" w:rsidR="00C63E25" w:rsidRPr="00350027" w:rsidRDefault="00C63E25" w:rsidP="00F33256">
            <w:pPr>
              <w:rPr>
                <w:rFonts w:asciiTheme="minorHAnsi" w:hAnsiTheme="minorHAnsi"/>
                <w:i/>
                <w:iCs/>
              </w:rPr>
            </w:pPr>
          </w:p>
        </w:tc>
        <w:tc>
          <w:tcPr>
            <w:tcW w:w="9320" w:type="dxa"/>
          </w:tcPr>
          <w:p w14:paraId="7E17A16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568834C0" w14:textId="77777777" w:rsidTr="00F33256">
        <w:tc>
          <w:tcPr>
            <w:tcW w:w="1559" w:type="dxa"/>
          </w:tcPr>
          <w:p w14:paraId="21EC492B" w14:textId="77777777" w:rsidR="00C63E25" w:rsidRPr="00350027" w:rsidRDefault="00C63E25" w:rsidP="00F33256">
            <w:pPr>
              <w:rPr>
                <w:rFonts w:asciiTheme="minorHAnsi" w:hAnsiTheme="minorHAnsi"/>
                <w:i/>
                <w:iCs/>
              </w:rPr>
            </w:pPr>
          </w:p>
        </w:tc>
        <w:tc>
          <w:tcPr>
            <w:tcW w:w="9320" w:type="dxa"/>
          </w:tcPr>
          <w:p w14:paraId="00BFBB7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055935EF" w14:textId="77777777" w:rsidTr="00F33256">
        <w:tc>
          <w:tcPr>
            <w:tcW w:w="1559" w:type="dxa"/>
          </w:tcPr>
          <w:p w14:paraId="425C8623" w14:textId="77777777" w:rsidR="00C63E25" w:rsidRPr="00350027" w:rsidRDefault="00C63E25" w:rsidP="00F33256">
            <w:pPr>
              <w:rPr>
                <w:rFonts w:asciiTheme="minorHAnsi" w:hAnsiTheme="minorHAnsi"/>
                <w:i/>
                <w:iCs/>
              </w:rPr>
            </w:pPr>
          </w:p>
        </w:tc>
        <w:tc>
          <w:tcPr>
            <w:tcW w:w="9320" w:type="dxa"/>
          </w:tcPr>
          <w:p w14:paraId="7292D09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A76B5B7" w14:textId="77777777" w:rsidR="00C63E25" w:rsidRPr="00350027" w:rsidRDefault="00C63E25" w:rsidP="00C63E25">
      <w:pPr>
        <w:rPr>
          <w:rFonts w:asciiTheme="minorHAnsi" w:hAnsiTheme="minorHAnsi"/>
        </w:rPr>
      </w:pPr>
    </w:p>
    <w:p w14:paraId="4726078B" w14:textId="77777777" w:rsidR="00C63E25" w:rsidRPr="00350027" w:rsidRDefault="00C63E25" w:rsidP="00C63E25">
      <w:pPr>
        <w:pStyle w:val="Heading5"/>
        <w:rPr>
          <w:rFonts w:asciiTheme="minorHAnsi" w:hAnsiTheme="minorHAnsi"/>
        </w:rPr>
      </w:pPr>
      <w:r w:rsidRPr="00350027">
        <w:rPr>
          <w:rFonts w:asciiTheme="minorHAnsi" w:hAnsiTheme="minorHAnsi"/>
        </w:rPr>
        <w:t>Label 226 Aircraft Serial Number Input Processing</w:t>
      </w:r>
    </w:p>
    <w:p w14:paraId="18FC4613" w14:textId="77777777" w:rsidR="00C63E25" w:rsidRPr="00350027" w:rsidRDefault="00C63E25" w:rsidP="00C63E25">
      <w:pPr>
        <w:rPr>
          <w:rFonts w:asciiTheme="minorHAnsi" w:hAnsiTheme="minorHAnsi"/>
        </w:rPr>
      </w:pPr>
      <w:r w:rsidRPr="00350027">
        <w:rPr>
          <w:rFonts w:asciiTheme="minorHAnsi" w:hAnsiTheme="minorHAnsi"/>
        </w:rPr>
        <w:t>The format of Label 226 Aircraft Serial Number will be as follows :-</w:t>
      </w:r>
    </w:p>
    <w:p w14:paraId="211913EE" w14:textId="77777777" w:rsidR="00C63E25" w:rsidRPr="00350027" w:rsidRDefault="00C63E25" w:rsidP="00C63E25">
      <w:pPr>
        <w:rPr>
          <w:rFonts w:asciiTheme="minorHAnsi" w:hAnsiTheme="minorHAnsi"/>
        </w:rPr>
      </w:pPr>
    </w:p>
    <w:p w14:paraId="5A1E60CF" w14:textId="77777777" w:rsidR="00C63E25" w:rsidRPr="00350027" w:rsidRDefault="00C63E25" w:rsidP="00C63E25">
      <w:pPr>
        <w:rPr>
          <w:rFonts w:asciiTheme="minorHAnsi" w:hAnsiTheme="minorHAnsi"/>
        </w:rPr>
      </w:pPr>
      <w:r w:rsidRPr="00350027">
        <w:rPr>
          <w:rFonts w:asciiTheme="minorHAnsi" w:hAnsiTheme="minorHAnsi"/>
        </w:rPr>
        <w:object w:dxaOrig="9005" w:dyaOrig="7875" w14:anchorId="35AB6B14">
          <v:shape id="_x0000_i1060" type="#_x0000_t75" style="width:450pt;height:394.5pt" o:ole="">
            <v:imagedata r:id="rId84" o:title=""/>
          </v:shape>
          <o:OLEObject Type="Embed" ProgID="Word.Document.8" ShapeID="_x0000_i1060" DrawAspect="Content" ObjectID="_1831714010" r:id="rId85"/>
        </w:object>
      </w:r>
    </w:p>
    <w:p w14:paraId="5A74CCC0" w14:textId="77777777" w:rsidR="00C63E25" w:rsidRPr="00350027" w:rsidRDefault="00C63E25" w:rsidP="00C63E25">
      <w:pPr>
        <w:rPr>
          <w:rFonts w:asciiTheme="minorHAnsi" w:hAnsiTheme="minorHAnsi"/>
        </w:rPr>
      </w:pPr>
      <w:r w:rsidRPr="00350027">
        <w:rPr>
          <w:rFonts w:asciiTheme="minorHAnsi" w:hAnsiTheme="minorHAnsi"/>
        </w:rPr>
        <w:t xml:space="preserve">                                    Table 6.5-16 Label 226 (Aircraft Serial Number)</w:t>
      </w:r>
    </w:p>
    <w:p w14:paraId="4DDFBCA3" w14:textId="77777777" w:rsidR="00C63E25" w:rsidRPr="00350027" w:rsidRDefault="00C63E25" w:rsidP="00C63E25">
      <w:pPr>
        <w:rPr>
          <w:rFonts w:asciiTheme="minorHAnsi" w:hAnsiTheme="minorHAnsi"/>
        </w:rPr>
      </w:pPr>
    </w:p>
    <w:p w14:paraId="1B549FB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0792C7E" w14:textId="77777777" w:rsidTr="00F33256">
        <w:tc>
          <w:tcPr>
            <w:tcW w:w="1559" w:type="dxa"/>
          </w:tcPr>
          <w:p w14:paraId="18801BE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MRJ_SCU_STC_SRS_1048</w:t>
            </w:r>
          </w:p>
        </w:tc>
        <w:tc>
          <w:tcPr>
            <w:tcW w:w="9320" w:type="dxa"/>
          </w:tcPr>
          <w:p w14:paraId="05BB406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226 Aircraft Serial Number messages from DMCA in the format of Label 226 Aircraft Serial Number specified in section 6.5.3.1.5.</w:t>
            </w:r>
          </w:p>
          <w:p w14:paraId="7BA1FD23" w14:textId="77777777" w:rsidR="00C63E25" w:rsidRPr="00350027" w:rsidRDefault="00C63E25" w:rsidP="00F33256">
            <w:pPr>
              <w:rPr>
                <w:rFonts w:asciiTheme="minorHAnsi" w:hAnsiTheme="minorHAnsi"/>
                <w:i/>
                <w:iCs/>
              </w:rPr>
            </w:pPr>
          </w:p>
        </w:tc>
      </w:tr>
      <w:tr w:rsidR="00C63E25" w:rsidRPr="00350027" w14:paraId="039AB790" w14:textId="77777777" w:rsidTr="00F33256">
        <w:tc>
          <w:tcPr>
            <w:tcW w:w="1559" w:type="dxa"/>
          </w:tcPr>
          <w:p w14:paraId="13AC8C28" w14:textId="77777777" w:rsidR="00C63E25" w:rsidRPr="00350027" w:rsidRDefault="00C63E25" w:rsidP="00F33256">
            <w:pPr>
              <w:rPr>
                <w:rFonts w:asciiTheme="minorHAnsi" w:hAnsiTheme="minorHAnsi"/>
                <w:i/>
                <w:iCs/>
              </w:rPr>
            </w:pPr>
          </w:p>
        </w:tc>
        <w:tc>
          <w:tcPr>
            <w:tcW w:w="9320" w:type="dxa"/>
          </w:tcPr>
          <w:p w14:paraId="5D899EB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D1FA79F" w14:textId="77777777" w:rsidTr="00F33256">
        <w:tc>
          <w:tcPr>
            <w:tcW w:w="1559" w:type="dxa"/>
          </w:tcPr>
          <w:p w14:paraId="6180C40F" w14:textId="77777777" w:rsidR="00C63E25" w:rsidRPr="00350027" w:rsidRDefault="00C63E25" w:rsidP="00F33256">
            <w:pPr>
              <w:rPr>
                <w:rFonts w:asciiTheme="minorHAnsi" w:hAnsiTheme="minorHAnsi"/>
                <w:i/>
                <w:iCs/>
              </w:rPr>
            </w:pPr>
          </w:p>
        </w:tc>
        <w:tc>
          <w:tcPr>
            <w:tcW w:w="9320" w:type="dxa"/>
          </w:tcPr>
          <w:p w14:paraId="23EE6ED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EB3136C" w14:textId="77777777" w:rsidTr="00F33256">
        <w:tc>
          <w:tcPr>
            <w:tcW w:w="1559" w:type="dxa"/>
          </w:tcPr>
          <w:p w14:paraId="126E2CFF" w14:textId="77777777" w:rsidR="00C63E25" w:rsidRPr="00350027" w:rsidRDefault="00C63E25" w:rsidP="00F33256">
            <w:pPr>
              <w:rPr>
                <w:rFonts w:asciiTheme="minorHAnsi" w:hAnsiTheme="minorHAnsi"/>
                <w:i/>
                <w:iCs/>
              </w:rPr>
            </w:pPr>
          </w:p>
        </w:tc>
        <w:tc>
          <w:tcPr>
            <w:tcW w:w="9320" w:type="dxa"/>
          </w:tcPr>
          <w:p w14:paraId="27C0E8E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6FCF09A" w14:textId="77777777" w:rsidR="00C63E25" w:rsidRPr="00350027" w:rsidRDefault="00C63E25" w:rsidP="00C63E25">
      <w:pPr>
        <w:rPr>
          <w:rFonts w:asciiTheme="minorHAnsi" w:hAnsiTheme="minorHAnsi"/>
        </w:rPr>
      </w:pPr>
    </w:p>
    <w:p w14:paraId="50A6F9A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089FEF1" w14:textId="77777777" w:rsidTr="00F33256">
        <w:tc>
          <w:tcPr>
            <w:tcW w:w="1559" w:type="dxa"/>
          </w:tcPr>
          <w:p w14:paraId="30C4F80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MRJ_SCU_STC_SRS_1049</w:t>
            </w:r>
          </w:p>
        </w:tc>
        <w:tc>
          <w:tcPr>
            <w:tcW w:w="9320" w:type="dxa"/>
          </w:tcPr>
          <w:p w14:paraId="0F6BF56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Label 226 Aircraft Serial Number messages from DMCB in the format of Label 226 Aircraft Serial Number specified in section 6.5.3.1.5.</w:t>
            </w:r>
          </w:p>
          <w:p w14:paraId="3BB1D6CB" w14:textId="77777777" w:rsidR="00C63E25" w:rsidRPr="00350027" w:rsidRDefault="00C63E25" w:rsidP="00F33256">
            <w:pPr>
              <w:rPr>
                <w:rFonts w:asciiTheme="minorHAnsi" w:hAnsiTheme="minorHAnsi"/>
                <w:i/>
                <w:iCs/>
              </w:rPr>
            </w:pPr>
          </w:p>
        </w:tc>
      </w:tr>
      <w:tr w:rsidR="00C63E25" w:rsidRPr="00350027" w14:paraId="4BD310F5" w14:textId="77777777" w:rsidTr="00F33256">
        <w:tc>
          <w:tcPr>
            <w:tcW w:w="1559" w:type="dxa"/>
          </w:tcPr>
          <w:p w14:paraId="39062B2F" w14:textId="77777777" w:rsidR="00C63E25" w:rsidRPr="00350027" w:rsidRDefault="00C63E25" w:rsidP="00F33256">
            <w:pPr>
              <w:rPr>
                <w:rFonts w:asciiTheme="minorHAnsi" w:hAnsiTheme="minorHAnsi"/>
                <w:i/>
                <w:iCs/>
              </w:rPr>
            </w:pPr>
          </w:p>
        </w:tc>
        <w:tc>
          <w:tcPr>
            <w:tcW w:w="9320" w:type="dxa"/>
          </w:tcPr>
          <w:p w14:paraId="3CB3766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21EB852" w14:textId="77777777" w:rsidTr="00F33256">
        <w:tc>
          <w:tcPr>
            <w:tcW w:w="1559" w:type="dxa"/>
          </w:tcPr>
          <w:p w14:paraId="7B3E6D47" w14:textId="77777777" w:rsidR="00C63E25" w:rsidRPr="00350027" w:rsidRDefault="00C63E25" w:rsidP="00F33256">
            <w:pPr>
              <w:rPr>
                <w:rFonts w:asciiTheme="minorHAnsi" w:hAnsiTheme="minorHAnsi"/>
                <w:i/>
                <w:iCs/>
              </w:rPr>
            </w:pPr>
          </w:p>
        </w:tc>
        <w:tc>
          <w:tcPr>
            <w:tcW w:w="9320" w:type="dxa"/>
          </w:tcPr>
          <w:p w14:paraId="24F33AA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62599F71" w14:textId="77777777" w:rsidTr="00F33256">
        <w:tc>
          <w:tcPr>
            <w:tcW w:w="1559" w:type="dxa"/>
          </w:tcPr>
          <w:p w14:paraId="0F91E17B" w14:textId="77777777" w:rsidR="00C63E25" w:rsidRPr="00350027" w:rsidRDefault="00C63E25" w:rsidP="00F33256">
            <w:pPr>
              <w:rPr>
                <w:rFonts w:asciiTheme="minorHAnsi" w:hAnsiTheme="minorHAnsi"/>
                <w:i/>
                <w:iCs/>
              </w:rPr>
            </w:pPr>
          </w:p>
        </w:tc>
        <w:tc>
          <w:tcPr>
            <w:tcW w:w="9320" w:type="dxa"/>
          </w:tcPr>
          <w:p w14:paraId="6A83EE4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4696FB" w14:textId="77777777" w:rsidR="00C63E25" w:rsidRPr="00350027" w:rsidRDefault="00C63E25" w:rsidP="00C63E25">
      <w:pPr>
        <w:rPr>
          <w:rFonts w:asciiTheme="minorHAnsi" w:hAnsiTheme="minorHAnsi"/>
        </w:rPr>
      </w:pPr>
    </w:p>
    <w:p w14:paraId="661AE85C" w14:textId="77777777" w:rsidR="00C63E25" w:rsidRPr="00350027" w:rsidRDefault="00C63E25" w:rsidP="00C63E25">
      <w:pPr>
        <w:pStyle w:val="Heading5"/>
        <w:rPr>
          <w:rFonts w:asciiTheme="minorHAnsi" w:hAnsiTheme="minorHAnsi"/>
        </w:rPr>
      </w:pPr>
      <w:r w:rsidRPr="00350027">
        <w:rPr>
          <w:rFonts w:asciiTheme="minorHAnsi" w:hAnsiTheme="minorHAnsi"/>
        </w:rPr>
        <w:t>Label 107 SCS Rigging Command Input Processing</w:t>
      </w:r>
    </w:p>
    <w:p w14:paraId="3150EEB5" w14:textId="77777777" w:rsidR="00C63E25" w:rsidRPr="00350027" w:rsidRDefault="00C63E25" w:rsidP="00C63E25">
      <w:pPr>
        <w:rPr>
          <w:rFonts w:asciiTheme="minorHAnsi" w:hAnsiTheme="minorHAnsi"/>
        </w:rPr>
      </w:pPr>
      <w:r w:rsidRPr="00350027">
        <w:rPr>
          <w:rFonts w:asciiTheme="minorHAnsi" w:hAnsiTheme="minorHAnsi"/>
        </w:rPr>
        <w:t>The format of Label 107 SCS Rigging Command will be as follows :-</w:t>
      </w:r>
    </w:p>
    <w:p w14:paraId="08E27511" w14:textId="77777777" w:rsidR="00C63E25" w:rsidRPr="00350027" w:rsidRDefault="00C63E25" w:rsidP="00C63E25">
      <w:pPr>
        <w:rPr>
          <w:rFonts w:asciiTheme="minorHAnsi" w:hAnsiTheme="minorHAnsi"/>
        </w:rPr>
      </w:pPr>
    </w:p>
    <w:p w14:paraId="72B1C272" w14:textId="77777777" w:rsidR="00C63E25" w:rsidRPr="00350027" w:rsidRDefault="00C63E25" w:rsidP="00C63E25">
      <w:pPr>
        <w:rPr>
          <w:rFonts w:asciiTheme="minorHAnsi" w:hAnsiTheme="minorHAnsi"/>
        </w:rPr>
      </w:pPr>
      <w:r w:rsidRPr="00350027">
        <w:rPr>
          <w:rFonts w:asciiTheme="minorHAnsi" w:hAnsiTheme="minorHAnsi"/>
        </w:rPr>
        <w:object w:dxaOrig="9000" w:dyaOrig="7920" w14:anchorId="0C37A35A">
          <v:shape id="_x0000_i1061" type="#_x0000_t75" style="width:450pt;height:396pt" o:ole="">
            <v:imagedata r:id="rId86" o:title=""/>
          </v:shape>
          <o:OLEObject Type="Embed" ProgID="Word.Document.8" ShapeID="_x0000_i1061" DrawAspect="Content" ObjectID="_1831714011" r:id="rId87"/>
        </w:object>
      </w:r>
      <w:r w:rsidRPr="00350027">
        <w:rPr>
          <w:rFonts w:asciiTheme="minorHAnsi" w:hAnsiTheme="minorHAnsi"/>
        </w:rPr>
        <w:t xml:space="preserve"> </w:t>
      </w:r>
    </w:p>
    <w:p w14:paraId="287D953D" w14:textId="77777777" w:rsidR="00C63E25" w:rsidRPr="00350027" w:rsidRDefault="00C63E25" w:rsidP="00C63E25">
      <w:pPr>
        <w:rPr>
          <w:rFonts w:asciiTheme="minorHAnsi" w:hAnsiTheme="minorHAnsi"/>
        </w:rPr>
      </w:pPr>
    </w:p>
    <w:p w14:paraId="74D3088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A3A0EC7" w14:textId="77777777" w:rsidTr="00F33256">
        <w:tc>
          <w:tcPr>
            <w:tcW w:w="1559" w:type="dxa"/>
          </w:tcPr>
          <w:p w14:paraId="5EFABB7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MRJ_SCU_STC_SRS_1171</w:t>
            </w:r>
          </w:p>
        </w:tc>
        <w:tc>
          <w:tcPr>
            <w:tcW w:w="9320" w:type="dxa"/>
          </w:tcPr>
          <w:p w14:paraId="53F6CCD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107 SCS Rigging Command messages from DMCA in the format of Label 107 SCS Rigging Command specified in section 6.5.3.1.6.</w:t>
            </w:r>
          </w:p>
          <w:p w14:paraId="3E1C9983" w14:textId="77777777" w:rsidR="00C63E25" w:rsidRPr="00350027" w:rsidRDefault="00C63E25" w:rsidP="00F33256">
            <w:pPr>
              <w:rPr>
                <w:rFonts w:asciiTheme="minorHAnsi" w:hAnsiTheme="minorHAnsi"/>
                <w:i/>
                <w:iCs/>
              </w:rPr>
            </w:pPr>
          </w:p>
        </w:tc>
      </w:tr>
      <w:tr w:rsidR="00C63E25" w:rsidRPr="00350027" w14:paraId="3040994A" w14:textId="77777777" w:rsidTr="00F33256">
        <w:tc>
          <w:tcPr>
            <w:tcW w:w="1559" w:type="dxa"/>
          </w:tcPr>
          <w:p w14:paraId="5055E07A" w14:textId="77777777" w:rsidR="00C63E25" w:rsidRPr="00350027" w:rsidRDefault="00C63E25" w:rsidP="00F33256">
            <w:pPr>
              <w:rPr>
                <w:rFonts w:asciiTheme="minorHAnsi" w:hAnsiTheme="minorHAnsi"/>
                <w:i/>
                <w:iCs/>
              </w:rPr>
            </w:pPr>
          </w:p>
        </w:tc>
        <w:tc>
          <w:tcPr>
            <w:tcW w:w="9320" w:type="dxa"/>
          </w:tcPr>
          <w:p w14:paraId="09918FA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6357F97" w14:textId="77777777" w:rsidTr="00F33256">
        <w:tc>
          <w:tcPr>
            <w:tcW w:w="1559" w:type="dxa"/>
          </w:tcPr>
          <w:p w14:paraId="39457863" w14:textId="77777777" w:rsidR="00C63E25" w:rsidRPr="00350027" w:rsidRDefault="00C63E25" w:rsidP="00F33256">
            <w:pPr>
              <w:rPr>
                <w:rFonts w:asciiTheme="minorHAnsi" w:hAnsiTheme="minorHAnsi"/>
                <w:i/>
                <w:iCs/>
              </w:rPr>
            </w:pPr>
          </w:p>
        </w:tc>
        <w:tc>
          <w:tcPr>
            <w:tcW w:w="9320" w:type="dxa"/>
          </w:tcPr>
          <w:p w14:paraId="392832E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769017ED" w14:textId="77777777" w:rsidTr="00F33256">
        <w:tc>
          <w:tcPr>
            <w:tcW w:w="1559" w:type="dxa"/>
          </w:tcPr>
          <w:p w14:paraId="5D6C9C1F" w14:textId="77777777" w:rsidR="00C63E25" w:rsidRPr="00350027" w:rsidRDefault="00C63E25" w:rsidP="00F33256">
            <w:pPr>
              <w:rPr>
                <w:rFonts w:asciiTheme="minorHAnsi" w:hAnsiTheme="minorHAnsi"/>
                <w:i/>
                <w:iCs/>
              </w:rPr>
            </w:pPr>
          </w:p>
        </w:tc>
        <w:tc>
          <w:tcPr>
            <w:tcW w:w="9320" w:type="dxa"/>
          </w:tcPr>
          <w:p w14:paraId="2AAE2A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0F2CBD2" w14:textId="77777777" w:rsidR="00C63E25" w:rsidRPr="00350027" w:rsidRDefault="00C63E25" w:rsidP="00C63E25">
      <w:pPr>
        <w:rPr>
          <w:rFonts w:asciiTheme="minorHAnsi" w:hAnsiTheme="minorHAnsi"/>
        </w:rPr>
      </w:pPr>
    </w:p>
    <w:p w14:paraId="4D82005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B6E61DE" w14:textId="77777777" w:rsidTr="00F33256">
        <w:tc>
          <w:tcPr>
            <w:tcW w:w="1559" w:type="dxa"/>
          </w:tcPr>
          <w:p w14:paraId="0F540DA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MRJ_SCU_STC_SRS_1172</w:t>
            </w:r>
          </w:p>
        </w:tc>
        <w:tc>
          <w:tcPr>
            <w:tcW w:w="9320" w:type="dxa"/>
          </w:tcPr>
          <w:p w14:paraId="269BB54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maintain a counter of Conduct Rigging commands received (bit 11 = 1) for up to a maximum of 3, and reset the counter if Label 107 is received with bit 11 cleared (0) or not received within 5000ms +/- 10ms.</w:t>
            </w:r>
          </w:p>
          <w:p w14:paraId="3E862BD3" w14:textId="77777777" w:rsidR="00C63E25" w:rsidRPr="00350027" w:rsidRDefault="00C63E25" w:rsidP="00F33256">
            <w:pPr>
              <w:rPr>
                <w:rFonts w:asciiTheme="minorHAnsi" w:hAnsiTheme="minorHAnsi"/>
              </w:rPr>
            </w:pPr>
          </w:p>
          <w:p w14:paraId="3C4C1EFC" w14:textId="77777777" w:rsidR="00C63E25" w:rsidRPr="00350027" w:rsidRDefault="00C63E25" w:rsidP="00F33256">
            <w:pPr>
              <w:rPr>
                <w:rFonts w:asciiTheme="minorHAnsi" w:hAnsiTheme="minorHAnsi"/>
              </w:rPr>
            </w:pPr>
            <w:r w:rsidRPr="00350027">
              <w:rPr>
                <w:rFonts w:asciiTheme="minorHAnsi" w:hAnsiTheme="minorHAnsi"/>
              </w:rPr>
              <w:t>Rationale: 5 sec is considered appropriate time period for OMS to have timed-out.</w:t>
            </w:r>
          </w:p>
          <w:p w14:paraId="4F4D8183" w14:textId="77777777" w:rsidR="00C63E25" w:rsidRPr="00350027" w:rsidRDefault="00C63E25" w:rsidP="00F33256">
            <w:pPr>
              <w:rPr>
                <w:rFonts w:asciiTheme="minorHAnsi" w:hAnsiTheme="minorHAnsi"/>
                <w:i/>
                <w:iCs/>
              </w:rPr>
            </w:pPr>
          </w:p>
        </w:tc>
      </w:tr>
      <w:tr w:rsidR="00C63E25" w:rsidRPr="00350027" w14:paraId="4EA45F4C" w14:textId="77777777" w:rsidTr="00F33256">
        <w:tc>
          <w:tcPr>
            <w:tcW w:w="1559" w:type="dxa"/>
          </w:tcPr>
          <w:p w14:paraId="04AD7557" w14:textId="77777777" w:rsidR="00C63E25" w:rsidRPr="00350027" w:rsidRDefault="00C63E25" w:rsidP="00F33256">
            <w:pPr>
              <w:rPr>
                <w:rFonts w:asciiTheme="minorHAnsi" w:hAnsiTheme="minorHAnsi"/>
                <w:i/>
                <w:iCs/>
              </w:rPr>
            </w:pPr>
          </w:p>
        </w:tc>
        <w:tc>
          <w:tcPr>
            <w:tcW w:w="9320" w:type="dxa"/>
          </w:tcPr>
          <w:p w14:paraId="0D7B4F7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ECF9E72" w14:textId="77777777" w:rsidTr="00F33256">
        <w:tc>
          <w:tcPr>
            <w:tcW w:w="1559" w:type="dxa"/>
          </w:tcPr>
          <w:p w14:paraId="12E8C300" w14:textId="77777777" w:rsidR="00C63E25" w:rsidRPr="00350027" w:rsidRDefault="00C63E25" w:rsidP="00F33256">
            <w:pPr>
              <w:rPr>
                <w:rFonts w:asciiTheme="minorHAnsi" w:hAnsiTheme="minorHAnsi"/>
                <w:i/>
                <w:iCs/>
              </w:rPr>
            </w:pPr>
          </w:p>
        </w:tc>
        <w:tc>
          <w:tcPr>
            <w:tcW w:w="9320" w:type="dxa"/>
          </w:tcPr>
          <w:p w14:paraId="068D89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AEF361A" w14:textId="77777777" w:rsidTr="00F33256">
        <w:tc>
          <w:tcPr>
            <w:tcW w:w="1559" w:type="dxa"/>
          </w:tcPr>
          <w:p w14:paraId="7DFE7CBD" w14:textId="77777777" w:rsidR="00C63E25" w:rsidRPr="00350027" w:rsidRDefault="00C63E25" w:rsidP="00F33256">
            <w:pPr>
              <w:rPr>
                <w:rFonts w:asciiTheme="minorHAnsi" w:hAnsiTheme="minorHAnsi"/>
                <w:i/>
                <w:iCs/>
              </w:rPr>
            </w:pPr>
          </w:p>
        </w:tc>
        <w:tc>
          <w:tcPr>
            <w:tcW w:w="9320" w:type="dxa"/>
          </w:tcPr>
          <w:p w14:paraId="27044C4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5FB7C60" w14:textId="77777777" w:rsidR="00C63E25" w:rsidRPr="00350027" w:rsidRDefault="00C63E25" w:rsidP="00C63E25">
      <w:pPr>
        <w:rPr>
          <w:rFonts w:asciiTheme="minorHAnsi" w:hAnsiTheme="minorHAnsi"/>
        </w:rPr>
      </w:pPr>
    </w:p>
    <w:p w14:paraId="4BDF75AC" w14:textId="77777777" w:rsidR="00C63E25" w:rsidRPr="00350027" w:rsidRDefault="00C63E25" w:rsidP="00C63E25">
      <w:pPr>
        <w:pStyle w:val="Heading5"/>
        <w:rPr>
          <w:rFonts w:asciiTheme="minorHAnsi" w:hAnsiTheme="minorHAnsi"/>
        </w:rPr>
      </w:pPr>
      <w:r w:rsidRPr="00350027">
        <w:rPr>
          <w:rFonts w:asciiTheme="minorHAnsi" w:hAnsiTheme="minorHAnsi"/>
        </w:rPr>
        <w:t>Label 174 Hydraulic System Pressure</w:t>
      </w:r>
    </w:p>
    <w:p w14:paraId="56B218A1" w14:textId="77777777" w:rsidR="00C63E25" w:rsidRPr="00350027" w:rsidRDefault="00C63E25" w:rsidP="00C63E25">
      <w:pPr>
        <w:rPr>
          <w:rFonts w:asciiTheme="minorHAnsi" w:hAnsiTheme="minorHAnsi"/>
        </w:rPr>
      </w:pPr>
      <w:r w:rsidRPr="00350027">
        <w:rPr>
          <w:rFonts w:asciiTheme="minorHAnsi" w:hAnsiTheme="minorHAnsi"/>
        </w:rPr>
        <w:t>The format of Label 174 (Hydraulic System Pressure) will be as follows:</w:t>
      </w:r>
    </w:p>
    <w:p w14:paraId="0967CDD4" w14:textId="77777777" w:rsidR="00C63E25" w:rsidRPr="00350027" w:rsidRDefault="00C63E25" w:rsidP="00C63E25">
      <w:pPr>
        <w:rPr>
          <w:rFonts w:asciiTheme="minorHAnsi" w:hAnsiTheme="minorHAnsi"/>
        </w:rPr>
      </w:pPr>
    </w:p>
    <w:p w14:paraId="6E5002B9" w14:textId="77777777" w:rsidR="00C63E25" w:rsidRPr="00350027" w:rsidRDefault="00C63E25" w:rsidP="00C63E25">
      <w:pPr>
        <w:rPr>
          <w:rFonts w:asciiTheme="minorHAnsi" w:hAnsiTheme="minorHAnsi"/>
        </w:rPr>
      </w:pPr>
      <w:r w:rsidRPr="00350027">
        <w:rPr>
          <w:rFonts w:asciiTheme="minorHAnsi" w:hAnsiTheme="minorHAnsi"/>
        </w:rPr>
        <w:object w:dxaOrig="9005" w:dyaOrig="6904" w14:anchorId="4D82794E">
          <v:shape id="_x0000_i1062" type="#_x0000_t75" style="width:450pt;height:345pt" o:ole="">
            <v:imagedata r:id="rId88" o:title=""/>
          </v:shape>
          <o:OLEObject Type="Embed" ProgID="Word.Document.8" ShapeID="_x0000_i1062" DrawAspect="Content" ObjectID="_1831714012" r:id="rId89"/>
        </w:object>
      </w:r>
    </w:p>
    <w:p w14:paraId="0E8562B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8F2A113" w14:textId="77777777" w:rsidTr="00F33256">
        <w:tc>
          <w:tcPr>
            <w:tcW w:w="1559" w:type="dxa"/>
          </w:tcPr>
          <w:p w14:paraId="2E2851A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MRJ_SCU_STC_SRS_1201</w:t>
            </w:r>
          </w:p>
        </w:tc>
        <w:tc>
          <w:tcPr>
            <w:tcW w:w="9320" w:type="dxa"/>
          </w:tcPr>
          <w:p w14:paraId="5BD171B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174 Hydraulic System Pressure messages from DMCA in the format of Label 174 Hydraulic System Pressure specified in section 6.5.3.1.7 with a Source/Destination Identifier set to ‘Right’.</w:t>
            </w:r>
          </w:p>
          <w:p w14:paraId="0D03A770" w14:textId="77777777" w:rsidR="00C63E25" w:rsidRPr="00350027" w:rsidRDefault="00C63E25" w:rsidP="00F33256">
            <w:pPr>
              <w:rPr>
                <w:rFonts w:asciiTheme="minorHAnsi" w:hAnsiTheme="minorHAnsi"/>
              </w:rPr>
            </w:pPr>
          </w:p>
          <w:p w14:paraId="603B2B22" w14:textId="77777777" w:rsidR="00C63E25" w:rsidRPr="00350027" w:rsidRDefault="00C63E25" w:rsidP="00F33256">
            <w:pPr>
              <w:rPr>
                <w:rFonts w:asciiTheme="minorHAnsi" w:hAnsiTheme="minorHAnsi"/>
                <w:i/>
                <w:iCs/>
              </w:rPr>
            </w:pPr>
          </w:p>
        </w:tc>
      </w:tr>
      <w:tr w:rsidR="00C63E25" w:rsidRPr="00350027" w14:paraId="46EDC49E" w14:textId="77777777" w:rsidTr="00F33256">
        <w:tc>
          <w:tcPr>
            <w:tcW w:w="1559" w:type="dxa"/>
          </w:tcPr>
          <w:p w14:paraId="6F1A3B0E" w14:textId="77777777" w:rsidR="00C63E25" w:rsidRPr="00350027" w:rsidRDefault="00C63E25" w:rsidP="00F33256">
            <w:pPr>
              <w:rPr>
                <w:rFonts w:asciiTheme="minorHAnsi" w:hAnsiTheme="minorHAnsi"/>
                <w:i/>
                <w:iCs/>
              </w:rPr>
            </w:pPr>
          </w:p>
        </w:tc>
        <w:tc>
          <w:tcPr>
            <w:tcW w:w="9320" w:type="dxa"/>
          </w:tcPr>
          <w:p w14:paraId="5C586A2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6B76FA" w14:textId="77777777" w:rsidTr="00F33256">
        <w:tc>
          <w:tcPr>
            <w:tcW w:w="1559" w:type="dxa"/>
          </w:tcPr>
          <w:p w14:paraId="2A9CC8CD" w14:textId="77777777" w:rsidR="00C63E25" w:rsidRPr="00350027" w:rsidRDefault="00C63E25" w:rsidP="00F33256">
            <w:pPr>
              <w:rPr>
                <w:rFonts w:asciiTheme="minorHAnsi" w:hAnsiTheme="minorHAnsi"/>
                <w:i/>
                <w:iCs/>
              </w:rPr>
            </w:pPr>
          </w:p>
        </w:tc>
        <w:tc>
          <w:tcPr>
            <w:tcW w:w="9320" w:type="dxa"/>
          </w:tcPr>
          <w:p w14:paraId="5BD02D6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AB9668B" w14:textId="77777777" w:rsidTr="00F33256">
        <w:tc>
          <w:tcPr>
            <w:tcW w:w="1559" w:type="dxa"/>
          </w:tcPr>
          <w:p w14:paraId="21C0407F" w14:textId="77777777" w:rsidR="00C63E25" w:rsidRPr="00350027" w:rsidRDefault="00C63E25" w:rsidP="00F33256">
            <w:pPr>
              <w:rPr>
                <w:rFonts w:asciiTheme="minorHAnsi" w:hAnsiTheme="minorHAnsi"/>
                <w:i/>
                <w:iCs/>
              </w:rPr>
            </w:pPr>
          </w:p>
        </w:tc>
        <w:tc>
          <w:tcPr>
            <w:tcW w:w="9320" w:type="dxa"/>
          </w:tcPr>
          <w:p w14:paraId="6776FC4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59FBD2A" w14:textId="77777777" w:rsidR="00C63E25" w:rsidRPr="00350027" w:rsidRDefault="00C63E25" w:rsidP="00C63E25">
      <w:pPr>
        <w:rPr>
          <w:rFonts w:asciiTheme="minorHAnsi" w:hAnsiTheme="minorHAnsi"/>
        </w:rPr>
      </w:pPr>
    </w:p>
    <w:p w14:paraId="2C289F7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56558BF" w14:textId="77777777" w:rsidTr="00F33256">
        <w:tc>
          <w:tcPr>
            <w:tcW w:w="1559" w:type="dxa"/>
          </w:tcPr>
          <w:p w14:paraId="2D7B773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MRJ_SCU_STC_SRS_1202</w:t>
            </w:r>
          </w:p>
        </w:tc>
        <w:tc>
          <w:tcPr>
            <w:tcW w:w="9320" w:type="dxa"/>
          </w:tcPr>
          <w:p w14:paraId="74988B8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Label 174 Hydraulic System Pressure messages from DMCB in the format of Label 174 Hydraulic System Pressure specified in section 6.5.3.1.7 with a Source/Destination Identifier set to ‘Right’.</w:t>
            </w:r>
          </w:p>
          <w:p w14:paraId="1B2CEBF8" w14:textId="77777777" w:rsidR="00C63E25" w:rsidRPr="00350027" w:rsidRDefault="00C63E25" w:rsidP="00F33256">
            <w:pPr>
              <w:rPr>
                <w:rFonts w:asciiTheme="minorHAnsi" w:hAnsiTheme="minorHAnsi"/>
                <w:i/>
                <w:iCs/>
              </w:rPr>
            </w:pPr>
          </w:p>
        </w:tc>
      </w:tr>
      <w:tr w:rsidR="00C63E25" w:rsidRPr="00350027" w14:paraId="44E546B1" w14:textId="77777777" w:rsidTr="00F33256">
        <w:tc>
          <w:tcPr>
            <w:tcW w:w="1559" w:type="dxa"/>
          </w:tcPr>
          <w:p w14:paraId="3C0A4E16" w14:textId="77777777" w:rsidR="00C63E25" w:rsidRPr="00350027" w:rsidRDefault="00C63E25" w:rsidP="00F33256">
            <w:pPr>
              <w:rPr>
                <w:rFonts w:asciiTheme="minorHAnsi" w:hAnsiTheme="minorHAnsi"/>
                <w:i/>
                <w:iCs/>
              </w:rPr>
            </w:pPr>
          </w:p>
        </w:tc>
        <w:tc>
          <w:tcPr>
            <w:tcW w:w="9320" w:type="dxa"/>
          </w:tcPr>
          <w:p w14:paraId="72626C6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A40CC95" w14:textId="77777777" w:rsidTr="00F33256">
        <w:tc>
          <w:tcPr>
            <w:tcW w:w="1559" w:type="dxa"/>
          </w:tcPr>
          <w:p w14:paraId="2AD5D2A3" w14:textId="77777777" w:rsidR="00C63E25" w:rsidRPr="00350027" w:rsidRDefault="00C63E25" w:rsidP="00F33256">
            <w:pPr>
              <w:rPr>
                <w:rFonts w:asciiTheme="minorHAnsi" w:hAnsiTheme="minorHAnsi"/>
                <w:i/>
                <w:iCs/>
              </w:rPr>
            </w:pPr>
          </w:p>
        </w:tc>
        <w:tc>
          <w:tcPr>
            <w:tcW w:w="9320" w:type="dxa"/>
          </w:tcPr>
          <w:p w14:paraId="67FE84F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11DEAB8" w14:textId="77777777" w:rsidTr="00F33256">
        <w:tc>
          <w:tcPr>
            <w:tcW w:w="1559" w:type="dxa"/>
          </w:tcPr>
          <w:p w14:paraId="12F52E79" w14:textId="77777777" w:rsidR="00C63E25" w:rsidRPr="00350027" w:rsidRDefault="00C63E25" w:rsidP="00F33256">
            <w:pPr>
              <w:rPr>
                <w:rFonts w:asciiTheme="minorHAnsi" w:hAnsiTheme="minorHAnsi"/>
                <w:i/>
                <w:iCs/>
              </w:rPr>
            </w:pPr>
          </w:p>
        </w:tc>
        <w:tc>
          <w:tcPr>
            <w:tcW w:w="9320" w:type="dxa"/>
          </w:tcPr>
          <w:p w14:paraId="6304903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3C27308" w14:textId="77777777" w:rsidR="00C63E25" w:rsidRPr="00350027" w:rsidRDefault="00C63E25" w:rsidP="00C63E25">
      <w:pPr>
        <w:rPr>
          <w:rFonts w:asciiTheme="minorHAnsi" w:hAnsiTheme="minorHAnsi"/>
        </w:rPr>
      </w:pPr>
    </w:p>
    <w:p w14:paraId="45C3B9BF" w14:textId="77777777" w:rsidR="00C63E25" w:rsidRPr="00350027" w:rsidRDefault="00C63E25" w:rsidP="00C63E25">
      <w:pPr>
        <w:pStyle w:val="Heading4"/>
        <w:rPr>
          <w:rFonts w:asciiTheme="minorHAnsi" w:hAnsiTheme="minorHAnsi"/>
        </w:rPr>
      </w:pPr>
      <w:r w:rsidRPr="00350027">
        <w:rPr>
          <w:rFonts w:asciiTheme="minorHAnsi" w:hAnsiTheme="minorHAnsi"/>
        </w:rPr>
        <w:lastRenderedPageBreak/>
        <w:t>ACE ARINC 429 Input Processing</w:t>
      </w:r>
    </w:p>
    <w:p w14:paraId="00B9A4F0" w14:textId="77777777" w:rsidR="00C63E25" w:rsidRPr="00350027" w:rsidRDefault="00C63E25" w:rsidP="00C63E25">
      <w:pPr>
        <w:pStyle w:val="Heading5"/>
        <w:rPr>
          <w:rFonts w:asciiTheme="minorHAnsi" w:hAnsiTheme="minorHAnsi"/>
        </w:rPr>
      </w:pPr>
      <w:r w:rsidRPr="00350027">
        <w:rPr>
          <w:rFonts w:asciiTheme="minorHAnsi" w:hAnsiTheme="minorHAnsi"/>
        </w:rPr>
        <w:t>Label 136 (Rudder Pedal Position) Input Processing</w:t>
      </w:r>
    </w:p>
    <w:p w14:paraId="6CF948C7" w14:textId="77777777" w:rsidR="00C63E25" w:rsidRPr="00350027" w:rsidRDefault="00C63E25" w:rsidP="00C63E25">
      <w:pPr>
        <w:rPr>
          <w:rFonts w:asciiTheme="minorHAnsi" w:hAnsiTheme="minorHAnsi"/>
        </w:rPr>
      </w:pPr>
      <w:r w:rsidRPr="00350027">
        <w:rPr>
          <w:rFonts w:asciiTheme="minorHAnsi" w:hAnsiTheme="minorHAnsi"/>
        </w:rPr>
        <w:t>The format of Label 136 (Rudder Pedal Position) will be as follows :-</w:t>
      </w:r>
    </w:p>
    <w:p w14:paraId="3269DFF9" w14:textId="77777777" w:rsidR="00C63E25" w:rsidRPr="00350027" w:rsidRDefault="00C63E25" w:rsidP="00C63E25">
      <w:pPr>
        <w:rPr>
          <w:rFonts w:asciiTheme="minorHAnsi" w:hAnsiTheme="minorHAnsi"/>
        </w:rPr>
      </w:pPr>
    </w:p>
    <w:p w14:paraId="22C22535" w14:textId="77777777" w:rsidR="00C63E25" w:rsidRPr="00350027" w:rsidRDefault="00C63E25" w:rsidP="00C63E25">
      <w:pPr>
        <w:rPr>
          <w:rFonts w:asciiTheme="minorHAnsi" w:hAnsiTheme="minorHAnsi"/>
        </w:rPr>
      </w:pPr>
      <w:r w:rsidRPr="00350027">
        <w:rPr>
          <w:rFonts w:asciiTheme="minorHAnsi" w:hAnsiTheme="minorHAnsi"/>
        </w:rPr>
        <w:object w:dxaOrig="9315" w:dyaOrig="6355" w14:anchorId="2174755D">
          <v:shape id="_x0000_i1063" type="#_x0000_t75" style="width:466.5pt;height:318pt" o:ole="">
            <v:imagedata r:id="rId90" o:title=""/>
          </v:shape>
          <o:OLEObject Type="Embed" ProgID="Word.Document.8" ShapeID="_x0000_i1063" DrawAspect="Content" ObjectID="_1831714013" r:id="rId91"/>
        </w:object>
      </w:r>
    </w:p>
    <w:p w14:paraId="0D1A1C40"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6.5-17 Label 136 </w:t>
      </w:r>
    </w:p>
    <w:p w14:paraId="3DBA8D5B" w14:textId="77777777" w:rsidR="00C63E25" w:rsidRPr="00350027" w:rsidRDefault="00C63E25" w:rsidP="00C63E25">
      <w:pPr>
        <w:rPr>
          <w:rFonts w:asciiTheme="minorHAnsi" w:hAnsiTheme="minorHAnsi"/>
        </w:rPr>
      </w:pPr>
    </w:p>
    <w:p w14:paraId="38CDA83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73B64F2" w14:textId="77777777" w:rsidTr="00F33256">
        <w:tc>
          <w:tcPr>
            <w:tcW w:w="1559" w:type="dxa"/>
          </w:tcPr>
          <w:p w14:paraId="44BA01E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MRJ_SCU_STC_SRS_844</w:t>
            </w:r>
          </w:p>
        </w:tc>
        <w:tc>
          <w:tcPr>
            <w:tcW w:w="9320" w:type="dxa"/>
          </w:tcPr>
          <w:p w14:paraId="2EE77A7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ACE1B Label 136 messages from ACE1 in the format specified in Table 6.5-17 with a Source/Destination Identifier set to ACE_1B as Source</w:t>
            </w:r>
          </w:p>
          <w:p w14:paraId="015223FD" w14:textId="77777777" w:rsidR="00C63E25" w:rsidRPr="00350027" w:rsidRDefault="00C63E25" w:rsidP="00F33256">
            <w:pPr>
              <w:rPr>
                <w:rFonts w:asciiTheme="minorHAnsi" w:hAnsiTheme="minorHAnsi"/>
                <w:i/>
                <w:iCs/>
              </w:rPr>
            </w:pPr>
          </w:p>
        </w:tc>
      </w:tr>
      <w:tr w:rsidR="00C63E25" w:rsidRPr="00350027" w14:paraId="2075428F" w14:textId="77777777" w:rsidTr="00F33256">
        <w:tc>
          <w:tcPr>
            <w:tcW w:w="1559" w:type="dxa"/>
          </w:tcPr>
          <w:p w14:paraId="4C9C6F0E" w14:textId="77777777" w:rsidR="00C63E25" w:rsidRPr="00350027" w:rsidRDefault="00C63E25" w:rsidP="00F33256">
            <w:pPr>
              <w:rPr>
                <w:rFonts w:asciiTheme="minorHAnsi" w:hAnsiTheme="minorHAnsi"/>
                <w:i/>
                <w:iCs/>
              </w:rPr>
            </w:pPr>
          </w:p>
        </w:tc>
        <w:tc>
          <w:tcPr>
            <w:tcW w:w="9320" w:type="dxa"/>
          </w:tcPr>
          <w:p w14:paraId="285D5AE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7A84F81" w14:textId="77777777" w:rsidTr="00F33256">
        <w:tc>
          <w:tcPr>
            <w:tcW w:w="1559" w:type="dxa"/>
          </w:tcPr>
          <w:p w14:paraId="4D873E57" w14:textId="77777777" w:rsidR="00C63E25" w:rsidRPr="00350027" w:rsidRDefault="00C63E25" w:rsidP="00F33256">
            <w:pPr>
              <w:rPr>
                <w:rFonts w:asciiTheme="minorHAnsi" w:hAnsiTheme="minorHAnsi"/>
                <w:i/>
                <w:iCs/>
              </w:rPr>
            </w:pPr>
          </w:p>
        </w:tc>
        <w:tc>
          <w:tcPr>
            <w:tcW w:w="9320" w:type="dxa"/>
          </w:tcPr>
          <w:p w14:paraId="586F7A0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SATA-10-036</w:t>
            </w:r>
          </w:p>
        </w:tc>
      </w:tr>
      <w:tr w:rsidR="00C63E25" w:rsidRPr="00350027" w14:paraId="76D02F50" w14:textId="77777777" w:rsidTr="00F33256">
        <w:tc>
          <w:tcPr>
            <w:tcW w:w="1559" w:type="dxa"/>
          </w:tcPr>
          <w:p w14:paraId="1EFEEB38" w14:textId="77777777" w:rsidR="00C63E25" w:rsidRPr="00350027" w:rsidRDefault="00C63E25" w:rsidP="00F33256">
            <w:pPr>
              <w:rPr>
                <w:rFonts w:asciiTheme="minorHAnsi" w:hAnsiTheme="minorHAnsi"/>
                <w:i/>
                <w:iCs/>
              </w:rPr>
            </w:pPr>
          </w:p>
        </w:tc>
        <w:tc>
          <w:tcPr>
            <w:tcW w:w="9320" w:type="dxa"/>
          </w:tcPr>
          <w:p w14:paraId="349297A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BB40DDE" w14:textId="77777777" w:rsidR="00C63E25" w:rsidRPr="00350027" w:rsidRDefault="00C63E25" w:rsidP="00C63E25">
      <w:pPr>
        <w:rPr>
          <w:rFonts w:asciiTheme="minorHAnsi" w:hAnsiTheme="minorHAnsi"/>
        </w:rPr>
      </w:pPr>
    </w:p>
    <w:p w14:paraId="3584D69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B116E52" w14:textId="77777777" w:rsidTr="00F33256">
        <w:tc>
          <w:tcPr>
            <w:tcW w:w="1559" w:type="dxa"/>
          </w:tcPr>
          <w:p w14:paraId="442929A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MRJ_SCU_STC_SRS_845</w:t>
            </w:r>
          </w:p>
        </w:tc>
        <w:tc>
          <w:tcPr>
            <w:tcW w:w="9320" w:type="dxa"/>
          </w:tcPr>
          <w:p w14:paraId="7A2F105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ACE2B Label 136 messages from ACE2 in the format specified in Table 6.5-17 with a Source/Destination Identifier set to ACE_2B as Source</w:t>
            </w:r>
          </w:p>
          <w:p w14:paraId="7A92569B" w14:textId="77777777" w:rsidR="00C63E25" w:rsidRPr="00350027" w:rsidRDefault="00C63E25" w:rsidP="00F33256">
            <w:pPr>
              <w:rPr>
                <w:rFonts w:asciiTheme="minorHAnsi" w:hAnsiTheme="minorHAnsi"/>
                <w:i/>
                <w:iCs/>
              </w:rPr>
            </w:pPr>
          </w:p>
        </w:tc>
      </w:tr>
      <w:tr w:rsidR="00C63E25" w:rsidRPr="00350027" w14:paraId="695FBC79" w14:textId="77777777" w:rsidTr="00F33256">
        <w:tc>
          <w:tcPr>
            <w:tcW w:w="1559" w:type="dxa"/>
          </w:tcPr>
          <w:p w14:paraId="46C21CED" w14:textId="77777777" w:rsidR="00C63E25" w:rsidRPr="00350027" w:rsidRDefault="00C63E25" w:rsidP="00F33256">
            <w:pPr>
              <w:rPr>
                <w:rFonts w:asciiTheme="minorHAnsi" w:hAnsiTheme="minorHAnsi"/>
                <w:i/>
                <w:iCs/>
              </w:rPr>
            </w:pPr>
          </w:p>
        </w:tc>
        <w:tc>
          <w:tcPr>
            <w:tcW w:w="9320" w:type="dxa"/>
          </w:tcPr>
          <w:p w14:paraId="1FDC817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7E16AF1" w14:textId="77777777" w:rsidTr="00F33256">
        <w:tc>
          <w:tcPr>
            <w:tcW w:w="1559" w:type="dxa"/>
          </w:tcPr>
          <w:p w14:paraId="18CE4CAB" w14:textId="77777777" w:rsidR="00C63E25" w:rsidRPr="00350027" w:rsidRDefault="00C63E25" w:rsidP="00F33256">
            <w:pPr>
              <w:rPr>
                <w:rFonts w:asciiTheme="minorHAnsi" w:hAnsiTheme="minorHAnsi"/>
                <w:i/>
                <w:iCs/>
              </w:rPr>
            </w:pPr>
          </w:p>
        </w:tc>
        <w:tc>
          <w:tcPr>
            <w:tcW w:w="9320" w:type="dxa"/>
          </w:tcPr>
          <w:p w14:paraId="3D60066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SATA-10-036</w:t>
            </w:r>
          </w:p>
        </w:tc>
      </w:tr>
      <w:tr w:rsidR="00C63E25" w:rsidRPr="00350027" w14:paraId="4BAD39C8" w14:textId="77777777" w:rsidTr="00F33256">
        <w:tc>
          <w:tcPr>
            <w:tcW w:w="1559" w:type="dxa"/>
          </w:tcPr>
          <w:p w14:paraId="0DD05FC5" w14:textId="77777777" w:rsidR="00C63E25" w:rsidRPr="00350027" w:rsidRDefault="00C63E25" w:rsidP="00F33256">
            <w:pPr>
              <w:rPr>
                <w:rFonts w:asciiTheme="minorHAnsi" w:hAnsiTheme="minorHAnsi"/>
                <w:i/>
                <w:iCs/>
              </w:rPr>
            </w:pPr>
          </w:p>
        </w:tc>
        <w:tc>
          <w:tcPr>
            <w:tcW w:w="9320" w:type="dxa"/>
          </w:tcPr>
          <w:p w14:paraId="0DF6AF3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F8E9535" w14:textId="77777777" w:rsidR="00C63E25" w:rsidRPr="00350027" w:rsidRDefault="00C63E25" w:rsidP="00C63E25">
      <w:pPr>
        <w:rPr>
          <w:rFonts w:asciiTheme="minorHAnsi" w:hAnsiTheme="minorHAnsi"/>
        </w:rPr>
      </w:pPr>
    </w:p>
    <w:p w14:paraId="2BFEED2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225C5BF" w14:textId="77777777" w:rsidTr="00F33256">
        <w:tc>
          <w:tcPr>
            <w:tcW w:w="1559" w:type="dxa"/>
          </w:tcPr>
          <w:p w14:paraId="6DDC649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MRJ_SCU_STC_SRS_154</w:t>
            </w:r>
          </w:p>
        </w:tc>
        <w:tc>
          <w:tcPr>
            <w:tcW w:w="9320" w:type="dxa"/>
          </w:tcPr>
          <w:p w14:paraId="3B0B6E3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Rudder Pedal Operation according to the following logic:-</w:t>
            </w:r>
          </w:p>
          <w:p w14:paraId="408EFAFC" w14:textId="77777777" w:rsidR="00C63E25" w:rsidRPr="00350027" w:rsidRDefault="00C63E25" w:rsidP="00F33256">
            <w:pPr>
              <w:rPr>
                <w:rFonts w:asciiTheme="minorHAnsi" w:hAnsiTheme="minorHAnsi"/>
              </w:rPr>
            </w:pPr>
          </w:p>
          <w:p w14:paraId="483F5D54" w14:textId="77777777" w:rsidR="00C63E25" w:rsidRPr="00350027" w:rsidRDefault="00C63E25" w:rsidP="00F33256">
            <w:pPr>
              <w:rPr>
                <w:rFonts w:asciiTheme="minorHAnsi" w:hAnsiTheme="minorHAnsi"/>
              </w:rPr>
            </w:pPr>
            <w:r w:rsidRPr="00350027">
              <w:rPr>
                <w:rFonts w:asciiTheme="minorHAnsi" w:hAnsiTheme="minorHAnsi"/>
              </w:rPr>
              <w:t xml:space="preserve">IF (ACE1B Label 136 Monitor status) OR (ACE1B Reasonableness Check Monitor Status) </w:t>
            </w:r>
          </w:p>
          <w:p w14:paraId="41EC39CE" w14:textId="77777777" w:rsidR="00C63E25" w:rsidRPr="00350027" w:rsidRDefault="00C63E25" w:rsidP="00F33256">
            <w:pPr>
              <w:rPr>
                <w:rFonts w:asciiTheme="minorHAnsi" w:hAnsiTheme="minorHAnsi"/>
              </w:rPr>
            </w:pPr>
            <w:r w:rsidRPr="00350027">
              <w:rPr>
                <w:rFonts w:asciiTheme="minorHAnsi" w:hAnsiTheme="minorHAnsi"/>
              </w:rPr>
              <w:t>THEN</w:t>
            </w:r>
          </w:p>
          <w:p w14:paraId="1E7268F5" w14:textId="77777777" w:rsidR="00C63E25" w:rsidRPr="00350027" w:rsidRDefault="00C63E25" w:rsidP="00F33256">
            <w:pPr>
              <w:rPr>
                <w:rFonts w:asciiTheme="minorHAnsi" w:hAnsiTheme="minorHAnsi"/>
              </w:rPr>
            </w:pPr>
            <w:r w:rsidRPr="00350027">
              <w:rPr>
                <w:rFonts w:asciiTheme="minorHAnsi" w:hAnsiTheme="minorHAnsi"/>
              </w:rPr>
              <w:t xml:space="preserve">     IF </w:t>
            </w:r>
            <w:r w:rsidRPr="00350027">
              <w:rPr>
                <w:rFonts w:asciiTheme="minorHAnsi" w:hAnsiTheme="minorHAnsi"/>
              </w:rPr>
              <w:tab/>
              <w:t>(ACE2B Label 136 Monitor status) OR (ACE2B Reasonableness Check Monitor Status)</w:t>
            </w:r>
          </w:p>
          <w:p w14:paraId="26313FAB"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A645398" w14:textId="77777777" w:rsidR="00C63E25" w:rsidRPr="00350027" w:rsidRDefault="00C63E25" w:rsidP="00F33256">
            <w:pPr>
              <w:rPr>
                <w:rFonts w:asciiTheme="minorHAnsi" w:hAnsiTheme="minorHAnsi"/>
              </w:rPr>
            </w:pPr>
            <w:r w:rsidRPr="00350027">
              <w:rPr>
                <w:rFonts w:asciiTheme="minorHAnsi" w:hAnsiTheme="minorHAnsi"/>
              </w:rPr>
              <w:tab/>
              <w:t>Rudder Pedal Operation = 0</w:t>
            </w:r>
          </w:p>
          <w:p w14:paraId="05E7CB35" w14:textId="77777777" w:rsidR="00C63E25" w:rsidRPr="00350027" w:rsidRDefault="00C63E25" w:rsidP="00F33256">
            <w:pPr>
              <w:rPr>
                <w:rFonts w:asciiTheme="minorHAnsi" w:hAnsiTheme="minorHAnsi"/>
              </w:rPr>
            </w:pPr>
            <w:r w:rsidRPr="00350027">
              <w:rPr>
                <w:rFonts w:asciiTheme="minorHAnsi" w:hAnsiTheme="minorHAnsi"/>
              </w:rPr>
              <w:tab/>
              <w:t>Rudder Pedal Op Not Valid = TRUE</w:t>
            </w:r>
          </w:p>
          <w:p w14:paraId="286B73B1"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ELSE</w:t>
            </w:r>
          </w:p>
          <w:p w14:paraId="3D42130F" w14:textId="77777777" w:rsidR="00C63E25" w:rsidRPr="00350027" w:rsidRDefault="00C63E25" w:rsidP="00F33256">
            <w:pPr>
              <w:rPr>
                <w:rFonts w:asciiTheme="minorHAnsi" w:hAnsiTheme="minorHAnsi"/>
              </w:rPr>
            </w:pPr>
            <w:r w:rsidRPr="00350027">
              <w:rPr>
                <w:rFonts w:asciiTheme="minorHAnsi" w:hAnsiTheme="minorHAnsi"/>
              </w:rPr>
              <w:t>Use Rudder Pedal Position from ACE2B Label 136 message</w:t>
            </w:r>
          </w:p>
          <w:p w14:paraId="2AE20469" w14:textId="77777777" w:rsidR="00C63E25" w:rsidRPr="00350027" w:rsidRDefault="00C63E25" w:rsidP="00F33256">
            <w:pPr>
              <w:rPr>
                <w:rFonts w:asciiTheme="minorHAnsi" w:hAnsiTheme="minorHAnsi"/>
              </w:rPr>
            </w:pPr>
            <w:r w:rsidRPr="00350027">
              <w:rPr>
                <w:rFonts w:asciiTheme="minorHAnsi" w:hAnsiTheme="minorHAnsi"/>
              </w:rPr>
              <w:tab/>
              <w:t>Rudder Pedal Op Not Valid = FALSE</w:t>
            </w:r>
          </w:p>
          <w:p w14:paraId="3BD00171"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5D428F6" w14:textId="77777777" w:rsidR="00C63E25" w:rsidRPr="00350027" w:rsidRDefault="00C63E25" w:rsidP="00F33256">
            <w:pPr>
              <w:rPr>
                <w:rFonts w:asciiTheme="minorHAnsi" w:hAnsiTheme="minorHAnsi"/>
              </w:rPr>
            </w:pPr>
            <w:r w:rsidRPr="00350027">
              <w:rPr>
                <w:rFonts w:asciiTheme="minorHAnsi" w:hAnsiTheme="minorHAnsi"/>
              </w:rPr>
              <w:t>ELSE</w:t>
            </w:r>
          </w:p>
          <w:p w14:paraId="27344833" w14:textId="77777777" w:rsidR="00C63E25" w:rsidRPr="00350027" w:rsidRDefault="00C63E25" w:rsidP="00F33256">
            <w:pPr>
              <w:rPr>
                <w:rFonts w:asciiTheme="minorHAnsi" w:hAnsiTheme="minorHAnsi"/>
              </w:rPr>
            </w:pPr>
            <w:r w:rsidRPr="00350027">
              <w:rPr>
                <w:rFonts w:asciiTheme="minorHAnsi" w:hAnsiTheme="minorHAnsi"/>
              </w:rPr>
              <w:t xml:space="preserve">     IF </w:t>
            </w:r>
            <w:r w:rsidRPr="00350027">
              <w:rPr>
                <w:rFonts w:asciiTheme="minorHAnsi" w:hAnsiTheme="minorHAnsi"/>
              </w:rPr>
              <w:tab/>
              <w:t>(ACE2B Label 136 Monitor status) OR (ACE2B Reasonableness Check Monitor Status)</w:t>
            </w:r>
          </w:p>
          <w:p w14:paraId="1BC29669"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310F15F" w14:textId="77777777" w:rsidR="00C63E25" w:rsidRPr="00350027" w:rsidRDefault="00C63E25" w:rsidP="00F33256">
            <w:pPr>
              <w:rPr>
                <w:rFonts w:asciiTheme="minorHAnsi" w:hAnsiTheme="minorHAnsi"/>
              </w:rPr>
            </w:pPr>
            <w:r w:rsidRPr="00350027">
              <w:rPr>
                <w:rFonts w:asciiTheme="minorHAnsi" w:hAnsiTheme="minorHAnsi"/>
              </w:rPr>
              <w:t>Use Rudder Pedal Position from ACE1B Label 136 message</w:t>
            </w:r>
          </w:p>
          <w:p w14:paraId="0C0877F9" w14:textId="77777777" w:rsidR="00C63E25" w:rsidRPr="00350027" w:rsidRDefault="00C63E25" w:rsidP="00F33256">
            <w:pPr>
              <w:rPr>
                <w:rFonts w:asciiTheme="minorHAnsi" w:hAnsiTheme="minorHAnsi"/>
              </w:rPr>
            </w:pPr>
            <w:r w:rsidRPr="00350027">
              <w:rPr>
                <w:rFonts w:asciiTheme="minorHAnsi" w:hAnsiTheme="minorHAnsi"/>
              </w:rPr>
              <w:tab/>
              <w:t>Rudder Pedal Op Not Valid = FALSE</w:t>
            </w:r>
          </w:p>
          <w:p w14:paraId="3BEF303F"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21AC1D8" w14:textId="77777777" w:rsidR="00C63E25" w:rsidRPr="00350027" w:rsidRDefault="00C63E25" w:rsidP="00F33256">
            <w:pPr>
              <w:rPr>
                <w:rFonts w:asciiTheme="minorHAnsi" w:hAnsiTheme="minorHAnsi"/>
              </w:rPr>
            </w:pPr>
            <w:r w:rsidRPr="00350027">
              <w:rPr>
                <w:rFonts w:asciiTheme="minorHAnsi" w:hAnsiTheme="minorHAnsi"/>
              </w:rPr>
              <w:tab/>
              <w:t>IF (ACE1B Label 136 and ACE2B Label 136 Reasonableness Check Monitor Status)</w:t>
            </w:r>
          </w:p>
          <w:p w14:paraId="378B56F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Rudder Pedal Operation = 0</w:t>
            </w:r>
          </w:p>
          <w:p w14:paraId="7793C68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Rudder Pedal Op Not Valid = TRUE</w:t>
            </w:r>
          </w:p>
          <w:p w14:paraId="7B33F47E" w14:textId="77777777" w:rsidR="00C63E25" w:rsidRPr="00350027" w:rsidRDefault="00C63E25" w:rsidP="00F33256">
            <w:pPr>
              <w:rPr>
                <w:rFonts w:asciiTheme="minorHAnsi" w:hAnsiTheme="minorHAnsi"/>
              </w:rPr>
            </w:pPr>
            <w:r w:rsidRPr="00350027">
              <w:rPr>
                <w:rFonts w:asciiTheme="minorHAnsi" w:hAnsiTheme="minorHAnsi"/>
              </w:rPr>
              <w:tab/>
              <w:t>ELSE</w:t>
            </w:r>
          </w:p>
          <w:p w14:paraId="133782A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Use mean of </w:t>
            </w:r>
          </w:p>
          <w:p w14:paraId="539D1F42" w14:textId="77777777" w:rsidR="00C63E25" w:rsidRPr="00350027" w:rsidRDefault="00C63E25" w:rsidP="00F33256">
            <w:pPr>
              <w:rPr>
                <w:rFonts w:asciiTheme="minorHAnsi" w:hAnsiTheme="minorHAnsi"/>
              </w:rPr>
            </w:pPr>
            <w:r w:rsidRPr="00350027">
              <w:rPr>
                <w:rFonts w:asciiTheme="minorHAnsi" w:hAnsiTheme="minorHAnsi"/>
              </w:rPr>
              <w:t>( Rudder Pedal Position from ACE1B Label 136 message</w:t>
            </w:r>
          </w:p>
          <w:p w14:paraId="4DC4FCD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And Rudder Pedal Position from ACE2B Label 136 message)</w:t>
            </w:r>
          </w:p>
          <w:p w14:paraId="1924CA74"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Rudder Pedal Op Not Valid = FALSE</w:t>
            </w:r>
          </w:p>
          <w:p w14:paraId="337791C4" w14:textId="77777777" w:rsidR="00C63E25" w:rsidRPr="00350027" w:rsidRDefault="00C63E25" w:rsidP="00F33256">
            <w:pPr>
              <w:rPr>
                <w:rFonts w:asciiTheme="minorHAnsi" w:hAnsiTheme="minorHAnsi"/>
              </w:rPr>
            </w:pPr>
            <w:r w:rsidRPr="00350027">
              <w:rPr>
                <w:rFonts w:asciiTheme="minorHAnsi" w:hAnsiTheme="minorHAnsi"/>
              </w:rPr>
              <w:tab/>
              <w:t>ENDIF</w:t>
            </w:r>
          </w:p>
          <w:p w14:paraId="0D1FECF0"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1CD179C6" w14:textId="77777777" w:rsidR="00C63E25" w:rsidRPr="00350027" w:rsidRDefault="00C63E25" w:rsidP="00F33256">
            <w:pPr>
              <w:rPr>
                <w:rFonts w:asciiTheme="minorHAnsi" w:hAnsiTheme="minorHAnsi"/>
              </w:rPr>
            </w:pPr>
            <w:r w:rsidRPr="00350027">
              <w:rPr>
                <w:rFonts w:asciiTheme="minorHAnsi" w:hAnsiTheme="minorHAnsi"/>
              </w:rPr>
              <w:t>ENDIF</w:t>
            </w:r>
          </w:p>
          <w:p w14:paraId="2B395874" w14:textId="77777777" w:rsidR="00C63E25" w:rsidRPr="00350027" w:rsidRDefault="00C63E25" w:rsidP="00F33256">
            <w:pPr>
              <w:rPr>
                <w:rFonts w:asciiTheme="minorHAnsi" w:hAnsiTheme="minorHAnsi"/>
              </w:rPr>
            </w:pPr>
          </w:p>
          <w:p w14:paraId="52032478" w14:textId="77777777" w:rsidR="00C63E25" w:rsidRPr="00350027" w:rsidRDefault="00C63E25" w:rsidP="00F33256">
            <w:pPr>
              <w:rPr>
                <w:rFonts w:asciiTheme="minorHAnsi" w:hAnsiTheme="minorHAnsi"/>
              </w:rPr>
            </w:pPr>
          </w:p>
          <w:p w14:paraId="5D9AF0A0"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1C0E0C95" w14:textId="77777777" w:rsidR="00C63E25" w:rsidRPr="00350027" w:rsidRDefault="00C63E25" w:rsidP="00F33256">
            <w:pPr>
              <w:rPr>
                <w:rFonts w:asciiTheme="minorHAnsi" w:hAnsiTheme="minorHAnsi"/>
              </w:rPr>
            </w:pPr>
            <w:r w:rsidRPr="00350027">
              <w:rPr>
                <w:rFonts w:asciiTheme="minorHAnsi" w:hAnsiTheme="minorHAnsi"/>
              </w:rPr>
              <w:t>ACE1B Label 136 Monitor status is defined in MRJ_SCU_STC_SRS_828</w:t>
            </w:r>
          </w:p>
          <w:p w14:paraId="62057D87" w14:textId="77777777" w:rsidR="00C63E25" w:rsidRPr="00350027" w:rsidRDefault="00C63E25" w:rsidP="00F33256">
            <w:pPr>
              <w:rPr>
                <w:rFonts w:asciiTheme="minorHAnsi" w:hAnsiTheme="minorHAnsi"/>
              </w:rPr>
            </w:pPr>
            <w:r w:rsidRPr="00350027">
              <w:rPr>
                <w:rFonts w:asciiTheme="minorHAnsi" w:hAnsiTheme="minorHAnsi"/>
              </w:rPr>
              <w:t>ACE2B Label 136 Monitor status is defined in MRJ_SCU_STC_SRS_830</w:t>
            </w:r>
          </w:p>
          <w:p w14:paraId="07AD963D" w14:textId="77777777" w:rsidR="00C63E25" w:rsidRPr="00350027" w:rsidRDefault="00C63E25" w:rsidP="00F33256">
            <w:pPr>
              <w:rPr>
                <w:rFonts w:asciiTheme="minorHAnsi" w:hAnsiTheme="minorHAnsi"/>
              </w:rPr>
            </w:pPr>
            <w:r w:rsidRPr="00350027">
              <w:rPr>
                <w:rFonts w:asciiTheme="minorHAnsi" w:hAnsiTheme="minorHAnsi"/>
              </w:rPr>
              <w:t>ACE1B Reasonableness Check Monitor Status is defined in MRJ_SCU_STC_SRS_832</w:t>
            </w:r>
          </w:p>
          <w:p w14:paraId="29694EBF" w14:textId="77777777" w:rsidR="00C63E25" w:rsidRPr="00350027" w:rsidRDefault="00C63E25" w:rsidP="00F33256">
            <w:pPr>
              <w:rPr>
                <w:rFonts w:asciiTheme="minorHAnsi" w:hAnsiTheme="minorHAnsi"/>
              </w:rPr>
            </w:pPr>
            <w:r w:rsidRPr="00350027">
              <w:rPr>
                <w:rFonts w:asciiTheme="minorHAnsi" w:hAnsiTheme="minorHAnsi"/>
              </w:rPr>
              <w:t>ACE2B Reasonableness Check Monitor Status is defined in MRJ_SCU_STC_SRS_836</w:t>
            </w:r>
          </w:p>
          <w:p w14:paraId="47FEABC9" w14:textId="77777777" w:rsidR="00C63E25" w:rsidRPr="00350027" w:rsidRDefault="00C63E25" w:rsidP="00F33256">
            <w:pPr>
              <w:rPr>
                <w:rFonts w:asciiTheme="minorHAnsi" w:hAnsiTheme="minorHAnsi"/>
              </w:rPr>
            </w:pPr>
            <w:r w:rsidRPr="00350027">
              <w:rPr>
                <w:rFonts w:asciiTheme="minorHAnsi" w:hAnsiTheme="minorHAnsi"/>
              </w:rPr>
              <w:t>ACE1B Label 136 and ACE2B Label 136 Reasonableness Check Monitor Status is defined in MRJ_SCU_STC_SRS_838</w:t>
            </w:r>
          </w:p>
          <w:p w14:paraId="101112EB" w14:textId="77777777" w:rsidR="00C63E25" w:rsidRPr="00350027" w:rsidRDefault="00C63E25" w:rsidP="00F33256">
            <w:pPr>
              <w:rPr>
                <w:rFonts w:asciiTheme="minorHAnsi" w:hAnsiTheme="minorHAnsi"/>
              </w:rPr>
            </w:pPr>
            <w:r w:rsidRPr="00350027">
              <w:rPr>
                <w:rFonts w:asciiTheme="minorHAnsi" w:hAnsiTheme="minorHAnsi"/>
              </w:rPr>
              <w:t>ACE1B Label 136 message is defined in MRJ_SCU_STC_SRS_844</w:t>
            </w:r>
          </w:p>
          <w:p w14:paraId="7A0F6D20" w14:textId="77777777" w:rsidR="00C63E25" w:rsidRPr="00350027" w:rsidRDefault="00C63E25" w:rsidP="00F33256">
            <w:pPr>
              <w:rPr>
                <w:rFonts w:asciiTheme="minorHAnsi" w:hAnsiTheme="minorHAnsi"/>
              </w:rPr>
            </w:pPr>
            <w:r w:rsidRPr="00350027">
              <w:rPr>
                <w:rFonts w:asciiTheme="minorHAnsi" w:hAnsiTheme="minorHAnsi"/>
              </w:rPr>
              <w:t>ACE2B Label 136 message is defined in MRJ_SCU_STC_SRS_845</w:t>
            </w:r>
          </w:p>
          <w:p w14:paraId="3CDA67D3" w14:textId="77777777" w:rsidR="00C63E25" w:rsidRPr="00350027" w:rsidRDefault="00C63E25" w:rsidP="00F33256">
            <w:pPr>
              <w:rPr>
                <w:rFonts w:asciiTheme="minorHAnsi" w:hAnsiTheme="minorHAnsi"/>
              </w:rPr>
            </w:pPr>
          </w:p>
          <w:p w14:paraId="21CDE597" w14:textId="77777777" w:rsidR="00C63E25" w:rsidRPr="00350027" w:rsidRDefault="00C63E25" w:rsidP="00F33256">
            <w:pPr>
              <w:rPr>
                <w:rFonts w:asciiTheme="minorHAnsi" w:hAnsiTheme="minorHAnsi"/>
              </w:rPr>
            </w:pPr>
            <w:r w:rsidRPr="00350027">
              <w:rPr>
                <w:rFonts w:asciiTheme="minorHAnsi" w:hAnsiTheme="minorHAnsi"/>
              </w:rPr>
              <w:t>Note: 0 for Rudder_Pedal_Operation is represented by 0x0800 if Offset and Scaling Factor yet to be applied</w:t>
            </w:r>
          </w:p>
          <w:p w14:paraId="72EDA6D2" w14:textId="77777777" w:rsidR="00C63E25" w:rsidRPr="00350027" w:rsidRDefault="00C63E25" w:rsidP="00F33256">
            <w:pPr>
              <w:rPr>
                <w:rFonts w:asciiTheme="minorHAnsi" w:hAnsiTheme="minorHAnsi"/>
                <w:i/>
                <w:iCs/>
              </w:rPr>
            </w:pPr>
          </w:p>
        </w:tc>
      </w:tr>
      <w:tr w:rsidR="00C63E25" w:rsidRPr="00350027" w14:paraId="5321D3EC" w14:textId="77777777" w:rsidTr="00F33256">
        <w:tc>
          <w:tcPr>
            <w:tcW w:w="1559" w:type="dxa"/>
          </w:tcPr>
          <w:p w14:paraId="1E1FE2D1" w14:textId="77777777" w:rsidR="00C63E25" w:rsidRPr="00350027" w:rsidRDefault="00C63E25" w:rsidP="00F33256">
            <w:pPr>
              <w:rPr>
                <w:rFonts w:asciiTheme="minorHAnsi" w:hAnsiTheme="minorHAnsi"/>
                <w:i/>
                <w:iCs/>
              </w:rPr>
            </w:pPr>
          </w:p>
        </w:tc>
        <w:tc>
          <w:tcPr>
            <w:tcW w:w="9320" w:type="dxa"/>
          </w:tcPr>
          <w:p w14:paraId="484D28C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3D68BEA" w14:textId="77777777" w:rsidTr="00F33256">
        <w:tc>
          <w:tcPr>
            <w:tcW w:w="1559" w:type="dxa"/>
          </w:tcPr>
          <w:p w14:paraId="53CBF414" w14:textId="77777777" w:rsidR="00C63E25" w:rsidRPr="00350027" w:rsidRDefault="00C63E25" w:rsidP="00F33256">
            <w:pPr>
              <w:rPr>
                <w:rFonts w:asciiTheme="minorHAnsi" w:hAnsiTheme="minorHAnsi"/>
                <w:i/>
                <w:iCs/>
              </w:rPr>
            </w:pPr>
          </w:p>
        </w:tc>
        <w:tc>
          <w:tcPr>
            <w:tcW w:w="9320" w:type="dxa"/>
          </w:tcPr>
          <w:p w14:paraId="525F79F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E1BF93E" w14:textId="77777777" w:rsidTr="00F33256">
        <w:tc>
          <w:tcPr>
            <w:tcW w:w="1559" w:type="dxa"/>
          </w:tcPr>
          <w:p w14:paraId="48C256AA" w14:textId="77777777" w:rsidR="00C63E25" w:rsidRPr="00350027" w:rsidRDefault="00C63E25" w:rsidP="00F33256">
            <w:pPr>
              <w:rPr>
                <w:rFonts w:asciiTheme="minorHAnsi" w:hAnsiTheme="minorHAnsi"/>
                <w:i/>
                <w:iCs/>
              </w:rPr>
            </w:pPr>
          </w:p>
        </w:tc>
        <w:tc>
          <w:tcPr>
            <w:tcW w:w="9320" w:type="dxa"/>
          </w:tcPr>
          <w:p w14:paraId="62839C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235A0EE" w14:textId="77777777" w:rsidR="00C63E25" w:rsidRPr="00350027" w:rsidRDefault="00C63E25" w:rsidP="00C63E25">
      <w:pPr>
        <w:rPr>
          <w:rFonts w:asciiTheme="minorHAnsi" w:hAnsiTheme="minorHAnsi"/>
        </w:rPr>
      </w:pPr>
    </w:p>
    <w:p w14:paraId="1E6BA966" w14:textId="77777777" w:rsidR="00C63E25" w:rsidRPr="00350027" w:rsidRDefault="00C63E25" w:rsidP="00C63E25">
      <w:pPr>
        <w:pStyle w:val="Heading3"/>
        <w:rPr>
          <w:rFonts w:asciiTheme="minorHAnsi" w:hAnsiTheme="minorHAnsi"/>
        </w:rPr>
      </w:pPr>
      <w:bookmarkStart w:id="62" w:name="_Toc464110945"/>
      <w:r w:rsidRPr="00350027">
        <w:rPr>
          <w:rFonts w:asciiTheme="minorHAnsi" w:hAnsiTheme="minorHAnsi"/>
        </w:rPr>
        <w:t>Analogue Input Processing via SPI Bus Peripheral</w:t>
      </w:r>
      <w:bookmarkEnd w:id="62"/>
    </w:p>
    <w:p w14:paraId="234E66DA" w14:textId="77777777" w:rsidR="00C63E25" w:rsidRPr="00350027" w:rsidRDefault="00C63E25" w:rsidP="00C63E25">
      <w:pPr>
        <w:rPr>
          <w:rFonts w:asciiTheme="minorHAnsi" w:hAnsiTheme="minorHAnsi"/>
        </w:rPr>
      </w:pPr>
      <w:r w:rsidRPr="00350027">
        <w:rPr>
          <w:rFonts w:asciiTheme="minorHAnsi" w:hAnsiTheme="minorHAnsi"/>
        </w:rPr>
        <w:t xml:space="preserve">In order to read the ADC values from the two external AD7887 devices, the </w:t>
      </w:r>
      <w:r w:rsidRPr="00350027">
        <w:rPr>
          <w:rFonts w:asciiTheme="minorHAnsi" w:hAnsiTheme="minorHAnsi"/>
          <w:i/>
          <w:iCs/>
        </w:rPr>
        <w:t>STC Program</w:t>
      </w:r>
      <w:r w:rsidRPr="00350027">
        <w:rPr>
          <w:rFonts w:asciiTheme="minorHAnsi" w:hAnsiTheme="minorHAnsi"/>
        </w:rPr>
        <w:t xml:space="preserve"> will upon start-up configure the SPI control registers for SPI Master Mode Operation, 16-bit SPI Data Transmission/Reception and 2MHz SPI Clock output.</w:t>
      </w:r>
    </w:p>
    <w:p w14:paraId="11CC86E6" w14:textId="77777777" w:rsidR="00C63E25" w:rsidRPr="00350027" w:rsidRDefault="00C63E25" w:rsidP="00C63E25">
      <w:pPr>
        <w:rPr>
          <w:rFonts w:asciiTheme="minorHAnsi" w:hAnsiTheme="minorHAnsi"/>
        </w:rPr>
      </w:pPr>
      <w:r w:rsidRPr="00350027">
        <w:rPr>
          <w:rFonts w:asciiTheme="minorHAnsi" w:hAnsiTheme="minorHAnsi"/>
        </w:rPr>
        <w:t>Note: This is defined by MRJ_SCU_STC_SRS_525.</w:t>
      </w:r>
    </w:p>
    <w:p w14:paraId="6E5FE6E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A6BA341" w14:textId="77777777" w:rsidTr="00F33256">
        <w:tc>
          <w:tcPr>
            <w:tcW w:w="1559" w:type="dxa"/>
          </w:tcPr>
          <w:p w14:paraId="7029A1A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MRJ_SCU_STC_SRS_714</w:t>
            </w:r>
          </w:p>
        </w:tc>
        <w:tc>
          <w:tcPr>
            <w:tcW w:w="9320" w:type="dxa"/>
          </w:tcPr>
          <w:p w14:paraId="082B620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read the Analogue_Rudder_Pedal_Position_1 data from the external ADC device 1 (Ref. C15) via McBSP SPI Bus at least every 30ms.</w:t>
            </w:r>
          </w:p>
          <w:p w14:paraId="035B8E38" w14:textId="77777777" w:rsidR="00C63E25" w:rsidRPr="00350027" w:rsidRDefault="00C63E25" w:rsidP="00F33256">
            <w:pPr>
              <w:rPr>
                <w:rFonts w:asciiTheme="minorHAnsi" w:hAnsiTheme="minorHAnsi"/>
                <w:i/>
                <w:iCs/>
              </w:rPr>
            </w:pPr>
          </w:p>
        </w:tc>
      </w:tr>
      <w:tr w:rsidR="00C63E25" w:rsidRPr="00350027" w14:paraId="5521841C" w14:textId="77777777" w:rsidTr="00F33256">
        <w:tc>
          <w:tcPr>
            <w:tcW w:w="1559" w:type="dxa"/>
          </w:tcPr>
          <w:p w14:paraId="3E62D532" w14:textId="77777777" w:rsidR="00C63E25" w:rsidRPr="00350027" w:rsidRDefault="00C63E25" w:rsidP="00F33256">
            <w:pPr>
              <w:rPr>
                <w:rFonts w:asciiTheme="minorHAnsi" w:hAnsiTheme="minorHAnsi"/>
                <w:i/>
                <w:iCs/>
              </w:rPr>
            </w:pPr>
          </w:p>
        </w:tc>
        <w:tc>
          <w:tcPr>
            <w:tcW w:w="9320" w:type="dxa"/>
          </w:tcPr>
          <w:p w14:paraId="7099BE2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78435DE" w14:textId="77777777" w:rsidTr="00F33256">
        <w:tc>
          <w:tcPr>
            <w:tcW w:w="1559" w:type="dxa"/>
          </w:tcPr>
          <w:p w14:paraId="01D61632" w14:textId="77777777" w:rsidR="00C63E25" w:rsidRPr="00350027" w:rsidRDefault="00C63E25" w:rsidP="00F33256">
            <w:pPr>
              <w:rPr>
                <w:rFonts w:asciiTheme="minorHAnsi" w:hAnsiTheme="minorHAnsi"/>
                <w:i/>
                <w:iCs/>
              </w:rPr>
            </w:pPr>
          </w:p>
        </w:tc>
        <w:tc>
          <w:tcPr>
            <w:tcW w:w="9320" w:type="dxa"/>
          </w:tcPr>
          <w:p w14:paraId="0D1E1E7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46AA355" w14:textId="77777777" w:rsidTr="00F33256">
        <w:tc>
          <w:tcPr>
            <w:tcW w:w="1559" w:type="dxa"/>
          </w:tcPr>
          <w:p w14:paraId="061366AD" w14:textId="77777777" w:rsidR="00C63E25" w:rsidRPr="00350027" w:rsidRDefault="00C63E25" w:rsidP="00F33256">
            <w:pPr>
              <w:rPr>
                <w:rFonts w:asciiTheme="minorHAnsi" w:hAnsiTheme="minorHAnsi"/>
                <w:i/>
                <w:iCs/>
              </w:rPr>
            </w:pPr>
          </w:p>
        </w:tc>
        <w:tc>
          <w:tcPr>
            <w:tcW w:w="9320" w:type="dxa"/>
          </w:tcPr>
          <w:p w14:paraId="3156A7A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A08E2C5" w14:textId="77777777" w:rsidR="00C63E25" w:rsidRPr="00350027" w:rsidRDefault="00C63E25" w:rsidP="00C63E25">
      <w:pPr>
        <w:rPr>
          <w:rFonts w:asciiTheme="minorHAnsi" w:hAnsiTheme="minorHAnsi"/>
        </w:rPr>
      </w:pPr>
    </w:p>
    <w:p w14:paraId="71F0992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70804B1" w14:textId="77777777" w:rsidTr="00F33256">
        <w:tc>
          <w:tcPr>
            <w:tcW w:w="1559" w:type="dxa"/>
          </w:tcPr>
          <w:p w14:paraId="3631259F"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MRJ_SCU_STC_SRS_803</w:t>
            </w:r>
          </w:p>
        </w:tc>
        <w:tc>
          <w:tcPr>
            <w:tcW w:w="9320" w:type="dxa"/>
          </w:tcPr>
          <w:p w14:paraId="167D095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satisfy MRJ_SCU_STC_SRS_714 by performing a defined sequence as follows:</w:t>
            </w:r>
          </w:p>
          <w:p w14:paraId="55DB7058" w14:textId="77777777" w:rsidR="00C63E25" w:rsidRPr="00350027" w:rsidRDefault="00C63E25" w:rsidP="00F33256">
            <w:pPr>
              <w:rPr>
                <w:rFonts w:asciiTheme="minorHAnsi" w:hAnsiTheme="minorHAnsi"/>
              </w:rPr>
            </w:pPr>
            <w:r w:rsidRPr="00350027">
              <w:rPr>
                <w:rFonts w:asciiTheme="minorHAnsi" w:hAnsiTheme="minorHAnsi"/>
              </w:rPr>
              <w:t xml:space="preserve">    1) Assert Rudder1_SPI_En and McBSP_En (Chip Select Low) via GPIOs A4 and F10 for AD7887 device 1  </w:t>
            </w:r>
          </w:p>
          <w:p w14:paraId="5E71CCD7" w14:textId="77777777" w:rsidR="00C63E25" w:rsidRPr="00350027" w:rsidRDefault="00C63E25" w:rsidP="00F33256">
            <w:pPr>
              <w:rPr>
                <w:rFonts w:asciiTheme="minorHAnsi" w:hAnsiTheme="minorHAnsi"/>
              </w:rPr>
            </w:pPr>
            <w:r w:rsidRPr="00350027">
              <w:rPr>
                <w:rFonts w:asciiTheme="minorHAnsi" w:hAnsiTheme="minorHAnsi"/>
              </w:rPr>
              <w:t xml:space="preserve">    2) Transmit 16-bit command with value 0x2100 to SPI Tx FIFO </w:t>
            </w:r>
          </w:p>
          <w:p w14:paraId="4ECC2B06" w14:textId="77777777" w:rsidR="00C63E25" w:rsidRPr="00350027" w:rsidRDefault="00C63E25" w:rsidP="00F33256">
            <w:pPr>
              <w:rPr>
                <w:rFonts w:asciiTheme="minorHAnsi" w:hAnsiTheme="minorHAnsi"/>
              </w:rPr>
            </w:pPr>
            <w:r w:rsidRPr="00350027">
              <w:rPr>
                <w:rFonts w:asciiTheme="minorHAnsi" w:hAnsiTheme="minorHAnsi"/>
              </w:rPr>
              <w:t xml:space="preserve">        (Power Management Mode 2, On-chip reference disabled)</w:t>
            </w:r>
          </w:p>
          <w:p w14:paraId="099B53A2" w14:textId="77777777" w:rsidR="00C63E25" w:rsidRPr="00350027" w:rsidRDefault="00C63E25" w:rsidP="00F33256">
            <w:pPr>
              <w:rPr>
                <w:rFonts w:asciiTheme="minorHAnsi" w:hAnsiTheme="minorHAnsi"/>
              </w:rPr>
            </w:pPr>
            <w:r w:rsidRPr="00350027">
              <w:rPr>
                <w:rFonts w:asciiTheme="minorHAnsi" w:hAnsiTheme="minorHAnsi"/>
              </w:rPr>
              <w:t xml:space="preserve">    3) Wait until DSP transmits data </w:t>
            </w:r>
          </w:p>
          <w:p w14:paraId="26E42826" w14:textId="77777777" w:rsidR="00C63E25" w:rsidRPr="00350027" w:rsidRDefault="00C63E25" w:rsidP="00F33256">
            <w:pPr>
              <w:rPr>
                <w:rFonts w:asciiTheme="minorHAnsi" w:hAnsiTheme="minorHAnsi"/>
              </w:rPr>
            </w:pPr>
            <w:r w:rsidRPr="00350027">
              <w:rPr>
                <w:rFonts w:asciiTheme="minorHAnsi" w:hAnsiTheme="minorHAnsi"/>
              </w:rPr>
              <w:t xml:space="preserve">    4) Deselect Rudder1_SPI_En and McBSP_En (Chip Select High)</w:t>
            </w:r>
          </w:p>
          <w:p w14:paraId="19E4F96C" w14:textId="77777777" w:rsidR="00C63E25" w:rsidRPr="00350027" w:rsidRDefault="00C63E25" w:rsidP="00F33256">
            <w:pPr>
              <w:rPr>
                <w:rFonts w:asciiTheme="minorHAnsi" w:hAnsiTheme="minorHAnsi"/>
              </w:rPr>
            </w:pPr>
            <w:r w:rsidRPr="00350027">
              <w:rPr>
                <w:rFonts w:asciiTheme="minorHAnsi" w:hAnsiTheme="minorHAnsi"/>
              </w:rPr>
              <w:t xml:space="preserve">    5) Read ADC value from SPI Rx FIFO </w:t>
            </w:r>
          </w:p>
          <w:p w14:paraId="00415FE2" w14:textId="77777777" w:rsidR="00C63E25" w:rsidRPr="00350027" w:rsidRDefault="00C63E25" w:rsidP="00F33256">
            <w:pPr>
              <w:rPr>
                <w:rFonts w:asciiTheme="minorHAnsi" w:hAnsiTheme="minorHAnsi"/>
                <w:i/>
                <w:iCs/>
              </w:rPr>
            </w:pPr>
          </w:p>
        </w:tc>
      </w:tr>
      <w:tr w:rsidR="00C63E25" w:rsidRPr="00350027" w14:paraId="565ABEAC" w14:textId="77777777" w:rsidTr="00F33256">
        <w:tc>
          <w:tcPr>
            <w:tcW w:w="1559" w:type="dxa"/>
          </w:tcPr>
          <w:p w14:paraId="39A8DEDB" w14:textId="77777777" w:rsidR="00C63E25" w:rsidRPr="00350027" w:rsidRDefault="00C63E25" w:rsidP="00F33256">
            <w:pPr>
              <w:rPr>
                <w:rFonts w:asciiTheme="minorHAnsi" w:hAnsiTheme="minorHAnsi"/>
                <w:i/>
                <w:iCs/>
              </w:rPr>
            </w:pPr>
          </w:p>
        </w:tc>
        <w:tc>
          <w:tcPr>
            <w:tcW w:w="9320" w:type="dxa"/>
          </w:tcPr>
          <w:p w14:paraId="1E7A56A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8ABB0F3" w14:textId="77777777" w:rsidTr="00F33256">
        <w:tc>
          <w:tcPr>
            <w:tcW w:w="1559" w:type="dxa"/>
          </w:tcPr>
          <w:p w14:paraId="7251B84E" w14:textId="77777777" w:rsidR="00C63E25" w:rsidRPr="00350027" w:rsidRDefault="00C63E25" w:rsidP="00F33256">
            <w:pPr>
              <w:rPr>
                <w:rFonts w:asciiTheme="minorHAnsi" w:hAnsiTheme="minorHAnsi"/>
                <w:i/>
                <w:iCs/>
              </w:rPr>
            </w:pPr>
          </w:p>
        </w:tc>
        <w:tc>
          <w:tcPr>
            <w:tcW w:w="9320" w:type="dxa"/>
          </w:tcPr>
          <w:p w14:paraId="441870C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EFEFD9D" w14:textId="77777777" w:rsidTr="00F33256">
        <w:tc>
          <w:tcPr>
            <w:tcW w:w="1559" w:type="dxa"/>
          </w:tcPr>
          <w:p w14:paraId="6DB043A0" w14:textId="77777777" w:rsidR="00C63E25" w:rsidRPr="00350027" w:rsidRDefault="00C63E25" w:rsidP="00F33256">
            <w:pPr>
              <w:rPr>
                <w:rFonts w:asciiTheme="minorHAnsi" w:hAnsiTheme="minorHAnsi"/>
                <w:i/>
                <w:iCs/>
              </w:rPr>
            </w:pPr>
          </w:p>
        </w:tc>
        <w:tc>
          <w:tcPr>
            <w:tcW w:w="9320" w:type="dxa"/>
          </w:tcPr>
          <w:p w14:paraId="1E1F39F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7543DD1" w14:textId="77777777" w:rsidR="00C63E25" w:rsidRPr="00350027" w:rsidRDefault="00C63E25" w:rsidP="00C63E25">
      <w:pPr>
        <w:rPr>
          <w:rFonts w:asciiTheme="minorHAnsi" w:hAnsiTheme="minorHAnsi"/>
        </w:rPr>
      </w:pPr>
    </w:p>
    <w:p w14:paraId="45D41CD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A97A551" w14:textId="77777777" w:rsidTr="00F33256">
        <w:tc>
          <w:tcPr>
            <w:tcW w:w="1559" w:type="dxa"/>
          </w:tcPr>
          <w:p w14:paraId="7564555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MRJ_SCU_STC_SRS_716</w:t>
            </w:r>
          </w:p>
        </w:tc>
        <w:tc>
          <w:tcPr>
            <w:tcW w:w="9320" w:type="dxa"/>
          </w:tcPr>
          <w:p w14:paraId="252B3C5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read the Analogue_Rudder_Pedal_Position_2 data from the external ADC device 2 (Ref. C15) via McBSP SPI Bus at least every 30ms</w:t>
            </w:r>
          </w:p>
          <w:p w14:paraId="06B64C3E" w14:textId="77777777" w:rsidR="00C63E25" w:rsidRPr="00350027" w:rsidRDefault="00C63E25" w:rsidP="00F33256">
            <w:pPr>
              <w:rPr>
                <w:rFonts w:asciiTheme="minorHAnsi" w:hAnsiTheme="minorHAnsi"/>
                <w:i/>
                <w:iCs/>
              </w:rPr>
            </w:pPr>
          </w:p>
        </w:tc>
      </w:tr>
      <w:tr w:rsidR="00C63E25" w:rsidRPr="00350027" w14:paraId="2B768C38" w14:textId="77777777" w:rsidTr="00F33256">
        <w:tc>
          <w:tcPr>
            <w:tcW w:w="1559" w:type="dxa"/>
          </w:tcPr>
          <w:p w14:paraId="46ADD025" w14:textId="77777777" w:rsidR="00C63E25" w:rsidRPr="00350027" w:rsidRDefault="00C63E25" w:rsidP="00F33256">
            <w:pPr>
              <w:rPr>
                <w:rFonts w:asciiTheme="minorHAnsi" w:hAnsiTheme="minorHAnsi"/>
                <w:i/>
                <w:iCs/>
              </w:rPr>
            </w:pPr>
          </w:p>
        </w:tc>
        <w:tc>
          <w:tcPr>
            <w:tcW w:w="9320" w:type="dxa"/>
          </w:tcPr>
          <w:p w14:paraId="1516EC5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CFE69A6" w14:textId="77777777" w:rsidTr="00F33256">
        <w:tc>
          <w:tcPr>
            <w:tcW w:w="1559" w:type="dxa"/>
          </w:tcPr>
          <w:p w14:paraId="7DEE116A" w14:textId="77777777" w:rsidR="00C63E25" w:rsidRPr="00350027" w:rsidRDefault="00C63E25" w:rsidP="00F33256">
            <w:pPr>
              <w:rPr>
                <w:rFonts w:asciiTheme="minorHAnsi" w:hAnsiTheme="minorHAnsi"/>
                <w:i/>
                <w:iCs/>
              </w:rPr>
            </w:pPr>
          </w:p>
        </w:tc>
        <w:tc>
          <w:tcPr>
            <w:tcW w:w="9320" w:type="dxa"/>
          </w:tcPr>
          <w:p w14:paraId="311EFDE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58672AA" w14:textId="77777777" w:rsidTr="00F33256">
        <w:tc>
          <w:tcPr>
            <w:tcW w:w="1559" w:type="dxa"/>
          </w:tcPr>
          <w:p w14:paraId="1727AEAB" w14:textId="77777777" w:rsidR="00C63E25" w:rsidRPr="00350027" w:rsidRDefault="00C63E25" w:rsidP="00F33256">
            <w:pPr>
              <w:rPr>
                <w:rFonts w:asciiTheme="minorHAnsi" w:hAnsiTheme="minorHAnsi"/>
                <w:i/>
                <w:iCs/>
              </w:rPr>
            </w:pPr>
          </w:p>
        </w:tc>
        <w:tc>
          <w:tcPr>
            <w:tcW w:w="9320" w:type="dxa"/>
          </w:tcPr>
          <w:p w14:paraId="686493C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1E9CC22" w14:textId="77777777" w:rsidR="00C63E25" w:rsidRPr="00350027" w:rsidRDefault="00C63E25" w:rsidP="00C63E25">
      <w:pPr>
        <w:rPr>
          <w:rFonts w:asciiTheme="minorHAnsi" w:hAnsiTheme="minorHAnsi"/>
        </w:rPr>
      </w:pPr>
    </w:p>
    <w:p w14:paraId="41490F3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E380686" w14:textId="77777777" w:rsidTr="00F33256">
        <w:tc>
          <w:tcPr>
            <w:tcW w:w="1559" w:type="dxa"/>
          </w:tcPr>
          <w:p w14:paraId="2ADA7DA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MRJ_SCU_STC_SRS_804</w:t>
            </w:r>
          </w:p>
        </w:tc>
        <w:tc>
          <w:tcPr>
            <w:tcW w:w="9320" w:type="dxa"/>
          </w:tcPr>
          <w:p w14:paraId="1B13A8D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satisfy MRJ_SCU_STC_SRS_716 by performing a defined sequence as follows:</w:t>
            </w:r>
          </w:p>
          <w:p w14:paraId="5C402D65" w14:textId="77777777" w:rsidR="00C63E25" w:rsidRPr="00350027" w:rsidRDefault="00C63E25" w:rsidP="00F33256">
            <w:pPr>
              <w:rPr>
                <w:rFonts w:asciiTheme="minorHAnsi" w:hAnsiTheme="minorHAnsi"/>
              </w:rPr>
            </w:pPr>
            <w:r w:rsidRPr="00350027">
              <w:rPr>
                <w:rFonts w:asciiTheme="minorHAnsi" w:hAnsiTheme="minorHAnsi"/>
              </w:rPr>
              <w:t xml:space="preserve">    1) Assert Rudder2_SPI_En and McBSP_En (Chip Select Low) via GPIOs A5 and F10 for AD7887 device 2  </w:t>
            </w:r>
          </w:p>
          <w:p w14:paraId="251A62DF" w14:textId="77777777" w:rsidR="00C63E25" w:rsidRPr="00350027" w:rsidRDefault="00C63E25" w:rsidP="00F33256">
            <w:pPr>
              <w:rPr>
                <w:rFonts w:asciiTheme="minorHAnsi" w:hAnsiTheme="minorHAnsi"/>
              </w:rPr>
            </w:pPr>
            <w:r w:rsidRPr="00350027">
              <w:rPr>
                <w:rFonts w:asciiTheme="minorHAnsi" w:hAnsiTheme="minorHAnsi"/>
              </w:rPr>
              <w:t xml:space="preserve">    2) Transmit 16-bit command with value 0x2100 to SPI Tx FIFO </w:t>
            </w:r>
          </w:p>
          <w:p w14:paraId="004FBD10" w14:textId="77777777" w:rsidR="00C63E25" w:rsidRPr="00350027" w:rsidRDefault="00C63E25" w:rsidP="00F33256">
            <w:pPr>
              <w:rPr>
                <w:rFonts w:asciiTheme="minorHAnsi" w:hAnsiTheme="minorHAnsi"/>
              </w:rPr>
            </w:pPr>
            <w:r w:rsidRPr="00350027">
              <w:rPr>
                <w:rFonts w:asciiTheme="minorHAnsi" w:hAnsiTheme="minorHAnsi"/>
              </w:rPr>
              <w:t xml:space="preserve">        (Power Management Mode 2, On-chip reference disabled)</w:t>
            </w:r>
          </w:p>
          <w:p w14:paraId="0E14BD32" w14:textId="77777777" w:rsidR="00C63E25" w:rsidRPr="00350027" w:rsidRDefault="00C63E25" w:rsidP="00F33256">
            <w:pPr>
              <w:rPr>
                <w:rFonts w:asciiTheme="minorHAnsi" w:hAnsiTheme="minorHAnsi"/>
              </w:rPr>
            </w:pPr>
            <w:r w:rsidRPr="00350027">
              <w:rPr>
                <w:rFonts w:asciiTheme="minorHAnsi" w:hAnsiTheme="minorHAnsi"/>
              </w:rPr>
              <w:t xml:space="preserve">    3) Wait until DSP transmits data </w:t>
            </w:r>
          </w:p>
          <w:p w14:paraId="4CAAEB5A" w14:textId="77777777" w:rsidR="00C63E25" w:rsidRPr="00350027" w:rsidRDefault="00C63E25" w:rsidP="00F33256">
            <w:pPr>
              <w:rPr>
                <w:rFonts w:asciiTheme="minorHAnsi" w:hAnsiTheme="minorHAnsi"/>
              </w:rPr>
            </w:pPr>
            <w:r w:rsidRPr="00350027">
              <w:rPr>
                <w:rFonts w:asciiTheme="minorHAnsi" w:hAnsiTheme="minorHAnsi"/>
              </w:rPr>
              <w:t xml:space="preserve">    4) Deselect Rudder2_SPI_En and McBSP_En (Chip Select High)</w:t>
            </w:r>
          </w:p>
          <w:p w14:paraId="5413A8C7" w14:textId="77777777" w:rsidR="00C63E25" w:rsidRPr="00350027" w:rsidRDefault="00C63E25" w:rsidP="00F33256">
            <w:pPr>
              <w:rPr>
                <w:rFonts w:asciiTheme="minorHAnsi" w:hAnsiTheme="minorHAnsi"/>
              </w:rPr>
            </w:pPr>
            <w:r w:rsidRPr="00350027">
              <w:rPr>
                <w:rFonts w:asciiTheme="minorHAnsi" w:hAnsiTheme="minorHAnsi"/>
              </w:rPr>
              <w:t xml:space="preserve">    5) Read ADC value from SPI Rx FIFO </w:t>
            </w:r>
          </w:p>
          <w:p w14:paraId="113EB87B" w14:textId="77777777" w:rsidR="00C63E25" w:rsidRPr="00350027" w:rsidRDefault="00C63E25" w:rsidP="00F33256">
            <w:pPr>
              <w:rPr>
                <w:rFonts w:asciiTheme="minorHAnsi" w:hAnsiTheme="minorHAnsi"/>
                <w:i/>
                <w:iCs/>
              </w:rPr>
            </w:pPr>
          </w:p>
        </w:tc>
      </w:tr>
      <w:tr w:rsidR="00C63E25" w:rsidRPr="00350027" w14:paraId="34AFD7DC" w14:textId="77777777" w:rsidTr="00F33256">
        <w:tc>
          <w:tcPr>
            <w:tcW w:w="1559" w:type="dxa"/>
          </w:tcPr>
          <w:p w14:paraId="365F133B" w14:textId="77777777" w:rsidR="00C63E25" w:rsidRPr="00350027" w:rsidRDefault="00C63E25" w:rsidP="00F33256">
            <w:pPr>
              <w:rPr>
                <w:rFonts w:asciiTheme="minorHAnsi" w:hAnsiTheme="minorHAnsi"/>
                <w:i/>
                <w:iCs/>
              </w:rPr>
            </w:pPr>
          </w:p>
        </w:tc>
        <w:tc>
          <w:tcPr>
            <w:tcW w:w="9320" w:type="dxa"/>
          </w:tcPr>
          <w:p w14:paraId="78717C0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07F09A1" w14:textId="77777777" w:rsidTr="00F33256">
        <w:tc>
          <w:tcPr>
            <w:tcW w:w="1559" w:type="dxa"/>
          </w:tcPr>
          <w:p w14:paraId="58F8D921" w14:textId="77777777" w:rsidR="00C63E25" w:rsidRPr="00350027" w:rsidRDefault="00C63E25" w:rsidP="00F33256">
            <w:pPr>
              <w:rPr>
                <w:rFonts w:asciiTheme="minorHAnsi" w:hAnsiTheme="minorHAnsi"/>
                <w:i/>
                <w:iCs/>
              </w:rPr>
            </w:pPr>
          </w:p>
        </w:tc>
        <w:tc>
          <w:tcPr>
            <w:tcW w:w="9320" w:type="dxa"/>
          </w:tcPr>
          <w:p w14:paraId="5DAEA8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08FE01E" w14:textId="77777777" w:rsidTr="00F33256">
        <w:tc>
          <w:tcPr>
            <w:tcW w:w="1559" w:type="dxa"/>
          </w:tcPr>
          <w:p w14:paraId="74A11E48" w14:textId="77777777" w:rsidR="00C63E25" w:rsidRPr="00350027" w:rsidRDefault="00C63E25" w:rsidP="00F33256">
            <w:pPr>
              <w:rPr>
                <w:rFonts w:asciiTheme="minorHAnsi" w:hAnsiTheme="minorHAnsi"/>
                <w:i/>
                <w:iCs/>
              </w:rPr>
            </w:pPr>
          </w:p>
        </w:tc>
        <w:tc>
          <w:tcPr>
            <w:tcW w:w="9320" w:type="dxa"/>
          </w:tcPr>
          <w:p w14:paraId="6413A43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A95CEB2" w14:textId="77777777" w:rsidR="00C63E25" w:rsidRPr="00350027" w:rsidRDefault="00C63E25" w:rsidP="00C63E25">
      <w:pPr>
        <w:rPr>
          <w:rFonts w:asciiTheme="minorHAnsi" w:hAnsiTheme="minorHAnsi"/>
        </w:rPr>
      </w:pPr>
    </w:p>
    <w:p w14:paraId="3027367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4C00B3D" w14:textId="77777777" w:rsidTr="00F33256">
        <w:tc>
          <w:tcPr>
            <w:tcW w:w="1559" w:type="dxa"/>
          </w:tcPr>
          <w:p w14:paraId="6B60543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MRJ_SCU_STC_SRS_854</w:t>
            </w:r>
          </w:p>
        </w:tc>
        <w:tc>
          <w:tcPr>
            <w:tcW w:w="9320" w:type="dxa"/>
          </w:tcPr>
          <w:p w14:paraId="698C4AB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sampled values Analogue_Rudder_Pedal_Position_1 and Analogue_Rudder_Pedal_Position_2 to mm by using the following formula:</w:t>
            </w:r>
          </w:p>
          <w:p w14:paraId="461AAB30" w14:textId="77777777" w:rsidR="00C63E25" w:rsidRPr="00350027" w:rsidRDefault="00C63E25" w:rsidP="00F33256">
            <w:pPr>
              <w:rPr>
                <w:rFonts w:asciiTheme="minorHAnsi" w:hAnsiTheme="minorHAnsi"/>
              </w:rPr>
            </w:pPr>
          </w:p>
          <w:p w14:paraId="08263B70" w14:textId="77777777" w:rsidR="00C63E25" w:rsidRPr="00350027" w:rsidRDefault="00C63E25" w:rsidP="00F33256">
            <w:pPr>
              <w:rPr>
                <w:rFonts w:asciiTheme="minorHAnsi" w:hAnsiTheme="minorHAnsi"/>
              </w:rPr>
            </w:pPr>
            <w:r w:rsidRPr="00350027">
              <w:rPr>
                <w:rFonts w:asciiTheme="minorHAnsi" w:hAnsiTheme="minorHAnsi"/>
              </w:rPr>
              <w:t>Rudder Position (mm) = (Analogue_Rudder_Pedal_Position - 2048) * (2.5/4096) * 10.2 * (76.2/8)</w:t>
            </w:r>
          </w:p>
          <w:p w14:paraId="3DC2F9DA" w14:textId="77777777" w:rsidR="00C63E25" w:rsidRPr="00350027" w:rsidRDefault="00C63E25" w:rsidP="00F33256">
            <w:pPr>
              <w:rPr>
                <w:rFonts w:asciiTheme="minorHAnsi" w:hAnsiTheme="minorHAnsi"/>
              </w:rPr>
            </w:pPr>
          </w:p>
          <w:p w14:paraId="7BF7E294" w14:textId="77777777" w:rsidR="00C63E25" w:rsidRPr="00350027" w:rsidRDefault="00C63E25" w:rsidP="00F33256">
            <w:pPr>
              <w:rPr>
                <w:rFonts w:asciiTheme="minorHAnsi" w:hAnsiTheme="minorHAnsi"/>
              </w:rPr>
            </w:pPr>
            <w:r w:rsidRPr="00350027">
              <w:rPr>
                <w:rFonts w:asciiTheme="minorHAnsi" w:hAnsiTheme="minorHAnsi"/>
              </w:rPr>
              <w:t>Further explanation of these terms can be found in HSIS (Ref B4) MRJ_SCU_HSIS_539 and MRJ_SCU_HSIS_552</w:t>
            </w:r>
          </w:p>
          <w:p w14:paraId="6FBC456B" w14:textId="77777777" w:rsidR="00C63E25" w:rsidRPr="00350027" w:rsidRDefault="00C63E25" w:rsidP="00F33256">
            <w:pPr>
              <w:rPr>
                <w:rFonts w:asciiTheme="minorHAnsi" w:hAnsiTheme="minorHAnsi"/>
                <w:i/>
                <w:iCs/>
              </w:rPr>
            </w:pPr>
          </w:p>
        </w:tc>
      </w:tr>
      <w:tr w:rsidR="00C63E25" w:rsidRPr="00350027" w14:paraId="6535F7B6" w14:textId="77777777" w:rsidTr="00F33256">
        <w:tc>
          <w:tcPr>
            <w:tcW w:w="1559" w:type="dxa"/>
          </w:tcPr>
          <w:p w14:paraId="767BF641" w14:textId="77777777" w:rsidR="00C63E25" w:rsidRPr="00350027" w:rsidRDefault="00C63E25" w:rsidP="00F33256">
            <w:pPr>
              <w:rPr>
                <w:rFonts w:asciiTheme="minorHAnsi" w:hAnsiTheme="minorHAnsi"/>
                <w:i/>
                <w:iCs/>
              </w:rPr>
            </w:pPr>
          </w:p>
        </w:tc>
        <w:tc>
          <w:tcPr>
            <w:tcW w:w="9320" w:type="dxa"/>
          </w:tcPr>
          <w:p w14:paraId="0CA3065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DFDA86D" w14:textId="77777777" w:rsidTr="00F33256">
        <w:tc>
          <w:tcPr>
            <w:tcW w:w="1559" w:type="dxa"/>
          </w:tcPr>
          <w:p w14:paraId="626CFA59" w14:textId="77777777" w:rsidR="00C63E25" w:rsidRPr="00350027" w:rsidRDefault="00C63E25" w:rsidP="00F33256">
            <w:pPr>
              <w:rPr>
                <w:rFonts w:asciiTheme="minorHAnsi" w:hAnsiTheme="minorHAnsi"/>
                <w:i/>
                <w:iCs/>
              </w:rPr>
            </w:pPr>
          </w:p>
        </w:tc>
        <w:tc>
          <w:tcPr>
            <w:tcW w:w="9320" w:type="dxa"/>
          </w:tcPr>
          <w:p w14:paraId="09CD247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3D4179E" w14:textId="77777777" w:rsidTr="00F33256">
        <w:tc>
          <w:tcPr>
            <w:tcW w:w="1559" w:type="dxa"/>
          </w:tcPr>
          <w:p w14:paraId="27332F59" w14:textId="77777777" w:rsidR="00C63E25" w:rsidRPr="00350027" w:rsidRDefault="00C63E25" w:rsidP="00F33256">
            <w:pPr>
              <w:rPr>
                <w:rFonts w:asciiTheme="minorHAnsi" w:hAnsiTheme="minorHAnsi"/>
                <w:i/>
                <w:iCs/>
              </w:rPr>
            </w:pPr>
          </w:p>
        </w:tc>
        <w:tc>
          <w:tcPr>
            <w:tcW w:w="9320" w:type="dxa"/>
          </w:tcPr>
          <w:p w14:paraId="71AC235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A9AFAF7" w14:textId="77777777" w:rsidR="00C63E25" w:rsidRPr="00350027" w:rsidRDefault="00C63E25" w:rsidP="00C63E25">
      <w:pPr>
        <w:rPr>
          <w:rFonts w:asciiTheme="minorHAnsi" w:hAnsiTheme="minorHAnsi"/>
        </w:rPr>
      </w:pPr>
    </w:p>
    <w:p w14:paraId="169AA53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9CD49F9" w14:textId="77777777" w:rsidTr="00F33256">
        <w:tc>
          <w:tcPr>
            <w:tcW w:w="1559" w:type="dxa"/>
          </w:tcPr>
          <w:p w14:paraId="45C1978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MRJ_SCU_STC_SRS_1254</w:t>
            </w:r>
          </w:p>
        </w:tc>
        <w:tc>
          <w:tcPr>
            <w:tcW w:w="9320" w:type="dxa"/>
          </w:tcPr>
          <w:p w14:paraId="2EE01B99" w14:textId="77777777" w:rsidR="00C63E25" w:rsidRPr="00350027" w:rsidRDefault="00C63E25" w:rsidP="00F33256">
            <w:pPr>
              <w:rPr>
                <w:rFonts w:asciiTheme="minorHAnsi" w:hAnsiTheme="minorHAnsi"/>
              </w:rPr>
            </w:pPr>
            <w:r w:rsidRPr="00350027">
              <w:rPr>
                <w:rFonts w:asciiTheme="minorHAnsi" w:hAnsiTheme="minorHAnsi"/>
              </w:rPr>
              <w:t xml:space="preserve">Using the sampled Rudder Position ADC values, the </w:t>
            </w:r>
            <w:r w:rsidRPr="00350027">
              <w:rPr>
                <w:rFonts w:asciiTheme="minorHAnsi" w:hAnsiTheme="minorHAnsi"/>
                <w:i/>
                <w:iCs/>
              </w:rPr>
              <w:t>STC Program</w:t>
            </w:r>
            <w:r w:rsidRPr="00350027">
              <w:rPr>
                <w:rFonts w:asciiTheme="minorHAnsi" w:hAnsiTheme="minorHAnsi"/>
              </w:rPr>
              <w:t xml:space="preserve"> shall calculate the Rudder Position with a numerical error of less than 0.15% over the full scale (-76.2mm to +76.2mm).</w:t>
            </w:r>
          </w:p>
          <w:p w14:paraId="668F7D78" w14:textId="77777777" w:rsidR="00C63E25" w:rsidRPr="00350027" w:rsidRDefault="00C63E25" w:rsidP="00F33256">
            <w:pPr>
              <w:rPr>
                <w:rFonts w:asciiTheme="minorHAnsi" w:hAnsiTheme="minorHAnsi"/>
                <w:i/>
                <w:iCs/>
              </w:rPr>
            </w:pPr>
          </w:p>
        </w:tc>
      </w:tr>
      <w:tr w:rsidR="00C63E25" w:rsidRPr="00350027" w14:paraId="255B6AFF" w14:textId="77777777" w:rsidTr="00F33256">
        <w:tc>
          <w:tcPr>
            <w:tcW w:w="1559" w:type="dxa"/>
          </w:tcPr>
          <w:p w14:paraId="439BA614" w14:textId="77777777" w:rsidR="00C63E25" w:rsidRPr="00350027" w:rsidRDefault="00C63E25" w:rsidP="00F33256">
            <w:pPr>
              <w:rPr>
                <w:rFonts w:asciiTheme="minorHAnsi" w:hAnsiTheme="minorHAnsi"/>
                <w:i/>
                <w:iCs/>
              </w:rPr>
            </w:pPr>
          </w:p>
        </w:tc>
        <w:tc>
          <w:tcPr>
            <w:tcW w:w="9320" w:type="dxa"/>
          </w:tcPr>
          <w:p w14:paraId="453F38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1BEE8DE" w14:textId="77777777" w:rsidTr="00F33256">
        <w:tc>
          <w:tcPr>
            <w:tcW w:w="1559" w:type="dxa"/>
          </w:tcPr>
          <w:p w14:paraId="3F247F25" w14:textId="77777777" w:rsidR="00C63E25" w:rsidRPr="00350027" w:rsidRDefault="00C63E25" w:rsidP="00F33256">
            <w:pPr>
              <w:rPr>
                <w:rFonts w:asciiTheme="minorHAnsi" w:hAnsiTheme="minorHAnsi"/>
                <w:i/>
                <w:iCs/>
              </w:rPr>
            </w:pPr>
          </w:p>
        </w:tc>
        <w:tc>
          <w:tcPr>
            <w:tcW w:w="9320" w:type="dxa"/>
          </w:tcPr>
          <w:p w14:paraId="762E855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DEF03DA" w14:textId="77777777" w:rsidTr="00F33256">
        <w:tc>
          <w:tcPr>
            <w:tcW w:w="1559" w:type="dxa"/>
          </w:tcPr>
          <w:p w14:paraId="43F893BF" w14:textId="77777777" w:rsidR="00C63E25" w:rsidRPr="00350027" w:rsidRDefault="00C63E25" w:rsidP="00F33256">
            <w:pPr>
              <w:rPr>
                <w:rFonts w:asciiTheme="minorHAnsi" w:hAnsiTheme="minorHAnsi"/>
                <w:i/>
                <w:iCs/>
              </w:rPr>
            </w:pPr>
          </w:p>
        </w:tc>
        <w:tc>
          <w:tcPr>
            <w:tcW w:w="9320" w:type="dxa"/>
          </w:tcPr>
          <w:p w14:paraId="3248CD0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5738867" w14:textId="77777777" w:rsidR="00C63E25" w:rsidRPr="00350027" w:rsidRDefault="00C63E25" w:rsidP="00C63E25">
      <w:pPr>
        <w:rPr>
          <w:rFonts w:asciiTheme="minorHAnsi" w:hAnsiTheme="minorHAnsi"/>
        </w:rPr>
      </w:pPr>
    </w:p>
    <w:p w14:paraId="7C44B8D2" w14:textId="77777777" w:rsidR="00C63E25" w:rsidRPr="00350027" w:rsidRDefault="00C63E25" w:rsidP="00C63E25">
      <w:pPr>
        <w:pStyle w:val="Heading2"/>
        <w:rPr>
          <w:rFonts w:asciiTheme="minorHAnsi" w:hAnsiTheme="minorHAnsi"/>
        </w:rPr>
      </w:pPr>
      <w:bookmarkStart w:id="63" w:name="_Toc464110946"/>
      <w:r w:rsidRPr="00350027">
        <w:rPr>
          <w:rFonts w:asciiTheme="minorHAnsi" w:hAnsiTheme="minorHAnsi"/>
        </w:rPr>
        <w:t>Steering Control</w:t>
      </w:r>
      <w:bookmarkEnd w:id="63"/>
    </w:p>
    <w:p w14:paraId="73735595" w14:textId="77777777" w:rsidR="00C63E25" w:rsidRPr="00350027" w:rsidRDefault="00C63E25" w:rsidP="00C63E25">
      <w:pPr>
        <w:pStyle w:val="Heading3"/>
        <w:rPr>
          <w:rFonts w:asciiTheme="minorHAnsi" w:hAnsiTheme="minorHAnsi"/>
        </w:rPr>
      </w:pPr>
      <w:bookmarkStart w:id="64" w:name="_Toc464110947"/>
      <w:r w:rsidRPr="00350027">
        <w:rPr>
          <w:rFonts w:asciiTheme="minorHAnsi" w:hAnsiTheme="minorHAnsi"/>
        </w:rPr>
        <w:t>Steering Demand Calculation</w:t>
      </w:r>
      <w:bookmarkEnd w:id="64"/>
    </w:p>
    <w:p w14:paraId="2AA73ABA" w14:textId="77777777" w:rsidR="00C63E25" w:rsidRPr="00350027" w:rsidRDefault="00C63E25" w:rsidP="00C63E25">
      <w:pPr>
        <w:pStyle w:val="Heading4"/>
        <w:rPr>
          <w:rFonts w:asciiTheme="minorHAnsi" w:hAnsiTheme="minorHAnsi"/>
        </w:rPr>
      </w:pPr>
      <w:r w:rsidRPr="00350027">
        <w:rPr>
          <w:rFonts w:asciiTheme="minorHAnsi" w:hAnsiTheme="minorHAnsi"/>
        </w:rPr>
        <w:t>Pilot SHDL Steering Demand</w:t>
      </w:r>
    </w:p>
    <w:p w14:paraId="6C84C65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12890E13" w14:textId="77777777" w:rsidTr="00F33256">
        <w:tc>
          <w:tcPr>
            <w:tcW w:w="1559" w:type="dxa"/>
          </w:tcPr>
          <w:p w14:paraId="3CB8D59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MRJ_SCU_STC_SRS_99</w:t>
            </w:r>
          </w:p>
        </w:tc>
        <w:tc>
          <w:tcPr>
            <w:tcW w:w="9320" w:type="dxa"/>
          </w:tcPr>
          <w:p w14:paraId="19E7A6E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Pilot_SHDL_Operation into a steering angle demand Unlimited_Pilot_SHDL_Command  in every Major cycle using the following logic:</w:t>
            </w:r>
          </w:p>
          <w:p w14:paraId="66FAAE9A" w14:textId="77777777" w:rsidR="00C63E25" w:rsidRPr="00350027" w:rsidRDefault="00C63E25" w:rsidP="00F33256">
            <w:pPr>
              <w:rPr>
                <w:rFonts w:asciiTheme="minorHAnsi" w:hAnsiTheme="minorHAnsi"/>
              </w:rPr>
            </w:pPr>
          </w:p>
          <w:p w14:paraId="3A093D1C" w14:textId="77777777" w:rsidR="00C63E25" w:rsidRPr="00350027" w:rsidRDefault="00C63E25" w:rsidP="00F33256">
            <w:pPr>
              <w:rPr>
                <w:rFonts w:asciiTheme="minorHAnsi" w:hAnsiTheme="minorHAnsi"/>
              </w:rPr>
            </w:pPr>
            <w:r w:rsidRPr="00350027">
              <w:rPr>
                <w:rFonts w:asciiTheme="minorHAnsi" w:hAnsiTheme="minorHAnsi"/>
              </w:rPr>
              <w:t>IF( Pilot_SHDL_Operation &gt;= 54.7deg )</w:t>
            </w:r>
          </w:p>
          <w:p w14:paraId="0F7A3BFC" w14:textId="77777777" w:rsidR="00C63E25" w:rsidRPr="00350027" w:rsidRDefault="00C63E25" w:rsidP="00F33256">
            <w:pPr>
              <w:rPr>
                <w:rFonts w:asciiTheme="minorHAnsi" w:hAnsiTheme="minorHAnsi"/>
              </w:rPr>
            </w:pPr>
            <w:r w:rsidRPr="00350027">
              <w:rPr>
                <w:rFonts w:asciiTheme="minorHAnsi" w:hAnsiTheme="minorHAnsi"/>
              </w:rPr>
              <w:t>THEN</w:t>
            </w:r>
          </w:p>
          <w:p w14:paraId="5F5BD9BC"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(26.4 * Pilot_SHDL_Operation - 840.5deg ) * (1/10.3)</w:t>
            </w:r>
          </w:p>
          <w:p w14:paraId="61BCDB0F" w14:textId="77777777" w:rsidR="00C63E25" w:rsidRPr="00350027" w:rsidRDefault="00C63E25" w:rsidP="00F33256">
            <w:pPr>
              <w:rPr>
                <w:rFonts w:asciiTheme="minorHAnsi" w:hAnsiTheme="minorHAnsi"/>
              </w:rPr>
            </w:pPr>
            <w:r w:rsidRPr="00350027">
              <w:rPr>
                <w:rFonts w:asciiTheme="minorHAnsi" w:hAnsiTheme="minorHAnsi"/>
              </w:rPr>
              <w:t>ELSE IF( Pilot_SHDL_Operation &gt;= 44.3deg )</w:t>
            </w:r>
          </w:p>
          <w:p w14:paraId="252CBF85" w14:textId="77777777" w:rsidR="00C63E25" w:rsidRPr="00350027" w:rsidRDefault="00C63E25" w:rsidP="00F33256">
            <w:pPr>
              <w:rPr>
                <w:rFonts w:asciiTheme="minorHAnsi" w:hAnsiTheme="minorHAnsi"/>
              </w:rPr>
            </w:pPr>
            <w:r w:rsidRPr="00350027">
              <w:rPr>
                <w:rFonts w:asciiTheme="minorHAnsi" w:hAnsiTheme="minorHAnsi"/>
              </w:rPr>
              <w:t>THEN</w:t>
            </w:r>
          </w:p>
          <w:p w14:paraId="40BC0877"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(16.6 * Pilot_SHDL_Operation - 298.58deg ) * (1/10.4)</w:t>
            </w:r>
          </w:p>
          <w:p w14:paraId="089D8B16" w14:textId="77777777" w:rsidR="00C63E25" w:rsidRPr="00350027" w:rsidRDefault="00C63E25" w:rsidP="00F33256">
            <w:pPr>
              <w:rPr>
                <w:rFonts w:asciiTheme="minorHAnsi" w:hAnsiTheme="minorHAnsi"/>
              </w:rPr>
            </w:pPr>
            <w:r w:rsidRPr="00350027">
              <w:rPr>
                <w:rFonts w:asciiTheme="minorHAnsi" w:hAnsiTheme="minorHAnsi"/>
              </w:rPr>
              <w:t>ELSE IF( Pilot_SHDL_Operation &gt;= 34deg )</w:t>
            </w:r>
          </w:p>
          <w:p w14:paraId="1EED73E8" w14:textId="77777777" w:rsidR="00C63E25" w:rsidRPr="00350027" w:rsidRDefault="00C63E25" w:rsidP="00F33256">
            <w:pPr>
              <w:rPr>
                <w:rFonts w:asciiTheme="minorHAnsi" w:hAnsiTheme="minorHAnsi"/>
              </w:rPr>
            </w:pPr>
            <w:r w:rsidRPr="00350027">
              <w:rPr>
                <w:rFonts w:asciiTheme="minorHAnsi" w:hAnsiTheme="minorHAnsi"/>
              </w:rPr>
              <w:t>THEN</w:t>
            </w:r>
          </w:p>
          <w:p w14:paraId="16844581"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(14.4 * Pilot_SHDL_Operation - 205.32deg ) * (1/10.3)</w:t>
            </w:r>
          </w:p>
          <w:p w14:paraId="6B6B1E82" w14:textId="77777777" w:rsidR="00C63E25" w:rsidRPr="00350027" w:rsidRDefault="00C63E25" w:rsidP="00F33256">
            <w:pPr>
              <w:rPr>
                <w:rFonts w:asciiTheme="minorHAnsi" w:hAnsiTheme="minorHAnsi"/>
              </w:rPr>
            </w:pPr>
            <w:r w:rsidRPr="00350027">
              <w:rPr>
                <w:rFonts w:asciiTheme="minorHAnsi" w:hAnsiTheme="minorHAnsi"/>
              </w:rPr>
              <w:t>ELSE IF( Pilot_SHDL_Operation &gt;= 23.7deg )</w:t>
            </w:r>
          </w:p>
          <w:p w14:paraId="077E475C" w14:textId="77777777" w:rsidR="00C63E25" w:rsidRPr="00350027" w:rsidRDefault="00C63E25" w:rsidP="00F33256">
            <w:pPr>
              <w:rPr>
                <w:rFonts w:asciiTheme="minorHAnsi" w:hAnsiTheme="minorHAnsi"/>
              </w:rPr>
            </w:pPr>
            <w:r w:rsidRPr="00350027">
              <w:rPr>
                <w:rFonts w:asciiTheme="minorHAnsi" w:hAnsiTheme="minorHAnsi"/>
              </w:rPr>
              <w:t>THEN</w:t>
            </w:r>
          </w:p>
          <w:p w14:paraId="128437B7"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(11.6 * Pilot_SHDL_Operation - 110.12deg ) * (1/10.3)</w:t>
            </w:r>
          </w:p>
          <w:p w14:paraId="755A3028" w14:textId="77777777" w:rsidR="00C63E25" w:rsidRPr="00350027" w:rsidRDefault="00C63E25" w:rsidP="00F33256">
            <w:pPr>
              <w:rPr>
                <w:rFonts w:asciiTheme="minorHAnsi" w:hAnsiTheme="minorHAnsi"/>
              </w:rPr>
            </w:pPr>
            <w:r w:rsidRPr="00350027">
              <w:rPr>
                <w:rFonts w:asciiTheme="minorHAnsi" w:hAnsiTheme="minorHAnsi"/>
              </w:rPr>
              <w:t>ELSE IF( Pilot_SHDL_Operation &gt;= 13.3deg )</w:t>
            </w:r>
          </w:p>
          <w:p w14:paraId="1FF67614" w14:textId="77777777" w:rsidR="00C63E25" w:rsidRPr="00350027" w:rsidRDefault="00C63E25" w:rsidP="00F33256">
            <w:pPr>
              <w:rPr>
                <w:rFonts w:asciiTheme="minorHAnsi" w:hAnsiTheme="minorHAnsi"/>
              </w:rPr>
            </w:pPr>
            <w:r w:rsidRPr="00350027">
              <w:rPr>
                <w:rFonts w:asciiTheme="minorHAnsi" w:hAnsiTheme="minorHAnsi"/>
              </w:rPr>
              <w:t>THEN</w:t>
            </w:r>
          </w:p>
          <w:p w14:paraId="4D1CA75F"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(9.2 * Pilot_SHDL_Operation - 51.64deg ) * (1/10.4)</w:t>
            </w:r>
          </w:p>
          <w:p w14:paraId="5F4DB3A3" w14:textId="77777777" w:rsidR="00C63E25" w:rsidRPr="00350027" w:rsidRDefault="00C63E25" w:rsidP="00F33256">
            <w:pPr>
              <w:rPr>
                <w:rFonts w:asciiTheme="minorHAnsi" w:hAnsiTheme="minorHAnsi"/>
              </w:rPr>
            </w:pPr>
            <w:r w:rsidRPr="00350027">
              <w:rPr>
                <w:rFonts w:asciiTheme="minorHAnsi" w:hAnsiTheme="minorHAnsi"/>
              </w:rPr>
              <w:t>ELSE IF( Pilot_SHDL_Operation &gt;= 3deg )</w:t>
            </w:r>
          </w:p>
          <w:p w14:paraId="42F16309" w14:textId="77777777" w:rsidR="00C63E25" w:rsidRPr="00350027" w:rsidRDefault="00C63E25" w:rsidP="00F33256">
            <w:pPr>
              <w:rPr>
                <w:rFonts w:asciiTheme="minorHAnsi" w:hAnsiTheme="minorHAnsi"/>
              </w:rPr>
            </w:pPr>
            <w:r w:rsidRPr="00350027">
              <w:rPr>
                <w:rFonts w:asciiTheme="minorHAnsi" w:hAnsiTheme="minorHAnsi"/>
              </w:rPr>
              <w:t>THEN</w:t>
            </w:r>
          </w:p>
          <w:p w14:paraId="41711C8C"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(Pilot_SHDL_Operation - 3deg ) * (6.8 / 10.3)</w:t>
            </w:r>
          </w:p>
          <w:p w14:paraId="2B60FD41" w14:textId="77777777" w:rsidR="00C63E25" w:rsidRPr="00350027" w:rsidRDefault="00C63E25" w:rsidP="00F33256">
            <w:pPr>
              <w:rPr>
                <w:rFonts w:asciiTheme="minorHAnsi" w:hAnsiTheme="minorHAnsi"/>
              </w:rPr>
            </w:pPr>
            <w:r w:rsidRPr="00350027">
              <w:rPr>
                <w:rFonts w:asciiTheme="minorHAnsi" w:hAnsiTheme="minorHAnsi"/>
              </w:rPr>
              <w:t>ELSE IF( Pilot_SHDL_Operation &gt;= -3deg )</w:t>
            </w:r>
          </w:p>
          <w:p w14:paraId="42E06AA6" w14:textId="77777777" w:rsidR="00C63E25" w:rsidRPr="00350027" w:rsidRDefault="00C63E25" w:rsidP="00F33256">
            <w:pPr>
              <w:rPr>
                <w:rFonts w:asciiTheme="minorHAnsi" w:hAnsiTheme="minorHAnsi"/>
              </w:rPr>
            </w:pPr>
            <w:r w:rsidRPr="00350027">
              <w:rPr>
                <w:rFonts w:asciiTheme="minorHAnsi" w:hAnsiTheme="minorHAnsi"/>
              </w:rPr>
              <w:t>THEN</w:t>
            </w:r>
          </w:p>
          <w:p w14:paraId="36683972"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0deg</w:t>
            </w:r>
          </w:p>
          <w:p w14:paraId="5770ADC5" w14:textId="77777777" w:rsidR="00C63E25" w:rsidRPr="00350027" w:rsidRDefault="00C63E25" w:rsidP="00F33256">
            <w:pPr>
              <w:rPr>
                <w:rFonts w:asciiTheme="minorHAnsi" w:hAnsiTheme="minorHAnsi"/>
              </w:rPr>
            </w:pPr>
            <w:r w:rsidRPr="00350027">
              <w:rPr>
                <w:rFonts w:asciiTheme="minorHAnsi" w:hAnsiTheme="minorHAnsi"/>
              </w:rPr>
              <w:t>ELSE IF( Pilot_SHDL_Operation &gt;= -13.3deg )</w:t>
            </w:r>
          </w:p>
          <w:p w14:paraId="18C732DD" w14:textId="77777777" w:rsidR="00C63E25" w:rsidRPr="00350027" w:rsidRDefault="00C63E25" w:rsidP="00F33256">
            <w:pPr>
              <w:rPr>
                <w:rFonts w:asciiTheme="minorHAnsi" w:hAnsiTheme="minorHAnsi"/>
              </w:rPr>
            </w:pPr>
            <w:r w:rsidRPr="00350027">
              <w:rPr>
                <w:rFonts w:asciiTheme="minorHAnsi" w:hAnsiTheme="minorHAnsi"/>
              </w:rPr>
              <w:t>THEN</w:t>
            </w:r>
          </w:p>
          <w:p w14:paraId="2CF70906"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(Pilot_SHDL_Operation + 3deg ) * (6.8 / 10.3)</w:t>
            </w:r>
          </w:p>
          <w:p w14:paraId="1C2202A0" w14:textId="77777777" w:rsidR="00C63E25" w:rsidRPr="00350027" w:rsidRDefault="00C63E25" w:rsidP="00F33256">
            <w:pPr>
              <w:rPr>
                <w:rFonts w:asciiTheme="minorHAnsi" w:hAnsiTheme="minorHAnsi"/>
              </w:rPr>
            </w:pPr>
            <w:r w:rsidRPr="00350027">
              <w:rPr>
                <w:rFonts w:asciiTheme="minorHAnsi" w:hAnsiTheme="minorHAnsi"/>
              </w:rPr>
              <w:t>ELSE IF( Pilot_SHDL_Operation &gt;= -23.7deg )</w:t>
            </w:r>
          </w:p>
          <w:p w14:paraId="5FCB66A0" w14:textId="77777777" w:rsidR="00C63E25" w:rsidRPr="00350027" w:rsidRDefault="00C63E25" w:rsidP="00F33256">
            <w:pPr>
              <w:rPr>
                <w:rFonts w:asciiTheme="minorHAnsi" w:hAnsiTheme="minorHAnsi"/>
              </w:rPr>
            </w:pPr>
            <w:r w:rsidRPr="00350027">
              <w:rPr>
                <w:rFonts w:asciiTheme="minorHAnsi" w:hAnsiTheme="minorHAnsi"/>
              </w:rPr>
              <w:t>THEN</w:t>
            </w:r>
          </w:p>
          <w:p w14:paraId="192CF24D"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(9.2 * Pilot_SHDL_Operation + 51.64deg ) * (1/10.4)</w:t>
            </w:r>
          </w:p>
          <w:p w14:paraId="6C583635" w14:textId="77777777" w:rsidR="00C63E25" w:rsidRPr="00350027" w:rsidRDefault="00C63E25" w:rsidP="00F33256">
            <w:pPr>
              <w:rPr>
                <w:rFonts w:asciiTheme="minorHAnsi" w:hAnsiTheme="minorHAnsi"/>
              </w:rPr>
            </w:pPr>
            <w:r w:rsidRPr="00350027">
              <w:rPr>
                <w:rFonts w:asciiTheme="minorHAnsi" w:hAnsiTheme="minorHAnsi"/>
              </w:rPr>
              <w:t>ELSE IF( Pilot_SHDL_Operation &gt;= -34deg )</w:t>
            </w:r>
          </w:p>
          <w:p w14:paraId="0F247EFA" w14:textId="77777777" w:rsidR="00C63E25" w:rsidRPr="00350027" w:rsidRDefault="00C63E25" w:rsidP="00F33256">
            <w:pPr>
              <w:rPr>
                <w:rFonts w:asciiTheme="minorHAnsi" w:hAnsiTheme="minorHAnsi"/>
              </w:rPr>
            </w:pPr>
            <w:r w:rsidRPr="00350027">
              <w:rPr>
                <w:rFonts w:asciiTheme="minorHAnsi" w:hAnsiTheme="minorHAnsi"/>
              </w:rPr>
              <w:t>THEN</w:t>
            </w:r>
          </w:p>
          <w:p w14:paraId="0627E9B5"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(11.6 * Pilot_SHDL_Operation + 110.12deg ) * (1/10.3)</w:t>
            </w:r>
          </w:p>
          <w:p w14:paraId="443D70A9" w14:textId="77777777" w:rsidR="00C63E25" w:rsidRPr="00350027" w:rsidRDefault="00C63E25" w:rsidP="00F33256">
            <w:pPr>
              <w:rPr>
                <w:rFonts w:asciiTheme="minorHAnsi" w:hAnsiTheme="minorHAnsi"/>
              </w:rPr>
            </w:pPr>
            <w:r w:rsidRPr="00350027">
              <w:rPr>
                <w:rFonts w:asciiTheme="minorHAnsi" w:hAnsiTheme="minorHAnsi"/>
              </w:rPr>
              <w:t>ELSE IF( Pilot_SHDL_Operation &gt;= -44.3deg )</w:t>
            </w:r>
          </w:p>
          <w:p w14:paraId="0417EE2C" w14:textId="77777777" w:rsidR="00C63E25" w:rsidRPr="00350027" w:rsidRDefault="00C63E25" w:rsidP="00F33256">
            <w:pPr>
              <w:rPr>
                <w:rFonts w:asciiTheme="minorHAnsi" w:hAnsiTheme="minorHAnsi"/>
              </w:rPr>
            </w:pPr>
            <w:r w:rsidRPr="00350027">
              <w:rPr>
                <w:rFonts w:asciiTheme="minorHAnsi" w:hAnsiTheme="minorHAnsi"/>
              </w:rPr>
              <w:t>THEN</w:t>
            </w:r>
          </w:p>
          <w:p w14:paraId="2518BB3E"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(14.4 * Pilot_SHDL_Operation + 205.32deg ) * (1/10.3)</w:t>
            </w:r>
          </w:p>
          <w:p w14:paraId="40D40846" w14:textId="77777777" w:rsidR="00C63E25" w:rsidRPr="00350027" w:rsidRDefault="00C63E25" w:rsidP="00F33256">
            <w:pPr>
              <w:rPr>
                <w:rFonts w:asciiTheme="minorHAnsi" w:hAnsiTheme="minorHAnsi"/>
              </w:rPr>
            </w:pPr>
            <w:r w:rsidRPr="00350027">
              <w:rPr>
                <w:rFonts w:asciiTheme="minorHAnsi" w:hAnsiTheme="minorHAnsi"/>
              </w:rPr>
              <w:t>ELSE IF( Pilot_SHDL_Operation &gt;= -54.7deg )</w:t>
            </w:r>
          </w:p>
          <w:p w14:paraId="214E3B99" w14:textId="77777777" w:rsidR="00C63E25" w:rsidRPr="00350027" w:rsidRDefault="00C63E25" w:rsidP="00F33256">
            <w:pPr>
              <w:rPr>
                <w:rFonts w:asciiTheme="minorHAnsi" w:hAnsiTheme="minorHAnsi"/>
              </w:rPr>
            </w:pPr>
            <w:r w:rsidRPr="00350027">
              <w:rPr>
                <w:rFonts w:asciiTheme="minorHAnsi" w:hAnsiTheme="minorHAnsi"/>
              </w:rPr>
              <w:t>THEN</w:t>
            </w:r>
          </w:p>
          <w:p w14:paraId="51513213"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(16.6 * Pilot_SHDL_Operation + 298.58deg ) * (1/10.4)</w:t>
            </w:r>
          </w:p>
          <w:p w14:paraId="32FAE669" w14:textId="77777777" w:rsidR="00C63E25" w:rsidRPr="00350027" w:rsidRDefault="00C63E25" w:rsidP="00F33256">
            <w:pPr>
              <w:rPr>
                <w:rFonts w:asciiTheme="minorHAnsi" w:hAnsiTheme="minorHAnsi"/>
              </w:rPr>
            </w:pPr>
            <w:r w:rsidRPr="00350027">
              <w:rPr>
                <w:rFonts w:asciiTheme="minorHAnsi" w:hAnsiTheme="minorHAnsi"/>
              </w:rPr>
              <w:t xml:space="preserve">ELSE </w:t>
            </w:r>
          </w:p>
          <w:p w14:paraId="5E660603"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(26.4 * Pilot_SHDL_Operation + 840.5deg ) * (1/10.3)</w:t>
            </w:r>
          </w:p>
          <w:p w14:paraId="0B017FF4" w14:textId="77777777" w:rsidR="00C63E25" w:rsidRPr="00350027" w:rsidRDefault="00C63E25" w:rsidP="00F33256">
            <w:pPr>
              <w:rPr>
                <w:rFonts w:asciiTheme="minorHAnsi" w:hAnsiTheme="minorHAnsi"/>
              </w:rPr>
            </w:pPr>
            <w:r w:rsidRPr="00350027">
              <w:rPr>
                <w:rFonts w:asciiTheme="minorHAnsi" w:hAnsiTheme="minorHAnsi"/>
              </w:rPr>
              <w:t>END IF</w:t>
            </w:r>
          </w:p>
          <w:p w14:paraId="53966578" w14:textId="77777777" w:rsidR="00C63E25" w:rsidRPr="00350027" w:rsidRDefault="00C63E25" w:rsidP="00F33256">
            <w:pPr>
              <w:rPr>
                <w:rFonts w:asciiTheme="minorHAnsi" w:hAnsiTheme="minorHAnsi"/>
              </w:rPr>
            </w:pPr>
          </w:p>
          <w:p w14:paraId="4BBF7E6A" w14:textId="77777777" w:rsidR="00C63E25" w:rsidRPr="00350027" w:rsidRDefault="00C63E25" w:rsidP="00F33256">
            <w:pPr>
              <w:rPr>
                <w:rFonts w:asciiTheme="minorHAnsi" w:hAnsiTheme="minorHAnsi"/>
              </w:rPr>
            </w:pPr>
            <w:r w:rsidRPr="00350027">
              <w:rPr>
                <w:rFonts w:asciiTheme="minorHAnsi" w:hAnsiTheme="minorHAnsi"/>
              </w:rPr>
              <w:t>Where Pilot_SHDL_Operation is the value calculated in MRJ_SCU_STC_SRS_68</w:t>
            </w:r>
          </w:p>
          <w:p w14:paraId="0C618FD6"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15D7CABA" w14:textId="77777777" w:rsidR="00C63E25" w:rsidRPr="00350027" w:rsidRDefault="00C63E25" w:rsidP="00F33256">
            <w:pPr>
              <w:rPr>
                <w:rFonts w:asciiTheme="minorHAnsi" w:hAnsiTheme="minorHAnsi"/>
                <w:i/>
                <w:iCs/>
              </w:rPr>
            </w:pPr>
          </w:p>
        </w:tc>
      </w:tr>
      <w:tr w:rsidR="00C63E25" w:rsidRPr="00350027" w14:paraId="08C00890" w14:textId="77777777" w:rsidTr="00F33256">
        <w:tc>
          <w:tcPr>
            <w:tcW w:w="1559" w:type="dxa"/>
          </w:tcPr>
          <w:p w14:paraId="2EEDB3D6" w14:textId="77777777" w:rsidR="00C63E25" w:rsidRPr="00350027" w:rsidRDefault="00C63E25" w:rsidP="00F33256">
            <w:pPr>
              <w:rPr>
                <w:rFonts w:asciiTheme="minorHAnsi" w:hAnsiTheme="minorHAnsi"/>
                <w:i/>
                <w:iCs/>
              </w:rPr>
            </w:pPr>
          </w:p>
        </w:tc>
        <w:tc>
          <w:tcPr>
            <w:tcW w:w="9320" w:type="dxa"/>
          </w:tcPr>
          <w:p w14:paraId="7018F6C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3283DCA" w14:textId="77777777" w:rsidTr="00F33256">
        <w:tc>
          <w:tcPr>
            <w:tcW w:w="1559" w:type="dxa"/>
          </w:tcPr>
          <w:p w14:paraId="4A152EE4" w14:textId="77777777" w:rsidR="00C63E25" w:rsidRPr="00350027" w:rsidRDefault="00C63E25" w:rsidP="00F33256">
            <w:pPr>
              <w:rPr>
                <w:rFonts w:asciiTheme="minorHAnsi" w:hAnsiTheme="minorHAnsi"/>
                <w:i/>
                <w:iCs/>
              </w:rPr>
            </w:pPr>
          </w:p>
        </w:tc>
        <w:tc>
          <w:tcPr>
            <w:tcW w:w="9320" w:type="dxa"/>
          </w:tcPr>
          <w:p w14:paraId="29B4AB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2926822" w14:textId="77777777" w:rsidTr="00F33256">
        <w:tc>
          <w:tcPr>
            <w:tcW w:w="1559" w:type="dxa"/>
          </w:tcPr>
          <w:p w14:paraId="09D7381E" w14:textId="77777777" w:rsidR="00C63E25" w:rsidRPr="00350027" w:rsidRDefault="00C63E25" w:rsidP="00F33256">
            <w:pPr>
              <w:rPr>
                <w:rFonts w:asciiTheme="minorHAnsi" w:hAnsiTheme="minorHAnsi"/>
                <w:i/>
                <w:iCs/>
              </w:rPr>
            </w:pPr>
          </w:p>
        </w:tc>
        <w:tc>
          <w:tcPr>
            <w:tcW w:w="9320" w:type="dxa"/>
          </w:tcPr>
          <w:p w14:paraId="2090803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5B1D11F" w14:textId="77777777" w:rsidR="00C63E25" w:rsidRPr="00350027" w:rsidRDefault="00C63E25" w:rsidP="00C63E25">
      <w:pPr>
        <w:rPr>
          <w:rFonts w:asciiTheme="minorHAnsi" w:hAnsiTheme="minorHAnsi"/>
        </w:rPr>
      </w:pPr>
    </w:p>
    <w:p w14:paraId="31B053E6" w14:textId="77777777" w:rsidR="00C63E25" w:rsidRPr="00350027" w:rsidRDefault="00C63E25" w:rsidP="00C63E25">
      <w:pPr>
        <w:pStyle w:val="Heading4"/>
        <w:rPr>
          <w:rFonts w:asciiTheme="minorHAnsi" w:hAnsiTheme="minorHAnsi"/>
        </w:rPr>
      </w:pPr>
      <w:r w:rsidRPr="00350027">
        <w:rPr>
          <w:rFonts w:asciiTheme="minorHAnsi" w:hAnsiTheme="minorHAnsi"/>
        </w:rPr>
        <w:t>Co_Pilot SHDL Steering Demand</w:t>
      </w:r>
    </w:p>
    <w:p w14:paraId="548F7CE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741C558" w14:textId="77777777" w:rsidTr="00F33256">
        <w:tc>
          <w:tcPr>
            <w:tcW w:w="1559" w:type="dxa"/>
          </w:tcPr>
          <w:p w14:paraId="1FB7049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MRJ_SCU_STC_SRS_102</w:t>
            </w:r>
          </w:p>
        </w:tc>
        <w:tc>
          <w:tcPr>
            <w:tcW w:w="9320" w:type="dxa"/>
          </w:tcPr>
          <w:p w14:paraId="4B38769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Co_Pilot_SHDL_Operation into a steering angle demand Unlimited_Co_Pilot_SHDL_Command in every Major cycle using the following logic:</w:t>
            </w:r>
          </w:p>
          <w:p w14:paraId="502B49BD" w14:textId="77777777" w:rsidR="00C63E25" w:rsidRPr="00350027" w:rsidRDefault="00C63E25" w:rsidP="00F33256">
            <w:pPr>
              <w:rPr>
                <w:rFonts w:asciiTheme="minorHAnsi" w:hAnsiTheme="minorHAnsi"/>
              </w:rPr>
            </w:pPr>
          </w:p>
          <w:p w14:paraId="27B8B64C" w14:textId="77777777" w:rsidR="00C63E25" w:rsidRPr="00350027" w:rsidRDefault="00C63E25" w:rsidP="00F33256">
            <w:pPr>
              <w:rPr>
                <w:rFonts w:asciiTheme="minorHAnsi" w:hAnsiTheme="minorHAnsi"/>
              </w:rPr>
            </w:pPr>
            <w:r w:rsidRPr="00350027">
              <w:rPr>
                <w:rFonts w:asciiTheme="minorHAnsi" w:hAnsiTheme="minorHAnsi"/>
              </w:rPr>
              <w:t>IF( Co_Pilot_SHDL_Operation &gt;= 54.7deg )</w:t>
            </w:r>
          </w:p>
          <w:p w14:paraId="743644E4" w14:textId="77777777" w:rsidR="00C63E25" w:rsidRPr="00350027" w:rsidRDefault="00C63E25" w:rsidP="00F33256">
            <w:pPr>
              <w:rPr>
                <w:rFonts w:asciiTheme="minorHAnsi" w:hAnsiTheme="minorHAnsi"/>
              </w:rPr>
            </w:pPr>
            <w:r w:rsidRPr="00350027">
              <w:rPr>
                <w:rFonts w:asciiTheme="minorHAnsi" w:hAnsiTheme="minorHAnsi"/>
              </w:rPr>
              <w:t>THEN</w:t>
            </w:r>
          </w:p>
          <w:p w14:paraId="60FDE360"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(26.4 * Co_Pilot_SHDL_Operation - 840.5deg ) * (1/10.3)</w:t>
            </w:r>
          </w:p>
          <w:p w14:paraId="0708C028" w14:textId="77777777" w:rsidR="00C63E25" w:rsidRPr="00350027" w:rsidRDefault="00C63E25" w:rsidP="00F33256">
            <w:pPr>
              <w:rPr>
                <w:rFonts w:asciiTheme="minorHAnsi" w:hAnsiTheme="minorHAnsi"/>
              </w:rPr>
            </w:pPr>
            <w:r w:rsidRPr="00350027">
              <w:rPr>
                <w:rFonts w:asciiTheme="minorHAnsi" w:hAnsiTheme="minorHAnsi"/>
              </w:rPr>
              <w:t>ELSE IF( Co_Pilot_SHDL_Operation &gt;= 44.3deg )</w:t>
            </w:r>
          </w:p>
          <w:p w14:paraId="75C06FAE" w14:textId="77777777" w:rsidR="00C63E25" w:rsidRPr="00350027" w:rsidRDefault="00C63E25" w:rsidP="00F33256">
            <w:pPr>
              <w:rPr>
                <w:rFonts w:asciiTheme="minorHAnsi" w:hAnsiTheme="minorHAnsi"/>
              </w:rPr>
            </w:pPr>
            <w:r w:rsidRPr="00350027">
              <w:rPr>
                <w:rFonts w:asciiTheme="minorHAnsi" w:hAnsiTheme="minorHAnsi"/>
              </w:rPr>
              <w:t>THEN</w:t>
            </w:r>
          </w:p>
          <w:p w14:paraId="72896C68"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(16.6 * Co_Pilot_SHDL_Operation - 298.58deg ) *  </w:t>
            </w:r>
          </w:p>
          <w:p w14:paraId="1D10B7E9" w14:textId="77777777" w:rsidR="00C63E25" w:rsidRPr="00350027" w:rsidRDefault="00C63E25" w:rsidP="00F33256">
            <w:pPr>
              <w:rPr>
                <w:rFonts w:asciiTheme="minorHAnsi" w:hAnsiTheme="minorHAnsi"/>
              </w:rPr>
            </w:pPr>
            <w:r w:rsidRPr="00350027">
              <w:rPr>
                <w:rFonts w:asciiTheme="minorHAnsi" w:hAnsiTheme="minorHAnsi"/>
              </w:rPr>
              <w:t xml:space="preserve">                                                                          (1/10.4)</w:t>
            </w:r>
          </w:p>
          <w:p w14:paraId="256C2F4D" w14:textId="77777777" w:rsidR="00C63E25" w:rsidRPr="00350027" w:rsidRDefault="00C63E25" w:rsidP="00F33256">
            <w:pPr>
              <w:rPr>
                <w:rFonts w:asciiTheme="minorHAnsi" w:hAnsiTheme="minorHAnsi"/>
              </w:rPr>
            </w:pPr>
            <w:r w:rsidRPr="00350027">
              <w:rPr>
                <w:rFonts w:asciiTheme="minorHAnsi" w:hAnsiTheme="minorHAnsi"/>
              </w:rPr>
              <w:t>ELSE IF( Co_Pilot_SHDL_Operation &gt;= 34deg )</w:t>
            </w:r>
          </w:p>
          <w:p w14:paraId="425F65A7" w14:textId="77777777" w:rsidR="00C63E25" w:rsidRPr="00350027" w:rsidRDefault="00C63E25" w:rsidP="00F33256">
            <w:pPr>
              <w:rPr>
                <w:rFonts w:asciiTheme="minorHAnsi" w:hAnsiTheme="minorHAnsi"/>
              </w:rPr>
            </w:pPr>
            <w:r w:rsidRPr="00350027">
              <w:rPr>
                <w:rFonts w:asciiTheme="minorHAnsi" w:hAnsiTheme="minorHAnsi"/>
              </w:rPr>
              <w:t>THEN</w:t>
            </w:r>
          </w:p>
          <w:p w14:paraId="60CB98D9"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(14.4 * Co_Pilot_SHDL_Operation - 205.32deg ) *</w:t>
            </w:r>
          </w:p>
          <w:p w14:paraId="7DB3AD39" w14:textId="77777777" w:rsidR="00C63E25" w:rsidRPr="00350027" w:rsidRDefault="00C63E25" w:rsidP="00F33256">
            <w:pPr>
              <w:rPr>
                <w:rFonts w:asciiTheme="minorHAnsi" w:hAnsiTheme="minorHAnsi"/>
              </w:rPr>
            </w:pPr>
            <w:r w:rsidRPr="00350027">
              <w:rPr>
                <w:rFonts w:asciiTheme="minorHAnsi" w:hAnsiTheme="minorHAnsi"/>
              </w:rPr>
              <w:t xml:space="preserve">                                                                          (1/10.3)</w:t>
            </w:r>
          </w:p>
          <w:p w14:paraId="71094F3A" w14:textId="77777777" w:rsidR="00C63E25" w:rsidRPr="00350027" w:rsidRDefault="00C63E25" w:rsidP="00F33256">
            <w:pPr>
              <w:rPr>
                <w:rFonts w:asciiTheme="minorHAnsi" w:hAnsiTheme="minorHAnsi"/>
              </w:rPr>
            </w:pPr>
            <w:r w:rsidRPr="00350027">
              <w:rPr>
                <w:rFonts w:asciiTheme="minorHAnsi" w:hAnsiTheme="minorHAnsi"/>
              </w:rPr>
              <w:t>ELSE IF( Co_Pilot_SHDL_Operation &gt;= 23.7deg )</w:t>
            </w:r>
          </w:p>
          <w:p w14:paraId="0D315717" w14:textId="77777777" w:rsidR="00C63E25" w:rsidRPr="00350027" w:rsidRDefault="00C63E25" w:rsidP="00F33256">
            <w:pPr>
              <w:rPr>
                <w:rFonts w:asciiTheme="minorHAnsi" w:hAnsiTheme="minorHAnsi"/>
              </w:rPr>
            </w:pPr>
            <w:r w:rsidRPr="00350027">
              <w:rPr>
                <w:rFonts w:asciiTheme="minorHAnsi" w:hAnsiTheme="minorHAnsi"/>
              </w:rPr>
              <w:t>THEN</w:t>
            </w:r>
          </w:p>
          <w:p w14:paraId="38E6B9F0"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(11.6 * Co_Pilot_SHDL_Operation - 110.12deg ) * </w:t>
            </w:r>
          </w:p>
          <w:p w14:paraId="067808F4" w14:textId="77777777" w:rsidR="00C63E25" w:rsidRPr="00350027" w:rsidRDefault="00C63E25" w:rsidP="00F33256">
            <w:pPr>
              <w:rPr>
                <w:rFonts w:asciiTheme="minorHAnsi" w:hAnsiTheme="minorHAnsi"/>
              </w:rPr>
            </w:pPr>
            <w:r w:rsidRPr="00350027">
              <w:rPr>
                <w:rFonts w:asciiTheme="minorHAnsi" w:hAnsiTheme="minorHAnsi"/>
              </w:rPr>
              <w:t xml:space="preserve">                                                                          (1/10.3)</w:t>
            </w:r>
          </w:p>
          <w:p w14:paraId="45FC272C" w14:textId="77777777" w:rsidR="00C63E25" w:rsidRPr="00350027" w:rsidRDefault="00C63E25" w:rsidP="00F33256">
            <w:pPr>
              <w:rPr>
                <w:rFonts w:asciiTheme="minorHAnsi" w:hAnsiTheme="minorHAnsi"/>
              </w:rPr>
            </w:pPr>
            <w:r w:rsidRPr="00350027">
              <w:rPr>
                <w:rFonts w:asciiTheme="minorHAnsi" w:hAnsiTheme="minorHAnsi"/>
              </w:rPr>
              <w:t>ELSE IF( Co_Pilot_SHDL_Operation &gt;= 13.3deg )</w:t>
            </w:r>
          </w:p>
          <w:p w14:paraId="7577951A" w14:textId="77777777" w:rsidR="00C63E25" w:rsidRPr="00350027" w:rsidRDefault="00C63E25" w:rsidP="00F33256">
            <w:pPr>
              <w:rPr>
                <w:rFonts w:asciiTheme="minorHAnsi" w:hAnsiTheme="minorHAnsi"/>
              </w:rPr>
            </w:pPr>
            <w:r w:rsidRPr="00350027">
              <w:rPr>
                <w:rFonts w:asciiTheme="minorHAnsi" w:hAnsiTheme="minorHAnsi"/>
              </w:rPr>
              <w:t>THEN</w:t>
            </w:r>
          </w:p>
          <w:p w14:paraId="07A009A6"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(9.2 * Co_Pilot_SHDL_Operation - 51.64deg ) * (1/10.4)</w:t>
            </w:r>
          </w:p>
          <w:p w14:paraId="219EDAE1" w14:textId="77777777" w:rsidR="00C63E25" w:rsidRPr="00350027" w:rsidRDefault="00C63E25" w:rsidP="00F33256">
            <w:pPr>
              <w:rPr>
                <w:rFonts w:asciiTheme="minorHAnsi" w:hAnsiTheme="minorHAnsi"/>
              </w:rPr>
            </w:pPr>
            <w:r w:rsidRPr="00350027">
              <w:rPr>
                <w:rFonts w:asciiTheme="minorHAnsi" w:hAnsiTheme="minorHAnsi"/>
              </w:rPr>
              <w:t>ELSE IF( Co_Pilot_SHDL_Operation &gt;= 3deg )</w:t>
            </w:r>
          </w:p>
          <w:p w14:paraId="663FBEB4" w14:textId="77777777" w:rsidR="00C63E25" w:rsidRPr="00350027" w:rsidRDefault="00C63E25" w:rsidP="00F33256">
            <w:pPr>
              <w:rPr>
                <w:rFonts w:asciiTheme="minorHAnsi" w:hAnsiTheme="minorHAnsi"/>
              </w:rPr>
            </w:pPr>
            <w:r w:rsidRPr="00350027">
              <w:rPr>
                <w:rFonts w:asciiTheme="minorHAnsi" w:hAnsiTheme="minorHAnsi"/>
              </w:rPr>
              <w:t>THEN</w:t>
            </w:r>
          </w:p>
          <w:p w14:paraId="3683FED8"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(Co_Pilot_SHDL_Operation - 3deg ) * (6.8 / 10.3)</w:t>
            </w:r>
          </w:p>
          <w:p w14:paraId="00D47D30" w14:textId="77777777" w:rsidR="00C63E25" w:rsidRPr="00350027" w:rsidRDefault="00C63E25" w:rsidP="00F33256">
            <w:pPr>
              <w:rPr>
                <w:rFonts w:asciiTheme="minorHAnsi" w:hAnsiTheme="minorHAnsi"/>
              </w:rPr>
            </w:pPr>
            <w:r w:rsidRPr="00350027">
              <w:rPr>
                <w:rFonts w:asciiTheme="minorHAnsi" w:hAnsiTheme="minorHAnsi"/>
              </w:rPr>
              <w:t>ELSE IF( Co_Pilot_SHDL_Operation &gt;= -3deg )</w:t>
            </w:r>
          </w:p>
          <w:p w14:paraId="72D3504F" w14:textId="77777777" w:rsidR="00C63E25" w:rsidRPr="00350027" w:rsidRDefault="00C63E25" w:rsidP="00F33256">
            <w:pPr>
              <w:rPr>
                <w:rFonts w:asciiTheme="minorHAnsi" w:hAnsiTheme="minorHAnsi"/>
              </w:rPr>
            </w:pPr>
            <w:r w:rsidRPr="00350027">
              <w:rPr>
                <w:rFonts w:asciiTheme="minorHAnsi" w:hAnsiTheme="minorHAnsi"/>
              </w:rPr>
              <w:t>THEN</w:t>
            </w:r>
          </w:p>
          <w:p w14:paraId="2FBCD78B"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0deg</w:t>
            </w:r>
          </w:p>
          <w:p w14:paraId="7AA5C3A3" w14:textId="77777777" w:rsidR="00C63E25" w:rsidRPr="00350027" w:rsidRDefault="00C63E25" w:rsidP="00F33256">
            <w:pPr>
              <w:rPr>
                <w:rFonts w:asciiTheme="minorHAnsi" w:hAnsiTheme="minorHAnsi"/>
              </w:rPr>
            </w:pPr>
            <w:r w:rsidRPr="00350027">
              <w:rPr>
                <w:rFonts w:asciiTheme="minorHAnsi" w:hAnsiTheme="minorHAnsi"/>
              </w:rPr>
              <w:t>ELSE IF( Co_Pilot_SHDL_Operation &gt;= -13.3deg )</w:t>
            </w:r>
          </w:p>
          <w:p w14:paraId="444F43BE" w14:textId="77777777" w:rsidR="00C63E25" w:rsidRPr="00350027" w:rsidRDefault="00C63E25" w:rsidP="00F33256">
            <w:pPr>
              <w:rPr>
                <w:rFonts w:asciiTheme="minorHAnsi" w:hAnsiTheme="minorHAnsi"/>
              </w:rPr>
            </w:pPr>
            <w:r w:rsidRPr="00350027">
              <w:rPr>
                <w:rFonts w:asciiTheme="minorHAnsi" w:hAnsiTheme="minorHAnsi"/>
              </w:rPr>
              <w:t>THEN</w:t>
            </w:r>
          </w:p>
          <w:p w14:paraId="2FE6AFDC"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(Co_Pilot_SHDL_Operation + 3deg ) * (6.8 / 10.3)</w:t>
            </w:r>
          </w:p>
          <w:p w14:paraId="3FF54A9C" w14:textId="77777777" w:rsidR="00C63E25" w:rsidRPr="00350027" w:rsidRDefault="00C63E25" w:rsidP="00F33256">
            <w:pPr>
              <w:rPr>
                <w:rFonts w:asciiTheme="minorHAnsi" w:hAnsiTheme="minorHAnsi"/>
              </w:rPr>
            </w:pPr>
            <w:r w:rsidRPr="00350027">
              <w:rPr>
                <w:rFonts w:asciiTheme="minorHAnsi" w:hAnsiTheme="minorHAnsi"/>
              </w:rPr>
              <w:t>ELSE IF( Co_Pilot_SHDL_Operation &gt;= -23.7deg )</w:t>
            </w:r>
          </w:p>
          <w:p w14:paraId="403C2BA6" w14:textId="77777777" w:rsidR="00C63E25" w:rsidRPr="00350027" w:rsidRDefault="00C63E25" w:rsidP="00F33256">
            <w:pPr>
              <w:rPr>
                <w:rFonts w:asciiTheme="minorHAnsi" w:hAnsiTheme="minorHAnsi"/>
              </w:rPr>
            </w:pPr>
            <w:r w:rsidRPr="00350027">
              <w:rPr>
                <w:rFonts w:asciiTheme="minorHAnsi" w:hAnsiTheme="minorHAnsi"/>
              </w:rPr>
              <w:t>THEN</w:t>
            </w:r>
          </w:p>
          <w:p w14:paraId="5F634523"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(9.2 * Co_Pilot_SHDL_Operation + 51.64deg ) * (1/10.4)</w:t>
            </w:r>
          </w:p>
          <w:p w14:paraId="7E6034A4" w14:textId="77777777" w:rsidR="00C63E25" w:rsidRPr="00350027" w:rsidRDefault="00C63E25" w:rsidP="00F33256">
            <w:pPr>
              <w:rPr>
                <w:rFonts w:asciiTheme="minorHAnsi" w:hAnsiTheme="minorHAnsi"/>
              </w:rPr>
            </w:pPr>
            <w:r w:rsidRPr="00350027">
              <w:rPr>
                <w:rFonts w:asciiTheme="minorHAnsi" w:hAnsiTheme="minorHAnsi"/>
              </w:rPr>
              <w:t>ELSE IF( Co_Pilot_SHDL_Operation &gt;= -34deg )</w:t>
            </w:r>
          </w:p>
          <w:p w14:paraId="4BD06B1E" w14:textId="77777777" w:rsidR="00C63E25" w:rsidRPr="00350027" w:rsidRDefault="00C63E25" w:rsidP="00F33256">
            <w:pPr>
              <w:rPr>
                <w:rFonts w:asciiTheme="minorHAnsi" w:hAnsiTheme="minorHAnsi"/>
              </w:rPr>
            </w:pPr>
            <w:r w:rsidRPr="00350027">
              <w:rPr>
                <w:rFonts w:asciiTheme="minorHAnsi" w:hAnsiTheme="minorHAnsi"/>
              </w:rPr>
              <w:t>THEN</w:t>
            </w:r>
          </w:p>
          <w:p w14:paraId="15AA3B56"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(11.6 * Co_Pilot_SHDL_Operation + 110.12deg ) *</w:t>
            </w:r>
          </w:p>
          <w:p w14:paraId="3EB31920" w14:textId="77777777" w:rsidR="00C63E25" w:rsidRPr="00350027" w:rsidRDefault="00C63E25" w:rsidP="00F33256">
            <w:pPr>
              <w:rPr>
                <w:rFonts w:asciiTheme="minorHAnsi" w:hAnsiTheme="minorHAnsi"/>
              </w:rPr>
            </w:pPr>
            <w:r w:rsidRPr="00350027">
              <w:rPr>
                <w:rFonts w:asciiTheme="minorHAnsi" w:hAnsiTheme="minorHAnsi"/>
              </w:rPr>
              <w:t xml:space="preserve">                                                                           (1/10.3)</w:t>
            </w:r>
          </w:p>
          <w:p w14:paraId="77D7B404" w14:textId="77777777" w:rsidR="00C63E25" w:rsidRPr="00350027" w:rsidRDefault="00C63E25" w:rsidP="00F33256">
            <w:pPr>
              <w:rPr>
                <w:rFonts w:asciiTheme="minorHAnsi" w:hAnsiTheme="minorHAnsi"/>
              </w:rPr>
            </w:pPr>
            <w:r w:rsidRPr="00350027">
              <w:rPr>
                <w:rFonts w:asciiTheme="minorHAnsi" w:hAnsiTheme="minorHAnsi"/>
              </w:rPr>
              <w:t>ELSE IF( Co_Pilot_SHDL_Operation &gt;= -44.3deg )</w:t>
            </w:r>
          </w:p>
          <w:p w14:paraId="29220407" w14:textId="77777777" w:rsidR="00C63E25" w:rsidRPr="00350027" w:rsidRDefault="00C63E25" w:rsidP="00F33256">
            <w:pPr>
              <w:rPr>
                <w:rFonts w:asciiTheme="minorHAnsi" w:hAnsiTheme="minorHAnsi"/>
              </w:rPr>
            </w:pPr>
            <w:r w:rsidRPr="00350027">
              <w:rPr>
                <w:rFonts w:asciiTheme="minorHAnsi" w:hAnsiTheme="minorHAnsi"/>
              </w:rPr>
              <w:t>THEN</w:t>
            </w:r>
          </w:p>
          <w:p w14:paraId="19013CB7"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(14.4 * Co_Pilot_SHDL_Operation + 205.32deg ) * </w:t>
            </w:r>
          </w:p>
          <w:p w14:paraId="5F82E67C" w14:textId="77777777" w:rsidR="00C63E25" w:rsidRPr="00350027" w:rsidRDefault="00C63E25" w:rsidP="00F33256">
            <w:pPr>
              <w:rPr>
                <w:rFonts w:asciiTheme="minorHAnsi" w:hAnsiTheme="minorHAnsi"/>
              </w:rPr>
            </w:pPr>
            <w:r w:rsidRPr="00350027">
              <w:rPr>
                <w:rFonts w:asciiTheme="minorHAnsi" w:hAnsiTheme="minorHAnsi"/>
              </w:rPr>
              <w:t xml:space="preserve">                                                                           (1/10.3)</w:t>
            </w:r>
          </w:p>
          <w:p w14:paraId="3BD1111E" w14:textId="77777777" w:rsidR="00C63E25" w:rsidRPr="00350027" w:rsidRDefault="00C63E25" w:rsidP="00F33256">
            <w:pPr>
              <w:rPr>
                <w:rFonts w:asciiTheme="minorHAnsi" w:hAnsiTheme="minorHAnsi"/>
              </w:rPr>
            </w:pPr>
            <w:r w:rsidRPr="00350027">
              <w:rPr>
                <w:rFonts w:asciiTheme="minorHAnsi" w:hAnsiTheme="minorHAnsi"/>
              </w:rPr>
              <w:t>ELSE IF( Co_Pilot_SHDL_Operation &gt;= -54.7deg )</w:t>
            </w:r>
          </w:p>
          <w:p w14:paraId="5E8A7F38" w14:textId="77777777" w:rsidR="00C63E25" w:rsidRPr="00350027" w:rsidRDefault="00C63E25" w:rsidP="00F33256">
            <w:pPr>
              <w:rPr>
                <w:rFonts w:asciiTheme="minorHAnsi" w:hAnsiTheme="minorHAnsi"/>
              </w:rPr>
            </w:pPr>
            <w:r w:rsidRPr="00350027">
              <w:rPr>
                <w:rFonts w:asciiTheme="minorHAnsi" w:hAnsiTheme="minorHAnsi"/>
              </w:rPr>
              <w:t>THEN</w:t>
            </w:r>
          </w:p>
          <w:p w14:paraId="023F6096"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(16.6 * Co_Pilot_SHDL_Operation + 298.58deg ) * </w:t>
            </w:r>
          </w:p>
          <w:p w14:paraId="54691AC8" w14:textId="77777777" w:rsidR="00C63E25" w:rsidRPr="00350027" w:rsidRDefault="00C63E25" w:rsidP="00F33256">
            <w:pPr>
              <w:rPr>
                <w:rFonts w:asciiTheme="minorHAnsi" w:hAnsiTheme="minorHAnsi"/>
              </w:rPr>
            </w:pPr>
            <w:r w:rsidRPr="00350027">
              <w:rPr>
                <w:rFonts w:asciiTheme="minorHAnsi" w:hAnsiTheme="minorHAnsi"/>
              </w:rPr>
              <w:t xml:space="preserve">                                                                           (1/10.4)</w:t>
            </w:r>
          </w:p>
          <w:p w14:paraId="5F353EA7" w14:textId="77777777" w:rsidR="00C63E25" w:rsidRPr="00350027" w:rsidRDefault="00C63E25" w:rsidP="00F33256">
            <w:pPr>
              <w:rPr>
                <w:rFonts w:asciiTheme="minorHAnsi" w:hAnsiTheme="minorHAnsi"/>
              </w:rPr>
            </w:pPr>
            <w:r w:rsidRPr="00350027">
              <w:rPr>
                <w:rFonts w:asciiTheme="minorHAnsi" w:hAnsiTheme="minorHAnsi"/>
              </w:rPr>
              <w:t xml:space="preserve">ELSE </w:t>
            </w:r>
          </w:p>
          <w:p w14:paraId="18B16EE7"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(26.4 * Co_Pilot_SHDL_Operation + 840.5deg ) * </w:t>
            </w:r>
          </w:p>
          <w:p w14:paraId="69F84C69"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(1/10.3)</w:t>
            </w:r>
          </w:p>
          <w:p w14:paraId="759856B2" w14:textId="77777777" w:rsidR="00C63E25" w:rsidRPr="00350027" w:rsidRDefault="00C63E25" w:rsidP="00F33256">
            <w:pPr>
              <w:rPr>
                <w:rFonts w:asciiTheme="minorHAnsi" w:hAnsiTheme="minorHAnsi"/>
              </w:rPr>
            </w:pPr>
            <w:r w:rsidRPr="00350027">
              <w:rPr>
                <w:rFonts w:asciiTheme="minorHAnsi" w:hAnsiTheme="minorHAnsi"/>
              </w:rPr>
              <w:t>END IF</w:t>
            </w:r>
          </w:p>
          <w:p w14:paraId="7042E2D9" w14:textId="77777777" w:rsidR="00C63E25" w:rsidRPr="00350027" w:rsidRDefault="00C63E25" w:rsidP="00F33256">
            <w:pPr>
              <w:rPr>
                <w:rFonts w:asciiTheme="minorHAnsi" w:hAnsiTheme="minorHAnsi"/>
              </w:rPr>
            </w:pPr>
          </w:p>
          <w:p w14:paraId="51058628" w14:textId="77777777" w:rsidR="00C63E25" w:rsidRPr="00350027" w:rsidRDefault="00C63E25" w:rsidP="00F33256">
            <w:pPr>
              <w:rPr>
                <w:rFonts w:asciiTheme="minorHAnsi" w:hAnsiTheme="minorHAnsi"/>
              </w:rPr>
            </w:pPr>
            <w:r w:rsidRPr="00350027">
              <w:rPr>
                <w:rFonts w:asciiTheme="minorHAnsi" w:hAnsiTheme="minorHAnsi"/>
              </w:rPr>
              <w:t>Where Co_Pilot_SHDL_Operation is defined in MRJ_SCU_STC_SRS_86</w:t>
            </w:r>
          </w:p>
          <w:p w14:paraId="5BF898F3"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6B109C1C" w14:textId="77777777" w:rsidR="00C63E25" w:rsidRPr="00350027" w:rsidRDefault="00C63E25" w:rsidP="00F33256">
            <w:pPr>
              <w:rPr>
                <w:rFonts w:asciiTheme="minorHAnsi" w:hAnsiTheme="minorHAnsi"/>
                <w:i/>
                <w:iCs/>
              </w:rPr>
            </w:pPr>
          </w:p>
        </w:tc>
      </w:tr>
      <w:tr w:rsidR="00C63E25" w:rsidRPr="00350027" w14:paraId="0A0A3984" w14:textId="77777777" w:rsidTr="00F33256">
        <w:tc>
          <w:tcPr>
            <w:tcW w:w="1559" w:type="dxa"/>
          </w:tcPr>
          <w:p w14:paraId="313CC5D1" w14:textId="77777777" w:rsidR="00C63E25" w:rsidRPr="00350027" w:rsidRDefault="00C63E25" w:rsidP="00F33256">
            <w:pPr>
              <w:rPr>
                <w:rFonts w:asciiTheme="minorHAnsi" w:hAnsiTheme="minorHAnsi"/>
                <w:i/>
                <w:iCs/>
              </w:rPr>
            </w:pPr>
          </w:p>
        </w:tc>
        <w:tc>
          <w:tcPr>
            <w:tcW w:w="9320" w:type="dxa"/>
          </w:tcPr>
          <w:p w14:paraId="037DBEB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7C4264F" w14:textId="77777777" w:rsidTr="00F33256">
        <w:tc>
          <w:tcPr>
            <w:tcW w:w="1559" w:type="dxa"/>
          </w:tcPr>
          <w:p w14:paraId="454D37EC" w14:textId="77777777" w:rsidR="00C63E25" w:rsidRPr="00350027" w:rsidRDefault="00C63E25" w:rsidP="00F33256">
            <w:pPr>
              <w:rPr>
                <w:rFonts w:asciiTheme="minorHAnsi" w:hAnsiTheme="minorHAnsi"/>
                <w:i/>
                <w:iCs/>
              </w:rPr>
            </w:pPr>
          </w:p>
        </w:tc>
        <w:tc>
          <w:tcPr>
            <w:tcW w:w="9320" w:type="dxa"/>
          </w:tcPr>
          <w:p w14:paraId="3E6730B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618B57C" w14:textId="77777777" w:rsidTr="00F33256">
        <w:tc>
          <w:tcPr>
            <w:tcW w:w="1559" w:type="dxa"/>
          </w:tcPr>
          <w:p w14:paraId="5AFE7206" w14:textId="77777777" w:rsidR="00C63E25" w:rsidRPr="00350027" w:rsidRDefault="00C63E25" w:rsidP="00F33256">
            <w:pPr>
              <w:rPr>
                <w:rFonts w:asciiTheme="minorHAnsi" w:hAnsiTheme="minorHAnsi"/>
                <w:i/>
                <w:iCs/>
              </w:rPr>
            </w:pPr>
          </w:p>
        </w:tc>
        <w:tc>
          <w:tcPr>
            <w:tcW w:w="9320" w:type="dxa"/>
          </w:tcPr>
          <w:p w14:paraId="6E693B6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CF73296" w14:textId="77777777" w:rsidR="00C63E25" w:rsidRPr="00350027" w:rsidRDefault="00C63E25" w:rsidP="00C63E25">
      <w:pPr>
        <w:rPr>
          <w:rFonts w:asciiTheme="minorHAnsi" w:hAnsiTheme="minorHAnsi"/>
        </w:rPr>
      </w:pPr>
    </w:p>
    <w:p w14:paraId="025C647C" w14:textId="77777777" w:rsidR="00C63E25" w:rsidRPr="00350027" w:rsidRDefault="00C63E25" w:rsidP="00C63E25">
      <w:pPr>
        <w:pStyle w:val="Heading4"/>
        <w:rPr>
          <w:rFonts w:asciiTheme="minorHAnsi" w:hAnsiTheme="minorHAnsi"/>
        </w:rPr>
      </w:pPr>
      <w:r w:rsidRPr="00350027">
        <w:rPr>
          <w:rFonts w:asciiTheme="minorHAnsi" w:hAnsiTheme="minorHAnsi"/>
        </w:rPr>
        <w:t>SHDL Command Calculation and Limiting</w:t>
      </w:r>
    </w:p>
    <w:p w14:paraId="2D87A12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EE54B72" w14:textId="77777777" w:rsidTr="00F33256">
        <w:tc>
          <w:tcPr>
            <w:tcW w:w="1559" w:type="dxa"/>
          </w:tcPr>
          <w:p w14:paraId="473ECA5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MRJ_SCU_STC_SRS_165</w:t>
            </w:r>
          </w:p>
        </w:tc>
        <w:tc>
          <w:tcPr>
            <w:tcW w:w="9320" w:type="dxa"/>
          </w:tcPr>
          <w:p w14:paraId="4EE51C4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a maximum allowed value SHDL_Command_Limit for the Pilot and Co_Pilot SHDL Steering Demand as a function of Airspeed in every Major cycle using the following logic:</w:t>
            </w:r>
          </w:p>
          <w:p w14:paraId="467BDF16" w14:textId="77777777" w:rsidR="00C63E25" w:rsidRPr="00350027" w:rsidRDefault="00C63E25" w:rsidP="00F33256">
            <w:pPr>
              <w:rPr>
                <w:rFonts w:asciiTheme="minorHAnsi" w:hAnsiTheme="minorHAnsi"/>
              </w:rPr>
            </w:pPr>
          </w:p>
          <w:p w14:paraId="192A2769" w14:textId="77777777" w:rsidR="00C63E25" w:rsidRPr="00350027" w:rsidRDefault="00C63E25" w:rsidP="00F33256">
            <w:pPr>
              <w:rPr>
                <w:rFonts w:asciiTheme="minorHAnsi" w:hAnsiTheme="minorHAnsi"/>
              </w:rPr>
            </w:pPr>
            <w:r w:rsidRPr="00350027">
              <w:rPr>
                <w:rFonts w:asciiTheme="minorHAnsi" w:hAnsiTheme="minorHAnsi"/>
              </w:rPr>
              <w:tab/>
              <w:t>IF( Airspeed &gt;= 80 kts )</w:t>
            </w:r>
          </w:p>
          <w:p w14:paraId="0136A783" w14:textId="77777777" w:rsidR="00C63E25" w:rsidRPr="00350027" w:rsidRDefault="00C63E25" w:rsidP="00F33256">
            <w:pPr>
              <w:rPr>
                <w:rFonts w:asciiTheme="minorHAnsi" w:hAnsiTheme="minorHAnsi"/>
              </w:rPr>
            </w:pPr>
            <w:r w:rsidRPr="00350027">
              <w:rPr>
                <w:rFonts w:asciiTheme="minorHAnsi" w:hAnsiTheme="minorHAnsi"/>
              </w:rPr>
              <w:tab/>
              <w:t>THEN</w:t>
            </w:r>
          </w:p>
          <w:p w14:paraId="28C50131"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SHDL_Command_Limit = 0</w:t>
            </w:r>
          </w:p>
          <w:p w14:paraId="28CB7BE9" w14:textId="77777777" w:rsidR="00C63E25" w:rsidRPr="00350027" w:rsidRDefault="00C63E25" w:rsidP="00F33256">
            <w:pPr>
              <w:rPr>
                <w:rFonts w:asciiTheme="minorHAnsi" w:hAnsiTheme="minorHAnsi"/>
              </w:rPr>
            </w:pPr>
            <w:r w:rsidRPr="00350027">
              <w:rPr>
                <w:rFonts w:asciiTheme="minorHAnsi" w:hAnsiTheme="minorHAnsi"/>
              </w:rPr>
              <w:tab/>
              <w:t>ELSEIF( Airspeed &gt;= 20 kts )</w:t>
            </w:r>
          </w:p>
          <w:p w14:paraId="215D6716"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SHDL_Command_Limit = (80 - Airspeed) * 17 / 12</w:t>
            </w:r>
          </w:p>
          <w:p w14:paraId="17487320" w14:textId="77777777" w:rsidR="00C63E25" w:rsidRPr="00350027" w:rsidRDefault="00C63E25" w:rsidP="00F33256">
            <w:pPr>
              <w:rPr>
                <w:rFonts w:asciiTheme="minorHAnsi" w:hAnsiTheme="minorHAnsi"/>
              </w:rPr>
            </w:pPr>
            <w:r w:rsidRPr="00350027">
              <w:rPr>
                <w:rFonts w:asciiTheme="minorHAnsi" w:hAnsiTheme="minorHAnsi"/>
              </w:rPr>
              <w:tab/>
              <w:t>ELSE</w:t>
            </w:r>
          </w:p>
          <w:p w14:paraId="51755054"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SHDL_Command_Limit = 85 deg</w:t>
            </w:r>
          </w:p>
          <w:p w14:paraId="1C978377" w14:textId="77777777" w:rsidR="00C63E25" w:rsidRPr="00350027" w:rsidRDefault="00C63E25" w:rsidP="00F33256">
            <w:pPr>
              <w:rPr>
                <w:rFonts w:asciiTheme="minorHAnsi" w:hAnsiTheme="minorHAnsi"/>
              </w:rPr>
            </w:pPr>
            <w:r w:rsidRPr="00350027">
              <w:rPr>
                <w:rFonts w:asciiTheme="minorHAnsi" w:hAnsiTheme="minorHAnsi"/>
              </w:rPr>
              <w:tab/>
              <w:t>ENDIF</w:t>
            </w:r>
          </w:p>
          <w:p w14:paraId="7B9B3F66" w14:textId="77777777" w:rsidR="00C63E25" w:rsidRPr="00350027" w:rsidRDefault="00C63E25" w:rsidP="00F33256">
            <w:pPr>
              <w:rPr>
                <w:rFonts w:asciiTheme="minorHAnsi" w:hAnsiTheme="minorHAnsi"/>
              </w:rPr>
            </w:pPr>
          </w:p>
          <w:p w14:paraId="0DDC1DB9" w14:textId="77777777" w:rsidR="00C63E25" w:rsidRPr="00350027" w:rsidRDefault="00C63E25" w:rsidP="00F33256">
            <w:pPr>
              <w:rPr>
                <w:rFonts w:asciiTheme="minorHAnsi" w:hAnsiTheme="minorHAnsi"/>
              </w:rPr>
            </w:pPr>
            <w:r w:rsidRPr="00350027">
              <w:rPr>
                <w:rFonts w:asciiTheme="minorHAnsi" w:hAnsiTheme="minorHAnsi"/>
              </w:rPr>
              <w:t>Where Airspeed is defined in MRJ_SCU_STC_SRS_146</w:t>
            </w:r>
          </w:p>
          <w:p w14:paraId="506D0AD0"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0244A7C8" w14:textId="77777777" w:rsidR="00C63E25" w:rsidRPr="00350027" w:rsidRDefault="00C63E25" w:rsidP="00F33256">
            <w:pPr>
              <w:rPr>
                <w:rFonts w:asciiTheme="minorHAnsi" w:hAnsiTheme="minorHAnsi"/>
                <w:i/>
                <w:iCs/>
              </w:rPr>
            </w:pPr>
          </w:p>
        </w:tc>
      </w:tr>
      <w:tr w:rsidR="00C63E25" w:rsidRPr="00350027" w14:paraId="06B217EF" w14:textId="77777777" w:rsidTr="00F33256">
        <w:tc>
          <w:tcPr>
            <w:tcW w:w="1559" w:type="dxa"/>
          </w:tcPr>
          <w:p w14:paraId="5D8C1933" w14:textId="77777777" w:rsidR="00C63E25" w:rsidRPr="00350027" w:rsidRDefault="00C63E25" w:rsidP="00F33256">
            <w:pPr>
              <w:rPr>
                <w:rFonts w:asciiTheme="minorHAnsi" w:hAnsiTheme="minorHAnsi"/>
                <w:i/>
                <w:iCs/>
              </w:rPr>
            </w:pPr>
          </w:p>
        </w:tc>
        <w:tc>
          <w:tcPr>
            <w:tcW w:w="9320" w:type="dxa"/>
          </w:tcPr>
          <w:p w14:paraId="62AFA0A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5EB58D3" w14:textId="77777777" w:rsidTr="00F33256">
        <w:tc>
          <w:tcPr>
            <w:tcW w:w="1559" w:type="dxa"/>
          </w:tcPr>
          <w:p w14:paraId="794CDE53" w14:textId="77777777" w:rsidR="00C63E25" w:rsidRPr="00350027" w:rsidRDefault="00C63E25" w:rsidP="00F33256">
            <w:pPr>
              <w:rPr>
                <w:rFonts w:asciiTheme="minorHAnsi" w:hAnsiTheme="minorHAnsi"/>
                <w:i/>
                <w:iCs/>
              </w:rPr>
            </w:pPr>
          </w:p>
        </w:tc>
        <w:tc>
          <w:tcPr>
            <w:tcW w:w="9320" w:type="dxa"/>
          </w:tcPr>
          <w:p w14:paraId="14FA005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6F425B5" w14:textId="77777777" w:rsidTr="00F33256">
        <w:tc>
          <w:tcPr>
            <w:tcW w:w="1559" w:type="dxa"/>
          </w:tcPr>
          <w:p w14:paraId="40BB8D57" w14:textId="77777777" w:rsidR="00C63E25" w:rsidRPr="00350027" w:rsidRDefault="00C63E25" w:rsidP="00F33256">
            <w:pPr>
              <w:rPr>
                <w:rFonts w:asciiTheme="minorHAnsi" w:hAnsiTheme="minorHAnsi"/>
                <w:i/>
                <w:iCs/>
              </w:rPr>
            </w:pPr>
          </w:p>
        </w:tc>
        <w:tc>
          <w:tcPr>
            <w:tcW w:w="9320" w:type="dxa"/>
          </w:tcPr>
          <w:p w14:paraId="762A11A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F577C47" w14:textId="77777777" w:rsidR="00C63E25" w:rsidRPr="00350027" w:rsidRDefault="00C63E25" w:rsidP="00C63E25">
      <w:pPr>
        <w:rPr>
          <w:rFonts w:asciiTheme="minorHAnsi" w:hAnsiTheme="minorHAnsi"/>
        </w:rPr>
      </w:pPr>
    </w:p>
    <w:p w14:paraId="7A477C5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3E328AC" w14:textId="77777777" w:rsidTr="00F33256">
        <w:tc>
          <w:tcPr>
            <w:tcW w:w="1559" w:type="dxa"/>
          </w:tcPr>
          <w:p w14:paraId="237B146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MRJ_SCU_STC_SRS_101</w:t>
            </w:r>
          </w:p>
        </w:tc>
        <w:tc>
          <w:tcPr>
            <w:tcW w:w="9320" w:type="dxa"/>
          </w:tcPr>
          <w:p w14:paraId="43CB007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a limited Pilot SHDL Steering Demand in every Major cycle using the following logic:</w:t>
            </w:r>
          </w:p>
          <w:p w14:paraId="5DDEE7BE" w14:textId="77777777" w:rsidR="00C63E25" w:rsidRPr="00350027" w:rsidRDefault="00C63E25" w:rsidP="00F33256">
            <w:pPr>
              <w:rPr>
                <w:rFonts w:asciiTheme="minorHAnsi" w:hAnsiTheme="minorHAnsi"/>
              </w:rPr>
            </w:pPr>
          </w:p>
          <w:p w14:paraId="4B6D5B89" w14:textId="77777777" w:rsidR="00C63E25" w:rsidRPr="00350027" w:rsidRDefault="00C63E25" w:rsidP="00F33256">
            <w:pPr>
              <w:rPr>
                <w:rFonts w:asciiTheme="minorHAnsi" w:hAnsiTheme="minorHAnsi"/>
              </w:rPr>
            </w:pPr>
            <w:r w:rsidRPr="00350027">
              <w:rPr>
                <w:rFonts w:asciiTheme="minorHAnsi" w:hAnsiTheme="minorHAnsi"/>
              </w:rPr>
              <w:tab/>
              <w:t>IF( Unlimited_Pilot_SHDL_Command &gt; SHDL_Command_Limit )</w:t>
            </w:r>
          </w:p>
          <w:p w14:paraId="3D5D65BF" w14:textId="77777777" w:rsidR="00C63E25" w:rsidRPr="00350027" w:rsidRDefault="00C63E25" w:rsidP="00F33256">
            <w:pPr>
              <w:rPr>
                <w:rFonts w:asciiTheme="minorHAnsi" w:hAnsiTheme="minorHAnsi"/>
              </w:rPr>
            </w:pPr>
            <w:r w:rsidRPr="00350027">
              <w:rPr>
                <w:rFonts w:asciiTheme="minorHAnsi" w:hAnsiTheme="minorHAnsi"/>
              </w:rPr>
              <w:tab/>
              <w:t>THEN</w:t>
            </w:r>
          </w:p>
          <w:p w14:paraId="43151519"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Pilot_SHDL_Steering_Demand   = SHDL_Command_Limit</w:t>
            </w:r>
          </w:p>
          <w:p w14:paraId="1AD72937" w14:textId="77777777" w:rsidR="00C63E25" w:rsidRPr="00350027" w:rsidRDefault="00C63E25" w:rsidP="00F33256">
            <w:pPr>
              <w:rPr>
                <w:rFonts w:asciiTheme="minorHAnsi" w:hAnsiTheme="minorHAnsi"/>
              </w:rPr>
            </w:pPr>
            <w:r w:rsidRPr="00350027">
              <w:rPr>
                <w:rFonts w:asciiTheme="minorHAnsi" w:hAnsiTheme="minorHAnsi"/>
              </w:rPr>
              <w:tab/>
              <w:t>ELSIF ( Unlimited_Pilot_SHDL_Command &lt; (-1) * SHDL_Command_Limit )</w:t>
            </w:r>
          </w:p>
          <w:p w14:paraId="4B54E13F"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Pilot_SHDL_Steering_Demand   = (-1) * SHDL_Command_Limit</w:t>
            </w:r>
          </w:p>
          <w:p w14:paraId="1252058E" w14:textId="77777777" w:rsidR="00C63E25" w:rsidRPr="00350027" w:rsidRDefault="00C63E25" w:rsidP="00F33256">
            <w:pPr>
              <w:rPr>
                <w:rFonts w:asciiTheme="minorHAnsi" w:hAnsiTheme="minorHAnsi"/>
              </w:rPr>
            </w:pPr>
            <w:r w:rsidRPr="00350027">
              <w:rPr>
                <w:rFonts w:asciiTheme="minorHAnsi" w:hAnsiTheme="minorHAnsi"/>
              </w:rPr>
              <w:tab/>
              <w:t>ELSE</w:t>
            </w:r>
          </w:p>
          <w:p w14:paraId="6FABDFF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Pilot_SHDL_Steering_Demand   = Unlimited_Pilot_SHDL_Command</w:t>
            </w:r>
          </w:p>
          <w:p w14:paraId="2FBCF116" w14:textId="77777777" w:rsidR="00C63E25" w:rsidRPr="00350027" w:rsidRDefault="00C63E25" w:rsidP="00F33256">
            <w:pPr>
              <w:rPr>
                <w:rFonts w:asciiTheme="minorHAnsi" w:hAnsiTheme="minorHAnsi"/>
              </w:rPr>
            </w:pPr>
            <w:r w:rsidRPr="00350027">
              <w:rPr>
                <w:rFonts w:asciiTheme="minorHAnsi" w:hAnsiTheme="minorHAnsi"/>
              </w:rPr>
              <w:tab/>
              <w:t>ENDIF</w:t>
            </w:r>
          </w:p>
          <w:p w14:paraId="7E799C59" w14:textId="77777777" w:rsidR="00C63E25" w:rsidRPr="00350027" w:rsidRDefault="00C63E25" w:rsidP="00F33256">
            <w:pPr>
              <w:rPr>
                <w:rFonts w:asciiTheme="minorHAnsi" w:hAnsiTheme="minorHAnsi"/>
              </w:rPr>
            </w:pPr>
          </w:p>
          <w:p w14:paraId="1A700DDA" w14:textId="77777777" w:rsidR="00C63E25" w:rsidRPr="00350027" w:rsidRDefault="00C63E25" w:rsidP="00F33256">
            <w:pPr>
              <w:rPr>
                <w:rFonts w:asciiTheme="minorHAnsi" w:hAnsiTheme="minorHAnsi"/>
              </w:rPr>
            </w:pPr>
            <w:r w:rsidRPr="00350027">
              <w:rPr>
                <w:rFonts w:asciiTheme="minorHAnsi" w:hAnsiTheme="minorHAnsi"/>
              </w:rPr>
              <w:t xml:space="preserve">Where Unlimited_Pilot_SHDL_Command is defined in MRJ_SCU_STC_SRS_99 </w:t>
            </w:r>
          </w:p>
          <w:p w14:paraId="57D02010" w14:textId="77777777" w:rsidR="00C63E25" w:rsidRPr="00350027" w:rsidRDefault="00C63E25" w:rsidP="00F33256">
            <w:pPr>
              <w:rPr>
                <w:rFonts w:asciiTheme="minorHAnsi" w:hAnsiTheme="minorHAnsi"/>
              </w:rPr>
            </w:pPr>
            <w:r w:rsidRPr="00350027">
              <w:rPr>
                <w:rFonts w:asciiTheme="minorHAnsi" w:hAnsiTheme="minorHAnsi"/>
              </w:rPr>
              <w:t xml:space="preserve">     SHDL_Command_Limit is defined in MRJ_SCU_STC_SRS_165</w:t>
            </w:r>
          </w:p>
          <w:p w14:paraId="666AE4AB"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2DD372AD" w14:textId="77777777" w:rsidR="00C63E25" w:rsidRPr="00350027" w:rsidRDefault="00C63E25" w:rsidP="00F33256">
            <w:pPr>
              <w:rPr>
                <w:rFonts w:asciiTheme="minorHAnsi" w:hAnsiTheme="minorHAnsi"/>
                <w:i/>
                <w:iCs/>
              </w:rPr>
            </w:pPr>
          </w:p>
        </w:tc>
      </w:tr>
      <w:tr w:rsidR="00C63E25" w:rsidRPr="00350027" w14:paraId="07D12958" w14:textId="77777777" w:rsidTr="00F33256">
        <w:tc>
          <w:tcPr>
            <w:tcW w:w="1559" w:type="dxa"/>
          </w:tcPr>
          <w:p w14:paraId="5C9C0F72" w14:textId="77777777" w:rsidR="00C63E25" w:rsidRPr="00350027" w:rsidRDefault="00C63E25" w:rsidP="00F33256">
            <w:pPr>
              <w:rPr>
                <w:rFonts w:asciiTheme="minorHAnsi" w:hAnsiTheme="minorHAnsi"/>
                <w:i/>
                <w:iCs/>
              </w:rPr>
            </w:pPr>
          </w:p>
        </w:tc>
        <w:tc>
          <w:tcPr>
            <w:tcW w:w="9320" w:type="dxa"/>
          </w:tcPr>
          <w:p w14:paraId="6A0974C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E5578FB" w14:textId="77777777" w:rsidTr="00F33256">
        <w:tc>
          <w:tcPr>
            <w:tcW w:w="1559" w:type="dxa"/>
          </w:tcPr>
          <w:p w14:paraId="7E2BD9E6" w14:textId="77777777" w:rsidR="00C63E25" w:rsidRPr="00350027" w:rsidRDefault="00C63E25" w:rsidP="00F33256">
            <w:pPr>
              <w:rPr>
                <w:rFonts w:asciiTheme="minorHAnsi" w:hAnsiTheme="minorHAnsi"/>
                <w:i/>
                <w:iCs/>
              </w:rPr>
            </w:pPr>
          </w:p>
        </w:tc>
        <w:tc>
          <w:tcPr>
            <w:tcW w:w="9320" w:type="dxa"/>
          </w:tcPr>
          <w:p w14:paraId="735350F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939DDD6" w14:textId="77777777" w:rsidTr="00F33256">
        <w:tc>
          <w:tcPr>
            <w:tcW w:w="1559" w:type="dxa"/>
          </w:tcPr>
          <w:p w14:paraId="100F1505" w14:textId="77777777" w:rsidR="00C63E25" w:rsidRPr="00350027" w:rsidRDefault="00C63E25" w:rsidP="00F33256">
            <w:pPr>
              <w:rPr>
                <w:rFonts w:asciiTheme="minorHAnsi" w:hAnsiTheme="minorHAnsi"/>
                <w:i/>
                <w:iCs/>
              </w:rPr>
            </w:pPr>
          </w:p>
        </w:tc>
        <w:tc>
          <w:tcPr>
            <w:tcW w:w="9320" w:type="dxa"/>
          </w:tcPr>
          <w:p w14:paraId="2DA620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C0046F1" w14:textId="77777777" w:rsidR="00C63E25" w:rsidRPr="00350027" w:rsidRDefault="00C63E25" w:rsidP="00C63E25">
      <w:pPr>
        <w:rPr>
          <w:rFonts w:asciiTheme="minorHAnsi" w:hAnsiTheme="minorHAnsi"/>
        </w:rPr>
      </w:pPr>
    </w:p>
    <w:p w14:paraId="51AE4A1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5988CEE" w14:textId="77777777" w:rsidTr="00F33256">
        <w:tc>
          <w:tcPr>
            <w:tcW w:w="1559" w:type="dxa"/>
          </w:tcPr>
          <w:p w14:paraId="265E2E14"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MRJ_SCU_STC_SRS_104</w:t>
            </w:r>
          </w:p>
        </w:tc>
        <w:tc>
          <w:tcPr>
            <w:tcW w:w="9320" w:type="dxa"/>
          </w:tcPr>
          <w:p w14:paraId="061A6C3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a limited Co_Pilot SHDL Steering Demand in every Major cycle using the following logic</w:t>
            </w:r>
          </w:p>
          <w:p w14:paraId="3EB54CBF" w14:textId="77777777" w:rsidR="00C63E25" w:rsidRPr="00350027" w:rsidRDefault="00C63E25" w:rsidP="00F33256">
            <w:pPr>
              <w:rPr>
                <w:rFonts w:asciiTheme="minorHAnsi" w:hAnsiTheme="minorHAnsi"/>
              </w:rPr>
            </w:pPr>
          </w:p>
          <w:p w14:paraId="4C4E1706" w14:textId="77777777" w:rsidR="00C63E25" w:rsidRPr="00350027" w:rsidRDefault="00C63E25" w:rsidP="00F33256">
            <w:pPr>
              <w:rPr>
                <w:rFonts w:asciiTheme="minorHAnsi" w:hAnsiTheme="minorHAnsi"/>
              </w:rPr>
            </w:pPr>
            <w:r w:rsidRPr="00350027">
              <w:rPr>
                <w:rFonts w:asciiTheme="minorHAnsi" w:hAnsiTheme="minorHAnsi"/>
              </w:rPr>
              <w:tab/>
              <w:t>IF( Co_Pilot_SHDL_Fitted )</w:t>
            </w:r>
          </w:p>
          <w:p w14:paraId="6AD620A3" w14:textId="77777777" w:rsidR="00C63E25" w:rsidRPr="00350027" w:rsidRDefault="00C63E25" w:rsidP="00F33256">
            <w:pPr>
              <w:rPr>
                <w:rFonts w:asciiTheme="minorHAnsi" w:hAnsiTheme="minorHAnsi"/>
              </w:rPr>
            </w:pPr>
            <w:r w:rsidRPr="00350027">
              <w:rPr>
                <w:rFonts w:asciiTheme="minorHAnsi" w:hAnsiTheme="minorHAnsi"/>
              </w:rPr>
              <w:tab/>
              <w:t>THEN</w:t>
            </w:r>
          </w:p>
          <w:p w14:paraId="33AEF6CA"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IF( Unlimited_Co_Pilot_SHDL_Command &gt; SHDL_Command_Limit )</w:t>
            </w:r>
          </w:p>
          <w:p w14:paraId="5A3E7AAC"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29F509C7"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r>
            <w:r w:rsidRPr="00350027">
              <w:rPr>
                <w:rFonts w:asciiTheme="minorHAnsi" w:hAnsiTheme="minorHAnsi"/>
              </w:rPr>
              <w:tab/>
              <w:t>Co_Pilot_SHDL_Steering_Demand   = SHDL_Command_Limit</w:t>
            </w:r>
          </w:p>
          <w:p w14:paraId="3884E35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ELSIF ( Unlimited_Co_Pilot_SHDL_Command &lt; (-1) * SHDL_Command_Limit )</w:t>
            </w:r>
          </w:p>
          <w:p w14:paraId="5D128ED1"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r>
            <w:r w:rsidRPr="00350027">
              <w:rPr>
                <w:rFonts w:asciiTheme="minorHAnsi" w:hAnsiTheme="minorHAnsi"/>
              </w:rPr>
              <w:tab/>
              <w:t>Co_Pilot_SHDL_Steering_Demand   = (-1) * SHDL_Command_Limit</w:t>
            </w:r>
          </w:p>
          <w:p w14:paraId="2BFDDEB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ELSE</w:t>
            </w:r>
          </w:p>
          <w:p w14:paraId="4554DBF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Co_Pilot_SHDL_Steering_Demand   = Unlimited_Co_Pilot_SHDL_Command</w:t>
            </w:r>
          </w:p>
          <w:p w14:paraId="63870D8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4F2012B2" w14:textId="77777777" w:rsidR="00C63E25" w:rsidRPr="00350027" w:rsidRDefault="00C63E25" w:rsidP="00F33256">
            <w:pPr>
              <w:rPr>
                <w:rFonts w:asciiTheme="minorHAnsi" w:hAnsiTheme="minorHAnsi"/>
              </w:rPr>
            </w:pPr>
            <w:r w:rsidRPr="00350027">
              <w:rPr>
                <w:rFonts w:asciiTheme="minorHAnsi" w:hAnsiTheme="minorHAnsi"/>
              </w:rPr>
              <w:tab/>
              <w:t>ELSE</w:t>
            </w:r>
          </w:p>
          <w:p w14:paraId="1C7A182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Co_Pilot_SHDL_Steering_Demand = 0 deg</w:t>
            </w:r>
          </w:p>
          <w:p w14:paraId="12FD2959"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ENDIF</w:t>
            </w:r>
          </w:p>
          <w:p w14:paraId="1527F002" w14:textId="77777777" w:rsidR="00C63E25" w:rsidRPr="00350027" w:rsidRDefault="00C63E25" w:rsidP="00F33256">
            <w:pPr>
              <w:rPr>
                <w:rFonts w:asciiTheme="minorHAnsi" w:hAnsiTheme="minorHAnsi"/>
              </w:rPr>
            </w:pPr>
          </w:p>
          <w:p w14:paraId="382F4ACD" w14:textId="77777777" w:rsidR="00C63E25" w:rsidRPr="00350027" w:rsidRDefault="00C63E25" w:rsidP="00F33256">
            <w:pPr>
              <w:rPr>
                <w:rFonts w:asciiTheme="minorHAnsi" w:hAnsiTheme="minorHAnsi"/>
              </w:rPr>
            </w:pPr>
            <w:r w:rsidRPr="00350027">
              <w:rPr>
                <w:rFonts w:asciiTheme="minorHAnsi" w:hAnsiTheme="minorHAnsi"/>
              </w:rPr>
              <w:t>Where Unlimited_Co_Pilot_SHDL_Command is the value defined in MRJ_SCU_STC_SRS_102</w:t>
            </w:r>
          </w:p>
          <w:p w14:paraId="09557EA8" w14:textId="77777777" w:rsidR="00C63E25" w:rsidRPr="00350027" w:rsidRDefault="00C63E25" w:rsidP="00F33256">
            <w:pPr>
              <w:rPr>
                <w:rFonts w:asciiTheme="minorHAnsi" w:hAnsiTheme="minorHAnsi"/>
              </w:rPr>
            </w:pPr>
            <w:r w:rsidRPr="00350027">
              <w:rPr>
                <w:rFonts w:asciiTheme="minorHAnsi" w:hAnsiTheme="minorHAnsi"/>
              </w:rPr>
              <w:t xml:space="preserve">      SHDL_Command_Limit is defined in MRJ_SCU_STC_SRS_165</w:t>
            </w:r>
          </w:p>
          <w:p w14:paraId="2FE8A0E4" w14:textId="77777777" w:rsidR="00C63E25" w:rsidRPr="00350027" w:rsidRDefault="00C63E25" w:rsidP="00F33256">
            <w:pPr>
              <w:rPr>
                <w:rFonts w:asciiTheme="minorHAnsi" w:hAnsiTheme="minorHAnsi"/>
              </w:rPr>
            </w:pPr>
            <w:r w:rsidRPr="00350027">
              <w:rPr>
                <w:rFonts w:asciiTheme="minorHAnsi" w:hAnsiTheme="minorHAnsi"/>
              </w:rPr>
              <w:t xml:space="preserve">      Co_Pilot_SHDL_Fitted is defined in MRJ_SCU_STC_SRS_79</w:t>
            </w:r>
          </w:p>
          <w:p w14:paraId="0A71049A"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2CCA3D25" w14:textId="77777777" w:rsidR="00C63E25" w:rsidRPr="00350027" w:rsidRDefault="00C63E25" w:rsidP="00F33256">
            <w:pPr>
              <w:rPr>
                <w:rFonts w:asciiTheme="minorHAnsi" w:hAnsiTheme="minorHAnsi"/>
                <w:i/>
                <w:iCs/>
              </w:rPr>
            </w:pPr>
          </w:p>
        </w:tc>
      </w:tr>
      <w:tr w:rsidR="00C63E25" w:rsidRPr="00350027" w14:paraId="6B4A9F5B" w14:textId="77777777" w:rsidTr="00F33256">
        <w:tc>
          <w:tcPr>
            <w:tcW w:w="1559" w:type="dxa"/>
          </w:tcPr>
          <w:p w14:paraId="28637428" w14:textId="77777777" w:rsidR="00C63E25" w:rsidRPr="00350027" w:rsidRDefault="00C63E25" w:rsidP="00F33256">
            <w:pPr>
              <w:rPr>
                <w:rFonts w:asciiTheme="minorHAnsi" w:hAnsiTheme="minorHAnsi"/>
                <w:i/>
                <w:iCs/>
              </w:rPr>
            </w:pPr>
          </w:p>
        </w:tc>
        <w:tc>
          <w:tcPr>
            <w:tcW w:w="9320" w:type="dxa"/>
          </w:tcPr>
          <w:p w14:paraId="0A6BF96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F48CA5E" w14:textId="77777777" w:rsidTr="00F33256">
        <w:tc>
          <w:tcPr>
            <w:tcW w:w="1559" w:type="dxa"/>
          </w:tcPr>
          <w:p w14:paraId="28D04AD7" w14:textId="77777777" w:rsidR="00C63E25" w:rsidRPr="00350027" w:rsidRDefault="00C63E25" w:rsidP="00F33256">
            <w:pPr>
              <w:rPr>
                <w:rFonts w:asciiTheme="minorHAnsi" w:hAnsiTheme="minorHAnsi"/>
                <w:i/>
                <w:iCs/>
              </w:rPr>
            </w:pPr>
          </w:p>
        </w:tc>
        <w:tc>
          <w:tcPr>
            <w:tcW w:w="9320" w:type="dxa"/>
          </w:tcPr>
          <w:p w14:paraId="59D3D9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A5B04A5" w14:textId="77777777" w:rsidTr="00F33256">
        <w:tc>
          <w:tcPr>
            <w:tcW w:w="1559" w:type="dxa"/>
          </w:tcPr>
          <w:p w14:paraId="16885297" w14:textId="77777777" w:rsidR="00C63E25" w:rsidRPr="00350027" w:rsidRDefault="00C63E25" w:rsidP="00F33256">
            <w:pPr>
              <w:rPr>
                <w:rFonts w:asciiTheme="minorHAnsi" w:hAnsiTheme="minorHAnsi"/>
                <w:i/>
                <w:iCs/>
              </w:rPr>
            </w:pPr>
          </w:p>
        </w:tc>
        <w:tc>
          <w:tcPr>
            <w:tcW w:w="9320" w:type="dxa"/>
          </w:tcPr>
          <w:p w14:paraId="06D5278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0CDFF2A" w14:textId="77777777" w:rsidR="00C63E25" w:rsidRPr="00350027" w:rsidRDefault="00C63E25" w:rsidP="00C63E25">
      <w:pPr>
        <w:rPr>
          <w:rFonts w:asciiTheme="minorHAnsi" w:hAnsiTheme="minorHAnsi"/>
        </w:rPr>
      </w:pPr>
    </w:p>
    <w:p w14:paraId="09C2C434" w14:textId="77777777" w:rsidR="00C63E25" w:rsidRPr="00350027" w:rsidRDefault="00C63E25" w:rsidP="00C63E25">
      <w:pPr>
        <w:pStyle w:val="Heading4"/>
        <w:rPr>
          <w:rFonts w:asciiTheme="minorHAnsi" w:hAnsiTheme="minorHAnsi"/>
        </w:rPr>
      </w:pPr>
      <w:r w:rsidRPr="00350027">
        <w:rPr>
          <w:rFonts w:asciiTheme="minorHAnsi" w:hAnsiTheme="minorHAnsi"/>
        </w:rPr>
        <w:t>Rudder Command Calculation</w:t>
      </w:r>
    </w:p>
    <w:p w14:paraId="0FEDBF7B"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convert the Rudder position and Airspeed into a steering angle demand Rudder_Steering_Demand in every Major cycle, to provide a maximum contribution to steering demand angle of 8deg.</w:t>
      </w:r>
    </w:p>
    <w:p w14:paraId="2ED79B31" w14:textId="77777777" w:rsidR="00C63E25" w:rsidRPr="00350027" w:rsidRDefault="00C63E25" w:rsidP="00C63E25">
      <w:pPr>
        <w:rPr>
          <w:rFonts w:asciiTheme="minorHAnsi" w:hAnsiTheme="minorHAnsi"/>
        </w:rPr>
      </w:pPr>
    </w:p>
    <w:p w14:paraId="2069618C" w14:textId="77777777" w:rsidR="00C63E25" w:rsidRPr="00350027" w:rsidRDefault="00C63E25" w:rsidP="00C63E25">
      <w:pPr>
        <w:rPr>
          <w:rFonts w:asciiTheme="minorHAnsi" w:hAnsiTheme="minorHAnsi"/>
        </w:rPr>
      </w:pPr>
      <w:r w:rsidRPr="00350027">
        <w:rPr>
          <w:rFonts w:asciiTheme="minorHAnsi" w:hAnsiTheme="minorHAnsi"/>
        </w:rPr>
        <w:t>Where Airspeed is defined in MRJ_SCU_STC_SRS_146</w:t>
      </w:r>
    </w:p>
    <w:p w14:paraId="05CFFAED" w14:textId="77777777" w:rsidR="00C63E25" w:rsidRPr="00350027" w:rsidRDefault="00C63E25" w:rsidP="00C63E25">
      <w:pPr>
        <w:rPr>
          <w:rFonts w:asciiTheme="minorHAnsi" w:hAnsiTheme="minorHAnsi"/>
        </w:rPr>
      </w:pPr>
      <w:r w:rsidRPr="00350027">
        <w:rPr>
          <w:rFonts w:asciiTheme="minorHAnsi" w:hAnsiTheme="minorHAnsi"/>
        </w:rPr>
        <w:t>and Rudder_Pedal_Operation is defined in MRJ_SCU_STC_SRS_154</w:t>
      </w:r>
    </w:p>
    <w:p w14:paraId="16D9F904" w14:textId="77777777" w:rsidR="00C63E25" w:rsidRPr="00350027" w:rsidRDefault="00C63E25" w:rsidP="00C63E25">
      <w:pPr>
        <w:rPr>
          <w:rFonts w:asciiTheme="minorHAnsi" w:hAnsiTheme="minorHAnsi"/>
        </w:rPr>
      </w:pPr>
      <w:r w:rsidRPr="00350027">
        <w:rPr>
          <w:rFonts w:asciiTheme="minorHAnsi" w:hAnsiTheme="minorHAnsi"/>
        </w:rPr>
        <w:t>and Major cycle is defined in Table 6.2-1</w:t>
      </w:r>
    </w:p>
    <w:p w14:paraId="4332DAA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69B0477" w14:textId="77777777" w:rsidTr="00F33256">
        <w:tc>
          <w:tcPr>
            <w:tcW w:w="1559" w:type="dxa"/>
          </w:tcPr>
          <w:p w14:paraId="10FB2E7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MRJ_SCU_STC_SRS_791</w:t>
            </w:r>
          </w:p>
        </w:tc>
        <w:tc>
          <w:tcPr>
            <w:tcW w:w="9320" w:type="dxa"/>
          </w:tcPr>
          <w:p w14:paraId="0F3206AA" w14:textId="77777777" w:rsidR="00C63E25" w:rsidRPr="00350027" w:rsidRDefault="00C63E25" w:rsidP="00F33256">
            <w:pPr>
              <w:rPr>
                <w:rFonts w:asciiTheme="minorHAnsi" w:hAnsiTheme="minorHAnsi"/>
              </w:rPr>
            </w:pPr>
            <w:r w:rsidRPr="00350027">
              <w:rPr>
                <w:rFonts w:asciiTheme="minorHAnsi" w:hAnsiTheme="minorHAnsi"/>
              </w:rPr>
              <w:t xml:space="preserve">If the Rudder Pedal Operation is within 5% of centre the </w:t>
            </w:r>
            <w:r w:rsidRPr="00350027">
              <w:rPr>
                <w:rFonts w:asciiTheme="minorHAnsi" w:hAnsiTheme="minorHAnsi"/>
                <w:i/>
                <w:iCs/>
              </w:rPr>
              <w:t>STC Program</w:t>
            </w:r>
            <w:r w:rsidRPr="00350027">
              <w:rPr>
                <w:rFonts w:asciiTheme="minorHAnsi" w:hAnsiTheme="minorHAnsi"/>
              </w:rPr>
              <w:t xml:space="preserve"> shall convert the Rudder position into a steering angle demand Rudder_Steering_Demand of 0deg.</w:t>
            </w:r>
          </w:p>
          <w:p w14:paraId="0D36582A" w14:textId="77777777" w:rsidR="00C63E25" w:rsidRPr="00350027" w:rsidRDefault="00C63E25" w:rsidP="00F33256">
            <w:pPr>
              <w:rPr>
                <w:rFonts w:asciiTheme="minorHAnsi" w:hAnsiTheme="minorHAnsi"/>
              </w:rPr>
            </w:pPr>
          </w:p>
          <w:p w14:paraId="78E103C5"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6B5A8577" w14:textId="77777777" w:rsidR="00C63E25" w:rsidRPr="00350027" w:rsidRDefault="00C63E25" w:rsidP="00F33256">
            <w:pPr>
              <w:rPr>
                <w:rFonts w:asciiTheme="minorHAnsi" w:hAnsiTheme="minorHAnsi"/>
              </w:rPr>
            </w:pPr>
            <w:r w:rsidRPr="00350027">
              <w:rPr>
                <w:rFonts w:asciiTheme="minorHAnsi" w:hAnsiTheme="minorHAnsi"/>
              </w:rPr>
              <w:t xml:space="preserve"> 100% Rudder Pedal Operation is at 76.18mm deflection.</w:t>
            </w:r>
          </w:p>
          <w:p w14:paraId="0ABF0B76" w14:textId="77777777" w:rsidR="00C63E25" w:rsidRPr="00350027" w:rsidRDefault="00C63E25" w:rsidP="00F33256">
            <w:pPr>
              <w:rPr>
                <w:rFonts w:asciiTheme="minorHAnsi" w:hAnsiTheme="minorHAnsi"/>
              </w:rPr>
            </w:pPr>
            <w:r w:rsidRPr="00350027">
              <w:rPr>
                <w:rFonts w:asciiTheme="minorHAnsi" w:hAnsiTheme="minorHAnsi"/>
              </w:rPr>
              <w:t xml:space="preserve"> 95mm deflection equates to indicated position of 2048 (after zero-position offset has been removed).</w:t>
            </w:r>
            <w:r w:rsidRPr="00350027">
              <w:rPr>
                <w:rFonts w:asciiTheme="minorHAnsi" w:hAnsiTheme="minorHAnsi"/>
              </w:rPr>
              <w:br/>
              <w:t xml:space="preserve">  So:</w:t>
            </w:r>
          </w:p>
          <w:p w14:paraId="5E2770A0"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100% deflection equates to 76.18 / 95 x 2048 = 1642.280</w:t>
            </w:r>
          </w:p>
          <w:p w14:paraId="2A18A443"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5% deflection equates to 0.05 x 1642.280 = 82.1</w:t>
            </w:r>
          </w:p>
          <w:p w14:paraId="0E6254AB" w14:textId="77777777" w:rsidR="00C63E25" w:rsidRPr="00350027" w:rsidRDefault="00C63E25" w:rsidP="00F33256">
            <w:pPr>
              <w:rPr>
                <w:rFonts w:asciiTheme="minorHAnsi" w:hAnsiTheme="minorHAnsi"/>
              </w:rPr>
            </w:pPr>
            <w:r w:rsidRPr="00350027">
              <w:rPr>
                <w:rFonts w:asciiTheme="minorHAnsi" w:hAnsiTheme="minorHAnsi"/>
              </w:rPr>
              <w:t>and Rudder Pedal Operation is defined in MRJ_SCU_STC_SRS_154</w:t>
            </w:r>
          </w:p>
          <w:p w14:paraId="6D56CBAE" w14:textId="77777777" w:rsidR="00C63E25" w:rsidRPr="00350027" w:rsidRDefault="00C63E25" w:rsidP="00F33256">
            <w:pPr>
              <w:rPr>
                <w:rFonts w:asciiTheme="minorHAnsi" w:hAnsiTheme="minorHAnsi"/>
              </w:rPr>
            </w:pPr>
          </w:p>
          <w:p w14:paraId="35D0CED1" w14:textId="77777777" w:rsidR="00C63E25" w:rsidRPr="00350027" w:rsidRDefault="00C63E25" w:rsidP="00F33256">
            <w:pPr>
              <w:rPr>
                <w:rFonts w:asciiTheme="minorHAnsi" w:hAnsiTheme="minorHAnsi"/>
                <w:i/>
                <w:iCs/>
              </w:rPr>
            </w:pPr>
          </w:p>
        </w:tc>
      </w:tr>
      <w:tr w:rsidR="00C63E25" w:rsidRPr="00350027" w14:paraId="4BDCABBA" w14:textId="77777777" w:rsidTr="00F33256">
        <w:tc>
          <w:tcPr>
            <w:tcW w:w="1559" w:type="dxa"/>
          </w:tcPr>
          <w:p w14:paraId="24070939" w14:textId="77777777" w:rsidR="00C63E25" w:rsidRPr="00350027" w:rsidRDefault="00C63E25" w:rsidP="00F33256">
            <w:pPr>
              <w:rPr>
                <w:rFonts w:asciiTheme="minorHAnsi" w:hAnsiTheme="minorHAnsi"/>
                <w:i/>
                <w:iCs/>
              </w:rPr>
            </w:pPr>
          </w:p>
        </w:tc>
        <w:tc>
          <w:tcPr>
            <w:tcW w:w="9320" w:type="dxa"/>
          </w:tcPr>
          <w:p w14:paraId="3CF987D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C247A19" w14:textId="77777777" w:rsidTr="00F33256">
        <w:tc>
          <w:tcPr>
            <w:tcW w:w="1559" w:type="dxa"/>
          </w:tcPr>
          <w:p w14:paraId="6BB4E4FF" w14:textId="77777777" w:rsidR="00C63E25" w:rsidRPr="00350027" w:rsidRDefault="00C63E25" w:rsidP="00F33256">
            <w:pPr>
              <w:rPr>
                <w:rFonts w:asciiTheme="minorHAnsi" w:hAnsiTheme="minorHAnsi"/>
                <w:i/>
                <w:iCs/>
              </w:rPr>
            </w:pPr>
          </w:p>
        </w:tc>
        <w:tc>
          <w:tcPr>
            <w:tcW w:w="9320" w:type="dxa"/>
          </w:tcPr>
          <w:p w14:paraId="15C1F01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CC7F2E7" w14:textId="77777777" w:rsidTr="00F33256">
        <w:tc>
          <w:tcPr>
            <w:tcW w:w="1559" w:type="dxa"/>
          </w:tcPr>
          <w:p w14:paraId="2E6CDF75" w14:textId="77777777" w:rsidR="00C63E25" w:rsidRPr="00350027" w:rsidRDefault="00C63E25" w:rsidP="00F33256">
            <w:pPr>
              <w:rPr>
                <w:rFonts w:asciiTheme="minorHAnsi" w:hAnsiTheme="minorHAnsi"/>
                <w:i/>
                <w:iCs/>
              </w:rPr>
            </w:pPr>
          </w:p>
        </w:tc>
        <w:tc>
          <w:tcPr>
            <w:tcW w:w="9320" w:type="dxa"/>
          </w:tcPr>
          <w:p w14:paraId="21C5653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BE4331" w14:textId="77777777" w:rsidR="00C63E25" w:rsidRPr="00350027" w:rsidRDefault="00C63E25" w:rsidP="00C63E25">
      <w:pPr>
        <w:rPr>
          <w:rFonts w:asciiTheme="minorHAnsi" w:hAnsiTheme="minorHAnsi"/>
        </w:rPr>
      </w:pPr>
    </w:p>
    <w:p w14:paraId="572455E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8034E0C" w14:textId="77777777" w:rsidTr="00F33256">
        <w:tc>
          <w:tcPr>
            <w:tcW w:w="1559" w:type="dxa"/>
          </w:tcPr>
          <w:p w14:paraId="2800C4CE"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MRJ_SCU_STC_SRS_792</w:t>
            </w:r>
          </w:p>
        </w:tc>
        <w:tc>
          <w:tcPr>
            <w:tcW w:w="9320" w:type="dxa"/>
          </w:tcPr>
          <w:p w14:paraId="408AE1A9" w14:textId="77777777" w:rsidR="00C63E25" w:rsidRPr="00350027" w:rsidRDefault="00C63E25" w:rsidP="00F33256">
            <w:pPr>
              <w:rPr>
                <w:rFonts w:asciiTheme="minorHAnsi" w:hAnsiTheme="minorHAnsi"/>
              </w:rPr>
            </w:pPr>
            <w:r w:rsidRPr="00350027">
              <w:rPr>
                <w:rFonts w:asciiTheme="minorHAnsi" w:hAnsiTheme="minorHAnsi"/>
              </w:rPr>
              <w:t xml:space="preserve">If the Airspeed is &gt;= 105kts and the Rudder Pedal Operation is not within 5% of centre the </w:t>
            </w:r>
            <w:r w:rsidRPr="00350027">
              <w:rPr>
                <w:rFonts w:asciiTheme="minorHAnsi" w:hAnsiTheme="minorHAnsi"/>
                <w:i/>
                <w:iCs/>
              </w:rPr>
              <w:t>STC Program</w:t>
            </w:r>
            <w:r w:rsidRPr="00350027">
              <w:rPr>
                <w:rFonts w:asciiTheme="minorHAnsi" w:hAnsiTheme="minorHAnsi"/>
              </w:rPr>
              <w:t xml:space="preserve"> shall convert the Rudder position into a steering angle demand Rudder_Steering_Demand using the following logic:</w:t>
            </w:r>
          </w:p>
          <w:p w14:paraId="2AFFED88" w14:textId="77777777" w:rsidR="00C63E25" w:rsidRPr="00350027" w:rsidRDefault="00C63E25" w:rsidP="00F33256">
            <w:pPr>
              <w:rPr>
                <w:rFonts w:asciiTheme="minorHAnsi" w:hAnsiTheme="minorHAnsi"/>
              </w:rPr>
            </w:pPr>
          </w:p>
          <w:p w14:paraId="37484BC7" w14:textId="77777777" w:rsidR="00C63E25" w:rsidRPr="00350027" w:rsidRDefault="00C63E25" w:rsidP="00F33256">
            <w:pPr>
              <w:rPr>
                <w:rFonts w:asciiTheme="minorHAnsi" w:hAnsiTheme="minorHAnsi"/>
              </w:rPr>
            </w:pPr>
            <w:r w:rsidRPr="00350027">
              <w:rPr>
                <w:rFonts w:asciiTheme="minorHAnsi" w:hAnsiTheme="minorHAnsi"/>
              </w:rPr>
              <w:t>Rudder Pedal Operation := Rudder Pedal Operation - 2048     (* To centralize around zero *)</w:t>
            </w:r>
          </w:p>
          <w:p w14:paraId="6B8FF52C" w14:textId="77777777" w:rsidR="00C63E25" w:rsidRPr="00350027" w:rsidRDefault="00C63E25" w:rsidP="00F33256">
            <w:pPr>
              <w:rPr>
                <w:rFonts w:asciiTheme="minorHAnsi" w:hAnsiTheme="minorHAnsi"/>
              </w:rPr>
            </w:pPr>
            <w:r w:rsidRPr="00350027">
              <w:rPr>
                <w:rFonts w:asciiTheme="minorHAnsi" w:hAnsiTheme="minorHAnsi"/>
              </w:rPr>
              <w:t xml:space="preserve">Rudder Pedal Operation := Rudder Pedal Operation  * -1        </w:t>
            </w:r>
          </w:p>
          <w:p w14:paraId="0CBD77B2" w14:textId="77777777" w:rsidR="00C63E25" w:rsidRPr="00350027" w:rsidRDefault="00C63E25" w:rsidP="00F33256">
            <w:pPr>
              <w:rPr>
                <w:rFonts w:asciiTheme="minorHAnsi" w:hAnsiTheme="minorHAnsi"/>
              </w:rPr>
            </w:pPr>
            <w:r w:rsidRPr="00350027">
              <w:rPr>
                <w:rFonts w:asciiTheme="minorHAnsi" w:hAnsiTheme="minorHAnsi"/>
              </w:rPr>
              <w:t xml:space="preserve">                                                                       (* To account for ARINC signal Rudder right/left pedal*)</w:t>
            </w:r>
          </w:p>
          <w:p w14:paraId="5BA5B1EB" w14:textId="77777777" w:rsidR="00C63E25" w:rsidRPr="00350027" w:rsidRDefault="00C63E25" w:rsidP="00F33256">
            <w:pPr>
              <w:rPr>
                <w:rFonts w:asciiTheme="minorHAnsi" w:hAnsiTheme="minorHAnsi"/>
              </w:rPr>
            </w:pPr>
            <w:r w:rsidRPr="00350027">
              <w:rPr>
                <w:rFonts w:asciiTheme="minorHAnsi" w:hAnsiTheme="minorHAnsi"/>
              </w:rPr>
              <w:t>IF (Rudder Pedal Operation &gt; 82)            (*Rudder Pedal Operation &gt; 5% *)</w:t>
            </w:r>
          </w:p>
          <w:p w14:paraId="7EA75E6E" w14:textId="77777777" w:rsidR="00C63E25" w:rsidRPr="00350027" w:rsidRDefault="00C63E25" w:rsidP="00F33256">
            <w:pPr>
              <w:rPr>
                <w:rFonts w:asciiTheme="minorHAnsi" w:hAnsiTheme="minorHAnsi"/>
              </w:rPr>
            </w:pPr>
            <w:r w:rsidRPr="00350027">
              <w:rPr>
                <w:rFonts w:asciiTheme="minorHAnsi" w:hAnsiTheme="minorHAnsi"/>
              </w:rPr>
              <w:t>THEN</w:t>
            </w:r>
          </w:p>
          <w:p w14:paraId="75DEAEE6"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 Rudder Pedal Operation - 82.1) / 1560.2</w:t>
            </w:r>
          </w:p>
          <w:p w14:paraId="7AE8A104" w14:textId="77777777" w:rsidR="00C63E25" w:rsidRPr="00350027" w:rsidRDefault="00C63E25" w:rsidP="00F33256">
            <w:pPr>
              <w:rPr>
                <w:rFonts w:asciiTheme="minorHAnsi" w:hAnsiTheme="minorHAnsi"/>
              </w:rPr>
            </w:pPr>
            <w:r w:rsidRPr="00350027">
              <w:rPr>
                <w:rFonts w:asciiTheme="minorHAnsi" w:hAnsiTheme="minorHAnsi"/>
              </w:rPr>
              <w:t>ELSE                                                        (*  Rudder Pedal Operation &lt; -5% *)</w:t>
            </w:r>
          </w:p>
          <w:p w14:paraId="49761335"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 Rudder Pedal Operation + 82.1) / 1560.2</w:t>
            </w:r>
          </w:p>
          <w:p w14:paraId="51CBC2BA" w14:textId="77777777" w:rsidR="00C63E25" w:rsidRPr="00350027" w:rsidRDefault="00C63E25" w:rsidP="00F33256">
            <w:pPr>
              <w:rPr>
                <w:rFonts w:asciiTheme="minorHAnsi" w:hAnsiTheme="minorHAnsi"/>
              </w:rPr>
            </w:pPr>
            <w:r w:rsidRPr="00350027">
              <w:rPr>
                <w:rFonts w:asciiTheme="minorHAnsi" w:hAnsiTheme="minorHAnsi"/>
              </w:rPr>
              <w:t>END IF</w:t>
            </w:r>
          </w:p>
          <w:p w14:paraId="10FA37AF" w14:textId="77777777" w:rsidR="00C63E25" w:rsidRPr="00350027" w:rsidRDefault="00C63E25" w:rsidP="00F33256">
            <w:pPr>
              <w:rPr>
                <w:rFonts w:asciiTheme="minorHAnsi" w:hAnsiTheme="minorHAnsi"/>
              </w:rPr>
            </w:pPr>
          </w:p>
          <w:p w14:paraId="6A36ED71"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58400315" w14:textId="77777777" w:rsidR="00C63E25" w:rsidRPr="00350027" w:rsidRDefault="00C63E25" w:rsidP="00F33256">
            <w:pPr>
              <w:rPr>
                <w:rFonts w:asciiTheme="minorHAnsi" w:hAnsiTheme="minorHAnsi"/>
              </w:rPr>
            </w:pPr>
            <w:r w:rsidRPr="00350027">
              <w:rPr>
                <w:rFonts w:asciiTheme="minorHAnsi" w:hAnsiTheme="minorHAnsi"/>
              </w:rPr>
              <w:t>100% Rudder Pedal Operation is at 76.18mm deflection.</w:t>
            </w:r>
            <w:r w:rsidRPr="00350027">
              <w:rPr>
                <w:rFonts w:asciiTheme="minorHAnsi" w:hAnsiTheme="minorHAnsi"/>
              </w:rPr>
              <w:br/>
              <w:t xml:space="preserve">  95mm deflection equates to indicated position of 2048 (after zero-position offset has been removed).</w:t>
            </w:r>
            <w:r w:rsidRPr="00350027">
              <w:rPr>
                <w:rFonts w:asciiTheme="minorHAnsi" w:hAnsiTheme="minorHAnsi"/>
              </w:rPr>
              <w:br/>
              <w:t xml:space="preserve">  So:</w:t>
            </w:r>
          </w:p>
          <w:p w14:paraId="2AC32036"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100% deflection equates to 76.18 / 95 x 2048 = 1642.280</w:t>
            </w:r>
          </w:p>
          <w:p w14:paraId="1AB77A75"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5% deflection equates to 0.05 x 1642.280 = 82.1</w:t>
            </w:r>
          </w:p>
          <w:p w14:paraId="0BE18EE2"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 xml:space="preserve">95% deflection equates to 0.95 x 1642.280 = 1560.2 </w:t>
            </w:r>
          </w:p>
          <w:p w14:paraId="6733264D" w14:textId="77777777" w:rsidR="00C63E25" w:rsidRPr="00350027" w:rsidRDefault="00C63E25" w:rsidP="00F33256">
            <w:pPr>
              <w:rPr>
                <w:rFonts w:asciiTheme="minorHAnsi" w:hAnsiTheme="minorHAnsi"/>
              </w:rPr>
            </w:pPr>
            <w:r w:rsidRPr="00350027">
              <w:rPr>
                <w:rFonts w:asciiTheme="minorHAnsi" w:hAnsiTheme="minorHAnsi"/>
              </w:rPr>
              <w:t>and Rudder Pedal Operation is defined in MRJ_SCU_STC_SRS_154</w:t>
            </w:r>
          </w:p>
          <w:p w14:paraId="30514CA3" w14:textId="77777777" w:rsidR="00C63E25" w:rsidRPr="00350027" w:rsidRDefault="00C63E25" w:rsidP="00F33256">
            <w:pPr>
              <w:rPr>
                <w:rFonts w:asciiTheme="minorHAnsi" w:hAnsiTheme="minorHAnsi"/>
              </w:rPr>
            </w:pPr>
            <w:r w:rsidRPr="00350027">
              <w:rPr>
                <w:rFonts w:asciiTheme="minorHAnsi" w:hAnsiTheme="minorHAnsi"/>
              </w:rPr>
              <w:t>and Airspeed is defined in MRJ_SCU_STC_SRS_146</w:t>
            </w:r>
          </w:p>
          <w:p w14:paraId="39F5DBF0" w14:textId="77777777" w:rsidR="00C63E25" w:rsidRPr="00350027" w:rsidRDefault="00C63E25" w:rsidP="00F33256">
            <w:pPr>
              <w:rPr>
                <w:rFonts w:asciiTheme="minorHAnsi" w:hAnsiTheme="minorHAnsi"/>
                <w:i/>
                <w:iCs/>
              </w:rPr>
            </w:pPr>
          </w:p>
        </w:tc>
      </w:tr>
      <w:tr w:rsidR="00C63E25" w:rsidRPr="00350027" w14:paraId="237D6313" w14:textId="77777777" w:rsidTr="00F33256">
        <w:tc>
          <w:tcPr>
            <w:tcW w:w="1559" w:type="dxa"/>
          </w:tcPr>
          <w:p w14:paraId="21D5DD41" w14:textId="77777777" w:rsidR="00C63E25" w:rsidRPr="00350027" w:rsidRDefault="00C63E25" w:rsidP="00F33256">
            <w:pPr>
              <w:rPr>
                <w:rFonts w:asciiTheme="minorHAnsi" w:hAnsiTheme="minorHAnsi"/>
                <w:i/>
                <w:iCs/>
              </w:rPr>
            </w:pPr>
          </w:p>
        </w:tc>
        <w:tc>
          <w:tcPr>
            <w:tcW w:w="9320" w:type="dxa"/>
          </w:tcPr>
          <w:p w14:paraId="2495D79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65BF3DC" w14:textId="77777777" w:rsidTr="00F33256">
        <w:tc>
          <w:tcPr>
            <w:tcW w:w="1559" w:type="dxa"/>
          </w:tcPr>
          <w:p w14:paraId="1C4E9CDB" w14:textId="77777777" w:rsidR="00C63E25" w:rsidRPr="00350027" w:rsidRDefault="00C63E25" w:rsidP="00F33256">
            <w:pPr>
              <w:rPr>
                <w:rFonts w:asciiTheme="minorHAnsi" w:hAnsiTheme="minorHAnsi"/>
                <w:i/>
                <w:iCs/>
              </w:rPr>
            </w:pPr>
          </w:p>
        </w:tc>
        <w:tc>
          <w:tcPr>
            <w:tcW w:w="9320" w:type="dxa"/>
          </w:tcPr>
          <w:p w14:paraId="0EE445F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F45AE12" w14:textId="77777777" w:rsidTr="00F33256">
        <w:tc>
          <w:tcPr>
            <w:tcW w:w="1559" w:type="dxa"/>
          </w:tcPr>
          <w:p w14:paraId="70A7196F" w14:textId="77777777" w:rsidR="00C63E25" w:rsidRPr="00350027" w:rsidRDefault="00C63E25" w:rsidP="00F33256">
            <w:pPr>
              <w:rPr>
                <w:rFonts w:asciiTheme="minorHAnsi" w:hAnsiTheme="minorHAnsi"/>
                <w:i/>
                <w:iCs/>
              </w:rPr>
            </w:pPr>
          </w:p>
        </w:tc>
        <w:tc>
          <w:tcPr>
            <w:tcW w:w="9320" w:type="dxa"/>
          </w:tcPr>
          <w:p w14:paraId="5587A15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F33C11B" w14:textId="77777777" w:rsidR="00C63E25" w:rsidRPr="00350027" w:rsidRDefault="00C63E25" w:rsidP="00C63E25">
      <w:pPr>
        <w:rPr>
          <w:rFonts w:asciiTheme="minorHAnsi" w:hAnsiTheme="minorHAnsi"/>
        </w:rPr>
      </w:pPr>
    </w:p>
    <w:p w14:paraId="3F83F71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AA19E25" w14:textId="77777777" w:rsidTr="00F33256">
        <w:tc>
          <w:tcPr>
            <w:tcW w:w="1559" w:type="dxa"/>
          </w:tcPr>
          <w:p w14:paraId="44ABBFE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MRJ_SCU_STC_SRS_793</w:t>
            </w:r>
          </w:p>
        </w:tc>
        <w:tc>
          <w:tcPr>
            <w:tcW w:w="9320" w:type="dxa"/>
          </w:tcPr>
          <w:p w14:paraId="0BED7C0D" w14:textId="77777777" w:rsidR="00C63E25" w:rsidRPr="00350027" w:rsidRDefault="00C63E25" w:rsidP="00F33256">
            <w:pPr>
              <w:rPr>
                <w:rFonts w:asciiTheme="minorHAnsi" w:hAnsiTheme="minorHAnsi"/>
              </w:rPr>
            </w:pPr>
            <w:r w:rsidRPr="00350027">
              <w:rPr>
                <w:rFonts w:asciiTheme="minorHAnsi" w:hAnsiTheme="minorHAnsi"/>
              </w:rPr>
              <w:t xml:space="preserve">If the Airspeed is &gt;= 60kts and Airspeed &lt; 105kts and the Rudder Pedal Operation is not within 5% of centre the </w:t>
            </w:r>
            <w:r w:rsidRPr="00350027">
              <w:rPr>
                <w:rFonts w:asciiTheme="minorHAnsi" w:hAnsiTheme="minorHAnsi"/>
                <w:i/>
                <w:iCs/>
              </w:rPr>
              <w:t>STC Program</w:t>
            </w:r>
            <w:r w:rsidRPr="00350027">
              <w:rPr>
                <w:rFonts w:asciiTheme="minorHAnsi" w:hAnsiTheme="minorHAnsi"/>
              </w:rPr>
              <w:t xml:space="preserve"> shall convert the Rudder position into a steering angle demand Rudder_Steering_Demand using the following logic:</w:t>
            </w:r>
          </w:p>
          <w:p w14:paraId="30BCB99E" w14:textId="77777777" w:rsidR="00C63E25" w:rsidRPr="00350027" w:rsidRDefault="00C63E25" w:rsidP="00F33256">
            <w:pPr>
              <w:rPr>
                <w:rFonts w:asciiTheme="minorHAnsi" w:hAnsiTheme="minorHAnsi"/>
              </w:rPr>
            </w:pPr>
          </w:p>
          <w:p w14:paraId="5329B365" w14:textId="77777777" w:rsidR="00C63E25" w:rsidRPr="00350027" w:rsidRDefault="00C63E25" w:rsidP="00F33256">
            <w:pPr>
              <w:rPr>
                <w:rFonts w:asciiTheme="minorHAnsi" w:hAnsiTheme="minorHAnsi"/>
              </w:rPr>
            </w:pPr>
            <w:r w:rsidRPr="00350027">
              <w:rPr>
                <w:rFonts w:asciiTheme="minorHAnsi" w:hAnsiTheme="minorHAnsi"/>
              </w:rPr>
              <w:t>Rudder Pedal Operation := Rudder Pedal Operation - 2048 (* To centralize around zero*)</w:t>
            </w:r>
          </w:p>
          <w:p w14:paraId="01D41119" w14:textId="77777777" w:rsidR="00C63E25" w:rsidRPr="00350027" w:rsidRDefault="00C63E25" w:rsidP="00F33256">
            <w:pPr>
              <w:rPr>
                <w:rFonts w:asciiTheme="minorHAnsi" w:hAnsiTheme="minorHAnsi"/>
              </w:rPr>
            </w:pPr>
            <w:r w:rsidRPr="00350027">
              <w:rPr>
                <w:rFonts w:asciiTheme="minorHAnsi" w:hAnsiTheme="minorHAnsi"/>
              </w:rPr>
              <w:t xml:space="preserve">Rudder Pedal Operation := Rudder Pedal Operation  * -1        </w:t>
            </w:r>
          </w:p>
          <w:p w14:paraId="3FA092AC" w14:textId="77777777" w:rsidR="00C63E25" w:rsidRPr="00350027" w:rsidRDefault="00C63E25" w:rsidP="00F33256">
            <w:pPr>
              <w:rPr>
                <w:rFonts w:asciiTheme="minorHAnsi" w:hAnsiTheme="minorHAnsi"/>
              </w:rPr>
            </w:pPr>
            <w:r w:rsidRPr="00350027">
              <w:rPr>
                <w:rFonts w:asciiTheme="minorHAnsi" w:hAnsiTheme="minorHAnsi"/>
              </w:rPr>
              <w:t xml:space="preserve">                                                                       (* To account for ARINC signal Rudder right/left pedal*)</w:t>
            </w:r>
          </w:p>
          <w:p w14:paraId="0E2798DF" w14:textId="77777777" w:rsidR="00C63E25" w:rsidRPr="00350027" w:rsidRDefault="00C63E25" w:rsidP="00F33256">
            <w:pPr>
              <w:rPr>
                <w:rFonts w:asciiTheme="minorHAnsi" w:hAnsiTheme="minorHAnsi"/>
              </w:rPr>
            </w:pPr>
            <w:r w:rsidRPr="00350027">
              <w:rPr>
                <w:rFonts w:asciiTheme="minorHAnsi" w:hAnsiTheme="minorHAnsi"/>
              </w:rPr>
              <w:t>IF (Rudder Pedal Operation &gt; 82)            (*Rudder Pedal Operation &gt; 5% *)</w:t>
            </w:r>
          </w:p>
          <w:p w14:paraId="202058F6" w14:textId="77777777" w:rsidR="00C63E25" w:rsidRPr="00350027" w:rsidRDefault="00C63E25" w:rsidP="00F33256">
            <w:pPr>
              <w:rPr>
                <w:rFonts w:asciiTheme="minorHAnsi" w:hAnsiTheme="minorHAnsi"/>
              </w:rPr>
            </w:pPr>
            <w:r w:rsidRPr="00350027">
              <w:rPr>
                <w:rFonts w:asciiTheme="minorHAnsi" w:hAnsiTheme="minorHAnsi"/>
              </w:rPr>
              <w:t>THEN</w:t>
            </w:r>
          </w:p>
          <w:p w14:paraId="1401A6D1"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w:t>
            </w:r>
          </w:p>
          <w:p w14:paraId="1E69646A" w14:textId="77777777" w:rsidR="00C63E25" w:rsidRPr="00350027" w:rsidRDefault="00C63E25" w:rsidP="00F33256">
            <w:pPr>
              <w:rPr>
                <w:rFonts w:asciiTheme="minorHAnsi" w:hAnsiTheme="minorHAnsi"/>
              </w:rPr>
            </w:pPr>
            <w:r w:rsidRPr="00350027">
              <w:rPr>
                <w:rFonts w:asciiTheme="minorHAnsi" w:hAnsiTheme="minorHAnsi"/>
              </w:rPr>
              <w:t xml:space="preserve">                        (1/1560.2) *</w:t>
            </w:r>
          </w:p>
          <w:p w14:paraId="4C3DEABB" w14:textId="77777777" w:rsidR="00C63E25" w:rsidRPr="00350027" w:rsidRDefault="00C63E25" w:rsidP="00F33256">
            <w:pPr>
              <w:rPr>
                <w:rFonts w:asciiTheme="minorHAnsi" w:hAnsiTheme="minorHAnsi"/>
              </w:rPr>
            </w:pPr>
            <w:r w:rsidRPr="00350027">
              <w:rPr>
                <w:rFonts w:asciiTheme="minorHAnsi" w:hAnsiTheme="minorHAnsi"/>
              </w:rPr>
              <w:t xml:space="preserve">                       {[(105kts - Airspeed) * (7 * Rudder Pedal Operation - 574.7)  / 45)] +</w:t>
            </w:r>
          </w:p>
          <w:p w14:paraId="7E62F8EC" w14:textId="77777777" w:rsidR="00C63E25" w:rsidRPr="00350027" w:rsidRDefault="00C63E25" w:rsidP="00F33256">
            <w:pPr>
              <w:rPr>
                <w:rFonts w:asciiTheme="minorHAnsi" w:hAnsiTheme="minorHAnsi"/>
              </w:rPr>
            </w:pPr>
            <w:r w:rsidRPr="00350027">
              <w:rPr>
                <w:rFonts w:asciiTheme="minorHAnsi" w:hAnsiTheme="minorHAnsi"/>
              </w:rPr>
              <w:t xml:space="preserve">                        (Rudder Pedal Operation - 82.1)} </w:t>
            </w:r>
          </w:p>
          <w:p w14:paraId="35F472A4" w14:textId="77777777" w:rsidR="00C63E25" w:rsidRPr="00350027" w:rsidRDefault="00C63E25" w:rsidP="00F33256">
            <w:pPr>
              <w:rPr>
                <w:rFonts w:asciiTheme="minorHAnsi" w:hAnsiTheme="minorHAnsi"/>
              </w:rPr>
            </w:pPr>
          </w:p>
          <w:p w14:paraId="7DDECF9F" w14:textId="77777777" w:rsidR="00C63E25" w:rsidRPr="00350027" w:rsidRDefault="00C63E25" w:rsidP="00F33256">
            <w:pPr>
              <w:rPr>
                <w:rFonts w:asciiTheme="minorHAnsi" w:hAnsiTheme="minorHAnsi"/>
              </w:rPr>
            </w:pPr>
            <w:r w:rsidRPr="00350027">
              <w:rPr>
                <w:rFonts w:asciiTheme="minorHAnsi" w:hAnsiTheme="minorHAnsi"/>
              </w:rPr>
              <w:t>ELSE                                                        (*  Rudder Pedal Operation &lt; -5% *)</w:t>
            </w:r>
          </w:p>
          <w:p w14:paraId="67D002FE"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w:t>
            </w:r>
          </w:p>
          <w:p w14:paraId="320FAA68" w14:textId="77777777" w:rsidR="00C63E25" w:rsidRPr="00350027" w:rsidRDefault="00C63E25" w:rsidP="00F33256">
            <w:pPr>
              <w:rPr>
                <w:rFonts w:asciiTheme="minorHAnsi" w:hAnsiTheme="minorHAnsi"/>
              </w:rPr>
            </w:pPr>
            <w:r w:rsidRPr="00350027">
              <w:rPr>
                <w:rFonts w:asciiTheme="minorHAnsi" w:hAnsiTheme="minorHAnsi"/>
              </w:rPr>
              <w:t xml:space="preserve">                        (1/1560.2) *</w:t>
            </w:r>
          </w:p>
          <w:p w14:paraId="1E093359" w14:textId="77777777" w:rsidR="00C63E25" w:rsidRPr="00350027" w:rsidRDefault="00C63E25" w:rsidP="00F33256">
            <w:pPr>
              <w:rPr>
                <w:rFonts w:asciiTheme="minorHAnsi" w:hAnsiTheme="minorHAnsi"/>
              </w:rPr>
            </w:pPr>
            <w:r w:rsidRPr="00350027">
              <w:rPr>
                <w:rFonts w:asciiTheme="minorHAnsi" w:hAnsiTheme="minorHAnsi"/>
              </w:rPr>
              <w:t xml:space="preserve">                       {[(105kts - Airspeed) * (7 * Rudder Pedal Operation + 574.7)  / 45] +</w:t>
            </w:r>
          </w:p>
          <w:p w14:paraId="62038F75" w14:textId="77777777" w:rsidR="00C63E25" w:rsidRPr="00350027" w:rsidRDefault="00C63E25" w:rsidP="00F33256">
            <w:pPr>
              <w:rPr>
                <w:rFonts w:asciiTheme="minorHAnsi" w:hAnsiTheme="minorHAnsi"/>
              </w:rPr>
            </w:pPr>
            <w:r w:rsidRPr="00350027">
              <w:rPr>
                <w:rFonts w:asciiTheme="minorHAnsi" w:hAnsiTheme="minorHAnsi"/>
              </w:rPr>
              <w:t xml:space="preserve">                        (Rudder Pedal Operation + 82.1)} </w:t>
            </w:r>
          </w:p>
          <w:p w14:paraId="3DA36933" w14:textId="77777777" w:rsidR="00C63E25" w:rsidRPr="00350027" w:rsidRDefault="00C63E25" w:rsidP="00F33256">
            <w:pPr>
              <w:rPr>
                <w:rFonts w:asciiTheme="minorHAnsi" w:hAnsiTheme="minorHAnsi"/>
              </w:rPr>
            </w:pPr>
            <w:r w:rsidRPr="00350027">
              <w:rPr>
                <w:rFonts w:asciiTheme="minorHAnsi" w:hAnsiTheme="minorHAnsi"/>
              </w:rPr>
              <w:t>END IF</w:t>
            </w:r>
          </w:p>
          <w:p w14:paraId="4107A05F" w14:textId="77777777" w:rsidR="00C63E25" w:rsidRPr="00350027" w:rsidRDefault="00C63E25" w:rsidP="00F33256">
            <w:pPr>
              <w:rPr>
                <w:rFonts w:asciiTheme="minorHAnsi" w:hAnsiTheme="minorHAnsi"/>
              </w:rPr>
            </w:pPr>
          </w:p>
          <w:p w14:paraId="5CA023FE"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0691AC0E" w14:textId="77777777" w:rsidR="00C63E25" w:rsidRPr="00350027" w:rsidRDefault="00C63E25" w:rsidP="00F33256">
            <w:pPr>
              <w:rPr>
                <w:rFonts w:asciiTheme="minorHAnsi" w:hAnsiTheme="minorHAnsi"/>
              </w:rPr>
            </w:pPr>
            <w:r w:rsidRPr="00350027">
              <w:rPr>
                <w:rFonts w:asciiTheme="minorHAnsi" w:hAnsiTheme="minorHAnsi"/>
              </w:rPr>
              <w:t>100% Rudder Pedal Operation is at 76.18mm deflection.</w:t>
            </w:r>
            <w:r w:rsidRPr="00350027">
              <w:rPr>
                <w:rFonts w:asciiTheme="minorHAnsi" w:hAnsiTheme="minorHAnsi"/>
              </w:rPr>
              <w:br/>
              <w:t xml:space="preserve">  95mm deflection equates to indicated position of 2048 (after zero-position offset has been removed).</w:t>
            </w:r>
            <w:r w:rsidRPr="00350027">
              <w:rPr>
                <w:rFonts w:asciiTheme="minorHAnsi" w:hAnsiTheme="minorHAnsi"/>
              </w:rPr>
              <w:br/>
              <w:t xml:space="preserve">  So:</w:t>
            </w:r>
          </w:p>
          <w:p w14:paraId="1D825454" w14:textId="77777777" w:rsidR="00C63E25" w:rsidRPr="00350027" w:rsidRDefault="00C63E25" w:rsidP="00F33256">
            <w:pPr>
              <w:rPr>
                <w:rFonts w:asciiTheme="minorHAnsi" w:hAnsiTheme="minorHAnsi"/>
              </w:rPr>
            </w:pPr>
            <w:r w:rsidRPr="00350027">
              <w:rPr>
                <w:rFonts w:asciiTheme="minorHAnsi" w:hAnsiTheme="minorHAnsi"/>
              </w:rPr>
              <w:lastRenderedPageBreak/>
              <w:t>-</w:t>
            </w:r>
            <w:r w:rsidRPr="00350027">
              <w:rPr>
                <w:rFonts w:asciiTheme="minorHAnsi" w:hAnsiTheme="minorHAnsi"/>
              </w:rPr>
              <w:tab/>
              <w:t>100% deflection equates to 76.18 / 95 x 2048 = 1642.280</w:t>
            </w:r>
          </w:p>
          <w:p w14:paraId="2BE9D9AF"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5% deflection equates to 0.05 x 1642.280 = 82.1</w:t>
            </w:r>
          </w:p>
          <w:p w14:paraId="4550C6C5"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35% deflection equates to 0.35 x 1642.280 = 574.7</w:t>
            </w:r>
          </w:p>
          <w:p w14:paraId="46E6563F"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 xml:space="preserve">95% deflection equates to 0.95 x 1642.280 = 1560.2 </w:t>
            </w:r>
          </w:p>
          <w:p w14:paraId="0D879132" w14:textId="77777777" w:rsidR="00C63E25" w:rsidRPr="00350027" w:rsidRDefault="00C63E25" w:rsidP="00F33256">
            <w:pPr>
              <w:rPr>
                <w:rFonts w:asciiTheme="minorHAnsi" w:hAnsiTheme="minorHAnsi"/>
              </w:rPr>
            </w:pPr>
            <w:r w:rsidRPr="00350027">
              <w:rPr>
                <w:rFonts w:asciiTheme="minorHAnsi" w:hAnsiTheme="minorHAnsi"/>
              </w:rPr>
              <w:t>and Rudder Pedal Operation is defined in MRJ_SCU_STC_SRS_154</w:t>
            </w:r>
          </w:p>
          <w:p w14:paraId="24D9EAA1" w14:textId="77777777" w:rsidR="00C63E25" w:rsidRPr="00350027" w:rsidRDefault="00C63E25" w:rsidP="00F33256">
            <w:pPr>
              <w:rPr>
                <w:rFonts w:asciiTheme="minorHAnsi" w:hAnsiTheme="minorHAnsi"/>
              </w:rPr>
            </w:pPr>
            <w:r w:rsidRPr="00350027">
              <w:rPr>
                <w:rFonts w:asciiTheme="minorHAnsi" w:hAnsiTheme="minorHAnsi"/>
              </w:rPr>
              <w:t>and Airspeed is defined in MRJ_SCU_STC_SRS_146</w:t>
            </w:r>
          </w:p>
          <w:p w14:paraId="570AF68F" w14:textId="77777777" w:rsidR="00C63E25" w:rsidRPr="00350027" w:rsidRDefault="00C63E25" w:rsidP="00F33256">
            <w:pPr>
              <w:rPr>
                <w:rFonts w:asciiTheme="minorHAnsi" w:hAnsiTheme="minorHAnsi"/>
                <w:i/>
                <w:iCs/>
              </w:rPr>
            </w:pPr>
          </w:p>
        </w:tc>
      </w:tr>
      <w:tr w:rsidR="00C63E25" w:rsidRPr="00350027" w14:paraId="31F153DD" w14:textId="77777777" w:rsidTr="00F33256">
        <w:tc>
          <w:tcPr>
            <w:tcW w:w="1559" w:type="dxa"/>
          </w:tcPr>
          <w:p w14:paraId="053CD540" w14:textId="77777777" w:rsidR="00C63E25" w:rsidRPr="00350027" w:rsidRDefault="00C63E25" w:rsidP="00F33256">
            <w:pPr>
              <w:rPr>
                <w:rFonts w:asciiTheme="minorHAnsi" w:hAnsiTheme="minorHAnsi"/>
                <w:i/>
                <w:iCs/>
              </w:rPr>
            </w:pPr>
          </w:p>
        </w:tc>
        <w:tc>
          <w:tcPr>
            <w:tcW w:w="9320" w:type="dxa"/>
          </w:tcPr>
          <w:p w14:paraId="09CDA9A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BFDC937" w14:textId="77777777" w:rsidTr="00F33256">
        <w:tc>
          <w:tcPr>
            <w:tcW w:w="1559" w:type="dxa"/>
          </w:tcPr>
          <w:p w14:paraId="122B1EFA" w14:textId="77777777" w:rsidR="00C63E25" w:rsidRPr="00350027" w:rsidRDefault="00C63E25" w:rsidP="00F33256">
            <w:pPr>
              <w:rPr>
                <w:rFonts w:asciiTheme="minorHAnsi" w:hAnsiTheme="minorHAnsi"/>
                <w:i/>
                <w:iCs/>
              </w:rPr>
            </w:pPr>
          </w:p>
        </w:tc>
        <w:tc>
          <w:tcPr>
            <w:tcW w:w="9320" w:type="dxa"/>
          </w:tcPr>
          <w:p w14:paraId="1B50208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11C7F90" w14:textId="77777777" w:rsidTr="00F33256">
        <w:tc>
          <w:tcPr>
            <w:tcW w:w="1559" w:type="dxa"/>
          </w:tcPr>
          <w:p w14:paraId="021D36D3" w14:textId="77777777" w:rsidR="00C63E25" w:rsidRPr="00350027" w:rsidRDefault="00C63E25" w:rsidP="00F33256">
            <w:pPr>
              <w:rPr>
                <w:rFonts w:asciiTheme="minorHAnsi" w:hAnsiTheme="minorHAnsi"/>
                <w:i/>
                <w:iCs/>
              </w:rPr>
            </w:pPr>
          </w:p>
        </w:tc>
        <w:tc>
          <w:tcPr>
            <w:tcW w:w="9320" w:type="dxa"/>
          </w:tcPr>
          <w:p w14:paraId="35CCE93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567CD9" w14:textId="77777777" w:rsidR="00C63E25" w:rsidRPr="00350027" w:rsidRDefault="00C63E25" w:rsidP="00C63E25">
      <w:pPr>
        <w:rPr>
          <w:rFonts w:asciiTheme="minorHAnsi" w:hAnsiTheme="minorHAnsi"/>
        </w:rPr>
      </w:pPr>
    </w:p>
    <w:p w14:paraId="4A0059E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B3A2971" w14:textId="77777777" w:rsidTr="00F33256">
        <w:tc>
          <w:tcPr>
            <w:tcW w:w="1559" w:type="dxa"/>
          </w:tcPr>
          <w:p w14:paraId="0A8537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MRJ_SCU_STC_SRS_794</w:t>
            </w:r>
          </w:p>
        </w:tc>
        <w:tc>
          <w:tcPr>
            <w:tcW w:w="9320" w:type="dxa"/>
          </w:tcPr>
          <w:p w14:paraId="33A0A26A" w14:textId="77777777" w:rsidR="00C63E25" w:rsidRPr="00350027" w:rsidRDefault="00C63E25" w:rsidP="00F33256">
            <w:pPr>
              <w:rPr>
                <w:rFonts w:asciiTheme="minorHAnsi" w:hAnsiTheme="minorHAnsi"/>
              </w:rPr>
            </w:pPr>
            <w:r w:rsidRPr="00350027">
              <w:rPr>
                <w:rFonts w:asciiTheme="minorHAnsi" w:hAnsiTheme="minorHAnsi"/>
              </w:rPr>
              <w:t xml:space="preserve">If the Airspeed &lt; 60kts and the Rudder Pedal Operation is not within 5% of centre the </w:t>
            </w:r>
            <w:r w:rsidRPr="00350027">
              <w:rPr>
                <w:rFonts w:asciiTheme="minorHAnsi" w:hAnsiTheme="minorHAnsi"/>
                <w:i/>
                <w:iCs/>
              </w:rPr>
              <w:t>STC Program</w:t>
            </w:r>
            <w:r w:rsidRPr="00350027">
              <w:rPr>
                <w:rFonts w:asciiTheme="minorHAnsi" w:hAnsiTheme="minorHAnsi"/>
              </w:rPr>
              <w:t xml:space="preserve"> shall convert the Rudder position into a steering angle demand Rudder_Steering_Demand using the following logic:</w:t>
            </w:r>
          </w:p>
          <w:p w14:paraId="3483838A" w14:textId="77777777" w:rsidR="00C63E25" w:rsidRPr="00350027" w:rsidRDefault="00C63E25" w:rsidP="00F33256">
            <w:pPr>
              <w:rPr>
                <w:rFonts w:asciiTheme="minorHAnsi" w:hAnsiTheme="minorHAnsi"/>
              </w:rPr>
            </w:pPr>
          </w:p>
          <w:p w14:paraId="345A2677" w14:textId="77777777" w:rsidR="00C63E25" w:rsidRPr="00350027" w:rsidRDefault="00C63E25" w:rsidP="00F33256">
            <w:pPr>
              <w:rPr>
                <w:rFonts w:asciiTheme="minorHAnsi" w:hAnsiTheme="minorHAnsi"/>
              </w:rPr>
            </w:pPr>
            <w:r w:rsidRPr="00350027">
              <w:rPr>
                <w:rFonts w:asciiTheme="minorHAnsi" w:hAnsiTheme="minorHAnsi"/>
              </w:rPr>
              <w:t>Rudder Pedal Operation := Rudder Pedal Operation - 2048 (* To centralize around zero *)</w:t>
            </w:r>
          </w:p>
          <w:p w14:paraId="01827B33" w14:textId="77777777" w:rsidR="00C63E25" w:rsidRPr="00350027" w:rsidRDefault="00C63E25" w:rsidP="00F33256">
            <w:pPr>
              <w:rPr>
                <w:rFonts w:asciiTheme="minorHAnsi" w:hAnsiTheme="minorHAnsi"/>
              </w:rPr>
            </w:pPr>
            <w:r w:rsidRPr="00350027">
              <w:rPr>
                <w:rFonts w:asciiTheme="minorHAnsi" w:hAnsiTheme="minorHAnsi"/>
              </w:rPr>
              <w:t xml:space="preserve">Rudder Pedal Operation := Rudder Pedal Operation  * -1        </w:t>
            </w:r>
          </w:p>
          <w:p w14:paraId="05BD1073" w14:textId="77777777" w:rsidR="00C63E25" w:rsidRPr="00350027" w:rsidRDefault="00C63E25" w:rsidP="00F33256">
            <w:pPr>
              <w:rPr>
                <w:rFonts w:asciiTheme="minorHAnsi" w:hAnsiTheme="minorHAnsi"/>
              </w:rPr>
            </w:pPr>
            <w:r w:rsidRPr="00350027">
              <w:rPr>
                <w:rFonts w:asciiTheme="minorHAnsi" w:hAnsiTheme="minorHAnsi"/>
              </w:rPr>
              <w:t xml:space="preserve">                                                                       (* To account for ARINC signal Rudder right/left pedal*)</w:t>
            </w:r>
          </w:p>
          <w:p w14:paraId="412CB2BE" w14:textId="77777777" w:rsidR="00C63E25" w:rsidRPr="00350027" w:rsidRDefault="00C63E25" w:rsidP="00F33256">
            <w:pPr>
              <w:rPr>
                <w:rFonts w:asciiTheme="minorHAnsi" w:hAnsiTheme="minorHAnsi"/>
              </w:rPr>
            </w:pPr>
            <w:r w:rsidRPr="00350027">
              <w:rPr>
                <w:rFonts w:asciiTheme="minorHAnsi" w:hAnsiTheme="minorHAnsi"/>
              </w:rPr>
              <w:t>IF (Rudder Pedal Operation &gt; 82)            //(*Rudder Pedal Operation &gt; 5% *)</w:t>
            </w:r>
          </w:p>
          <w:p w14:paraId="6AD1F361" w14:textId="77777777" w:rsidR="00C63E25" w:rsidRPr="00350027" w:rsidRDefault="00C63E25" w:rsidP="00F33256">
            <w:pPr>
              <w:rPr>
                <w:rFonts w:asciiTheme="minorHAnsi" w:hAnsiTheme="minorHAnsi"/>
              </w:rPr>
            </w:pPr>
            <w:r w:rsidRPr="00350027">
              <w:rPr>
                <w:rFonts w:asciiTheme="minorHAnsi" w:hAnsiTheme="minorHAnsi"/>
              </w:rPr>
              <w:t>THEN</w:t>
            </w:r>
          </w:p>
          <w:p w14:paraId="1372AE5A"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8deg * ( Rudder Pedal Operation - 82.1) / 1560.2</w:t>
            </w:r>
          </w:p>
          <w:p w14:paraId="31976B91" w14:textId="77777777" w:rsidR="00C63E25" w:rsidRPr="00350027" w:rsidRDefault="00C63E25" w:rsidP="00F33256">
            <w:pPr>
              <w:rPr>
                <w:rFonts w:asciiTheme="minorHAnsi" w:hAnsiTheme="minorHAnsi"/>
              </w:rPr>
            </w:pPr>
            <w:r w:rsidRPr="00350027">
              <w:rPr>
                <w:rFonts w:asciiTheme="minorHAnsi" w:hAnsiTheme="minorHAnsi"/>
              </w:rPr>
              <w:t>ELSE                                                        //(*  Rudder Pedal Operation &lt; -5% *)</w:t>
            </w:r>
          </w:p>
          <w:p w14:paraId="19066E59"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8deg * ( Rudder Pedal Operation + 82.1) / 1560.2</w:t>
            </w:r>
          </w:p>
          <w:p w14:paraId="26C4098D" w14:textId="77777777" w:rsidR="00C63E25" w:rsidRPr="00350027" w:rsidRDefault="00C63E25" w:rsidP="00F33256">
            <w:pPr>
              <w:rPr>
                <w:rFonts w:asciiTheme="minorHAnsi" w:hAnsiTheme="minorHAnsi"/>
              </w:rPr>
            </w:pPr>
            <w:r w:rsidRPr="00350027">
              <w:rPr>
                <w:rFonts w:asciiTheme="minorHAnsi" w:hAnsiTheme="minorHAnsi"/>
              </w:rPr>
              <w:t>END IF</w:t>
            </w:r>
          </w:p>
          <w:p w14:paraId="49AF290F" w14:textId="77777777" w:rsidR="00C63E25" w:rsidRPr="00350027" w:rsidRDefault="00C63E25" w:rsidP="00F33256">
            <w:pPr>
              <w:rPr>
                <w:rFonts w:asciiTheme="minorHAnsi" w:hAnsiTheme="minorHAnsi"/>
              </w:rPr>
            </w:pPr>
          </w:p>
          <w:p w14:paraId="5FC6FF30"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7038AD00" w14:textId="77777777" w:rsidR="00C63E25" w:rsidRPr="00350027" w:rsidRDefault="00C63E25" w:rsidP="00F33256">
            <w:pPr>
              <w:rPr>
                <w:rFonts w:asciiTheme="minorHAnsi" w:hAnsiTheme="minorHAnsi"/>
              </w:rPr>
            </w:pPr>
            <w:r w:rsidRPr="00350027">
              <w:rPr>
                <w:rFonts w:asciiTheme="minorHAnsi" w:hAnsiTheme="minorHAnsi"/>
              </w:rPr>
              <w:t>100% Rudder Pedal Operation is at 76.18mm deflection.</w:t>
            </w:r>
            <w:r w:rsidRPr="00350027">
              <w:rPr>
                <w:rFonts w:asciiTheme="minorHAnsi" w:hAnsiTheme="minorHAnsi"/>
              </w:rPr>
              <w:br/>
              <w:t xml:space="preserve">  95mm deflection equates to indicated position of 2048 (after zero-position offset has been removed).</w:t>
            </w:r>
            <w:r w:rsidRPr="00350027">
              <w:rPr>
                <w:rFonts w:asciiTheme="minorHAnsi" w:hAnsiTheme="minorHAnsi"/>
              </w:rPr>
              <w:br/>
              <w:t xml:space="preserve">  So:</w:t>
            </w:r>
          </w:p>
          <w:p w14:paraId="4951CDAA"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100% deflection equates to 76.18 / 95 x 2048 = 1642.280</w:t>
            </w:r>
          </w:p>
          <w:p w14:paraId="624BC58D"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5% deflection equates to 0.05 x 1642.280 = 82.1</w:t>
            </w:r>
          </w:p>
          <w:p w14:paraId="0FE6A76A"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 xml:space="preserve">95% deflection equates to 0.95 x 1642.280 = 1560.2 </w:t>
            </w:r>
          </w:p>
          <w:p w14:paraId="1EB14448" w14:textId="77777777" w:rsidR="00C63E25" w:rsidRPr="00350027" w:rsidRDefault="00C63E25" w:rsidP="00F33256">
            <w:pPr>
              <w:rPr>
                <w:rFonts w:asciiTheme="minorHAnsi" w:hAnsiTheme="minorHAnsi"/>
              </w:rPr>
            </w:pPr>
            <w:r w:rsidRPr="00350027">
              <w:rPr>
                <w:rFonts w:asciiTheme="minorHAnsi" w:hAnsiTheme="minorHAnsi"/>
              </w:rPr>
              <w:t>and Rudder Pedal Operation is defined in MRJ_SCU_STC_SRS_154</w:t>
            </w:r>
          </w:p>
          <w:p w14:paraId="11954F88" w14:textId="77777777" w:rsidR="00C63E25" w:rsidRPr="00350027" w:rsidRDefault="00C63E25" w:rsidP="00F33256">
            <w:pPr>
              <w:rPr>
                <w:rFonts w:asciiTheme="minorHAnsi" w:hAnsiTheme="minorHAnsi"/>
              </w:rPr>
            </w:pPr>
            <w:r w:rsidRPr="00350027">
              <w:rPr>
                <w:rFonts w:asciiTheme="minorHAnsi" w:hAnsiTheme="minorHAnsi"/>
              </w:rPr>
              <w:t>and Airspeed is defined in MRJ_SCU_STC_SRS_146</w:t>
            </w:r>
          </w:p>
          <w:p w14:paraId="2818D1ED" w14:textId="77777777" w:rsidR="00C63E25" w:rsidRPr="00350027" w:rsidRDefault="00C63E25" w:rsidP="00F33256">
            <w:pPr>
              <w:rPr>
                <w:rFonts w:asciiTheme="minorHAnsi" w:hAnsiTheme="minorHAnsi"/>
                <w:i/>
                <w:iCs/>
              </w:rPr>
            </w:pPr>
          </w:p>
        </w:tc>
      </w:tr>
      <w:tr w:rsidR="00C63E25" w:rsidRPr="00350027" w14:paraId="6A6C27A6" w14:textId="77777777" w:rsidTr="00F33256">
        <w:tc>
          <w:tcPr>
            <w:tcW w:w="1559" w:type="dxa"/>
          </w:tcPr>
          <w:p w14:paraId="6154C4AB" w14:textId="77777777" w:rsidR="00C63E25" w:rsidRPr="00350027" w:rsidRDefault="00C63E25" w:rsidP="00F33256">
            <w:pPr>
              <w:rPr>
                <w:rFonts w:asciiTheme="minorHAnsi" w:hAnsiTheme="minorHAnsi"/>
                <w:i/>
                <w:iCs/>
              </w:rPr>
            </w:pPr>
          </w:p>
        </w:tc>
        <w:tc>
          <w:tcPr>
            <w:tcW w:w="9320" w:type="dxa"/>
          </w:tcPr>
          <w:p w14:paraId="0C09AE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6DBD4A4" w14:textId="77777777" w:rsidTr="00F33256">
        <w:tc>
          <w:tcPr>
            <w:tcW w:w="1559" w:type="dxa"/>
          </w:tcPr>
          <w:p w14:paraId="5239FEB2" w14:textId="77777777" w:rsidR="00C63E25" w:rsidRPr="00350027" w:rsidRDefault="00C63E25" w:rsidP="00F33256">
            <w:pPr>
              <w:rPr>
                <w:rFonts w:asciiTheme="minorHAnsi" w:hAnsiTheme="minorHAnsi"/>
                <w:i/>
                <w:iCs/>
              </w:rPr>
            </w:pPr>
          </w:p>
        </w:tc>
        <w:tc>
          <w:tcPr>
            <w:tcW w:w="9320" w:type="dxa"/>
          </w:tcPr>
          <w:p w14:paraId="15ECC20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599635C" w14:textId="77777777" w:rsidTr="00F33256">
        <w:tc>
          <w:tcPr>
            <w:tcW w:w="1559" w:type="dxa"/>
          </w:tcPr>
          <w:p w14:paraId="2A797278" w14:textId="77777777" w:rsidR="00C63E25" w:rsidRPr="00350027" w:rsidRDefault="00C63E25" w:rsidP="00F33256">
            <w:pPr>
              <w:rPr>
                <w:rFonts w:asciiTheme="minorHAnsi" w:hAnsiTheme="minorHAnsi"/>
                <w:i/>
                <w:iCs/>
              </w:rPr>
            </w:pPr>
          </w:p>
        </w:tc>
        <w:tc>
          <w:tcPr>
            <w:tcW w:w="9320" w:type="dxa"/>
          </w:tcPr>
          <w:p w14:paraId="102925B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8856D88" w14:textId="77777777" w:rsidR="00C63E25" w:rsidRPr="00350027" w:rsidRDefault="00C63E25" w:rsidP="00C63E25">
      <w:pPr>
        <w:rPr>
          <w:rFonts w:asciiTheme="minorHAnsi" w:hAnsiTheme="minorHAnsi"/>
        </w:rPr>
      </w:pPr>
    </w:p>
    <w:p w14:paraId="71C7BB37" w14:textId="77777777" w:rsidR="00C63E25" w:rsidRPr="00350027" w:rsidRDefault="00C63E25" w:rsidP="00C63E25">
      <w:pPr>
        <w:pStyle w:val="Heading4"/>
        <w:rPr>
          <w:rFonts w:asciiTheme="minorHAnsi" w:hAnsiTheme="minorHAnsi"/>
        </w:rPr>
      </w:pPr>
      <w:r w:rsidRPr="00350027">
        <w:rPr>
          <w:rFonts w:asciiTheme="minorHAnsi" w:hAnsiTheme="minorHAnsi"/>
        </w:rPr>
        <w:t>Steering Demand Summation</w:t>
      </w:r>
    </w:p>
    <w:p w14:paraId="166631C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8E7DB03" w14:textId="77777777" w:rsidTr="00F33256">
        <w:tc>
          <w:tcPr>
            <w:tcW w:w="1559" w:type="dxa"/>
          </w:tcPr>
          <w:p w14:paraId="698F8DD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MRJ_SCU_STC_SRS_174</w:t>
            </w:r>
          </w:p>
        </w:tc>
        <w:tc>
          <w:tcPr>
            <w:tcW w:w="9320" w:type="dxa"/>
          </w:tcPr>
          <w:p w14:paraId="4341F51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combine the Pilot_SHDL_Steering_Demand, the Co_Pilot_SHDL_Steering_Demand and Rudder_Steering_Demand in every Major cycle according to the following logic</w:t>
            </w:r>
          </w:p>
          <w:p w14:paraId="5464F1E3" w14:textId="77777777" w:rsidR="00C63E25" w:rsidRPr="00350027" w:rsidRDefault="00C63E25" w:rsidP="00F33256">
            <w:pPr>
              <w:rPr>
                <w:rFonts w:asciiTheme="minorHAnsi" w:hAnsiTheme="minorHAnsi"/>
              </w:rPr>
            </w:pPr>
          </w:p>
          <w:p w14:paraId="3FA06C94" w14:textId="77777777" w:rsidR="00C63E25" w:rsidRPr="00350027" w:rsidRDefault="00C63E25" w:rsidP="00F33256">
            <w:pPr>
              <w:rPr>
                <w:rFonts w:asciiTheme="minorHAnsi" w:hAnsiTheme="minorHAnsi"/>
              </w:rPr>
            </w:pPr>
            <w:r w:rsidRPr="00350027">
              <w:rPr>
                <w:rFonts w:asciiTheme="minorHAnsi" w:hAnsiTheme="minorHAnsi"/>
              </w:rPr>
              <w:tab/>
              <w:t>IF( Pilot_Engaged AND Co_Pilot_Engaged)</w:t>
            </w:r>
          </w:p>
          <w:p w14:paraId="08723ED0" w14:textId="77777777" w:rsidR="00C63E25" w:rsidRPr="00350027" w:rsidRDefault="00C63E25" w:rsidP="00F33256">
            <w:pPr>
              <w:rPr>
                <w:rFonts w:asciiTheme="minorHAnsi" w:hAnsiTheme="minorHAnsi"/>
              </w:rPr>
            </w:pPr>
            <w:r w:rsidRPr="00350027">
              <w:rPr>
                <w:rFonts w:asciiTheme="minorHAnsi" w:hAnsiTheme="minorHAnsi"/>
              </w:rPr>
              <w:tab/>
              <w:t>THEN</w:t>
            </w:r>
          </w:p>
          <w:p w14:paraId="21E06B4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Steering_Demand = </w:t>
            </w:r>
          </w:p>
          <w:p w14:paraId="397F979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Pilot_SHDL_Steering_Demand + </w:t>
            </w:r>
          </w:p>
          <w:p w14:paraId="6EE698A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Co_Pilot_SHDL_Steering_Demand +</w:t>
            </w:r>
          </w:p>
          <w:p w14:paraId="1F7B05A1"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Rudder_Steering_Demand</w:t>
            </w:r>
          </w:p>
          <w:p w14:paraId="4D93A590" w14:textId="77777777" w:rsidR="00C63E25" w:rsidRPr="00350027" w:rsidRDefault="00C63E25" w:rsidP="00F33256">
            <w:pPr>
              <w:rPr>
                <w:rFonts w:asciiTheme="minorHAnsi" w:hAnsiTheme="minorHAnsi"/>
              </w:rPr>
            </w:pPr>
            <w:r w:rsidRPr="00350027">
              <w:rPr>
                <w:rFonts w:asciiTheme="minorHAnsi" w:hAnsiTheme="minorHAnsi"/>
              </w:rPr>
              <w:tab/>
              <w:t>ELSE</w:t>
            </w:r>
          </w:p>
          <w:p w14:paraId="3443685E"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Steering_Demand = </w:t>
            </w:r>
          </w:p>
          <w:p w14:paraId="1907BCEF" w14:textId="77777777" w:rsidR="00C63E25" w:rsidRPr="00350027" w:rsidRDefault="00C63E25" w:rsidP="00F33256">
            <w:pPr>
              <w:rPr>
                <w:rFonts w:asciiTheme="minorHAnsi" w:hAnsiTheme="minorHAnsi"/>
              </w:rPr>
            </w:pPr>
            <w:r w:rsidRPr="00350027">
              <w:rPr>
                <w:rFonts w:asciiTheme="minorHAnsi" w:hAnsiTheme="minorHAnsi"/>
              </w:rPr>
              <w:lastRenderedPageBreak/>
              <w:tab/>
            </w:r>
            <w:r w:rsidRPr="00350027">
              <w:rPr>
                <w:rFonts w:asciiTheme="minorHAnsi" w:hAnsiTheme="minorHAnsi"/>
              </w:rPr>
              <w:tab/>
            </w:r>
            <w:r w:rsidRPr="00350027">
              <w:rPr>
                <w:rFonts w:asciiTheme="minorHAnsi" w:hAnsiTheme="minorHAnsi"/>
              </w:rPr>
              <w:tab/>
              <w:t xml:space="preserve">Pilot_SHDL_Steering_Demand + </w:t>
            </w:r>
          </w:p>
          <w:p w14:paraId="58E7EE0C"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Co_Pilot_SHDL_Steering_Demand</w:t>
            </w:r>
          </w:p>
          <w:p w14:paraId="54A4184D" w14:textId="77777777" w:rsidR="00C63E25" w:rsidRPr="00350027" w:rsidRDefault="00C63E25" w:rsidP="00F33256">
            <w:pPr>
              <w:rPr>
                <w:rFonts w:asciiTheme="minorHAnsi" w:hAnsiTheme="minorHAnsi"/>
              </w:rPr>
            </w:pPr>
            <w:r w:rsidRPr="00350027">
              <w:rPr>
                <w:rFonts w:asciiTheme="minorHAnsi" w:hAnsiTheme="minorHAnsi"/>
              </w:rPr>
              <w:tab/>
              <w:t>ENDIF</w:t>
            </w:r>
          </w:p>
          <w:p w14:paraId="364528ED" w14:textId="77777777" w:rsidR="00C63E25" w:rsidRPr="00350027" w:rsidRDefault="00C63E25" w:rsidP="00F33256">
            <w:pPr>
              <w:rPr>
                <w:rFonts w:asciiTheme="minorHAnsi" w:hAnsiTheme="minorHAnsi"/>
              </w:rPr>
            </w:pPr>
          </w:p>
          <w:p w14:paraId="163FD59B" w14:textId="77777777" w:rsidR="00C63E25" w:rsidRPr="00350027" w:rsidRDefault="00C63E25" w:rsidP="00F33256">
            <w:pPr>
              <w:rPr>
                <w:rFonts w:asciiTheme="minorHAnsi" w:hAnsiTheme="minorHAnsi"/>
              </w:rPr>
            </w:pPr>
            <w:r w:rsidRPr="00350027">
              <w:rPr>
                <w:rFonts w:asciiTheme="minorHAnsi" w:hAnsiTheme="minorHAnsi"/>
              </w:rPr>
              <w:t>Where Pilot_SHDL_Steering_Demand is defined in MRJ_SCU_STC_SRS_101</w:t>
            </w:r>
          </w:p>
          <w:p w14:paraId="29F2560E" w14:textId="77777777" w:rsidR="00C63E25" w:rsidRPr="00350027" w:rsidRDefault="00C63E25" w:rsidP="00F33256">
            <w:pPr>
              <w:rPr>
                <w:rFonts w:asciiTheme="minorHAnsi" w:hAnsiTheme="minorHAnsi"/>
              </w:rPr>
            </w:pPr>
            <w:r w:rsidRPr="00350027">
              <w:rPr>
                <w:rFonts w:asciiTheme="minorHAnsi" w:hAnsiTheme="minorHAnsi"/>
              </w:rPr>
              <w:t xml:space="preserve">            Co_Pilot_SHDL_Steering_Demand is defined in MRJ_SCU_STC_SRS_104 </w:t>
            </w:r>
          </w:p>
          <w:p w14:paraId="50DC1A25"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is defined in section 6.6.1.4 Rudder Command Calculation.</w:t>
            </w:r>
          </w:p>
          <w:p w14:paraId="26E3ED16" w14:textId="77777777" w:rsidR="00C63E25" w:rsidRPr="00350027" w:rsidRDefault="00C63E25" w:rsidP="00F33256">
            <w:pPr>
              <w:rPr>
                <w:rFonts w:asciiTheme="minorHAnsi" w:hAnsiTheme="minorHAnsi"/>
              </w:rPr>
            </w:pPr>
            <w:r w:rsidRPr="00350027">
              <w:rPr>
                <w:rFonts w:asciiTheme="minorHAnsi" w:hAnsiTheme="minorHAnsi"/>
              </w:rPr>
              <w:tab/>
              <w:t>Pilot_Engage is defined in MRJ_SCU_STC_SRS_186</w:t>
            </w:r>
          </w:p>
          <w:p w14:paraId="110B3133" w14:textId="77777777" w:rsidR="00C63E25" w:rsidRPr="00350027" w:rsidRDefault="00C63E25" w:rsidP="00F33256">
            <w:pPr>
              <w:rPr>
                <w:rFonts w:asciiTheme="minorHAnsi" w:hAnsiTheme="minorHAnsi"/>
              </w:rPr>
            </w:pPr>
            <w:r w:rsidRPr="00350027">
              <w:rPr>
                <w:rFonts w:asciiTheme="minorHAnsi" w:hAnsiTheme="minorHAnsi"/>
              </w:rPr>
              <w:tab/>
              <w:t>Co_Pilot_Engage is defined in MRJ_SCU_STC_SRS_187.</w:t>
            </w:r>
          </w:p>
          <w:p w14:paraId="756B1A96" w14:textId="77777777" w:rsidR="00C63E25" w:rsidRPr="00350027" w:rsidRDefault="00C63E25" w:rsidP="00F33256">
            <w:pPr>
              <w:rPr>
                <w:rFonts w:asciiTheme="minorHAnsi" w:hAnsiTheme="minorHAnsi"/>
                <w:i/>
                <w:iCs/>
              </w:rPr>
            </w:pPr>
          </w:p>
        </w:tc>
      </w:tr>
      <w:tr w:rsidR="00C63E25" w:rsidRPr="00350027" w14:paraId="2642651E" w14:textId="77777777" w:rsidTr="00F33256">
        <w:tc>
          <w:tcPr>
            <w:tcW w:w="1559" w:type="dxa"/>
          </w:tcPr>
          <w:p w14:paraId="61C9D8EE" w14:textId="77777777" w:rsidR="00C63E25" w:rsidRPr="00350027" w:rsidRDefault="00C63E25" w:rsidP="00F33256">
            <w:pPr>
              <w:rPr>
                <w:rFonts w:asciiTheme="minorHAnsi" w:hAnsiTheme="minorHAnsi"/>
                <w:i/>
                <w:iCs/>
              </w:rPr>
            </w:pPr>
          </w:p>
        </w:tc>
        <w:tc>
          <w:tcPr>
            <w:tcW w:w="9320" w:type="dxa"/>
          </w:tcPr>
          <w:p w14:paraId="1794104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C88E415" w14:textId="77777777" w:rsidTr="00F33256">
        <w:tc>
          <w:tcPr>
            <w:tcW w:w="1559" w:type="dxa"/>
          </w:tcPr>
          <w:p w14:paraId="5C2DEF23" w14:textId="77777777" w:rsidR="00C63E25" w:rsidRPr="00350027" w:rsidRDefault="00C63E25" w:rsidP="00F33256">
            <w:pPr>
              <w:rPr>
                <w:rFonts w:asciiTheme="minorHAnsi" w:hAnsiTheme="minorHAnsi"/>
                <w:i/>
                <w:iCs/>
              </w:rPr>
            </w:pPr>
          </w:p>
        </w:tc>
        <w:tc>
          <w:tcPr>
            <w:tcW w:w="9320" w:type="dxa"/>
          </w:tcPr>
          <w:p w14:paraId="693BF73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8C8FD31" w14:textId="77777777" w:rsidTr="00F33256">
        <w:tc>
          <w:tcPr>
            <w:tcW w:w="1559" w:type="dxa"/>
          </w:tcPr>
          <w:p w14:paraId="6AA2DC4F" w14:textId="77777777" w:rsidR="00C63E25" w:rsidRPr="00350027" w:rsidRDefault="00C63E25" w:rsidP="00F33256">
            <w:pPr>
              <w:rPr>
                <w:rFonts w:asciiTheme="minorHAnsi" w:hAnsiTheme="minorHAnsi"/>
                <w:i/>
                <w:iCs/>
              </w:rPr>
            </w:pPr>
          </w:p>
        </w:tc>
        <w:tc>
          <w:tcPr>
            <w:tcW w:w="9320" w:type="dxa"/>
          </w:tcPr>
          <w:p w14:paraId="04EAA50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A614E0" w14:textId="77777777" w:rsidR="00C63E25" w:rsidRPr="00350027" w:rsidRDefault="00C63E25" w:rsidP="00C63E25">
      <w:pPr>
        <w:rPr>
          <w:rFonts w:asciiTheme="minorHAnsi" w:hAnsiTheme="minorHAnsi"/>
        </w:rPr>
      </w:pPr>
    </w:p>
    <w:p w14:paraId="2B7B8136" w14:textId="77777777" w:rsidR="00C63E25" w:rsidRPr="00350027" w:rsidRDefault="00C63E25" w:rsidP="00C63E25">
      <w:pPr>
        <w:pStyle w:val="Heading4"/>
        <w:rPr>
          <w:rFonts w:asciiTheme="minorHAnsi" w:hAnsiTheme="minorHAnsi"/>
        </w:rPr>
      </w:pPr>
      <w:r w:rsidRPr="00350027">
        <w:rPr>
          <w:rFonts w:asciiTheme="minorHAnsi" w:hAnsiTheme="minorHAnsi"/>
        </w:rPr>
        <w:t>Steering Demand Limiting</w:t>
      </w:r>
    </w:p>
    <w:p w14:paraId="3C18B20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B56E88B" w14:textId="77777777" w:rsidTr="00F33256">
        <w:tc>
          <w:tcPr>
            <w:tcW w:w="1559" w:type="dxa"/>
          </w:tcPr>
          <w:p w14:paraId="1A73C13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MRJ_SCU_STC_SRS_175</w:t>
            </w:r>
          </w:p>
        </w:tc>
        <w:tc>
          <w:tcPr>
            <w:tcW w:w="9320" w:type="dxa"/>
          </w:tcPr>
          <w:p w14:paraId="65C7432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a maximum allowed value Steering_Demand_Final_Limit for the total steering demand as a function of Airspeed in every Major cycle using the following logic:</w:t>
            </w:r>
          </w:p>
          <w:p w14:paraId="2868EF0A" w14:textId="77777777" w:rsidR="00C63E25" w:rsidRPr="00350027" w:rsidRDefault="00C63E25" w:rsidP="00F33256">
            <w:pPr>
              <w:rPr>
                <w:rFonts w:asciiTheme="minorHAnsi" w:hAnsiTheme="minorHAnsi"/>
              </w:rPr>
            </w:pPr>
          </w:p>
          <w:p w14:paraId="5CA7165E" w14:textId="77777777" w:rsidR="00C63E25" w:rsidRPr="00350027" w:rsidRDefault="00C63E25" w:rsidP="00F33256">
            <w:pPr>
              <w:rPr>
                <w:rFonts w:asciiTheme="minorHAnsi" w:hAnsiTheme="minorHAnsi"/>
              </w:rPr>
            </w:pPr>
            <w:r w:rsidRPr="00350027">
              <w:rPr>
                <w:rFonts w:asciiTheme="minorHAnsi" w:hAnsiTheme="minorHAnsi"/>
              </w:rPr>
              <w:tab/>
              <w:t>IF( Airspeed &gt;= 105 kts )</w:t>
            </w:r>
          </w:p>
          <w:p w14:paraId="1111F5C8" w14:textId="77777777" w:rsidR="00C63E25" w:rsidRPr="00350027" w:rsidRDefault="00C63E25" w:rsidP="00F33256">
            <w:pPr>
              <w:rPr>
                <w:rFonts w:asciiTheme="minorHAnsi" w:hAnsiTheme="minorHAnsi"/>
              </w:rPr>
            </w:pPr>
            <w:r w:rsidRPr="00350027">
              <w:rPr>
                <w:rFonts w:asciiTheme="minorHAnsi" w:hAnsiTheme="minorHAnsi"/>
              </w:rPr>
              <w:tab/>
              <w:t>THEN</w:t>
            </w:r>
          </w:p>
          <w:p w14:paraId="790EC721"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Steering_Demand_Final_Limit = 1 deg</w:t>
            </w:r>
          </w:p>
          <w:p w14:paraId="46FA3626" w14:textId="77777777" w:rsidR="00C63E25" w:rsidRPr="00350027" w:rsidRDefault="00C63E25" w:rsidP="00F33256">
            <w:pPr>
              <w:rPr>
                <w:rFonts w:asciiTheme="minorHAnsi" w:hAnsiTheme="minorHAnsi"/>
              </w:rPr>
            </w:pPr>
            <w:r w:rsidRPr="00350027">
              <w:rPr>
                <w:rFonts w:asciiTheme="minorHAnsi" w:hAnsiTheme="minorHAnsi"/>
              </w:rPr>
              <w:tab/>
              <w:t>ELSEIF( Airspeed &gt;= 80 kts )</w:t>
            </w:r>
          </w:p>
          <w:p w14:paraId="07FC1EB5"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Steering_Demand_Final_Limit = ( -0.1556 * Airspeed ) + 17.338</w:t>
            </w:r>
          </w:p>
          <w:p w14:paraId="6E32C37E" w14:textId="77777777" w:rsidR="00C63E25" w:rsidRPr="00350027" w:rsidRDefault="00C63E25" w:rsidP="00F33256">
            <w:pPr>
              <w:rPr>
                <w:rFonts w:asciiTheme="minorHAnsi" w:hAnsiTheme="minorHAnsi"/>
              </w:rPr>
            </w:pPr>
            <w:r w:rsidRPr="00350027">
              <w:rPr>
                <w:rFonts w:asciiTheme="minorHAnsi" w:hAnsiTheme="minorHAnsi"/>
              </w:rPr>
              <w:tab/>
              <w:t>ELSEIF( Airspeed &gt;= 20 kts )</w:t>
            </w:r>
          </w:p>
          <w:p w14:paraId="2C82AC64"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Steering_Demand_Final_Limit = ( -1.33517  * Airspeed ) + 111.70333</w:t>
            </w:r>
          </w:p>
          <w:p w14:paraId="2C1C364C" w14:textId="77777777" w:rsidR="00C63E25" w:rsidRPr="00350027" w:rsidRDefault="00C63E25" w:rsidP="00F33256">
            <w:pPr>
              <w:rPr>
                <w:rFonts w:asciiTheme="minorHAnsi" w:hAnsiTheme="minorHAnsi"/>
              </w:rPr>
            </w:pPr>
            <w:r w:rsidRPr="00350027">
              <w:rPr>
                <w:rFonts w:asciiTheme="minorHAnsi" w:hAnsiTheme="minorHAnsi"/>
              </w:rPr>
              <w:tab/>
              <w:t>ELSE</w:t>
            </w:r>
          </w:p>
          <w:p w14:paraId="515BBD67"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Steering_Demand_Final_Limit = 85 deg</w:t>
            </w:r>
          </w:p>
          <w:p w14:paraId="477DF04F" w14:textId="77777777" w:rsidR="00C63E25" w:rsidRPr="00350027" w:rsidRDefault="00C63E25" w:rsidP="00F33256">
            <w:pPr>
              <w:rPr>
                <w:rFonts w:asciiTheme="minorHAnsi" w:hAnsiTheme="minorHAnsi"/>
              </w:rPr>
            </w:pPr>
            <w:r w:rsidRPr="00350027">
              <w:rPr>
                <w:rFonts w:asciiTheme="minorHAnsi" w:hAnsiTheme="minorHAnsi"/>
              </w:rPr>
              <w:tab/>
              <w:t>ENDIF</w:t>
            </w:r>
          </w:p>
          <w:p w14:paraId="4578E303" w14:textId="77777777" w:rsidR="00C63E25" w:rsidRPr="00350027" w:rsidRDefault="00C63E25" w:rsidP="00F33256">
            <w:pPr>
              <w:rPr>
                <w:rFonts w:asciiTheme="minorHAnsi" w:hAnsiTheme="minorHAnsi"/>
              </w:rPr>
            </w:pPr>
          </w:p>
          <w:p w14:paraId="49A9BB89" w14:textId="77777777" w:rsidR="00C63E25" w:rsidRPr="00350027" w:rsidRDefault="00C63E25" w:rsidP="00F33256">
            <w:pPr>
              <w:rPr>
                <w:rFonts w:asciiTheme="minorHAnsi" w:hAnsiTheme="minorHAnsi"/>
              </w:rPr>
            </w:pPr>
            <w:r w:rsidRPr="00350027">
              <w:rPr>
                <w:rFonts w:asciiTheme="minorHAnsi" w:hAnsiTheme="minorHAnsi"/>
              </w:rPr>
              <w:t>Where Airspeed is defined in MRJ_SCU_STC_SRS_146</w:t>
            </w:r>
          </w:p>
          <w:p w14:paraId="0F8C619F"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1789C4FD" w14:textId="77777777" w:rsidR="00C63E25" w:rsidRPr="00350027" w:rsidRDefault="00C63E25" w:rsidP="00F33256">
            <w:pPr>
              <w:rPr>
                <w:rFonts w:asciiTheme="minorHAnsi" w:hAnsiTheme="minorHAnsi"/>
                <w:i/>
                <w:iCs/>
              </w:rPr>
            </w:pPr>
          </w:p>
        </w:tc>
      </w:tr>
      <w:tr w:rsidR="00C63E25" w:rsidRPr="00350027" w14:paraId="662A7956" w14:textId="77777777" w:rsidTr="00F33256">
        <w:tc>
          <w:tcPr>
            <w:tcW w:w="1559" w:type="dxa"/>
          </w:tcPr>
          <w:p w14:paraId="7023CCAC" w14:textId="77777777" w:rsidR="00C63E25" w:rsidRPr="00350027" w:rsidRDefault="00C63E25" w:rsidP="00F33256">
            <w:pPr>
              <w:rPr>
                <w:rFonts w:asciiTheme="minorHAnsi" w:hAnsiTheme="minorHAnsi"/>
                <w:i/>
                <w:iCs/>
              </w:rPr>
            </w:pPr>
          </w:p>
        </w:tc>
        <w:tc>
          <w:tcPr>
            <w:tcW w:w="9320" w:type="dxa"/>
          </w:tcPr>
          <w:p w14:paraId="286FDAD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817B0C" w14:textId="77777777" w:rsidTr="00F33256">
        <w:tc>
          <w:tcPr>
            <w:tcW w:w="1559" w:type="dxa"/>
          </w:tcPr>
          <w:p w14:paraId="067DCA49" w14:textId="77777777" w:rsidR="00C63E25" w:rsidRPr="00350027" w:rsidRDefault="00C63E25" w:rsidP="00F33256">
            <w:pPr>
              <w:rPr>
                <w:rFonts w:asciiTheme="minorHAnsi" w:hAnsiTheme="minorHAnsi"/>
                <w:i/>
                <w:iCs/>
              </w:rPr>
            </w:pPr>
          </w:p>
        </w:tc>
        <w:tc>
          <w:tcPr>
            <w:tcW w:w="9320" w:type="dxa"/>
          </w:tcPr>
          <w:p w14:paraId="22C6178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6CDA939" w14:textId="77777777" w:rsidTr="00F33256">
        <w:tc>
          <w:tcPr>
            <w:tcW w:w="1559" w:type="dxa"/>
          </w:tcPr>
          <w:p w14:paraId="165A4F82" w14:textId="77777777" w:rsidR="00C63E25" w:rsidRPr="00350027" w:rsidRDefault="00C63E25" w:rsidP="00F33256">
            <w:pPr>
              <w:rPr>
                <w:rFonts w:asciiTheme="minorHAnsi" w:hAnsiTheme="minorHAnsi"/>
                <w:i/>
                <w:iCs/>
              </w:rPr>
            </w:pPr>
          </w:p>
        </w:tc>
        <w:tc>
          <w:tcPr>
            <w:tcW w:w="9320" w:type="dxa"/>
          </w:tcPr>
          <w:p w14:paraId="21A8E10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AE1EE2F" w14:textId="77777777" w:rsidR="00C63E25" w:rsidRPr="00350027" w:rsidRDefault="00C63E25" w:rsidP="00C63E25">
      <w:pPr>
        <w:rPr>
          <w:rFonts w:asciiTheme="minorHAnsi" w:hAnsiTheme="minorHAnsi"/>
        </w:rPr>
      </w:pPr>
    </w:p>
    <w:p w14:paraId="487B724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442E7E0" w14:textId="77777777" w:rsidTr="00F33256">
        <w:tc>
          <w:tcPr>
            <w:tcW w:w="1559" w:type="dxa"/>
          </w:tcPr>
          <w:p w14:paraId="42DC6C6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MRJ_SCU_STC_SRS_176</w:t>
            </w:r>
          </w:p>
        </w:tc>
        <w:tc>
          <w:tcPr>
            <w:tcW w:w="9320" w:type="dxa"/>
          </w:tcPr>
          <w:p w14:paraId="1D379E5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a limited Steering Demand in every Major cycle using the following logic</w:t>
            </w:r>
          </w:p>
          <w:p w14:paraId="79C2FB52" w14:textId="77777777" w:rsidR="00C63E25" w:rsidRPr="00350027" w:rsidRDefault="00C63E25" w:rsidP="00F33256">
            <w:pPr>
              <w:rPr>
                <w:rFonts w:asciiTheme="minorHAnsi" w:hAnsiTheme="minorHAnsi"/>
              </w:rPr>
            </w:pPr>
          </w:p>
          <w:p w14:paraId="48307911" w14:textId="77777777" w:rsidR="00C63E25" w:rsidRPr="00350027" w:rsidRDefault="00C63E25" w:rsidP="00F33256">
            <w:pPr>
              <w:rPr>
                <w:rFonts w:asciiTheme="minorHAnsi" w:hAnsiTheme="minorHAnsi"/>
              </w:rPr>
            </w:pPr>
            <w:r w:rsidRPr="00350027">
              <w:rPr>
                <w:rFonts w:asciiTheme="minorHAnsi" w:hAnsiTheme="minorHAnsi"/>
              </w:rPr>
              <w:tab/>
              <w:t>IF( Steering_Demand &gt; Steering_Demand_Final_Limit )</w:t>
            </w:r>
          </w:p>
          <w:p w14:paraId="06A159D2" w14:textId="77777777" w:rsidR="00C63E25" w:rsidRPr="00350027" w:rsidRDefault="00C63E25" w:rsidP="00F33256">
            <w:pPr>
              <w:rPr>
                <w:rFonts w:asciiTheme="minorHAnsi" w:hAnsiTheme="minorHAnsi"/>
              </w:rPr>
            </w:pPr>
            <w:r w:rsidRPr="00350027">
              <w:rPr>
                <w:rFonts w:asciiTheme="minorHAnsi" w:hAnsiTheme="minorHAnsi"/>
              </w:rPr>
              <w:tab/>
              <w:t>THEN</w:t>
            </w:r>
          </w:p>
          <w:p w14:paraId="76FF7C31"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Limited_Steering_Demand   = Steering_Demand_Final_Limit</w:t>
            </w:r>
          </w:p>
          <w:p w14:paraId="424C58C4" w14:textId="77777777" w:rsidR="00C63E25" w:rsidRPr="00350027" w:rsidRDefault="00C63E25" w:rsidP="00F33256">
            <w:pPr>
              <w:rPr>
                <w:rFonts w:asciiTheme="minorHAnsi" w:hAnsiTheme="minorHAnsi"/>
              </w:rPr>
            </w:pPr>
            <w:r w:rsidRPr="00350027">
              <w:rPr>
                <w:rFonts w:asciiTheme="minorHAnsi" w:hAnsiTheme="minorHAnsi"/>
              </w:rPr>
              <w:tab/>
              <w:t>ELSIF ( Steering_Demand &lt; (-1) * Steering_Demand_Final_Limit )</w:t>
            </w:r>
          </w:p>
          <w:p w14:paraId="05F61F83"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Limited_Steering_Demand   = (-1) * Steering_Demand_Final_Limit</w:t>
            </w:r>
          </w:p>
          <w:p w14:paraId="4E23A2EE" w14:textId="77777777" w:rsidR="00C63E25" w:rsidRPr="00350027" w:rsidRDefault="00C63E25" w:rsidP="00F33256">
            <w:pPr>
              <w:rPr>
                <w:rFonts w:asciiTheme="minorHAnsi" w:hAnsiTheme="minorHAnsi"/>
              </w:rPr>
            </w:pPr>
            <w:r w:rsidRPr="00350027">
              <w:rPr>
                <w:rFonts w:asciiTheme="minorHAnsi" w:hAnsiTheme="minorHAnsi"/>
              </w:rPr>
              <w:tab/>
              <w:t>ELSE</w:t>
            </w:r>
          </w:p>
          <w:p w14:paraId="482E631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Limited_Steering_Demand   = Steering_Demand</w:t>
            </w:r>
          </w:p>
          <w:p w14:paraId="369C795E" w14:textId="77777777" w:rsidR="00C63E25" w:rsidRPr="00350027" w:rsidRDefault="00C63E25" w:rsidP="00F33256">
            <w:pPr>
              <w:rPr>
                <w:rFonts w:asciiTheme="minorHAnsi" w:hAnsiTheme="minorHAnsi"/>
              </w:rPr>
            </w:pPr>
            <w:r w:rsidRPr="00350027">
              <w:rPr>
                <w:rFonts w:asciiTheme="minorHAnsi" w:hAnsiTheme="minorHAnsi"/>
              </w:rPr>
              <w:tab/>
              <w:t>ENDIF</w:t>
            </w:r>
          </w:p>
          <w:p w14:paraId="2BE8E956" w14:textId="77777777" w:rsidR="00C63E25" w:rsidRPr="00350027" w:rsidRDefault="00C63E25" w:rsidP="00F33256">
            <w:pPr>
              <w:rPr>
                <w:rFonts w:asciiTheme="minorHAnsi" w:hAnsiTheme="minorHAnsi"/>
              </w:rPr>
            </w:pPr>
          </w:p>
          <w:p w14:paraId="214C4815" w14:textId="77777777" w:rsidR="00C63E25" w:rsidRPr="00350027" w:rsidRDefault="00C63E25" w:rsidP="00F33256">
            <w:pPr>
              <w:rPr>
                <w:rFonts w:asciiTheme="minorHAnsi" w:hAnsiTheme="minorHAnsi"/>
              </w:rPr>
            </w:pPr>
            <w:r w:rsidRPr="00350027">
              <w:rPr>
                <w:rFonts w:asciiTheme="minorHAnsi" w:hAnsiTheme="minorHAnsi"/>
              </w:rPr>
              <w:t>Where Steering_Demand is defined in MRJ_SCU_STC_SRS_174</w:t>
            </w:r>
          </w:p>
          <w:p w14:paraId="06761E2E" w14:textId="77777777" w:rsidR="00C63E25" w:rsidRPr="00350027" w:rsidRDefault="00C63E25" w:rsidP="00F33256">
            <w:pPr>
              <w:rPr>
                <w:rFonts w:asciiTheme="minorHAnsi" w:hAnsiTheme="minorHAnsi"/>
              </w:rPr>
            </w:pPr>
            <w:r w:rsidRPr="00350027">
              <w:rPr>
                <w:rFonts w:asciiTheme="minorHAnsi" w:hAnsiTheme="minorHAnsi"/>
              </w:rPr>
              <w:t xml:space="preserve">    Steering_Demand_Final_Limit is defined in MRJ_SCU_STC_SRS_175</w:t>
            </w:r>
          </w:p>
          <w:p w14:paraId="7C70884C" w14:textId="77777777" w:rsidR="00C63E25" w:rsidRPr="00350027" w:rsidRDefault="00C63E25" w:rsidP="00F33256">
            <w:pPr>
              <w:rPr>
                <w:rFonts w:asciiTheme="minorHAnsi" w:hAnsiTheme="minorHAnsi"/>
              </w:rPr>
            </w:pPr>
            <w:r w:rsidRPr="00350027">
              <w:rPr>
                <w:rFonts w:asciiTheme="minorHAnsi" w:hAnsiTheme="minorHAnsi"/>
              </w:rPr>
              <w:t xml:space="preserve">and Major cycle is defined in Table 6.2-1 </w:t>
            </w:r>
          </w:p>
          <w:p w14:paraId="0429D7A8" w14:textId="77777777" w:rsidR="00C63E25" w:rsidRPr="00350027" w:rsidRDefault="00C63E25" w:rsidP="00F33256">
            <w:pPr>
              <w:rPr>
                <w:rFonts w:asciiTheme="minorHAnsi" w:hAnsiTheme="minorHAnsi"/>
                <w:i/>
                <w:iCs/>
              </w:rPr>
            </w:pPr>
          </w:p>
        </w:tc>
      </w:tr>
      <w:tr w:rsidR="00C63E25" w:rsidRPr="00350027" w14:paraId="5405A003" w14:textId="77777777" w:rsidTr="00F33256">
        <w:tc>
          <w:tcPr>
            <w:tcW w:w="1559" w:type="dxa"/>
          </w:tcPr>
          <w:p w14:paraId="25C65DC9" w14:textId="77777777" w:rsidR="00C63E25" w:rsidRPr="00350027" w:rsidRDefault="00C63E25" w:rsidP="00F33256">
            <w:pPr>
              <w:rPr>
                <w:rFonts w:asciiTheme="minorHAnsi" w:hAnsiTheme="minorHAnsi"/>
                <w:i/>
                <w:iCs/>
              </w:rPr>
            </w:pPr>
          </w:p>
        </w:tc>
        <w:tc>
          <w:tcPr>
            <w:tcW w:w="9320" w:type="dxa"/>
          </w:tcPr>
          <w:p w14:paraId="4608A09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048F7A" w14:textId="77777777" w:rsidTr="00F33256">
        <w:tc>
          <w:tcPr>
            <w:tcW w:w="1559" w:type="dxa"/>
          </w:tcPr>
          <w:p w14:paraId="76D88727" w14:textId="77777777" w:rsidR="00C63E25" w:rsidRPr="00350027" w:rsidRDefault="00C63E25" w:rsidP="00F33256">
            <w:pPr>
              <w:rPr>
                <w:rFonts w:asciiTheme="minorHAnsi" w:hAnsiTheme="minorHAnsi"/>
                <w:i/>
                <w:iCs/>
              </w:rPr>
            </w:pPr>
          </w:p>
        </w:tc>
        <w:tc>
          <w:tcPr>
            <w:tcW w:w="9320" w:type="dxa"/>
          </w:tcPr>
          <w:p w14:paraId="6BC5CAD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591787D" w14:textId="77777777" w:rsidTr="00F33256">
        <w:tc>
          <w:tcPr>
            <w:tcW w:w="1559" w:type="dxa"/>
          </w:tcPr>
          <w:p w14:paraId="3000F34B" w14:textId="77777777" w:rsidR="00C63E25" w:rsidRPr="00350027" w:rsidRDefault="00C63E25" w:rsidP="00F33256">
            <w:pPr>
              <w:rPr>
                <w:rFonts w:asciiTheme="minorHAnsi" w:hAnsiTheme="minorHAnsi"/>
                <w:i/>
                <w:iCs/>
              </w:rPr>
            </w:pPr>
          </w:p>
        </w:tc>
        <w:tc>
          <w:tcPr>
            <w:tcW w:w="9320" w:type="dxa"/>
          </w:tcPr>
          <w:p w14:paraId="2F82520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8C811C1" w14:textId="77777777" w:rsidR="00C63E25" w:rsidRPr="00350027" w:rsidRDefault="00C63E25" w:rsidP="00C63E25">
      <w:pPr>
        <w:rPr>
          <w:rFonts w:asciiTheme="minorHAnsi" w:hAnsiTheme="minorHAnsi"/>
        </w:rPr>
      </w:pPr>
    </w:p>
    <w:p w14:paraId="1E5DD16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2929B80" w14:textId="77777777" w:rsidTr="00F33256">
        <w:tc>
          <w:tcPr>
            <w:tcW w:w="1559" w:type="dxa"/>
          </w:tcPr>
          <w:p w14:paraId="1036864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MRJ_SCU_STC_SRS_228</w:t>
            </w:r>
          </w:p>
        </w:tc>
        <w:tc>
          <w:tcPr>
            <w:tcW w:w="9320" w:type="dxa"/>
          </w:tcPr>
          <w:p w14:paraId="16C9237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a validity flag for the limited steering demand in every Major cycle using the following logic</w:t>
            </w:r>
          </w:p>
          <w:p w14:paraId="3D613F87" w14:textId="77777777" w:rsidR="00C63E25" w:rsidRPr="00350027" w:rsidRDefault="00C63E25" w:rsidP="00F33256">
            <w:pPr>
              <w:rPr>
                <w:rFonts w:asciiTheme="minorHAnsi" w:hAnsiTheme="minorHAnsi"/>
              </w:rPr>
            </w:pPr>
          </w:p>
          <w:p w14:paraId="56CEEE97" w14:textId="77777777" w:rsidR="00C63E25" w:rsidRPr="00350027" w:rsidRDefault="00C63E25" w:rsidP="00F33256">
            <w:pPr>
              <w:rPr>
                <w:rFonts w:asciiTheme="minorHAnsi" w:hAnsiTheme="minorHAnsi"/>
              </w:rPr>
            </w:pPr>
            <w:r w:rsidRPr="00350027">
              <w:rPr>
                <w:rFonts w:asciiTheme="minorHAnsi" w:hAnsiTheme="minorHAnsi"/>
              </w:rPr>
              <w:t>IF Airspeed_Valid AND</w:t>
            </w:r>
            <w:r w:rsidRPr="00350027">
              <w:rPr>
                <w:rFonts w:asciiTheme="minorHAnsi" w:hAnsiTheme="minorHAnsi"/>
              </w:rPr>
              <w:br/>
              <w:t>(Rudder_Valid OR</w:t>
            </w:r>
          </w:p>
          <w:p w14:paraId="5BA3FACF" w14:textId="77777777" w:rsidR="00C63E25" w:rsidRPr="00350027" w:rsidRDefault="00C63E25" w:rsidP="00F33256">
            <w:pPr>
              <w:rPr>
                <w:rFonts w:asciiTheme="minorHAnsi" w:hAnsiTheme="minorHAnsi"/>
              </w:rPr>
            </w:pPr>
            <w:r w:rsidRPr="00350027">
              <w:rPr>
                <w:rFonts w:asciiTheme="minorHAnsi" w:hAnsiTheme="minorHAnsi"/>
              </w:rPr>
              <w:t>Pilot_SHDL_Operation_Valid OR</w:t>
            </w:r>
            <w:r w:rsidRPr="00350027">
              <w:rPr>
                <w:rFonts w:asciiTheme="minorHAnsi" w:hAnsiTheme="minorHAnsi"/>
              </w:rPr>
              <w:br/>
              <w:t>Co-Pilot_SHDL_Operation_Valid)</w:t>
            </w:r>
          </w:p>
          <w:p w14:paraId="3CD9BCE1" w14:textId="77777777" w:rsidR="00C63E25" w:rsidRPr="00350027" w:rsidRDefault="00C63E25" w:rsidP="00F33256">
            <w:pPr>
              <w:rPr>
                <w:rFonts w:asciiTheme="minorHAnsi" w:hAnsiTheme="minorHAnsi"/>
              </w:rPr>
            </w:pPr>
            <w:r w:rsidRPr="00350027">
              <w:rPr>
                <w:rFonts w:asciiTheme="minorHAnsi" w:hAnsiTheme="minorHAnsi"/>
              </w:rPr>
              <w:t>THEN</w:t>
            </w:r>
          </w:p>
          <w:p w14:paraId="082FC9E0" w14:textId="77777777" w:rsidR="00C63E25" w:rsidRPr="00350027" w:rsidRDefault="00C63E25" w:rsidP="00F33256">
            <w:pPr>
              <w:rPr>
                <w:rFonts w:asciiTheme="minorHAnsi" w:hAnsiTheme="minorHAnsi"/>
              </w:rPr>
            </w:pPr>
            <w:r w:rsidRPr="00350027">
              <w:rPr>
                <w:rFonts w:asciiTheme="minorHAnsi" w:hAnsiTheme="minorHAnsi"/>
              </w:rPr>
              <w:t>Limited_Steering_Demand_Valid = TRUE</w:t>
            </w:r>
          </w:p>
          <w:p w14:paraId="2C604A74" w14:textId="77777777" w:rsidR="00C63E25" w:rsidRPr="00350027" w:rsidRDefault="00C63E25" w:rsidP="00F33256">
            <w:pPr>
              <w:rPr>
                <w:rFonts w:asciiTheme="minorHAnsi" w:hAnsiTheme="minorHAnsi"/>
              </w:rPr>
            </w:pPr>
            <w:r w:rsidRPr="00350027">
              <w:rPr>
                <w:rFonts w:asciiTheme="minorHAnsi" w:hAnsiTheme="minorHAnsi"/>
              </w:rPr>
              <w:t>ELSE</w:t>
            </w:r>
          </w:p>
          <w:p w14:paraId="051500D6" w14:textId="77777777" w:rsidR="00C63E25" w:rsidRPr="00350027" w:rsidRDefault="00C63E25" w:rsidP="00F33256">
            <w:pPr>
              <w:rPr>
                <w:rFonts w:asciiTheme="minorHAnsi" w:hAnsiTheme="minorHAnsi"/>
              </w:rPr>
            </w:pPr>
            <w:r w:rsidRPr="00350027">
              <w:rPr>
                <w:rFonts w:asciiTheme="minorHAnsi" w:hAnsiTheme="minorHAnsi"/>
              </w:rPr>
              <w:t>Limited_Steering_Demand_Valid = FALSE</w:t>
            </w:r>
          </w:p>
          <w:p w14:paraId="11CDCA2B" w14:textId="77777777" w:rsidR="00C63E25" w:rsidRPr="00350027" w:rsidRDefault="00C63E25" w:rsidP="00F33256">
            <w:pPr>
              <w:rPr>
                <w:rFonts w:asciiTheme="minorHAnsi" w:hAnsiTheme="minorHAnsi"/>
              </w:rPr>
            </w:pPr>
            <w:r w:rsidRPr="00350027">
              <w:rPr>
                <w:rFonts w:asciiTheme="minorHAnsi" w:hAnsiTheme="minorHAnsi"/>
              </w:rPr>
              <w:t>ENDIF</w:t>
            </w:r>
          </w:p>
          <w:p w14:paraId="1ED17E7C" w14:textId="77777777" w:rsidR="00C63E25" w:rsidRPr="00350027" w:rsidRDefault="00C63E25" w:rsidP="00F33256">
            <w:pPr>
              <w:rPr>
                <w:rFonts w:asciiTheme="minorHAnsi" w:hAnsiTheme="minorHAnsi"/>
              </w:rPr>
            </w:pPr>
          </w:p>
          <w:p w14:paraId="65EE0AA0"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Airspeed_Valid is defined in MRJ_SCU_STC_SRS_146</w:t>
            </w:r>
          </w:p>
          <w:p w14:paraId="781A8313" w14:textId="77777777" w:rsidR="00C63E25" w:rsidRPr="00350027" w:rsidRDefault="00C63E25" w:rsidP="00F33256">
            <w:pPr>
              <w:rPr>
                <w:rFonts w:asciiTheme="minorHAnsi" w:hAnsiTheme="minorHAnsi"/>
              </w:rPr>
            </w:pPr>
            <w:r w:rsidRPr="00350027">
              <w:rPr>
                <w:rFonts w:asciiTheme="minorHAnsi" w:hAnsiTheme="minorHAnsi"/>
              </w:rPr>
              <w:tab/>
              <w:t>Rudder_Valid is defined in MRJ_SCU_STC_SRS_154</w:t>
            </w:r>
          </w:p>
          <w:p w14:paraId="2C235FC6" w14:textId="77777777" w:rsidR="00C63E25" w:rsidRPr="00350027" w:rsidRDefault="00C63E25" w:rsidP="00F33256">
            <w:pPr>
              <w:rPr>
                <w:rFonts w:asciiTheme="minorHAnsi" w:hAnsiTheme="minorHAnsi"/>
              </w:rPr>
            </w:pPr>
            <w:r w:rsidRPr="00350027">
              <w:rPr>
                <w:rFonts w:asciiTheme="minorHAnsi" w:hAnsiTheme="minorHAnsi"/>
              </w:rPr>
              <w:tab/>
              <w:t xml:space="preserve">Pilot_SHDL_Operation_Valid is defined in MRJ_SCU_STC_SRS_68 </w:t>
            </w:r>
          </w:p>
          <w:p w14:paraId="641DE9BF" w14:textId="77777777" w:rsidR="00C63E25" w:rsidRPr="00350027" w:rsidRDefault="00C63E25" w:rsidP="00F33256">
            <w:pPr>
              <w:rPr>
                <w:rFonts w:asciiTheme="minorHAnsi" w:hAnsiTheme="minorHAnsi"/>
              </w:rPr>
            </w:pPr>
            <w:r w:rsidRPr="00350027">
              <w:rPr>
                <w:rFonts w:asciiTheme="minorHAnsi" w:hAnsiTheme="minorHAnsi"/>
              </w:rPr>
              <w:tab/>
              <w:t>Co-Pilot_SHDL_Operation_Valid is defined in MRJ_SCU_STC_SRS_86</w:t>
            </w:r>
          </w:p>
          <w:p w14:paraId="6A9D34C7" w14:textId="77777777" w:rsidR="00C63E25" w:rsidRPr="00350027" w:rsidRDefault="00C63E25" w:rsidP="00F33256">
            <w:pPr>
              <w:rPr>
                <w:rFonts w:asciiTheme="minorHAnsi" w:hAnsiTheme="minorHAnsi"/>
              </w:rPr>
            </w:pPr>
            <w:r w:rsidRPr="00350027">
              <w:rPr>
                <w:rFonts w:asciiTheme="minorHAnsi" w:hAnsiTheme="minorHAnsi"/>
              </w:rPr>
              <w:t xml:space="preserve">and </w:t>
            </w:r>
            <w:r w:rsidRPr="00350027">
              <w:rPr>
                <w:rFonts w:asciiTheme="minorHAnsi" w:hAnsiTheme="minorHAnsi"/>
              </w:rPr>
              <w:tab/>
              <w:t>Major cycle is defined in Table 6.2-1</w:t>
            </w:r>
          </w:p>
          <w:p w14:paraId="2BFEA1D1" w14:textId="77777777" w:rsidR="00C63E25" w:rsidRPr="00350027" w:rsidRDefault="00C63E25" w:rsidP="00F33256">
            <w:pPr>
              <w:rPr>
                <w:rFonts w:asciiTheme="minorHAnsi" w:hAnsiTheme="minorHAnsi"/>
                <w:i/>
                <w:iCs/>
              </w:rPr>
            </w:pPr>
          </w:p>
        </w:tc>
      </w:tr>
      <w:tr w:rsidR="00C63E25" w:rsidRPr="00350027" w14:paraId="58AC338A" w14:textId="77777777" w:rsidTr="00F33256">
        <w:tc>
          <w:tcPr>
            <w:tcW w:w="1559" w:type="dxa"/>
          </w:tcPr>
          <w:p w14:paraId="2D646FC4" w14:textId="77777777" w:rsidR="00C63E25" w:rsidRPr="00350027" w:rsidRDefault="00C63E25" w:rsidP="00F33256">
            <w:pPr>
              <w:rPr>
                <w:rFonts w:asciiTheme="minorHAnsi" w:hAnsiTheme="minorHAnsi"/>
                <w:i/>
                <w:iCs/>
              </w:rPr>
            </w:pPr>
          </w:p>
        </w:tc>
        <w:tc>
          <w:tcPr>
            <w:tcW w:w="9320" w:type="dxa"/>
          </w:tcPr>
          <w:p w14:paraId="01208C1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B77B443" w14:textId="77777777" w:rsidTr="00F33256">
        <w:tc>
          <w:tcPr>
            <w:tcW w:w="1559" w:type="dxa"/>
          </w:tcPr>
          <w:p w14:paraId="61420A67" w14:textId="77777777" w:rsidR="00C63E25" w:rsidRPr="00350027" w:rsidRDefault="00C63E25" w:rsidP="00F33256">
            <w:pPr>
              <w:rPr>
                <w:rFonts w:asciiTheme="minorHAnsi" w:hAnsiTheme="minorHAnsi"/>
                <w:i/>
                <w:iCs/>
              </w:rPr>
            </w:pPr>
          </w:p>
        </w:tc>
        <w:tc>
          <w:tcPr>
            <w:tcW w:w="9320" w:type="dxa"/>
          </w:tcPr>
          <w:p w14:paraId="3D95EB7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068373C4" w14:textId="77777777" w:rsidTr="00F33256">
        <w:tc>
          <w:tcPr>
            <w:tcW w:w="1559" w:type="dxa"/>
          </w:tcPr>
          <w:p w14:paraId="7A4B3B5D" w14:textId="77777777" w:rsidR="00C63E25" w:rsidRPr="00350027" w:rsidRDefault="00C63E25" w:rsidP="00F33256">
            <w:pPr>
              <w:rPr>
                <w:rFonts w:asciiTheme="minorHAnsi" w:hAnsiTheme="minorHAnsi"/>
                <w:i/>
                <w:iCs/>
              </w:rPr>
            </w:pPr>
          </w:p>
        </w:tc>
        <w:tc>
          <w:tcPr>
            <w:tcW w:w="9320" w:type="dxa"/>
          </w:tcPr>
          <w:p w14:paraId="3331548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BFCE1B1" w14:textId="77777777" w:rsidR="00C63E25" w:rsidRPr="00350027" w:rsidRDefault="00C63E25" w:rsidP="00C63E25">
      <w:pPr>
        <w:rPr>
          <w:rFonts w:asciiTheme="minorHAnsi" w:hAnsiTheme="minorHAnsi"/>
        </w:rPr>
      </w:pPr>
    </w:p>
    <w:p w14:paraId="2F6B4C0C" w14:textId="77777777" w:rsidR="00C63E25" w:rsidRPr="00350027" w:rsidRDefault="00C63E25" w:rsidP="00C63E25">
      <w:pPr>
        <w:pStyle w:val="Heading3"/>
        <w:rPr>
          <w:rFonts w:asciiTheme="minorHAnsi" w:hAnsiTheme="minorHAnsi"/>
        </w:rPr>
      </w:pPr>
      <w:bookmarkStart w:id="65" w:name="_Toc464110948"/>
      <w:r w:rsidRPr="00350027">
        <w:rPr>
          <w:rFonts w:asciiTheme="minorHAnsi" w:hAnsiTheme="minorHAnsi"/>
        </w:rPr>
        <w:t>Touchdown Protection</w:t>
      </w:r>
      <w:bookmarkEnd w:id="65"/>
    </w:p>
    <w:p w14:paraId="42512EDE" w14:textId="77777777" w:rsidR="00C63E25" w:rsidRPr="00350027" w:rsidRDefault="00C63E25" w:rsidP="00C63E25">
      <w:pPr>
        <w:pStyle w:val="Heading4"/>
        <w:rPr>
          <w:rFonts w:asciiTheme="minorHAnsi" w:hAnsiTheme="minorHAnsi"/>
        </w:rPr>
      </w:pPr>
      <w:r w:rsidRPr="00350027">
        <w:rPr>
          <w:rFonts w:asciiTheme="minorHAnsi" w:hAnsiTheme="minorHAnsi"/>
        </w:rPr>
        <w:t>WOW Debouncing</w:t>
      </w:r>
    </w:p>
    <w:p w14:paraId="3F7FD19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8B273F5" w14:textId="77777777" w:rsidTr="00F33256">
        <w:tc>
          <w:tcPr>
            <w:tcW w:w="1559" w:type="dxa"/>
          </w:tcPr>
          <w:p w14:paraId="259776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MRJ_SCU_STC_SRS_180</w:t>
            </w:r>
          </w:p>
        </w:tc>
        <w:tc>
          <w:tcPr>
            <w:tcW w:w="9320" w:type="dxa"/>
          </w:tcPr>
          <w:p w14:paraId="3E9B8A4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debounce the NLG_WOW1 signal using the following algorithm to generate a filtered version of the signal </w:t>
            </w:r>
          </w:p>
          <w:p w14:paraId="7014D222" w14:textId="77777777" w:rsidR="00C63E25" w:rsidRPr="00350027" w:rsidRDefault="00C63E25" w:rsidP="00F33256">
            <w:pPr>
              <w:rPr>
                <w:rFonts w:asciiTheme="minorHAnsi" w:hAnsiTheme="minorHAnsi"/>
              </w:rPr>
            </w:pPr>
            <w:r w:rsidRPr="00350027">
              <w:rPr>
                <w:rFonts w:asciiTheme="minorHAnsi" w:hAnsiTheme="minorHAnsi"/>
              </w:rPr>
              <w:t>IF (NLG_WOW1 has been TRUE for the last 1.5s) THEN</w:t>
            </w:r>
          </w:p>
          <w:p w14:paraId="69CE445B" w14:textId="77777777" w:rsidR="00C63E25" w:rsidRPr="00350027" w:rsidRDefault="00C63E25" w:rsidP="00F33256">
            <w:pPr>
              <w:rPr>
                <w:rFonts w:asciiTheme="minorHAnsi" w:hAnsiTheme="minorHAnsi"/>
              </w:rPr>
            </w:pPr>
            <w:r w:rsidRPr="00350027">
              <w:rPr>
                <w:rFonts w:asciiTheme="minorHAnsi" w:hAnsiTheme="minorHAnsi"/>
              </w:rPr>
              <w:t>Debounced_NLG_WOW1 = TRUE</w:t>
            </w:r>
          </w:p>
          <w:p w14:paraId="29214761" w14:textId="77777777" w:rsidR="00C63E25" w:rsidRPr="00350027" w:rsidRDefault="00C63E25" w:rsidP="00F33256">
            <w:pPr>
              <w:rPr>
                <w:rFonts w:asciiTheme="minorHAnsi" w:hAnsiTheme="minorHAnsi"/>
              </w:rPr>
            </w:pPr>
            <w:r w:rsidRPr="00350027">
              <w:rPr>
                <w:rFonts w:asciiTheme="minorHAnsi" w:hAnsiTheme="minorHAnsi"/>
              </w:rPr>
              <w:t>ELSE IF (NLG_WOW1 has been FALSE for the last 200ms) THEN</w:t>
            </w:r>
          </w:p>
          <w:p w14:paraId="7CBC126D" w14:textId="77777777" w:rsidR="00C63E25" w:rsidRPr="00350027" w:rsidRDefault="00C63E25" w:rsidP="00F33256">
            <w:pPr>
              <w:rPr>
                <w:rFonts w:asciiTheme="minorHAnsi" w:hAnsiTheme="minorHAnsi"/>
              </w:rPr>
            </w:pPr>
            <w:r w:rsidRPr="00350027">
              <w:rPr>
                <w:rFonts w:asciiTheme="minorHAnsi" w:hAnsiTheme="minorHAnsi"/>
              </w:rPr>
              <w:t>Debounced_NLG_WOW1 = FALSE</w:t>
            </w:r>
          </w:p>
          <w:p w14:paraId="561BD6A8" w14:textId="77777777" w:rsidR="00C63E25" w:rsidRPr="00350027" w:rsidRDefault="00C63E25" w:rsidP="00F33256">
            <w:pPr>
              <w:rPr>
                <w:rFonts w:asciiTheme="minorHAnsi" w:hAnsiTheme="minorHAnsi"/>
              </w:rPr>
            </w:pPr>
            <w:r w:rsidRPr="00350027">
              <w:rPr>
                <w:rFonts w:asciiTheme="minorHAnsi" w:hAnsiTheme="minorHAnsi"/>
              </w:rPr>
              <w:t>ELSE</w:t>
            </w:r>
          </w:p>
          <w:p w14:paraId="0506DD00" w14:textId="77777777" w:rsidR="00C63E25" w:rsidRPr="00350027" w:rsidRDefault="00C63E25" w:rsidP="00F33256">
            <w:pPr>
              <w:rPr>
                <w:rFonts w:asciiTheme="minorHAnsi" w:hAnsiTheme="minorHAnsi"/>
              </w:rPr>
            </w:pPr>
            <w:r w:rsidRPr="00350027">
              <w:rPr>
                <w:rFonts w:asciiTheme="minorHAnsi" w:hAnsiTheme="minorHAnsi"/>
              </w:rPr>
              <w:t>Debounced_NLG_WOW1 remains unchanged, with an initial value of FALSE</w:t>
            </w:r>
          </w:p>
          <w:p w14:paraId="7359070A" w14:textId="77777777" w:rsidR="00C63E25" w:rsidRPr="00350027" w:rsidRDefault="00C63E25" w:rsidP="00F33256">
            <w:pPr>
              <w:rPr>
                <w:rFonts w:asciiTheme="minorHAnsi" w:hAnsiTheme="minorHAnsi"/>
              </w:rPr>
            </w:pPr>
            <w:r w:rsidRPr="00350027">
              <w:rPr>
                <w:rFonts w:asciiTheme="minorHAnsi" w:hAnsiTheme="minorHAnsi"/>
              </w:rPr>
              <w:t>ENDIF</w:t>
            </w:r>
          </w:p>
          <w:p w14:paraId="396FF3C2" w14:textId="77777777" w:rsidR="00C63E25" w:rsidRPr="00350027" w:rsidRDefault="00C63E25" w:rsidP="00F33256">
            <w:pPr>
              <w:rPr>
                <w:rFonts w:asciiTheme="minorHAnsi" w:hAnsiTheme="minorHAnsi"/>
              </w:rPr>
            </w:pPr>
          </w:p>
          <w:p w14:paraId="16E72D53" w14:textId="1ADB07C6" w:rsidR="00C63E25" w:rsidRPr="00350027" w:rsidRDefault="00C63E25" w:rsidP="00F33256">
            <w:pPr>
              <w:rPr>
                <w:rFonts w:asciiTheme="minorHAnsi" w:hAnsiTheme="minorHAnsi"/>
              </w:rPr>
            </w:pPr>
            <w:r w:rsidRPr="00350027">
              <w:rPr>
                <w:rFonts w:asciiTheme="minorHAnsi" w:hAnsiTheme="minorHAnsi"/>
              </w:rPr>
              <w:t>Where NLG_WOW1 is the value calculated in MRJ_SCU_STC_SRS_139</w:t>
            </w:r>
            <w:r w:rsidR="00956303">
              <w:rPr>
                <w:rFonts w:asciiTheme="minorHAnsi" w:hAnsiTheme="minorHAnsi"/>
              </w:rPr>
              <w:t xml:space="preserve"> </w:t>
            </w:r>
            <w:r w:rsidR="00956303" w:rsidRPr="009B1F68">
              <w:t>quickly</w:t>
            </w:r>
          </w:p>
          <w:p w14:paraId="3DC28672" w14:textId="77777777" w:rsidR="00C63E25" w:rsidRPr="00350027" w:rsidRDefault="00C63E25" w:rsidP="00F33256">
            <w:pPr>
              <w:rPr>
                <w:rFonts w:asciiTheme="minorHAnsi" w:hAnsiTheme="minorHAnsi"/>
              </w:rPr>
            </w:pPr>
          </w:p>
          <w:p w14:paraId="6AAC8D37" w14:textId="77777777" w:rsidR="00C63E25" w:rsidRPr="00350027" w:rsidRDefault="00C63E25" w:rsidP="00F33256">
            <w:pPr>
              <w:rPr>
                <w:rFonts w:asciiTheme="minorHAnsi" w:hAnsiTheme="minorHAnsi"/>
                <w:i/>
                <w:iCs/>
              </w:rPr>
            </w:pPr>
          </w:p>
        </w:tc>
      </w:tr>
      <w:tr w:rsidR="00C63E25" w:rsidRPr="00350027" w14:paraId="00B4AEC0" w14:textId="77777777" w:rsidTr="00F33256">
        <w:tc>
          <w:tcPr>
            <w:tcW w:w="1559" w:type="dxa"/>
          </w:tcPr>
          <w:p w14:paraId="71177D4E" w14:textId="77777777" w:rsidR="00C63E25" w:rsidRPr="00350027" w:rsidRDefault="00C63E25" w:rsidP="00F33256">
            <w:pPr>
              <w:rPr>
                <w:rFonts w:asciiTheme="minorHAnsi" w:hAnsiTheme="minorHAnsi"/>
                <w:i/>
                <w:iCs/>
              </w:rPr>
            </w:pPr>
          </w:p>
        </w:tc>
        <w:tc>
          <w:tcPr>
            <w:tcW w:w="9320" w:type="dxa"/>
          </w:tcPr>
          <w:p w14:paraId="2D2F0A8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F2C845" w14:textId="77777777" w:rsidTr="00F33256">
        <w:tc>
          <w:tcPr>
            <w:tcW w:w="1559" w:type="dxa"/>
          </w:tcPr>
          <w:p w14:paraId="2EA0A1F7" w14:textId="77777777" w:rsidR="00C63E25" w:rsidRPr="00350027" w:rsidRDefault="00C63E25" w:rsidP="00F33256">
            <w:pPr>
              <w:rPr>
                <w:rFonts w:asciiTheme="minorHAnsi" w:hAnsiTheme="minorHAnsi"/>
                <w:i/>
                <w:iCs/>
              </w:rPr>
            </w:pPr>
          </w:p>
        </w:tc>
        <w:tc>
          <w:tcPr>
            <w:tcW w:w="9320" w:type="dxa"/>
          </w:tcPr>
          <w:p w14:paraId="63724CA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0A36570" w14:textId="77777777" w:rsidTr="00F33256">
        <w:tc>
          <w:tcPr>
            <w:tcW w:w="1559" w:type="dxa"/>
          </w:tcPr>
          <w:p w14:paraId="26F9BFF5" w14:textId="77777777" w:rsidR="00C63E25" w:rsidRPr="00350027" w:rsidRDefault="00C63E25" w:rsidP="00F33256">
            <w:pPr>
              <w:rPr>
                <w:rFonts w:asciiTheme="minorHAnsi" w:hAnsiTheme="minorHAnsi"/>
                <w:i/>
                <w:iCs/>
              </w:rPr>
            </w:pPr>
          </w:p>
        </w:tc>
        <w:tc>
          <w:tcPr>
            <w:tcW w:w="9320" w:type="dxa"/>
          </w:tcPr>
          <w:p w14:paraId="5645D90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777649D" w14:textId="77777777" w:rsidR="00C63E25" w:rsidRPr="00350027" w:rsidRDefault="00C63E25" w:rsidP="00C63E25">
      <w:pPr>
        <w:rPr>
          <w:rFonts w:asciiTheme="minorHAnsi" w:hAnsiTheme="minorHAnsi"/>
        </w:rPr>
      </w:pPr>
    </w:p>
    <w:p w14:paraId="2A5B963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C8E1D2E" w14:textId="77777777" w:rsidTr="00F33256">
        <w:tc>
          <w:tcPr>
            <w:tcW w:w="1559" w:type="dxa"/>
          </w:tcPr>
          <w:p w14:paraId="169F1BF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MRJ_SCU_STC_SRS_181</w:t>
            </w:r>
          </w:p>
        </w:tc>
        <w:tc>
          <w:tcPr>
            <w:tcW w:w="9320" w:type="dxa"/>
          </w:tcPr>
          <w:p w14:paraId="70FFC37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debounce the NLG_WOW2 signal using the following algorithm to generate a filtered version of the signal </w:t>
            </w:r>
          </w:p>
          <w:p w14:paraId="1EFAA10C" w14:textId="77777777" w:rsidR="00C63E25" w:rsidRPr="00350027" w:rsidRDefault="00C63E25" w:rsidP="00F33256">
            <w:pPr>
              <w:rPr>
                <w:rFonts w:asciiTheme="minorHAnsi" w:hAnsiTheme="minorHAnsi"/>
              </w:rPr>
            </w:pPr>
            <w:r w:rsidRPr="00350027">
              <w:rPr>
                <w:rFonts w:asciiTheme="minorHAnsi" w:hAnsiTheme="minorHAnsi"/>
              </w:rPr>
              <w:t>IF (NLG_WOW2 has been TRUE for the last 1.5s) THEN</w:t>
            </w:r>
          </w:p>
          <w:p w14:paraId="100103BB" w14:textId="77777777" w:rsidR="00C63E25" w:rsidRPr="00350027" w:rsidRDefault="00C63E25" w:rsidP="00F33256">
            <w:pPr>
              <w:rPr>
                <w:rFonts w:asciiTheme="minorHAnsi" w:hAnsiTheme="minorHAnsi"/>
              </w:rPr>
            </w:pPr>
            <w:r w:rsidRPr="00350027">
              <w:rPr>
                <w:rFonts w:asciiTheme="minorHAnsi" w:hAnsiTheme="minorHAnsi"/>
              </w:rPr>
              <w:t>Debounced_NLG_WOW2 = TRUE</w:t>
            </w:r>
          </w:p>
          <w:p w14:paraId="11F8E385" w14:textId="77777777" w:rsidR="00C63E25" w:rsidRPr="00350027" w:rsidRDefault="00C63E25" w:rsidP="00F33256">
            <w:pPr>
              <w:rPr>
                <w:rFonts w:asciiTheme="minorHAnsi" w:hAnsiTheme="minorHAnsi"/>
              </w:rPr>
            </w:pPr>
            <w:r w:rsidRPr="00350027">
              <w:rPr>
                <w:rFonts w:asciiTheme="minorHAnsi" w:hAnsiTheme="minorHAnsi"/>
              </w:rPr>
              <w:t>ELSE IF (NLG_WOW2 has been FALSE for the last 200ms) THEN</w:t>
            </w:r>
          </w:p>
          <w:p w14:paraId="143D1CD7" w14:textId="77777777" w:rsidR="00C63E25" w:rsidRPr="00350027" w:rsidRDefault="00C63E25" w:rsidP="00F33256">
            <w:pPr>
              <w:rPr>
                <w:rFonts w:asciiTheme="minorHAnsi" w:hAnsiTheme="minorHAnsi"/>
              </w:rPr>
            </w:pPr>
            <w:r w:rsidRPr="00350027">
              <w:rPr>
                <w:rFonts w:asciiTheme="minorHAnsi" w:hAnsiTheme="minorHAnsi"/>
              </w:rPr>
              <w:t>Debounced_NLG_WOW2 = FALSE</w:t>
            </w:r>
          </w:p>
          <w:p w14:paraId="07882E70" w14:textId="77777777" w:rsidR="00C63E25" w:rsidRPr="00350027" w:rsidRDefault="00C63E25" w:rsidP="00F33256">
            <w:pPr>
              <w:rPr>
                <w:rFonts w:asciiTheme="minorHAnsi" w:hAnsiTheme="minorHAnsi"/>
              </w:rPr>
            </w:pPr>
            <w:r w:rsidRPr="00350027">
              <w:rPr>
                <w:rFonts w:asciiTheme="minorHAnsi" w:hAnsiTheme="minorHAnsi"/>
              </w:rPr>
              <w:lastRenderedPageBreak/>
              <w:t>ELSE</w:t>
            </w:r>
          </w:p>
          <w:p w14:paraId="0E6A395C" w14:textId="77777777" w:rsidR="00C63E25" w:rsidRPr="00350027" w:rsidRDefault="00C63E25" w:rsidP="00F33256">
            <w:pPr>
              <w:rPr>
                <w:rFonts w:asciiTheme="minorHAnsi" w:hAnsiTheme="minorHAnsi"/>
              </w:rPr>
            </w:pPr>
            <w:r w:rsidRPr="00350027">
              <w:rPr>
                <w:rFonts w:asciiTheme="minorHAnsi" w:hAnsiTheme="minorHAnsi"/>
              </w:rPr>
              <w:t>Debounced_NLG_WOW2 remains unchanged, with an initial value of FALSE</w:t>
            </w:r>
          </w:p>
          <w:p w14:paraId="1C273A84" w14:textId="77777777" w:rsidR="00C63E25" w:rsidRPr="00350027" w:rsidRDefault="00C63E25" w:rsidP="00F33256">
            <w:pPr>
              <w:rPr>
                <w:rFonts w:asciiTheme="minorHAnsi" w:hAnsiTheme="minorHAnsi"/>
              </w:rPr>
            </w:pPr>
            <w:r w:rsidRPr="00350027">
              <w:rPr>
                <w:rFonts w:asciiTheme="minorHAnsi" w:hAnsiTheme="minorHAnsi"/>
              </w:rPr>
              <w:t>ENDIF</w:t>
            </w:r>
          </w:p>
          <w:p w14:paraId="27FCA75B" w14:textId="77777777" w:rsidR="00C63E25" w:rsidRPr="00350027" w:rsidRDefault="00C63E25" w:rsidP="00F33256">
            <w:pPr>
              <w:rPr>
                <w:rFonts w:asciiTheme="minorHAnsi" w:hAnsiTheme="minorHAnsi"/>
              </w:rPr>
            </w:pPr>
          </w:p>
          <w:p w14:paraId="22AD19E3" w14:textId="77777777" w:rsidR="00C63E25" w:rsidRPr="00350027" w:rsidRDefault="00C63E25" w:rsidP="00F33256">
            <w:pPr>
              <w:rPr>
                <w:rFonts w:asciiTheme="minorHAnsi" w:hAnsiTheme="minorHAnsi"/>
              </w:rPr>
            </w:pPr>
            <w:r w:rsidRPr="00350027">
              <w:rPr>
                <w:rFonts w:asciiTheme="minorHAnsi" w:hAnsiTheme="minorHAnsi"/>
              </w:rPr>
              <w:t>Where NLG_WOW2 is the value calculated in MRJ_SCU_STC_SRS_142</w:t>
            </w:r>
          </w:p>
          <w:p w14:paraId="65C6EC69" w14:textId="77777777" w:rsidR="00C63E25" w:rsidRPr="00350027" w:rsidRDefault="00C63E25" w:rsidP="00F33256">
            <w:pPr>
              <w:rPr>
                <w:rFonts w:asciiTheme="minorHAnsi" w:hAnsiTheme="minorHAnsi"/>
              </w:rPr>
            </w:pPr>
          </w:p>
          <w:p w14:paraId="1B6854E9" w14:textId="77777777" w:rsidR="00C63E25" w:rsidRPr="00350027" w:rsidRDefault="00C63E25" w:rsidP="00F33256">
            <w:pPr>
              <w:rPr>
                <w:rFonts w:asciiTheme="minorHAnsi" w:hAnsiTheme="minorHAnsi"/>
                <w:i/>
                <w:iCs/>
              </w:rPr>
            </w:pPr>
          </w:p>
        </w:tc>
      </w:tr>
      <w:tr w:rsidR="00C63E25" w:rsidRPr="00350027" w14:paraId="597C70D2" w14:textId="77777777" w:rsidTr="00F33256">
        <w:tc>
          <w:tcPr>
            <w:tcW w:w="1559" w:type="dxa"/>
          </w:tcPr>
          <w:p w14:paraId="43021978" w14:textId="77777777" w:rsidR="00C63E25" w:rsidRPr="00350027" w:rsidRDefault="00C63E25" w:rsidP="00F33256">
            <w:pPr>
              <w:rPr>
                <w:rFonts w:asciiTheme="minorHAnsi" w:hAnsiTheme="minorHAnsi"/>
                <w:i/>
                <w:iCs/>
              </w:rPr>
            </w:pPr>
          </w:p>
        </w:tc>
        <w:tc>
          <w:tcPr>
            <w:tcW w:w="9320" w:type="dxa"/>
          </w:tcPr>
          <w:p w14:paraId="4297ED6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42F0315" w14:textId="77777777" w:rsidTr="00F33256">
        <w:tc>
          <w:tcPr>
            <w:tcW w:w="1559" w:type="dxa"/>
          </w:tcPr>
          <w:p w14:paraId="16011CA8" w14:textId="77777777" w:rsidR="00C63E25" w:rsidRPr="00350027" w:rsidRDefault="00C63E25" w:rsidP="00F33256">
            <w:pPr>
              <w:rPr>
                <w:rFonts w:asciiTheme="minorHAnsi" w:hAnsiTheme="minorHAnsi"/>
                <w:i/>
                <w:iCs/>
              </w:rPr>
            </w:pPr>
          </w:p>
        </w:tc>
        <w:tc>
          <w:tcPr>
            <w:tcW w:w="9320" w:type="dxa"/>
          </w:tcPr>
          <w:p w14:paraId="43B50FE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AB1AE6F" w14:textId="77777777" w:rsidTr="00F33256">
        <w:tc>
          <w:tcPr>
            <w:tcW w:w="1559" w:type="dxa"/>
          </w:tcPr>
          <w:p w14:paraId="6A95F606" w14:textId="77777777" w:rsidR="00C63E25" w:rsidRPr="00350027" w:rsidRDefault="00C63E25" w:rsidP="00F33256">
            <w:pPr>
              <w:rPr>
                <w:rFonts w:asciiTheme="minorHAnsi" w:hAnsiTheme="minorHAnsi"/>
                <w:i/>
                <w:iCs/>
              </w:rPr>
            </w:pPr>
          </w:p>
        </w:tc>
        <w:tc>
          <w:tcPr>
            <w:tcW w:w="9320" w:type="dxa"/>
          </w:tcPr>
          <w:p w14:paraId="160C234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D7DC426" w14:textId="77777777" w:rsidR="00C63E25" w:rsidRPr="00350027" w:rsidRDefault="00C63E25" w:rsidP="00C63E25">
      <w:pPr>
        <w:rPr>
          <w:rFonts w:asciiTheme="minorHAnsi" w:hAnsiTheme="minorHAnsi"/>
        </w:rPr>
      </w:pPr>
    </w:p>
    <w:p w14:paraId="1CDAA7E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FB5C46A" w14:textId="77777777" w:rsidTr="00F33256">
        <w:tc>
          <w:tcPr>
            <w:tcW w:w="1559" w:type="dxa"/>
          </w:tcPr>
          <w:p w14:paraId="0B67B79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MRJ_SCU_STC_SRS_632</w:t>
            </w:r>
          </w:p>
        </w:tc>
        <w:tc>
          <w:tcPr>
            <w:tcW w:w="9320" w:type="dxa"/>
          </w:tcPr>
          <w:p w14:paraId="24FBB71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combine NLG_WOW1 and NLG_WOW2 signal using the following algorithm:</w:t>
            </w:r>
          </w:p>
          <w:p w14:paraId="67AB918B" w14:textId="77777777" w:rsidR="00C63E25" w:rsidRPr="00350027" w:rsidRDefault="00C63E25" w:rsidP="00F33256">
            <w:pPr>
              <w:rPr>
                <w:rFonts w:asciiTheme="minorHAnsi" w:hAnsiTheme="minorHAnsi"/>
              </w:rPr>
            </w:pPr>
          </w:p>
          <w:p w14:paraId="3BFB776F" w14:textId="77777777" w:rsidR="00C63E25" w:rsidRPr="00350027" w:rsidRDefault="00C63E25" w:rsidP="00F33256">
            <w:pPr>
              <w:rPr>
                <w:rFonts w:asciiTheme="minorHAnsi" w:hAnsiTheme="minorHAnsi"/>
              </w:rPr>
            </w:pPr>
            <w:r w:rsidRPr="00350027">
              <w:rPr>
                <w:rFonts w:asciiTheme="minorHAnsi" w:hAnsiTheme="minorHAnsi"/>
              </w:rPr>
              <w:tab/>
              <w:t>IF ( Debounced_NLG_WOW1 )  AND (Debounced_NLG_WOW2 ) THEN</w:t>
            </w:r>
          </w:p>
          <w:p w14:paraId="3921B36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NLG_WOW = TRUE</w:t>
            </w:r>
          </w:p>
          <w:p w14:paraId="5CECDE65" w14:textId="77777777" w:rsidR="00C63E25" w:rsidRPr="00350027" w:rsidRDefault="00C63E25" w:rsidP="00F33256">
            <w:pPr>
              <w:rPr>
                <w:rFonts w:asciiTheme="minorHAnsi" w:hAnsiTheme="minorHAnsi"/>
              </w:rPr>
            </w:pPr>
            <w:r w:rsidRPr="00350027">
              <w:rPr>
                <w:rFonts w:asciiTheme="minorHAnsi" w:hAnsiTheme="minorHAnsi"/>
              </w:rPr>
              <w:tab/>
              <w:t>ELSE</w:t>
            </w:r>
          </w:p>
          <w:p w14:paraId="061CB05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NLG_WOW = FALSE</w:t>
            </w:r>
            <w:r w:rsidRPr="00350027">
              <w:rPr>
                <w:rFonts w:asciiTheme="minorHAnsi" w:hAnsiTheme="minorHAnsi"/>
              </w:rPr>
              <w:tab/>
            </w:r>
            <w:r w:rsidRPr="00350027">
              <w:rPr>
                <w:rFonts w:asciiTheme="minorHAnsi" w:hAnsiTheme="minorHAnsi"/>
              </w:rPr>
              <w:tab/>
              <w:t xml:space="preserve">  </w:t>
            </w:r>
          </w:p>
          <w:p w14:paraId="15A4F549" w14:textId="77777777" w:rsidR="00C63E25" w:rsidRPr="00350027" w:rsidRDefault="00C63E25" w:rsidP="00F33256">
            <w:pPr>
              <w:rPr>
                <w:rFonts w:asciiTheme="minorHAnsi" w:hAnsiTheme="minorHAnsi"/>
              </w:rPr>
            </w:pPr>
            <w:r w:rsidRPr="00350027">
              <w:rPr>
                <w:rFonts w:asciiTheme="minorHAnsi" w:hAnsiTheme="minorHAnsi"/>
              </w:rPr>
              <w:tab/>
              <w:t>ENDIF</w:t>
            </w:r>
          </w:p>
          <w:p w14:paraId="7462AD89" w14:textId="77777777" w:rsidR="00C63E25" w:rsidRPr="00350027" w:rsidRDefault="00C63E25" w:rsidP="00F33256">
            <w:pPr>
              <w:rPr>
                <w:rFonts w:asciiTheme="minorHAnsi" w:hAnsiTheme="minorHAnsi"/>
              </w:rPr>
            </w:pPr>
          </w:p>
          <w:p w14:paraId="08A84D92" w14:textId="77777777" w:rsidR="00C63E25" w:rsidRPr="00350027" w:rsidRDefault="00C63E25" w:rsidP="00F33256">
            <w:pPr>
              <w:rPr>
                <w:rFonts w:asciiTheme="minorHAnsi" w:hAnsiTheme="minorHAnsi"/>
              </w:rPr>
            </w:pPr>
            <w:r w:rsidRPr="00350027">
              <w:rPr>
                <w:rFonts w:asciiTheme="minorHAnsi" w:hAnsiTheme="minorHAnsi"/>
              </w:rPr>
              <w:t>Where Debounced_NLG_WOW1 is the value calculated in MRJ_SCU_STC_SRS_180</w:t>
            </w:r>
          </w:p>
          <w:p w14:paraId="3BB483A0" w14:textId="77777777" w:rsidR="00C63E25" w:rsidRPr="00350027" w:rsidRDefault="00C63E25" w:rsidP="00F33256">
            <w:pPr>
              <w:rPr>
                <w:rFonts w:asciiTheme="minorHAnsi" w:hAnsiTheme="minorHAnsi"/>
              </w:rPr>
            </w:pPr>
            <w:r w:rsidRPr="00350027">
              <w:rPr>
                <w:rFonts w:asciiTheme="minorHAnsi" w:hAnsiTheme="minorHAnsi"/>
              </w:rPr>
              <w:t>and Debounced_NLG_WOW2 is the value calculated in MRJ_SCU_STC_SRS_181</w:t>
            </w:r>
          </w:p>
          <w:p w14:paraId="172A63B3" w14:textId="77777777" w:rsidR="00C63E25" w:rsidRPr="00350027" w:rsidRDefault="00C63E25" w:rsidP="00F33256">
            <w:pPr>
              <w:rPr>
                <w:rFonts w:asciiTheme="minorHAnsi" w:hAnsiTheme="minorHAnsi"/>
              </w:rPr>
            </w:pPr>
          </w:p>
          <w:p w14:paraId="503F83F2" w14:textId="77777777" w:rsidR="00C63E25" w:rsidRPr="00350027" w:rsidRDefault="00C63E25" w:rsidP="00F33256">
            <w:pPr>
              <w:rPr>
                <w:rFonts w:asciiTheme="minorHAnsi" w:hAnsiTheme="minorHAnsi"/>
                <w:i/>
                <w:iCs/>
              </w:rPr>
            </w:pPr>
          </w:p>
        </w:tc>
      </w:tr>
      <w:tr w:rsidR="00C63E25" w:rsidRPr="00350027" w14:paraId="725105E5" w14:textId="77777777" w:rsidTr="00F33256">
        <w:tc>
          <w:tcPr>
            <w:tcW w:w="1559" w:type="dxa"/>
          </w:tcPr>
          <w:p w14:paraId="6B3CE6C1" w14:textId="77777777" w:rsidR="00C63E25" w:rsidRPr="00350027" w:rsidRDefault="00C63E25" w:rsidP="00F33256">
            <w:pPr>
              <w:rPr>
                <w:rFonts w:asciiTheme="minorHAnsi" w:hAnsiTheme="minorHAnsi"/>
                <w:i/>
                <w:iCs/>
              </w:rPr>
            </w:pPr>
          </w:p>
        </w:tc>
        <w:tc>
          <w:tcPr>
            <w:tcW w:w="9320" w:type="dxa"/>
          </w:tcPr>
          <w:p w14:paraId="1A6D688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E42BF86" w14:textId="77777777" w:rsidTr="00F33256">
        <w:tc>
          <w:tcPr>
            <w:tcW w:w="1559" w:type="dxa"/>
          </w:tcPr>
          <w:p w14:paraId="295C1B21" w14:textId="77777777" w:rsidR="00C63E25" w:rsidRPr="00350027" w:rsidRDefault="00C63E25" w:rsidP="00F33256">
            <w:pPr>
              <w:rPr>
                <w:rFonts w:asciiTheme="minorHAnsi" w:hAnsiTheme="minorHAnsi"/>
                <w:i/>
                <w:iCs/>
              </w:rPr>
            </w:pPr>
          </w:p>
        </w:tc>
        <w:tc>
          <w:tcPr>
            <w:tcW w:w="9320" w:type="dxa"/>
          </w:tcPr>
          <w:p w14:paraId="4D897B0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5124D52" w14:textId="77777777" w:rsidTr="00F33256">
        <w:tc>
          <w:tcPr>
            <w:tcW w:w="1559" w:type="dxa"/>
          </w:tcPr>
          <w:p w14:paraId="51BA3FAF" w14:textId="77777777" w:rsidR="00C63E25" w:rsidRPr="00350027" w:rsidRDefault="00C63E25" w:rsidP="00F33256">
            <w:pPr>
              <w:rPr>
                <w:rFonts w:asciiTheme="minorHAnsi" w:hAnsiTheme="minorHAnsi"/>
                <w:i/>
                <w:iCs/>
              </w:rPr>
            </w:pPr>
          </w:p>
        </w:tc>
        <w:tc>
          <w:tcPr>
            <w:tcW w:w="9320" w:type="dxa"/>
          </w:tcPr>
          <w:p w14:paraId="712A0BC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A2D2B03" w14:textId="77777777" w:rsidR="00C63E25" w:rsidRPr="00350027" w:rsidRDefault="00C63E25" w:rsidP="00C63E25">
      <w:pPr>
        <w:rPr>
          <w:rFonts w:asciiTheme="minorHAnsi" w:hAnsiTheme="minorHAnsi"/>
        </w:rPr>
      </w:pPr>
    </w:p>
    <w:p w14:paraId="11D80568" w14:textId="77777777" w:rsidR="00C63E25" w:rsidRPr="00350027" w:rsidRDefault="00C63E25" w:rsidP="00C63E25">
      <w:pPr>
        <w:pStyle w:val="Heading4"/>
        <w:rPr>
          <w:rFonts w:asciiTheme="minorHAnsi" w:hAnsiTheme="minorHAnsi"/>
        </w:rPr>
      </w:pPr>
      <w:r w:rsidRPr="00350027">
        <w:rPr>
          <w:rFonts w:asciiTheme="minorHAnsi" w:hAnsiTheme="minorHAnsi"/>
        </w:rPr>
        <w:t>Touchdown Protection Selection</w:t>
      </w:r>
    </w:p>
    <w:p w14:paraId="27542F2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493A423" w14:textId="77777777" w:rsidTr="00F33256">
        <w:tc>
          <w:tcPr>
            <w:tcW w:w="1559" w:type="dxa"/>
          </w:tcPr>
          <w:p w14:paraId="63A2239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MRJ_SCU_STC_SRS_182</w:t>
            </w:r>
          </w:p>
        </w:tc>
        <w:tc>
          <w:tcPr>
            <w:tcW w:w="9320" w:type="dxa"/>
          </w:tcPr>
          <w:p w14:paraId="5E3B4C30" w14:textId="77777777" w:rsidR="00C63E25" w:rsidRPr="00350027" w:rsidRDefault="00C63E25" w:rsidP="00F33256">
            <w:pPr>
              <w:rPr>
                <w:rFonts w:asciiTheme="minorHAnsi" w:hAnsiTheme="minorHAnsi"/>
              </w:rPr>
            </w:pPr>
            <w:r w:rsidRPr="00350027">
              <w:rPr>
                <w:rFonts w:asciiTheme="minorHAnsi" w:hAnsiTheme="minorHAnsi"/>
              </w:rPr>
              <w:t>The STC Program shall recalculate the Touchdown Protection Active state in every Major cycle according to the following logic</w:t>
            </w:r>
          </w:p>
          <w:p w14:paraId="23E6B777" w14:textId="77777777" w:rsidR="00C63E25" w:rsidRPr="00350027" w:rsidRDefault="00C63E25" w:rsidP="00F33256">
            <w:pPr>
              <w:rPr>
                <w:rFonts w:asciiTheme="minorHAnsi" w:hAnsiTheme="minorHAnsi"/>
              </w:rPr>
            </w:pPr>
          </w:p>
          <w:p w14:paraId="65190487" w14:textId="77777777" w:rsidR="00C63E25" w:rsidRPr="00350027" w:rsidRDefault="00C63E25" w:rsidP="00F33256">
            <w:pPr>
              <w:rPr>
                <w:rFonts w:asciiTheme="minorHAnsi" w:hAnsiTheme="minorHAnsi"/>
              </w:rPr>
            </w:pPr>
            <w:r w:rsidRPr="00350027">
              <w:rPr>
                <w:rFonts w:asciiTheme="minorHAnsi" w:hAnsiTheme="minorHAnsi"/>
              </w:rPr>
              <w:tab/>
              <w:t>IF ( Touchdown_Protection_Active )</w:t>
            </w:r>
          </w:p>
          <w:p w14:paraId="0BCFA702" w14:textId="77777777" w:rsidR="00C63E25" w:rsidRPr="00350027" w:rsidRDefault="00C63E25" w:rsidP="00F33256">
            <w:pPr>
              <w:rPr>
                <w:rFonts w:asciiTheme="minorHAnsi" w:hAnsiTheme="minorHAnsi"/>
              </w:rPr>
            </w:pPr>
            <w:r w:rsidRPr="00350027">
              <w:rPr>
                <w:rFonts w:asciiTheme="minorHAnsi" w:hAnsiTheme="minorHAnsi"/>
              </w:rPr>
              <w:tab/>
              <w:t>THEN</w:t>
            </w:r>
          </w:p>
          <w:p w14:paraId="3846A3C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IF   ( NLG_WOW  AND( Airspeed &lt; 109 kts ) ) OR</w:t>
            </w:r>
          </w:p>
          <w:p w14:paraId="0906285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 Airspeed &lt; 94 kts  )</w:t>
            </w:r>
          </w:p>
          <w:p w14:paraId="4C47698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6AA82F8A"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Touchdown_Protection_Active = FALSE</w:t>
            </w:r>
          </w:p>
          <w:p w14:paraId="5134B69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6E4EC468" w14:textId="77777777" w:rsidR="00C63E25" w:rsidRPr="00350027" w:rsidRDefault="00C63E25" w:rsidP="00F33256">
            <w:pPr>
              <w:rPr>
                <w:rFonts w:asciiTheme="minorHAnsi" w:hAnsiTheme="minorHAnsi"/>
              </w:rPr>
            </w:pPr>
            <w:r w:rsidRPr="00350027">
              <w:rPr>
                <w:rFonts w:asciiTheme="minorHAnsi" w:hAnsiTheme="minorHAnsi"/>
              </w:rPr>
              <w:tab/>
              <w:t>ELSE</w:t>
            </w:r>
          </w:p>
          <w:p w14:paraId="5ED1B10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IF    ( Airspeed &gt; 119 kts )</w:t>
            </w:r>
          </w:p>
          <w:p w14:paraId="2D81656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581D31E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Touchdown_Protection_Active = TRUE</w:t>
            </w:r>
          </w:p>
          <w:p w14:paraId="730F8DC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36BF13F7" w14:textId="77777777" w:rsidR="00C63E25" w:rsidRPr="00350027" w:rsidRDefault="00C63E25" w:rsidP="00F33256">
            <w:pPr>
              <w:rPr>
                <w:rFonts w:asciiTheme="minorHAnsi" w:hAnsiTheme="minorHAnsi"/>
              </w:rPr>
            </w:pPr>
            <w:r w:rsidRPr="00350027">
              <w:rPr>
                <w:rFonts w:asciiTheme="minorHAnsi" w:hAnsiTheme="minorHAnsi"/>
              </w:rPr>
              <w:tab/>
              <w:t>ENDIF</w:t>
            </w:r>
          </w:p>
          <w:p w14:paraId="5B6DAA32" w14:textId="77777777" w:rsidR="00C63E25" w:rsidRPr="00350027" w:rsidRDefault="00C63E25" w:rsidP="00F33256">
            <w:pPr>
              <w:rPr>
                <w:rFonts w:asciiTheme="minorHAnsi" w:hAnsiTheme="minorHAnsi"/>
              </w:rPr>
            </w:pPr>
          </w:p>
          <w:p w14:paraId="1927143C" w14:textId="77777777" w:rsidR="00C63E25" w:rsidRPr="00350027" w:rsidRDefault="00C63E25" w:rsidP="00F33256">
            <w:pPr>
              <w:rPr>
                <w:rFonts w:asciiTheme="minorHAnsi" w:hAnsiTheme="minorHAnsi"/>
              </w:rPr>
            </w:pPr>
            <w:r w:rsidRPr="00350027">
              <w:rPr>
                <w:rFonts w:asciiTheme="minorHAnsi" w:hAnsiTheme="minorHAnsi"/>
              </w:rPr>
              <w:t>Where NLG_WOW is the value calculated in MRJ_SCU_STC_SRS_632</w:t>
            </w:r>
          </w:p>
          <w:p w14:paraId="0B4013FF" w14:textId="77777777" w:rsidR="00C63E25" w:rsidRPr="00350027" w:rsidRDefault="00C63E25" w:rsidP="00F33256">
            <w:pPr>
              <w:rPr>
                <w:rFonts w:asciiTheme="minorHAnsi" w:hAnsiTheme="minorHAnsi"/>
              </w:rPr>
            </w:pPr>
            <w:r w:rsidRPr="00350027">
              <w:rPr>
                <w:rFonts w:asciiTheme="minorHAnsi" w:hAnsiTheme="minorHAnsi"/>
              </w:rPr>
              <w:t xml:space="preserve">     Airspeed is the value calculated in MRJ_SCU_STC_SRS_146</w:t>
            </w:r>
          </w:p>
          <w:p w14:paraId="344BDB14"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5D206601" w14:textId="77777777" w:rsidR="00C63E25" w:rsidRPr="00350027" w:rsidRDefault="00C63E25" w:rsidP="00F33256">
            <w:pPr>
              <w:rPr>
                <w:rFonts w:asciiTheme="minorHAnsi" w:hAnsiTheme="minorHAnsi"/>
              </w:rPr>
            </w:pPr>
          </w:p>
          <w:p w14:paraId="3EF6291A" w14:textId="77777777" w:rsidR="00C63E25" w:rsidRPr="00350027" w:rsidRDefault="00C63E25" w:rsidP="00F33256">
            <w:pPr>
              <w:rPr>
                <w:rFonts w:asciiTheme="minorHAnsi" w:hAnsiTheme="minorHAnsi"/>
                <w:i/>
                <w:iCs/>
              </w:rPr>
            </w:pPr>
          </w:p>
        </w:tc>
      </w:tr>
      <w:tr w:rsidR="00C63E25" w:rsidRPr="00350027" w14:paraId="12FAD8A0" w14:textId="77777777" w:rsidTr="00F33256">
        <w:tc>
          <w:tcPr>
            <w:tcW w:w="1559" w:type="dxa"/>
          </w:tcPr>
          <w:p w14:paraId="2F0C9674" w14:textId="77777777" w:rsidR="00C63E25" w:rsidRPr="00350027" w:rsidRDefault="00C63E25" w:rsidP="00F33256">
            <w:pPr>
              <w:rPr>
                <w:rFonts w:asciiTheme="minorHAnsi" w:hAnsiTheme="minorHAnsi"/>
                <w:i/>
                <w:iCs/>
              </w:rPr>
            </w:pPr>
          </w:p>
        </w:tc>
        <w:tc>
          <w:tcPr>
            <w:tcW w:w="9320" w:type="dxa"/>
          </w:tcPr>
          <w:p w14:paraId="10F49B6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37CE311" w14:textId="77777777" w:rsidTr="00F33256">
        <w:tc>
          <w:tcPr>
            <w:tcW w:w="1559" w:type="dxa"/>
          </w:tcPr>
          <w:p w14:paraId="3C551E8F" w14:textId="77777777" w:rsidR="00C63E25" w:rsidRPr="00350027" w:rsidRDefault="00C63E25" w:rsidP="00F33256">
            <w:pPr>
              <w:rPr>
                <w:rFonts w:asciiTheme="minorHAnsi" w:hAnsiTheme="minorHAnsi"/>
                <w:i/>
                <w:iCs/>
              </w:rPr>
            </w:pPr>
          </w:p>
        </w:tc>
        <w:tc>
          <w:tcPr>
            <w:tcW w:w="9320" w:type="dxa"/>
          </w:tcPr>
          <w:p w14:paraId="288222C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2EC4B5E" w14:textId="77777777" w:rsidTr="00F33256">
        <w:tc>
          <w:tcPr>
            <w:tcW w:w="1559" w:type="dxa"/>
          </w:tcPr>
          <w:p w14:paraId="091FD48D" w14:textId="77777777" w:rsidR="00C63E25" w:rsidRPr="00350027" w:rsidRDefault="00C63E25" w:rsidP="00F33256">
            <w:pPr>
              <w:rPr>
                <w:rFonts w:asciiTheme="minorHAnsi" w:hAnsiTheme="minorHAnsi"/>
                <w:i/>
                <w:iCs/>
              </w:rPr>
            </w:pPr>
          </w:p>
        </w:tc>
        <w:tc>
          <w:tcPr>
            <w:tcW w:w="9320" w:type="dxa"/>
          </w:tcPr>
          <w:p w14:paraId="2529E2B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E1445C4" w14:textId="77777777" w:rsidR="00C63E25" w:rsidRPr="00350027" w:rsidRDefault="00C63E25" w:rsidP="00C63E25">
      <w:pPr>
        <w:rPr>
          <w:rFonts w:asciiTheme="minorHAnsi" w:hAnsiTheme="minorHAnsi"/>
        </w:rPr>
      </w:pPr>
    </w:p>
    <w:p w14:paraId="7AC54A4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D3BFE8D" w14:textId="77777777" w:rsidTr="00F33256">
        <w:tc>
          <w:tcPr>
            <w:tcW w:w="1559" w:type="dxa"/>
          </w:tcPr>
          <w:p w14:paraId="7DBEF94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MRJ_SCU_STC_SRS_183</w:t>
            </w:r>
          </w:p>
        </w:tc>
        <w:tc>
          <w:tcPr>
            <w:tcW w:w="9320" w:type="dxa"/>
          </w:tcPr>
          <w:p w14:paraId="226E0C42" w14:textId="77777777" w:rsidR="00C63E25" w:rsidRPr="00350027" w:rsidRDefault="00C63E25" w:rsidP="00F33256">
            <w:pPr>
              <w:rPr>
                <w:rFonts w:asciiTheme="minorHAnsi" w:hAnsiTheme="minorHAnsi"/>
              </w:rPr>
            </w:pPr>
            <w:r w:rsidRPr="00350027">
              <w:rPr>
                <w:rFonts w:asciiTheme="minorHAnsi" w:hAnsiTheme="minorHAnsi"/>
              </w:rPr>
              <w:t>The STC Program shall initialise the Touchdown_Protection_Active state to FALSE at startup of the SCU</w:t>
            </w:r>
          </w:p>
          <w:p w14:paraId="72D9165E" w14:textId="77777777" w:rsidR="00C63E25" w:rsidRPr="00350027" w:rsidRDefault="00C63E25" w:rsidP="00F33256">
            <w:pPr>
              <w:rPr>
                <w:rFonts w:asciiTheme="minorHAnsi" w:hAnsiTheme="minorHAnsi"/>
                <w:i/>
                <w:iCs/>
              </w:rPr>
            </w:pPr>
          </w:p>
        </w:tc>
      </w:tr>
      <w:tr w:rsidR="00C63E25" w:rsidRPr="00350027" w14:paraId="46AEC65A" w14:textId="77777777" w:rsidTr="00F33256">
        <w:tc>
          <w:tcPr>
            <w:tcW w:w="1559" w:type="dxa"/>
          </w:tcPr>
          <w:p w14:paraId="51A11800" w14:textId="77777777" w:rsidR="00C63E25" w:rsidRPr="00350027" w:rsidRDefault="00C63E25" w:rsidP="00F33256">
            <w:pPr>
              <w:rPr>
                <w:rFonts w:asciiTheme="minorHAnsi" w:hAnsiTheme="minorHAnsi"/>
                <w:i/>
                <w:iCs/>
              </w:rPr>
            </w:pPr>
          </w:p>
        </w:tc>
        <w:tc>
          <w:tcPr>
            <w:tcW w:w="9320" w:type="dxa"/>
          </w:tcPr>
          <w:p w14:paraId="2C229B5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965B817" w14:textId="77777777" w:rsidTr="00F33256">
        <w:tc>
          <w:tcPr>
            <w:tcW w:w="1559" w:type="dxa"/>
          </w:tcPr>
          <w:p w14:paraId="39FC51CC" w14:textId="77777777" w:rsidR="00C63E25" w:rsidRPr="00350027" w:rsidRDefault="00C63E25" w:rsidP="00F33256">
            <w:pPr>
              <w:rPr>
                <w:rFonts w:asciiTheme="minorHAnsi" w:hAnsiTheme="minorHAnsi"/>
                <w:i/>
                <w:iCs/>
              </w:rPr>
            </w:pPr>
          </w:p>
        </w:tc>
        <w:tc>
          <w:tcPr>
            <w:tcW w:w="9320" w:type="dxa"/>
          </w:tcPr>
          <w:p w14:paraId="1FDAD68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B0E4647" w14:textId="77777777" w:rsidTr="00F33256">
        <w:tc>
          <w:tcPr>
            <w:tcW w:w="1559" w:type="dxa"/>
          </w:tcPr>
          <w:p w14:paraId="3E540E2A" w14:textId="77777777" w:rsidR="00C63E25" w:rsidRPr="00350027" w:rsidRDefault="00C63E25" w:rsidP="00F33256">
            <w:pPr>
              <w:rPr>
                <w:rFonts w:asciiTheme="minorHAnsi" w:hAnsiTheme="minorHAnsi"/>
                <w:i/>
                <w:iCs/>
              </w:rPr>
            </w:pPr>
          </w:p>
        </w:tc>
        <w:tc>
          <w:tcPr>
            <w:tcW w:w="9320" w:type="dxa"/>
          </w:tcPr>
          <w:p w14:paraId="39B049D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AAE4F7" w14:textId="77777777" w:rsidR="00C63E25" w:rsidRPr="00350027" w:rsidRDefault="00C63E25" w:rsidP="00C63E25">
      <w:pPr>
        <w:rPr>
          <w:rFonts w:asciiTheme="minorHAnsi" w:hAnsiTheme="minorHAnsi"/>
        </w:rPr>
      </w:pPr>
    </w:p>
    <w:p w14:paraId="101EA309" w14:textId="77777777" w:rsidR="00C63E25" w:rsidRPr="00350027" w:rsidRDefault="00C63E25" w:rsidP="00C63E25">
      <w:pPr>
        <w:pStyle w:val="Heading3"/>
        <w:rPr>
          <w:rFonts w:asciiTheme="minorHAnsi" w:hAnsiTheme="minorHAnsi"/>
        </w:rPr>
      </w:pPr>
      <w:bookmarkStart w:id="66" w:name="_Toc464110949"/>
      <w:r w:rsidRPr="00350027">
        <w:rPr>
          <w:rFonts w:asciiTheme="minorHAnsi" w:hAnsiTheme="minorHAnsi"/>
        </w:rPr>
        <w:t>Actual Steering Angle Validation Logic</w:t>
      </w:r>
      <w:bookmarkEnd w:id="66"/>
    </w:p>
    <w:p w14:paraId="026158C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84729E8" w14:textId="77777777" w:rsidTr="00F33256">
        <w:tc>
          <w:tcPr>
            <w:tcW w:w="1559" w:type="dxa"/>
          </w:tcPr>
          <w:p w14:paraId="6B9883B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MRJ_SCU_STC_SRS_232</w:t>
            </w:r>
          </w:p>
        </w:tc>
        <w:tc>
          <w:tcPr>
            <w:tcW w:w="9320" w:type="dxa"/>
          </w:tcPr>
          <w:p w14:paraId="5501FC1E" w14:textId="77777777" w:rsidR="00C63E25" w:rsidRPr="00350027" w:rsidRDefault="00C63E25" w:rsidP="00F33256">
            <w:pPr>
              <w:rPr>
                <w:rFonts w:asciiTheme="minorHAnsi" w:hAnsiTheme="minorHAnsi"/>
              </w:rPr>
            </w:pPr>
            <w:r w:rsidRPr="00350027">
              <w:rPr>
                <w:rFonts w:asciiTheme="minorHAnsi" w:hAnsiTheme="minorHAnsi"/>
              </w:rPr>
              <w:t>The STC Program shall update a SACT_Position_valid status in every Major cycle based on the internal SW status as detailed in the following logic:-</w:t>
            </w:r>
          </w:p>
          <w:p w14:paraId="4831E663" w14:textId="77777777" w:rsidR="00C63E25" w:rsidRPr="00350027" w:rsidRDefault="00C63E25" w:rsidP="00F33256">
            <w:pPr>
              <w:rPr>
                <w:rFonts w:asciiTheme="minorHAnsi" w:hAnsiTheme="minorHAnsi"/>
              </w:rPr>
            </w:pPr>
          </w:p>
          <w:p w14:paraId="3D60357D" w14:textId="77777777" w:rsidR="00C63E25" w:rsidRPr="00350027" w:rsidRDefault="00C63E25" w:rsidP="00F33256">
            <w:pPr>
              <w:rPr>
                <w:rFonts w:asciiTheme="minorHAnsi" w:hAnsiTheme="minorHAnsi"/>
              </w:rPr>
            </w:pPr>
            <w:r w:rsidRPr="00350027">
              <w:rPr>
                <w:rFonts w:asciiTheme="minorHAnsi" w:hAnsiTheme="minorHAnsi"/>
              </w:rPr>
              <w:tab/>
              <w:t>IF((LVDT Double Loss Monitor status) OR (LVDT No Angle Found Fault))</w:t>
            </w:r>
          </w:p>
          <w:p w14:paraId="2EF0C7DD" w14:textId="77777777" w:rsidR="00C63E25" w:rsidRPr="00350027" w:rsidRDefault="00C63E25" w:rsidP="00F33256">
            <w:pPr>
              <w:rPr>
                <w:rFonts w:asciiTheme="minorHAnsi" w:hAnsiTheme="minorHAnsi"/>
              </w:rPr>
            </w:pPr>
            <w:r w:rsidRPr="00350027">
              <w:rPr>
                <w:rFonts w:asciiTheme="minorHAnsi" w:hAnsiTheme="minorHAnsi"/>
              </w:rPr>
              <w:tab/>
              <w:t>THEN</w:t>
            </w:r>
          </w:p>
          <w:p w14:paraId="66303FC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SACT_Position_Valid = FALSE</w:t>
            </w:r>
          </w:p>
          <w:p w14:paraId="640A9A1D" w14:textId="77777777" w:rsidR="00C63E25" w:rsidRPr="00350027" w:rsidRDefault="00C63E25" w:rsidP="00F33256">
            <w:pPr>
              <w:rPr>
                <w:rFonts w:asciiTheme="minorHAnsi" w:hAnsiTheme="minorHAnsi"/>
              </w:rPr>
            </w:pPr>
            <w:r w:rsidRPr="00350027">
              <w:rPr>
                <w:rFonts w:asciiTheme="minorHAnsi" w:hAnsiTheme="minorHAnsi"/>
              </w:rPr>
              <w:tab/>
              <w:t>ELSE</w:t>
            </w:r>
          </w:p>
          <w:p w14:paraId="05C743EC"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SACT_Position_Valid = TRUE</w:t>
            </w:r>
          </w:p>
          <w:p w14:paraId="4885721A" w14:textId="77777777" w:rsidR="00C63E25" w:rsidRPr="00350027" w:rsidRDefault="00C63E25" w:rsidP="00F33256">
            <w:pPr>
              <w:rPr>
                <w:rFonts w:asciiTheme="minorHAnsi" w:hAnsiTheme="minorHAnsi"/>
              </w:rPr>
            </w:pPr>
            <w:r w:rsidRPr="00350027">
              <w:rPr>
                <w:rFonts w:asciiTheme="minorHAnsi" w:hAnsiTheme="minorHAnsi"/>
              </w:rPr>
              <w:tab/>
              <w:t>ENDIF</w:t>
            </w:r>
          </w:p>
          <w:p w14:paraId="42772038" w14:textId="77777777" w:rsidR="00C63E25" w:rsidRPr="00350027" w:rsidRDefault="00C63E25" w:rsidP="00F33256">
            <w:pPr>
              <w:rPr>
                <w:rFonts w:asciiTheme="minorHAnsi" w:hAnsiTheme="minorHAnsi"/>
              </w:rPr>
            </w:pPr>
          </w:p>
          <w:p w14:paraId="6F1BD6D6" w14:textId="77777777" w:rsidR="00C63E25" w:rsidRPr="00350027" w:rsidRDefault="00C63E25" w:rsidP="00F33256">
            <w:pPr>
              <w:rPr>
                <w:rFonts w:asciiTheme="minorHAnsi" w:hAnsiTheme="minorHAnsi"/>
              </w:rPr>
            </w:pPr>
            <w:r w:rsidRPr="00350027">
              <w:rPr>
                <w:rFonts w:asciiTheme="minorHAnsi" w:hAnsiTheme="minorHAnsi"/>
              </w:rPr>
              <w:t>Where LVDT Double Loss Monitor status is defined in MRJ_SCU_STC_SRS_1245</w:t>
            </w:r>
          </w:p>
          <w:p w14:paraId="1A0DCF6C" w14:textId="77777777" w:rsidR="00C63E25" w:rsidRPr="00350027" w:rsidRDefault="00C63E25" w:rsidP="00F33256">
            <w:pPr>
              <w:rPr>
                <w:rFonts w:asciiTheme="minorHAnsi" w:hAnsiTheme="minorHAnsi"/>
              </w:rPr>
            </w:pPr>
            <w:r w:rsidRPr="00350027">
              <w:rPr>
                <w:rFonts w:asciiTheme="minorHAnsi" w:hAnsiTheme="minorHAnsi"/>
              </w:rPr>
              <w:t xml:space="preserve">          LVDT No Angle Found Fault is defined in MRJ_SCU_STC_SRS_1240</w:t>
            </w:r>
          </w:p>
          <w:p w14:paraId="1EDB297E" w14:textId="77777777" w:rsidR="00C63E25" w:rsidRPr="00350027" w:rsidRDefault="00C63E25" w:rsidP="00F33256">
            <w:pPr>
              <w:rPr>
                <w:rFonts w:asciiTheme="minorHAnsi" w:hAnsiTheme="minorHAnsi"/>
              </w:rPr>
            </w:pPr>
            <w:r w:rsidRPr="00350027">
              <w:rPr>
                <w:rFonts w:asciiTheme="minorHAnsi" w:hAnsiTheme="minorHAnsi"/>
              </w:rPr>
              <w:t xml:space="preserve">          Major cycle is defined in Table 6.2-1</w:t>
            </w:r>
          </w:p>
          <w:p w14:paraId="58D396A5" w14:textId="77777777" w:rsidR="00C63E25" w:rsidRPr="00350027" w:rsidRDefault="00C63E25" w:rsidP="00F33256">
            <w:pPr>
              <w:rPr>
                <w:rFonts w:asciiTheme="minorHAnsi" w:hAnsiTheme="minorHAnsi"/>
                <w:i/>
                <w:iCs/>
              </w:rPr>
            </w:pPr>
          </w:p>
        </w:tc>
      </w:tr>
      <w:tr w:rsidR="00C63E25" w:rsidRPr="00350027" w14:paraId="7349B5DF" w14:textId="77777777" w:rsidTr="00F33256">
        <w:tc>
          <w:tcPr>
            <w:tcW w:w="1559" w:type="dxa"/>
          </w:tcPr>
          <w:p w14:paraId="6D1F8DAF" w14:textId="77777777" w:rsidR="00C63E25" w:rsidRPr="00350027" w:rsidRDefault="00C63E25" w:rsidP="00F33256">
            <w:pPr>
              <w:rPr>
                <w:rFonts w:asciiTheme="minorHAnsi" w:hAnsiTheme="minorHAnsi"/>
                <w:i/>
                <w:iCs/>
              </w:rPr>
            </w:pPr>
          </w:p>
        </w:tc>
        <w:tc>
          <w:tcPr>
            <w:tcW w:w="9320" w:type="dxa"/>
          </w:tcPr>
          <w:p w14:paraId="6E8B5BB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7CD908D" w14:textId="77777777" w:rsidTr="00F33256">
        <w:tc>
          <w:tcPr>
            <w:tcW w:w="1559" w:type="dxa"/>
          </w:tcPr>
          <w:p w14:paraId="6DD30FBD" w14:textId="77777777" w:rsidR="00C63E25" w:rsidRPr="00350027" w:rsidRDefault="00C63E25" w:rsidP="00F33256">
            <w:pPr>
              <w:rPr>
                <w:rFonts w:asciiTheme="minorHAnsi" w:hAnsiTheme="minorHAnsi"/>
                <w:i/>
                <w:iCs/>
              </w:rPr>
            </w:pPr>
          </w:p>
        </w:tc>
        <w:tc>
          <w:tcPr>
            <w:tcW w:w="9320" w:type="dxa"/>
          </w:tcPr>
          <w:p w14:paraId="550FBCD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4D81F0C" w14:textId="77777777" w:rsidTr="00F33256">
        <w:tc>
          <w:tcPr>
            <w:tcW w:w="1559" w:type="dxa"/>
          </w:tcPr>
          <w:p w14:paraId="042F4D63" w14:textId="77777777" w:rsidR="00C63E25" w:rsidRPr="00350027" w:rsidRDefault="00C63E25" w:rsidP="00F33256">
            <w:pPr>
              <w:rPr>
                <w:rFonts w:asciiTheme="minorHAnsi" w:hAnsiTheme="minorHAnsi"/>
                <w:i/>
                <w:iCs/>
              </w:rPr>
            </w:pPr>
          </w:p>
        </w:tc>
        <w:tc>
          <w:tcPr>
            <w:tcW w:w="9320" w:type="dxa"/>
          </w:tcPr>
          <w:p w14:paraId="25B8927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22BE932" w14:textId="77777777" w:rsidR="00C63E25" w:rsidRPr="00350027" w:rsidRDefault="00C63E25" w:rsidP="00C63E25">
      <w:pPr>
        <w:rPr>
          <w:rFonts w:asciiTheme="minorHAnsi" w:hAnsiTheme="minorHAnsi"/>
        </w:rPr>
      </w:pPr>
    </w:p>
    <w:p w14:paraId="499E1B33" w14:textId="77777777" w:rsidR="00C63E25" w:rsidRPr="00350027" w:rsidRDefault="00C63E25" w:rsidP="00C63E25">
      <w:pPr>
        <w:pStyle w:val="Heading3"/>
        <w:rPr>
          <w:rFonts w:asciiTheme="minorHAnsi" w:hAnsiTheme="minorHAnsi"/>
        </w:rPr>
      </w:pPr>
      <w:bookmarkStart w:id="67" w:name="_Toc464110950"/>
      <w:r w:rsidRPr="00350027">
        <w:rPr>
          <w:rFonts w:asciiTheme="minorHAnsi" w:hAnsiTheme="minorHAnsi"/>
        </w:rPr>
        <w:t>Loss Of Steering Detection</w:t>
      </w:r>
      <w:bookmarkEnd w:id="67"/>
    </w:p>
    <w:p w14:paraId="51864CE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2727DE7" w14:textId="77777777" w:rsidTr="00F33256">
        <w:tc>
          <w:tcPr>
            <w:tcW w:w="1559" w:type="dxa"/>
          </w:tcPr>
          <w:p w14:paraId="2841A19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MRJ_SCU_STC_SRS_184</w:t>
            </w:r>
          </w:p>
        </w:tc>
        <w:tc>
          <w:tcPr>
            <w:tcW w:w="9320" w:type="dxa"/>
          </w:tcPr>
          <w:p w14:paraId="78E13655" w14:textId="77777777" w:rsidR="00C63E25" w:rsidRPr="00350027" w:rsidRDefault="00C63E25" w:rsidP="00F33256">
            <w:pPr>
              <w:rPr>
                <w:rFonts w:asciiTheme="minorHAnsi" w:hAnsiTheme="minorHAnsi"/>
              </w:rPr>
            </w:pPr>
            <w:r w:rsidRPr="00350027">
              <w:rPr>
                <w:rFonts w:asciiTheme="minorHAnsi" w:hAnsiTheme="minorHAnsi"/>
              </w:rPr>
              <w:t>The STC Program shall update a Loss_Of_Steering status based on the internal SW status as detailed in the following logic:-</w:t>
            </w:r>
          </w:p>
          <w:p w14:paraId="72EE4D37" w14:textId="77777777" w:rsidR="00C63E25" w:rsidRPr="00350027" w:rsidRDefault="00C63E25" w:rsidP="00F33256">
            <w:pPr>
              <w:rPr>
                <w:rFonts w:asciiTheme="minorHAnsi" w:hAnsiTheme="minorHAnsi"/>
              </w:rPr>
            </w:pPr>
          </w:p>
          <w:p w14:paraId="3B153E60" w14:textId="77777777" w:rsidR="00C63E25" w:rsidRPr="00350027" w:rsidRDefault="00C63E25" w:rsidP="00F33256">
            <w:pPr>
              <w:rPr>
                <w:rFonts w:asciiTheme="minorHAnsi" w:hAnsiTheme="minorHAnsi"/>
              </w:rPr>
            </w:pPr>
            <w:r w:rsidRPr="00350027">
              <w:rPr>
                <w:rFonts w:asciiTheme="minorHAnsi" w:hAnsiTheme="minorHAnsi"/>
              </w:rPr>
              <w:tab/>
              <w:t>Loss_Of_Steering = The STC Program is in Failsafe Level 1</w:t>
            </w:r>
          </w:p>
          <w:p w14:paraId="3906CB68" w14:textId="77777777" w:rsidR="00C63E25" w:rsidRPr="00350027" w:rsidRDefault="00C63E25" w:rsidP="00F33256">
            <w:pPr>
              <w:rPr>
                <w:rFonts w:asciiTheme="minorHAnsi" w:hAnsiTheme="minorHAnsi"/>
              </w:rPr>
            </w:pPr>
            <w:r w:rsidRPr="00350027">
              <w:rPr>
                <w:rFonts w:asciiTheme="minorHAnsi" w:hAnsiTheme="minorHAnsi"/>
              </w:rPr>
              <w:tab/>
            </w:r>
          </w:p>
          <w:p w14:paraId="54B62926" w14:textId="77777777" w:rsidR="00C63E25" w:rsidRPr="00350027" w:rsidRDefault="00C63E25" w:rsidP="00F33256">
            <w:pPr>
              <w:rPr>
                <w:rFonts w:asciiTheme="minorHAnsi" w:hAnsiTheme="minorHAnsi"/>
              </w:rPr>
            </w:pPr>
            <w:r w:rsidRPr="00350027">
              <w:rPr>
                <w:rFonts w:asciiTheme="minorHAnsi" w:hAnsiTheme="minorHAnsi"/>
              </w:rPr>
              <w:t>Where Failsafe Level 1 is defined in MRJ_SCU_STC_SRS_585</w:t>
            </w:r>
          </w:p>
          <w:p w14:paraId="6B5584DF"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4AD758B2" w14:textId="77777777" w:rsidR="00C63E25" w:rsidRPr="00350027" w:rsidRDefault="00C63E25" w:rsidP="00F33256">
            <w:pPr>
              <w:rPr>
                <w:rFonts w:asciiTheme="minorHAnsi" w:hAnsiTheme="minorHAnsi"/>
                <w:i/>
                <w:iCs/>
              </w:rPr>
            </w:pPr>
          </w:p>
        </w:tc>
      </w:tr>
      <w:tr w:rsidR="00C63E25" w:rsidRPr="00350027" w14:paraId="4B2EFA7F" w14:textId="77777777" w:rsidTr="00F33256">
        <w:tc>
          <w:tcPr>
            <w:tcW w:w="1559" w:type="dxa"/>
          </w:tcPr>
          <w:p w14:paraId="3D54ED92" w14:textId="77777777" w:rsidR="00C63E25" w:rsidRPr="00350027" w:rsidRDefault="00C63E25" w:rsidP="00F33256">
            <w:pPr>
              <w:rPr>
                <w:rFonts w:asciiTheme="minorHAnsi" w:hAnsiTheme="minorHAnsi"/>
                <w:i/>
                <w:iCs/>
              </w:rPr>
            </w:pPr>
          </w:p>
        </w:tc>
        <w:tc>
          <w:tcPr>
            <w:tcW w:w="9320" w:type="dxa"/>
          </w:tcPr>
          <w:p w14:paraId="7E2ACE0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29319B" w14:textId="77777777" w:rsidTr="00F33256">
        <w:tc>
          <w:tcPr>
            <w:tcW w:w="1559" w:type="dxa"/>
          </w:tcPr>
          <w:p w14:paraId="644CC20F" w14:textId="77777777" w:rsidR="00C63E25" w:rsidRPr="00350027" w:rsidRDefault="00C63E25" w:rsidP="00F33256">
            <w:pPr>
              <w:rPr>
                <w:rFonts w:asciiTheme="minorHAnsi" w:hAnsiTheme="minorHAnsi"/>
                <w:i/>
                <w:iCs/>
              </w:rPr>
            </w:pPr>
          </w:p>
        </w:tc>
        <w:tc>
          <w:tcPr>
            <w:tcW w:w="9320" w:type="dxa"/>
          </w:tcPr>
          <w:p w14:paraId="6FBDB72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3D5B7C0" w14:textId="77777777" w:rsidTr="00F33256">
        <w:tc>
          <w:tcPr>
            <w:tcW w:w="1559" w:type="dxa"/>
          </w:tcPr>
          <w:p w14:paraId="3360F5AE" w14:textId="77777777" w:rsidR="00C63E25" w:rsidRPr="00350027" w:rsidRDefault="00C63E25" w:rsidP="00F33256">
            <w:pPr>
              <w:rPr>
                <w:rFonts w:asciiTheme="minorHAnsi" w:hAnsiTheme="minorHAnsi"/>
                <w:i/>
                <w:iCs/>
              </w:rPr>
            </w:pPr>
          </w:p>
        </w:tc>
        <w:tc>
          <w:tcPr>
            <w:tcW w:w="9320" w:type="dxa"/>
          </w:tcPr>
          <w:p w14:paraId="29BDDD0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8F728E6" w14:textId="77777777" w:rsidR="00C63E25" w:rsidRPr="00350027" w:rsidRDefault="00C63E25" w:rsidP="00C63E25">
      <w:pPr>
        <w:rPr>
          <w:rFonts w:asciiTheme="minorHAnsi" w:hAnsiTheme="minorHAnsi"/>
        </w:rPr>
      </w:pPr>
    </w:p>
    <w:p w14:paraId="6CE8EBF9" w14:textId="77777777" w:rsidR="00C63E25" w:rsidRPr="00350027" w:rsidRDefault="00C63E25" w:rsidP="00C63E25">
      <w:pPr>
        <w:pStyle w:val="Heading3"/>
        <w:rPr>
          <w:rFonts w:asciiTheme="minorHAnsi" w:hAnsiTheme="minorHAnsi"/>
        </w:rPr>
      </w:pPr>
      <w:bookmarkStart w:id="68" w:name="_Toc464110951"/>
      <w:r w:rsidRPr="00350027">
        <w:rPr>
          <w:rFonts w:asciiTheme="minorHAnsi" w:hAnsiTheme="minorHAnsi"/>
        </w:rPr>
        <w:t>Steering Control Enable</w:t>
      </w:r>
      <w:bookmarkEnd w:id="68"/>
    </w:p>
    <w:p w14:paraId="3EB1A94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DE8F3ED" w14:textId="77777777" w:rsidTr="00F33256">
        <w:tc>
          <w:tcPr>
            <w:tcW w:w="1559" w:type="dxa"/>
          </w:tcPr>
          <w:p w14:paraId="40B8633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MRJ_SCU_STC_SRS_185</w:t>
            </w:r>
          </w:p>
        </w:tc>
        <w:tc>
          <w:tcPr>
            <w:tcW w:w="9320" w:type="dxa"/>
          </w:tcPr>
          <w:p w14:paraId="7CC2D499" w14:textId="77777777" w:rsidR="00C63E25" w:rsidRPr="00350027" w:rsidRDefault="00C63E25" w:rsidP="00F33256">
            <w:pPr>
              <w:rPr>
                <w:rFonts w:asciiTheme="minorHAnsi" w:hAnsiTheme="minorHAnsi"/>
              </w:rPr>
            </w:pPr>
            <w:r w:rsidRPr="00350027">
              <w:rPr>
                <w:rFonts w:asciiTheme="minorHAnsi" w:hAnsiTheme="minorHAnsi"/>
              </w:rPr>
              <w:t>The STC Program shall generate a Steering_Control_Enabled status as detailed in the following logic :-</w:t>
            </w:r>
          </w:p>
          <w:p w14:paraId="5962E472" w14:textId="77777777" w:rsidR="00C63E25" w:rsidRPr="00350027" w:rsidRDefault="00C63E25" w:rsidP="00F33256">
            <w:pPr>
              <w:rPr>
                <w:rFonts w:asciiTheme="minorHAnsi" w:hAnsiTheme="minorHAnsi"/>
              </w:rPr>
            </w:pPr>
          </w:p>
          <w:p w14:paraId="41E2D4C9" w14:textId="77777777" w:rsidR="00C63E25" w:rsidRPr="00350027" w:rsidRDefault="00C63E25" w:rsidP="00F33256">
            <w:pPr>
              <w:rPr>
                <w:rFonts w:asciiTheme="minorHAnsi" w:hAnsiTheme="minorHAnsi"/>
              </w:rPr>
            </w:pPr>
            <w:r w:rsidRPr="00350027">
              <w:rPr>
                <w:rFonts w:asciiTheme="minorHAnsi" w:hAnsiTheme="minorHAnsi"/>
              </w:rPr>
              <w:tab/>
              <w:t>FSLevel_4 = Touchdown_Protection_Active AND SOV Status Monitor</w:t>
            </w:r>
          </w:p>
          <w:p w14:paraId="360A0806" w14:textId="77777777" w:rsidR="00C63E25" w:rsidRPr="00350027" w:rsidRDefault="00C63E25" w:rsidP="00F33256">
            <w:pPr>
              <w:rPr>
                <w:rFonts w:asciiTheme="minorHAnsi" w:hAnsiTheme="minorHAnsi"/>
              </w:rPr>
            </w:pPr>
            <w:r w:rsidRPr="00350027">
              <w:rPr>
                <w:rFonts w:asciiTheme="minorHAnsi" w:hAnsiTheme="minorHAnsi"/>
              </w:rPr>
              <w:tab/>
              <w:t>IF( Towing_Disengage  OR Touchdown_Protection_Active OR Loss_Of_Steering )</w:t>
            </w:r>
          </w:p>
          <w:p w14:paraId="39E2A253" w14:textId="77777777" w:rsidR="00C63E25" w:rsidRPr="00350027" w:rsidRDefault="00C63E25" w:rsidP="00F33256">
            <w:pPr>
              <w:rPr>
                <w:rFonts w:asciiTheme="minorHAnsi" w:hAnsiTheme="minorHAnsi"/>
              </w:rPr>
            </w:pPr>
            <w:r w:rsidRPr="00350027">
              <w:rPr>
                <w:rFonts w:asciiTheme="minorHAnsi" w:hAnsiTheme="minorHAnsi"/>
              </w:rPr>
              <w:lastRenderedPageBreak/>
              <w:tab/>
              <w:t>THEN</w:t>
            </w:r>
          </w:p>
          <w:p w14:paraId="467A2351"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Steering_Control_Enabled = FALSE</w:t>
            </w:r>
          </w:p>
          <w:p w14:paraId="56A9BA1C" w14:textId="77777777" w:rsidR="00C63E25" w:rsidRPr="00350027" w:rsidRDefault="00C63E25" w:rsidP="00F33256">
            <w:pPr>
              <w:rPr>
                <w:rFonts w:asciiTheme="minorHAnsi" w:hAnsiTheme="minorHAnsi"/>
              </w:rPr>
            </w:pPr>
            <w:r w:rsidRPr="00350027">
              <w:rPr>
                <w:rFonts w:asciiTheme="minorHAnsi" w:hAnsiTheme="minorHAnsi"/>
              </w:rPr>
              <w:tab/>
              <w:t>ELSE</w:t>
            </w:r>
          </w:p>
          <w:p w14:paraId="48559C4A"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Steering_Control_Enabled = TRUE</w:t>
            </w:r>
          </w:p>
          <w:p w14:paraId="17598DBD" w14:textId="77777777" w:rsidR="00C63E25" w:rsidRPr="00350027" w:rsidRDefault="00C63E25" w:rsidP="00F33256">
            <w:pPr>
              <w:rPr>
                <w:rFonts w:asciiTheme="minorHAnsi" w:hAnsiTheme="minorHAnsi"/>
              </w:rPr>
            </w:pPr>
            <w:r w:rsidRPr="00350027">
              <w:rPr>
                <w:rFonts w:asciiTheme="minorHAnsi" w:hAnsiTheme="minorHAnsi"/>
              </w:rPr>
              <w:tab/>
              <w:t>ENDIF</w:t>
            </w:r>
          </w:p>
          <w:p w14:paraId="619F50BE" w14:textId="77777777" w:rsidR="00C63E25" w:rsidRPr="00350027" w:rsidRDefault="00C63E25" w:rsidP="00F33256">
            <w:pPr>
              <w:rPr>
                <w:rFonts w:asciiTheme="minorHAnsi" w:hAnsiTheme="minorHAnsi"/>
              </w:rPr>
            </w:pPr>
          </w:p>
          <w:p w14:paraId="37E974FF" w14:textId="77777777" w:rsidR="00C63E25" w:rsidRPr="00350027" w:rsidRDefault="00C63E25" w:rsidP="00F33256">
            <w:pPr>
              <w:rPr>
                <w:rFonts w:asciiTheme="minorHAnsi" w:hAnsiTheme="minorHAnsi"/>
              </w:rPr>
            </w:pPr>
            <w:r w:rsidRPr="00350027">
              <w:rPr>
                <w:rFonts w:asciiTheme="minorHAnsi" w:hAnsiTheme="minorHAnsi"/>
              </w:rPr>
              <w:t>Where  Towing_Disengage is the value defined in MRJ_SCU_STC_SRS_508</w:t>
            </w:r>
          </w:p>
          <w:p w14:paraId="123A2AAA" w14:textId="77777777" w:rsidR="00C63E25" w:rsidRPr="00350027" w:rsidRDefault="00C63E25" w:rsidP="00F33256">
            <w:pPr>
              <w:rPr>
                <w:rFonts w:asciiTheme="minorHAnsi" w:hAnsiTheme="minorHAnsi"/>
              </w:rPr>
            </w:pPr>
            <w:r w:rsidRPr="00350027">
              <w:rPr>
                <w:rFonts w:asciiTheme="minorHAnsi" w:hAnsiTheme="minorHAnsi"/>
              </w:rPr>
              <w:t xml:space="preserve">             Touchdown_Protection_Active is the value defined in MRJ_SCU_STC_SRS_182</w:t>
            </w:r>
          </w:p>
          <w:p w14:paraId="5C836EEF" w14:textId="77777777" w:rsidR="00C63E25" w:rsidRPr="00350027" w:rsidRDefault="00C63E25" w:rsidP="00F33256">
            <w:pPr>
              <w:rPr>
                <w:rFonts w:asciiTheme="minorHAnsi" w:hAnsiTheme="minorHAnsi"/>
              </w:rPr>
            </w:pPr>
            <w:r w:rsidRPr="00350027">
              <w:rPr>
                <w:rFonts w:asciiTheme="minorHAnsi" w:hAnsiTheme="minorHAnsi"/>
              </w:rPr>
              <w:tab/>
              <w:t>SOV Status Monitor is defined in MRJ_SCU_STC_SRS_1197</w:t>
            </w:r>
          </w:p>
          <w:p w14:paraId="3943A2FD" w14:textId="77777777" w:rsidR="00C63E25" w:rsidRPr="00350027" w:rsidRDefault="00C63E25" w:rsidP="00F33256">
            <w:pPr>
              <w:rPr>
                <w:rFonts w:asciiTheme="minorHAnsi" w:hAnsiTheme="minorHAnsi"/>
              </w:rPr>
            </w:pPr>
            <w:r w:rsidRPr="00350027">
              <w:rPr>
                <w:rFonts w:asciiTheme="minorHAnsi" w:hAnsiTheme="minorHAnsi"/>
              </w:rPr>
              <w:t>and       Loss_Of_Steering is the value defined in MRJ_SCU_STC_SRS_184</w:t>
            </w:r>
          </w:p>
          <w:p w14:paraId="72D0876B" w14:textId="77777777" w:rsidR="00C63E25" w:rsidRPr="00350027" w:rsidRDefault="00C63E25" w:rsidP="00F33256">
            <w:pPr>
              <w:rPr>
                <w:rFonts w:asciiTheme="minorHAnsi" w:hAnsiTheme="minorHAnsi"/>
              </w:rPr>
            </w:pPr>
          </w:p>
          <w:p w14:paraId="44E806F6" w14:textId="77777777" w:rsidR="00C63E25" w:rsidRPr="00350027" w:rsidRDefault="00C63E25" w:rsidP="00F33256">
            <w:pPr>
              <w:rPr>
                <w:rFonts w:asciiTheme="minorHAnsi" w:hAnsiTheme="minorHAnsi"/>
              </w:rPr>
            </w:pPr>
            <w:r w:rsidRPr="00350027">
              <w:rPr>
                <w:rFonts w:asciiTheme="minorHAnsi" w:hAnsiTheme="minorHAnsi"/>
              </w:rPr>
              <w:t>Note: FSLevel_4 is used for ARINC Label 106 bit 28.</w:t>
            </w:r>
          </w:p>
          <w:p w14:paraId="145FE536" w14:textId="77777777" w:rsidR="00C63E25" w:rsidRPr="00350027" w:rsidRDefault="00C63E25" w:rsidP="00F33256">
            <w:pPr>
              <w:rPr>
                <w:rFonts w:asciiTheme="minorHAnsi" w:hAnsiTheme="minorHAnsi"/>
                <w:i/>
                <w:iCs/>
              </w:rPr>
            </w:pPr>
          </w:p>
        </w:tc>
      </w:tr>
      <w:tr w:rsidR="00C63E25" w:rsidRPr="00350027" w14:paraId="10F6C1F8" w14:textId="77777777" w:rsidTr="00F33256">
        <w:tc>
          <w:tcPr>
            <w:tcW w:w="1559" w:type="dxa"/>
          </w:tcPr>
          <w:p w14:paraId="2CE2A47D" w14:textId="77777777" w:rsidR="00C63E25" w:rsidRPr="00350027" w:rsidRDefault="00C63E25" w:rsidP="00F33256">
            <w:pPr>
              <w:rPr>
                <w:rFonts w:asciiTheme="minorHAnsi" w:hAnsiTheme="minorHAnsi"/>
                <w:i/>
                <w:iCs/>
              </w:rPr>
            </w:pPr>
          </w:p>
        </w:tc>
        <w:tc>
          <w:tcPr>
            <w:tcW w:w="9320" w:type="dxa"/>
          </w:tcPr>
          <w:p w14:paraId="0DCD1DA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50955C1" w14:textId="77777777" w:rsidTr="00F33256">
        <w:tc>
          <w:tcPr>
            <w:tcW w:w="1559" w:type="dxa"/>
          </w:tcPr>
          <w:p w14:paraId="657C1312" w14:textId="77777777" w:rsidR="00C63E25" w:rsidRPr="00350027" w:rsidRDefault="00C63E25" w:rsidP="00F33256">
            <w:pPr>
              <w:rPr>
                <w:rFonts w:asciiTheme="minorHAnsi" w:hAnsiTheme="minorHAnsi"/>
                <w:i/>
                <w:iCs/>
              </w:rPr>
            </w:pPr>
          </w:p>
        </w:tc>
        <w:tc>
          <w:tcPr>
            <w:tcW w:w="9320" w:type="dxa"/>
          </w:tcPr>
          <w:p w14:paraId="63F47A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9019C93" w14:textId="77777777" w:rsidTr="00F33256">
        <w:tc>
          <w:tcPr>
            <w:tcW w:w="1559" w:type="dxa"/>
          </w:tcPr>
          <w:p w14:paraId="422BA2C2" w14:textId="77777777" w:rsidR="00C63E25" w:rsidRPr="00350027" w:rsidRDefault="00C63E25" w:rsidP="00F33256">
            <w:pPr>
              <w:rPr>
                <w:rFonts w:asciiTheme="minorHAnsi" w:hAnsiTheme="minorHAnsi"/>
                <w:i/>
                <w:iCs/>
              </w:rPr>
            </w:pPr>
          </w:p>
        </w:tc>
        <w:tc>
          <w:tcPr>
            <w:tcW w:w="9320" w:type="dxa"/>
          </w:tcPr>
          <w:p w14:paraId="1F0FB78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E09304" w14:textId="77777777" w:rsidR="00C63E25" w:rsidRPr="00350027" w:rsidRDefault="00C63E25" w:rsidP="00C63E25">
      <w:pPr>
        <w:rPr>
          <w:rFonts w:asciiTheme="minorHAnsi" w:hAnsiTheme="minorHAnsi"/>
        </w:rPr>
      </w:pPr>
    </w:p>
    <w:p w14:paraId="7B74AB3C" w14:textId="77777777" w:rsidR="00C63E25" w:rsidRPr="00350027" w:rsidRDefault="00C63E25" w:rsidP="00C63E25">
      <w:pPr>
        <w:pStyle w:val="Heading3"/>
        <w:rPr>
          <w:rFonts w:asciiTheme="minorHAnsi" w:hAnsiTheme="minorHAnsi"/>
        </w:rPr>
      </w:pPr>
      <w:bookmarkStart w:id="69" w:name="_Toc464110952"/>
      <w:r w:rsidRPr="00350027">
        <w:rPr>
          <w:rFonts w:asciiTheme="minorHAnsi" w:hAnsiTheme="minorHAnsi"/>
        </w:rPr>
        <w:t>Steering Control Loop</w:t>
      </w:r>
      <w:bookmarkEnd w:id="69"/>
    </w:p>
    <w:p w14:paraId="45DA122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EDAFF4D" w14:textId="77777777" w:rsidTr="00F33256">
        <w:tc>
          <w:tcPr>
            <w:tcW w:w="1559" w:type="dxa"/>
          </w:tcPr>
          <w:p w14:paraId="59F68D9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MRJ_SCU_STC_SRS_192</w:t>
            </w:r>
          </w:p>
        </w:tc>
        <w:tc>
          <w:tcPr>
            <w:tcW w:w="9320" w:type="dxa"/>
          </w:tcPr>
          <w:p w14:paraId="62A21778" w14:textId="77777777" w:rsidR="00C63E25" w:rsidRPr="00350027" w:rsidRDefault="00C63E25" w:rsidP="00F33256">
            <w:pPr>
              <w:rPr>
                <w:rFonts w:asciiTheme="minorHAnsi" w:hAnsiTheme="minorHAnsi"/>
              </w:rPr>
            </w:pPr>
            <w:r w:rsidRPr="00350027">
              <w:rPr>
                <w:rFonts w:asciiTheme="minorHAnsi" w:hAnsiTheme="minorHAnsi"/>
              </w:rPr>
              <w:t>The STC Program shall calculate an error signal Steering_Error using the following algorithm</w:t>
            </w:r>
          </w:p>
          <w:p w14:paraId="7F6B32FA" w14:textId="77777777" w:rsidR="00C63E25" w:rsidRPr="00350027" w:rsidRDefault="00C63E25" w:rsidP="00F33256">
            <w:pPr>
              <w:rPr>
                <w:rFonts w:asciiTheme="minorHAnsi" w:hAnsiTheme="minorHAnsi"/>
              </w:rPr>
            </w:pPr>
          </w:p>
          <w:p w14:paraId="4E8F9F99" w14:textId="77777777" w:rsidR="00C63E25" w:rsidRPr="00350027" w:rsidRDefault="00C63E25" w:rsidP="00F33256">
            <w:pPr>
              <w:rPr>
                <w:rFonts w:asciiTheme="minorHAnsi" w:hAnsiTheme="minorHAnsi"/>
              </w:rPr>
            </w:pPr>
            <w:r w:rsidRPr="00350027">
              <w:rPr>
                <w:rFonts w:asciiTheme="minorHAnsi" w:hAnsiTheme="minorHAnsi"/>
              </w:rPr>
              <w:tab/>
              <w:t>Steering_Error =  ( Limited_Steering_Demand - SACT_Position )</w:t>
            </w:r>
          </w:p>
          <w:p w14:paraId="76EA974E" w14:textId="77777777" w:rsidR="00C63E25" w:rsidRPr="00350027" w:rsidRDefault="00C63E25" w:rsidP="00F33256">
            <w:pPr>
              <w:rPr>
                <w:rFonts w:asciiTheme="minorHAnsi" w:hAnsiTheme="minorHAnsi"/>
              </w:rPr>
            </w:pPr>
          </w:p>
          <w:p w14:paraId="20BB8CAA" w14:textId="77777777" w:rsidR="00C63E25" w:rsidRPr="00350027" w:rsidRDefault="00C63E25" w:rsidP="00F33256">
            <w:pPr>
              <w:rPr>
                <w:rFonts w:asciiTheme="minorHAnsi" w:hAnsiTheme="minorHAnsi"/>
              </w:rPr>
            </w:pPr>
            <w:r w:rsidRPr="00350027">
              <w:rPr>
                <w:rFonts w:asciiTheme="minorHAnsi" w:hAnsiTheme="minorHAnsi"/>
              </w:rPr>
              <w:t>Where Limited_Steering_Demand is the value calculated in MRJ_SCU_STC_SRS_176</w:t>
            </w:r>
          </w:p>
          <w:p w14:paraId="56101D03" w14:textId="77777777" w:rsidR="00C63E25" w:rsidRPr="00350027" w:rsidRDefault="00C63E25" w:rsidP="00F33256">
            <w:pPr>
              <w:rPr>
                <w:rFonts w:asciiTheme="minorHAnsi" w:hAnsiTheme="minorHAnsi"/>
              </w:rPr>
            </w:pPr>
            <w:r w:rsidRPr="00350027">
              <w:rPr>
                <w:rFonts w:asciiTheme="minorHAnsi" w:hAnsiTheme="minorHAnsi"/>
              </w:rPr>
              <w:t>and      SACT_Position is the value calculated in MRJ_SCU_STC_SRS_1240</w:t>
            </w:r>
          </w:p>
          <w:p w14:paraId="4335F254" w14:textId="77777777" w:rsidR="00C63E25" w:rsidRPr="00350027" w:rsidRDefault="00C63E25" w:rsidP="00F33256">
            <w:pPr>
              <w:rPr>
                <w:rFonts w:asciiTheme="minorHAnsi" w:hAnsiTheme="minorHAnsi"/>
              </w:rPr>
            </w:pPr>
          </w:p>
          <w:p w14:paraId="079E4C1F" w14:textId="77777777" w:rsidR="00C63E25" w:rsidRPr="00350027" w:rsidRDefault="00C63E25" w:rsidP="00F33256">
            <w:pPr>
              <w:rPr>
                <w:rFonts w:asciiTheme="minorHAnsi" w:hAnsiTheme="minorHAnsi"/>
                <w:i/>
                <w:iCs/>
              </w:rPr>
            </w:pPr>
          </w:p>
        </w:tc>
      </w:tr>
      <w:tr w:rsidR="00C63E25" w:rsidRPr="00350027" w14:paraId="2476D7E2" w14:textId="77777777" w:rsidTr="00F33256">
        <w:tc>
          <w:tcPr>
            <w:tcW w:w="1559" w:type="dxa"/>
          </w:tcPr>
          <w:p w14:paraId="1281161A" w14:textId="77777777" w:rsidR="00C63E25" w:rsidRPr="00350027" w:rsidRDefault="00C63E25" w:rsidP="00F33256">
            <w:pPr>
              <w:rPr>
                <w:rFonts w:asciiTheme="minorHAnsi" w:hAnsiTheme="minorHAnsi"/>
                <w:i/>
                <w:iCs/>
              </w:rPr>
            </w:pPr>
          </w:p>
        </w:tc>
        <w:tc>
          <w:tcPr>
            <w:tcW w:w="9320" w:type="dxa"/>
          </w:tcPr>
          <w:p w14:paraId="7D3990D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F3BE5F" w14:textId="77777777" w:rsidTr="00F33256">
        <w:tc>
          <w:tcPr>
            <w:tcW w:w="1559" w:type="dxa"/>
          </w:tcPr>
          <w:p w14:paraId="7E44C719" w14:textId="77777777" w:rsidR="00C63E25" w:rsidRPr="00350027" w:rsidRDefault="00C63E25" w:rsidP="00F33256">
            <w:pPr>
              <w:rPr>
                <w:rFonts w:asciiTheme="minorHAnsi" w:hAnsiTheme="minorHAnsi"/>
                <w:i/>
                <w:iCs/>
              </w:rPr>
            </w:pPr>
          </w:p>
        </w:tc>
        <w:tc>
          <w:tcPr>
            <w:tcW w:w="9320" w:type="dxa"/>
          </w:tcPr>
          <w:p w14:paraId="2F970DA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FACEEE7" w14:textId="77777777" w:rsidTr="00F33256">
        <w:tc>
          <w:tcPr>
            <w:tcW w:w="1559" w:type="dxa"/>
          </w:tcPr>
          <w:p w14:paraId="31DB2245" w14:textId="77777777" w:rsidR="00C63E25" w:rsidRPr="00350027" w:rsidRDefault="00C63E25" w:rsidP="00F33256">
            <w:pPr>
              <w:rPr>
                <w:rFonts w:asciiTheme="minorHAnsi" w:hAnsiTheme="minorHAnsi"/>
                <w:i/>
                <w:iCs/>
              </w:rPr>
            </w:pPr>
          </w:p>
        </w:tc>
        <w:tc>
          <w:tcPr>
            <w:tcW w:w="9320" w:type="dxa"/>
          </w:tcPr>
          <w:p w14:paraId="3EBE902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855D961" w14:textId="77777777" w:rsidR="00C63E25" w:rsidRPr="00350027" w:rsidRDefault="00C63E25" w:rsidP="00C63E25">
      <w:pPr>
        <w:rPr>
          <w:rFonts w:asciiTheme="minorHAnsi" w:hAnsiTheme="minorHAnsi"/>
        </w:rPr>
      </w:pPr>
    </w:p>
    <w:p w14:paraId="3081205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EB87320" w14:textId="77777777" w:rsidTr="00F33256">
        <w:tc>
          <w:tcPr>
            <w:tcW w:w="1559" w:type="dxa"/>
          </w:tcPr>
          <w:p w14:paraId="64C1F1E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MRJ_SCU_STC_SRS_1114</w:t>
            </w:r>
          </w:p>
        </w:tc>
        <w:tc>
          <w:tcPr>
            <w:tcW w:w="9320" w:type="dxa"/>
          </w:tcPr>
          <w:p w14:paraId="7F6B393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limit the Steering_Error calculated in MRJ_SCU_STC_SRS_192 to +/- 8.25mA. </w:t>
            </w:r>
          </w:p>
          <w:p w14:paraId="4F7FA3B7" w14:textId="77777777" w:rsidR="00C63E25" w:rsidRPr="00350027" w:rsidRDefault="00C63E25" w:rsidP="00F33256">
            <w:pPr>
              <w:rPr>
                <w:rFonts w:asciiTheme="minorHAnsi" w:hAnsiTheme="minorHAnsi"/>
                <w:i/>
                <w:iCs/>
              </w:rPr>
            </w:pPr>
          </w:p>
        </w:tc>
      </w:tr>
      <w:tr w:rsidR="00C63E25" w:rsidRPr="00350027" w14:paraId="03C0E25F" w14:textId="77777777" w:rsidTr="00F33256">
        <w:tc>
          <w:tcPr>
            <w:tcW w:w="1559" w:type="dxa"/>
          </w:tcPr>
          <w:p w14:paraId="3525960D" w14:textId="77777777" w:rsidR="00C63E25" w:rsidRPr="00350027" w:rsidRDefault="00C63E25" w:rsidP="00F33256">
            <w:pPr>
              <w:rPr>
                <w:rFonts w:asciiTheme="minorHAnsi" w:hAnsiTheme="minorHAnsi"/>
                <w:i/>
                <w:iCs/>
              </w:rPr>
            </w:pPr>
          </w:p>
        </w:tc>
        <w:tc>
          <w:tcPr>
            <w:tcW w:w="9320" w:type="dxa"/>
          </w:tcPr>
          <w:p w14:paraId="7DFA3B4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0C52C4" w14:textId="77777777" w:rsidTr="00F33256">
        <w:tc>
          <w:tcPr>
            <w:tcW w:w="1559" w:type="dxa"/>
          </w:tcPr>
          <w:p w14:paraId="19B90665" w14:textId="77777777" w:rsidR="00C63E25" w:rsidRPr="00350027" w:rsidRDefault="00C63E25" w:rsidP="00F33256">
            <w:pPr>
              <w:rPr>
                <w:rFonts w:asciiTheme="minorHAnsi" w:hAnsiTheme="minorHAnsi"/>
                <w:i/>
                <w:iCs/>
              </w:rPr>
            </w:pPr>
          </w:p>
        </w:tc>
        <w:tc>
          <w:tcPr>
            <w:tcW w:w="9320" w:type="dxa"/>
          </w:tcPr>
          <w:p w14:paraId="6A3706C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4C974B9" w14:textId="77777777" w:rsidTr="00F33256">
        <w:tc>
          <w:tcPr>
            <w:tcW w:w="1559" w:type="dxa"/>
          </w:tcPr>
          <w:p w14:paraId="5FD00BCF" w14:textId="77777777" w:rsidR="00C63E25" w:rsidRPr="00350027" w:rsidRDefault="00C63E25" w:rsidP="00F33256">
            <w:pPr>
              <w:rPr>
                <w:rFonts w:asciiTheme="minorHAnsi" w:hAnsiTheme="minorHAnsi"/>
                <w:i/>
                <w:iCs/>
              </w:rPr>
            </w:pPr>
          </w:p>
        </w:tc>
        <w:tc>
          <w:tcPr>
            <w:tcW w:w="9320" w:type="dxa"/>
          </w:tcPr>
          <w:p w14:paraId="4B61DF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F8F8A8A" w14:textId="77777777" w:rsidR="00C63E25" w:rsidRPr="00350027" w:rsidRDefault="00C63E25" w:rsidP="00C63E25">
      <w:pPr>
        <w:rPr>
          <w:rFonts w:asciiTheme="minorHAnsi" w:hAnsiTheme="minorHAnsi"/>
        </w:rPr>
      </w:pPr>
    </w:p>
    <w:p w14:paraId="00C2A5D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6DD0BEB" w14:textId="77777777" w:rsidTr="00F33256">
        <w:tc>
          <w:tcPr>
            <w:tcW w:w="1559" w:type="dxa"/>
          </w:tcPr>
          <w:p w14:paraId="46616E3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MRJ_SCU_STC_SRS_196</w:t>
            </w:r>
          </w:p>
        </w:tc>
        <w:tc>
          <w:tcPr>
            <w:tcW w:w="9320" w:type="dxa"/>
          </w:tcPr>
          <w:p w14:paraId="22CF166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reset the PID controller internal variables and set the EHSV_Demand to 0mA if the following condition is TRUE:</w:t>
            </w:r>
          </w:p>
          <w:p w14:paraId="7D9AE5C6" w14:textId="77777777" w:rsidR="00C63E25" w:rsidRPr="00350027" w:rsidRDefault="00C63E25" w:rsidP="00F33256">
            <w:pPr>
              <w:rPr>
                <w:rFonts w:asciiTheme="minorHAnsi" w:hAnsiTheme="minorHAnsi"/>
              </w:rPr>
            </w:pPr>
          </w:p>
          <w:p w14:paraId="3A6DC8E7" w14:textId="77777777" w:rsidR="00C63E25" w:rsidRPr="00350027" w:rsidRDefault="00C63E25" w:rsidP="00F33256">
            <w:pPr>
              <w:rPr>
                <w:rFonts w:asciiTheme="minorHAnsi" w:hAnsiTheme="minorHAnsi"/>
              </w:rPr>
            </w:pPr>
            <w:r w:rsidRPr="00350027">
              <w:rPr>
                <w:rFonts w:asciiTheme="minorHAnsi" w:hAnsiTheme="minorHAnsi"/>
              </w:rPr>
              <w:t xml:space="preserve">               Towing_Disengage OR</w:t>
            </w:r>
          </w:p>
          <w:p w14:paraId="20C11605" w14:textId="77777777" w:rsidR="00C63E25" w:rsidRPr="00350027" w:rsidRDefault="00C63E25" w:rsidP="00F33256">
            <w:pPr>
              <w:rPr>
                <w:rFonts w:asciiTheme="minorHAnsi" w:hAnsiTheme="minorHAnsi"/>
              </w:rPr>
            </w:pPr>
            <w:r w:rsidRPr="00350027">
              <w:rPr>
                <w:rFonts w:asciiTheme="minorHAnsi" w:hAnsiTheme="minorHAnsi"/>
              </w:rPr>
              <w:t xml:space="preserve">               Loss_of_Steering    OR</w:t>
            </w:r>
          </w:p>
          <w:p w14:paraId="2A7677F6" w14:textId="77777777" w:rsidR="00C63E25" w:rsidRPr="00350027" w:rsidRDefault="00C63E25" w:rsidP="00F33256">
            <w:pPr>
              <w:rPr>
                <w:rFonts w:asciiTheme="minorHAnsi" w:hAnsiTheme="minorHAnsi"/>
              </w:rPr>
            </w:pPr>
            <w:r w:rsidRPr="00350027">
              <w:rPr>
                <w:rFonts w:asciiTheme="minorHAnsi" w:hAnsiTheme="minorHAnsi"/>
              </w:rPr>
              <w:t xml:space="preserve">               (Touchdown_Protection_Active AND NOT SOV Status Monitor)</w:t>
            </w:r>
          </w:p>
          <w:p w14:paraId="1DE4F069" w14:textId="77777777" w:rsidR="00C63E25" w:rsidRPr="00350027" w:rsidRDefault="00C63E25" w:rsidP="00F33256">
            <w:pPr>
              <w:rPr>
                <w:rFonts w:asciiTheme="minorHAnsi" w:hAnsiTheme="minorHAnsi"/>
              </w:rPr>
            </w:pPr>
          </w:p>
          <w:p w14:paraId="72E7B007" w14:textId="77777777" w:rsidR="00C63E25" w:rsidRPr="00350027" w:rsidRDefault="00C63E25" w:rsidP="00F33256">
            <w:pPr>
              <w:rPr>
                <w:rFonts w:asciiTheme="minorHAnsi" w:hAnsiTheme="minorHAnsi"/>
              </w:rPr>
            </w:pPr>
            <w:r w:rsidRPr="00350027">
              <w:rPr>
                <w:rFonts w:asciiTheme="minorHAnsi" w:hAnsiTheme="minorHAnsi"/>
              </w:rPr>
              <w:t>Where  Towing_Disengage is the value defined in MRJ_SCU_STC_SRS_508</w:t>
            </w:r>
          </w:p>
          <w:p w14:paraId="3D58EC1D" w14:textId="77777777" w:rsidR="00C63E25" w:rsidRPr="00350027" w:rsidRDefault="00C63E25" w:rsidP="00F33256">
            <w:pPr>
              <w:rPr>
                <w:rFonts w:asciiTheme="minorHAnsi" w:hAnsiTheme="minorHAnsi"/>
              </w:rPr>
            </w:pPr>
            <w:r w:rsidRPr="00350027">
              <w:rPr>
                <w:rFonts w:asciiTheme="minorHAnsi" w:hAnsiTheme="minorHAnsi"/>
              </w:rPr>
              <w:t xml:space="preserve">             Touchdown_Protection_Active is the value defined in MRJ_SCU_STC_SRS_182</w:t>
            </w:r>
          </w:p>
          <w:p w14:paraId="1766D9D9" w14:textId="77777777" w:rsidR="00C63E25" w:rsidRPr="00350027" w:rsidRDefault="00C63E25" w:rsidP="00F33256">
            <w:pPr>
              <w:rPr>
                <w:rFonts w:asciiTheme="minorHAnsi" w:hAnsiTheme="minorHAnsi"/>
              </w:rPr>
            </w:pPr>
            <w:r w:rsidRPr="00350027">
              <w:rPr>
                <w:rFonts w:asciiTheme="minorHAnsi" w:hAnsiTheme="minorHAnsi"/>
              </w:rPr>
              <w:t xml:space="preserve">             SOV Status Monitor is defined in MRJ_SCU_STC_SRS_1197</w:t>
            </w:r>
          </w:p>
          <w:p w14:paraId="5FC00DFB" w14:textId="77777777" w:rsidR="00C63E25" w:rsidRPr="00350027" w:rsidRDefault="00C63E25" w:rsidP="00F33256">
            <w:pPr>
              <w:rPr>
                <w:rFonts w:asciiTheme="minorHAnsi" w:hAnsiTheme="minorHAnsi"/>
              </w:rPr>
            </w:pPr>
            <w:r w:rsidRPr="00350027">
              <w:rPr>
                <w:rFonts w:asciiTheme="minorHAnsi" w:hAnsiTheme="minorHAnsi"/>
              </w:rPr>
              <w:t>and       Loss_Of_Steering is the value defined in MRJ_SCU_STC_SRS_184</w:t>
            </w:r>
          </w:p>
          <w:p w14:paraId="65E54035" w14:textId="77777777" w:rsidR="00C63E25" w:rsidRPr="00350027" w:rsidRDefault="00C63E25" w:rsidP="00F33256">
            <w:pPr>
              <w:rPr>
                <w:rFonts w:asciiTheme="minorHAnsi" w:hAnsiTheme="minorHAnsi"/>
                <w:i/>
                <w:iCs/>
              </w:rPr>
            </w:pPr>
          </w:p>
        </w:tc>
      </w:tr>
      <w:tr w:rsidR="00C63E25" w:rsidRPr="00350027" w14:paraId="3238A54D" w14:textId="77777777" w:rsidTr="00F33256">
        <w:tc>
          <w:tcPr>
            <w:tcW w:w="1559" w:type="dxa"/>
          </w:tcPr>
          <w:p w14:paraId="091F07F9" w14:textId="77777777" w:rsidR="00C63E25" w:rsidRPr="00350027" w:rsidRDefault="00C63E25" w:rsidP="00F33256">
            <w:pPr>
              <w:rPr>
                <w:rFonts w:asciiTheme="minorHAnsi" w:hAnsiTheme="minorHAnsi"/>
                <w:i/>
                <w:iCs/>
              </w:rPr>
            </w:pPr>
          </w:p>
        </w:tc>
        <w:tc>
          <w:tcPr>
            <w:tcW w:w="9320" w:type="dxa"/>
          </w:tcPr>
          <w:p w14:paraId="0681878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DC8DF4A" w14:textId="77777777" w:rsidTr="00F33256">
        <w:tc>
          <w:tcPr>
            <w:tcW w:w="1559" w:type="dxa"/>
          </w:tcPr>
          <w:p w14:paraId="422A465A" w14:textId="77777777" w:rsidR="00C63E25" w:rsidRPr="00350027" w:rsidRDefault="00C63E25" w:rsidP="00F33256">
            <w:pPr>
              <w:rPr>
                <w:rFonts w:asciiTheme="minorHAnsi" w:hAnsiTheme="minorHAnsi"/>
                <w:i/>
                <w:iCs/>
              </w:rPr>
            </w:pPr>
          </w:p>
        </w:tc>
        <w:tc>
          <w:tcPr>
            <w:tcW w:w="9320" w:type="dxa"/>
          </w:tcPr>
          <w:p w14:paraId="6AD9BA3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51CC8A1" w14:textId="77777777" w:rsidTr="00F33256">
        <w:tc>
          <w:tcPr>
            <w:tcW w:w="1559" w:type="dxa"/>
          </w:tcPr>
          <w:p w14:paraId="5E2AEC87" w14:textId="77777777" w:rsidR="00C63E25" w:rsidRPr="00350027" w:rsidRDefault="00C63E25" w:rsidP="00F33256">
            <w:pPr>
              <w:rPr>
                <w:rFonts w:asciiTheme="minorHAnsi" w:hAnsiTheme="minorHAnsi"/>
                <w:i/>
                <w:iCs/>
              </w:rPr>
            </w:pPr>
          </w:p>
        </w:tc>
        <w:tc>
          <w:tcPr>
            <w:tcW w:w="9320" w:type="dxa"/>
          </w:tcPr>
          <w:p w14:paraId="2FC0DE4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C4972C0" w14:textId="77777777" w:rsidR="00C63E25" w:rsidRPr="00350027" w:rsidRDefault="00C63E25" w:rsidP="00C63E25">
      <w:pPr>
        <w:rPr>
          <w:rFonts w:asciiTheme="minorHAnsi" w:hAnsiTheme="minorHAnsi"/>
        </w:rPr>
      </w:pPr>
    </w:p>
    <w:p w14:paraId="78C3F44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38E2E3D" w14:textId="77777777" w:rsidTr="00F33256">
        <w:tc>
          <w:tcPr>
            <w:tcW w:w="1559" w:type="dxa"/>
          </w:tcPr>
          <w:p w14:paraId="10805C4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MRJ_SCU_STC_SRS_193</w:t>
            </w:r>
          </w:p>
        </w:tc>
        <w:tc>
          <w:tcPr>
            <w:tcW w:w="9320" w:type="dxa"/>
          </w:tcPr>
          <w:p w14:paraId="276016A3" w14:textId="77777777" w:rsidR="00C63E25" w:rsidRPr="00350027" w:rsidRDefault="00C63E25" w:rsidP="00F33256">
            <w:pPr>
              <w:rPr>
                <w:rFonts w:asciiTheme="minorHAnsi" w:hAnsiTheme="minorHAnsi"/>
              </w:rPr>
            </w:pPr>
            <w:r w:rsidRPr="00350027">
              <w:rPr>
                <w:rFonts w:asciiTheme="minorHAnsi" w:hAnsiTheme="minorHAnsi"/>
              </w:rPr>
              <w:t>If the following condition is TRUE then the STC Program shall execute a PID controller with a 5.12ms refresh rate that shall act to minimise the Steering_Error calculated in MRJ_SCU_STC_SRS_192 by generating an output EHSV_Demand:</w:t>
            </w:r>
          </w:p>
          <w:p w14:paraId="2C5129B5" w14:textId="77777777" w:rsidR="00C63E25" w:rsidRPr="00350027" w:rsidRDefault="00C63E25" w:rsidP="00F33256">
            <w:pPr>
              <w:rPr>
                <w:rFonts w:asciiTheme="minorHAnsi" w:hAnsiTheme="minorHAnsi"/>
              </w:rPr>
            </w:pPr>
          </w:p>
          <w:p w14:paraId="40B9CAF6" w14:textId="77777777" w:rsidR="00C63E25" w:rsidRPr="00350027" w:rsidRDefault="00C63E25" w:rsidP="00F33256">
            <w:pPr>
              <w:rPr>
                <w:rFonts w:asciiTheme="minorHAnsi" w:hAnsiTheme="minorHAnsi"/>
              </w:rPr>
            </w:pPr>
            <w:r w:rsidRPr="00350027">
              <w:rPr>
                <w:rFonts w:asciiTheme="minorHAnsi" w:hAnsiTheme="minorHAnsi"/>
              </w:rPr>
              <w:t xml:space="preserve">          NOT Towing_Disengage AND</w:t>
            </w:r>
          </w:p>
          <w:p w14:paraId="32AC20C6" w14:textId="77777777" w:rsidR="00C63E25" w:rsidRPr="00350027" w:rsidRDefault="00C63E25" w:rsidP="00F33256">
            <w:pPr>
              <w:rPr>
                <w:rFonts w:asciiTheme="minorHAnsi" w:hAnsiTheme="minorHAnsi"/>
              </w:rPr>
            </w:pPr>
            <w:r w:rsidRPr="00350027">
              <w:rPr>
                <w:rFonts w:asciiTheme="minorHAnsi" w:hAnsiTheme="minorHAnsi"/>
              </w:rPr>
              <w:t xml:space="preserve">          NOT Loss_of_Steering    AND</w:t>
            </w:r>
          </w:p>
          <w:p w14:paraId="10722ADE" w14:textId="77777777" w:rsidR="00C63E25" w:rsidRPr="00350027" w:rsidRDefault="00C63E25" w:rsidP="00F33256">
            <w:pPr>
              <w:rPr>
                <w:rFonts w:asciiTheme="minorHAnsi" w:hAnsiTheme="minorHAnsi"/>
                <w:i/>
                <w:iCs/>
              </w:rPr>
            </w:pPr>
            <w:r w:rsidRPr="00350027">
              <w:rPr>
                <w:rFonts w:asciiTheme="minorHAnsi" w:hAnsiTheme="minorHAnsi"/>
              </w:rPr>
              <w:t xml:space="preserve">          (NOT Touchdown_Protection_Active OR SOV Status Monitor)</w:t>
            </w:r>
            <w:r w:rsidRPr="00350027">
              <w:rPr>
                <w:rFonts w:asciiTheme="minorHAnsi" w:hAnsiTheme="minorHAnsi"/>
                <w:i/>
                <w:iCs/>
              </w:rPr>
              <w:t xml:space="preserve"> </w:t>
            </w:r>
          </w:p>
          <w:p w14:paraId="06E33F73" w14:textId="77777777" w:rsidR="00C63E25" w:rsidRPr="00350027" w:rsidRDefault="00C63E25" w:rsidP="00F33256">
            <w:pPr>
              <w:rPr>
                <w:rFonts w:asciiTheme="minorHAnsi" w:hAnsiTheme="minorHAnsi"/>
              </w:rPr>
            </w:pPr>
          </w:p>
          <w:p w14:paraId="5705C61D" w14:textId="77777777" w:rsidR="00C63E25" w:rsidRPr="00350027" w:rsidRDefault="00C63E25" w:rsidP="00F33256">
            <w:pPr>
              <w:rPr>
                <w:rFonts w:asciiTheme="minorHAnsi" w:hAnsiTheme="minorHAnsi"/>
                <w:i/>
                <w:iCs/>
              </w:rPr>
            </w:pPr>
          </w:p>
        </w:tc>
      </w:tr>
      <w:tr w:rsidR="00C63E25" w:rsidRPr="00350027" w14:paraId="5284D2FC" w14:textId="77777777" w:rsidTr="00F33256">
        <w:tc>
          <w:tcPr>
            <w:tcW w:w="1559" w:type="dxa"/>
          </w:tcPr>
          <w:p w14:paraId="50909C9F" w14:textId="77777777" w:rsidR="00C63E25" w:rsidRPr="00350027" w:rsidRDefault="00C63E25" w:rsidP="00F33256">
            <w:pPr>
              <w:rPr>
                <w:rFonts w:asciiTheme="minorHAnsi" w:hAnsiTheme="minorHAnsi"/>
                <w:i/>
                <w:iCs/>
              </w:rPr>
            </w:pPr>
          </w:p>
        </w:tc>
        <w:tc>
          <w:tcPr>
            <w:tcW w:w="9320" w:type="dxa"/>
          </w:tcPr>
          <w:p w14:paraId="56D55E0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2E10E32" w14:textId="77777777" w:rsidTr="00F33256">
        <w:tc>
          <w:tcPr>
            <w:tcW w:w="1559" w:type="dxa"/>
          </w:tcPr>
          <w:p w14:paraId="4C9F0056" w14:textId="77777777" w:rsidR="00C63E25" w:rsidRPr="00350027" w:rsidRDefault="00C63E25" w:rsidP="00F33256">
            <w:pPr>
              <w:rPr>
                <w:rFonts w:asciiTheme="minorHAnsi" w:hAnsiTheme="minorHAnsi"/>
                <w:i/>
                <w:iCs/>
              </w:rPr>
            </w:pPr>
          </w:p>
        </w:tc>
        <w:tc>
          <w:tcPr>
            <w:tcW w:w="9320" w:type="dxa"/>
          </w:tcPr>
          <w:p w14:paraId="0ADCC79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3B3E781" w14:textId="77777777" w:rsidTr="00F33256">
        <w:tc>
          <w:tcPr>
            <w:tcW w:w="1559" w:type="dxa"/>
          </w:tcPr>
          <w:p w14:paraId="1EEA6C0F" w14:textId="77777777" w:rsidR="00C63E25" w:rsidRPr="00350027" w:rsidRDefault="00C63E25" w:rsidP="00F33256">
            <w:pPr>
              <w:rPr>
                <w:rFonts w:asciiTheme="minorHAnsi" w:hAnsiTheme="minorHAnsi"/>
                <w:i/>
                <w:iCs/>
              </w:rPr>
            </w:pPr>
          </w:p>
        </w:tc>
        <w:tc>
          <w:tcPr>
            <w:tcW w:w="9320" w:type="dxa"/>
          </w:tcPr>
          <w:p w14:paraId="2240316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7C50458" w14:textId="77777777" w:rsidR="00C63E25" w:rsidRPr="00350027" w:rsidRDefault="00C63E25" w:rsidP="00C63E25">
      <w:pPr>
        <w:rPr>
          <w:rFonts w:asciiTheme="minorHAnsi" w:hAnsiTheme="minorHAnsi"/>
        </w:rPr>
      </w:pPr>
    </w:p>
    <w:p w14:paraId="5C44A4E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7EA2CBA" w14:textId="77777777" w:rsidTr="00F33256">
        <w:tc>
          <w:tcPr>
            <w:tcW w:w="1559" w:type="dxa"/>
          </w:tcPr>
          <w:p w14:paraId="5077BC7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MRJ_SCU_STC_SRS_197</w:t>
            </w:r>
          </w:p>
        </w:tc>
        <w:tc>
          <w:tcPr>
            <w:tcW w:w="9320" w:type="dxa"/>
          </w:tcPr>
          <w:p w14:paraId="1C84F233" w14:textId="77777777" w:rsidR="00C63E25" w:rsidRPr="00350027" w:rsidRDefault="00C63E25" w:rsidP="00F33256">
            <w:pPr>
              <w:rPr>
                <w:rFonts w:asciiTheme="minorHAnsi" w:hAnsiTheme="minorHAnsi"/>
              </w:rPr>
            </w:pPr>
            <w:r w:rsidRPr="00350027">
              <w:rPr>
                <w:rFonts w:asciiTheme="minorHAnsi" w:hAnsiTheme="minorHAnsi"/>
              </w:rPr>
              <w:t>The STC Program shall generate an EHSV demand signal using the following PID Controller algorithm:</w:t>
            </w:r>
          </w:p>
          <w:p w14:paraId="334C5C61" w14:textId="77777777" w:rsidR="00C63E25" w:rsidRPr="00350027" w:rsidRDefault="00C63E25" w:rsidP="00F33256">
            <w:pPr>
              <w:rPr>
                <w:rFonts w:asciiTheme="minorHAnsi" w:hAnsiTheme="minorHAnsi"/>
              </w:rPr>
            </w:pPr>
          </w:p>
          <w:p w14:paraId="1380C484" w14:textId="77777777" w:rsidR="00C63E25" w:rsidRPr="00350027" w:rsidRDefault="00C63E25" w:rsidP="00F33256">
            <w:pPr>
              <w:rPr>
                <w:rFonts w:asciiTheme="minorHAnsi" w:hAnsiTheme="minorHAnsi"/>
              </w:rPr>
            </w:pPr>
            <w:r w:rsidRPr="00350027">
              <w:rPr>
                <w:rFonts w:asciiTheme="minorHAnsi" w:hAnsiTheme="minorHAnsi"/>
              </w:rPr>
              <w:t>Integral = (Integral + Steering_Error) range limited to +-KIntegral_Limit</w:t>
            </w:r>
          </w:p>
          <w:p w14:paraId="4DFFB62C" w14:textId="77777777" w:rsidR="00C63E25" w:rsidRPr="00350027" w:rsidRDefault="00C63E25" w:rsidP="00F33256">
            <w:pPr>
              <w:rPr>
                <w:rFonts w:asciiTheme="minorHAnsi" w:hAnsiTheme="minorHAnsi"/>
              </w:rPr>
            </w:pPr>
            <w:r w:rsidRPr="00350027">
              <w:rPr>
                <w:rFonts w:asciiTheme="minorHAnsi" w:hAnsiTheme="minorHAnsi"/>
              </w:rPr>
              <w:t>Differential = (Steering_Error - previous Steering_Error) range limited to +-KDifferential_Limit</w:t>
            </w:r>
          </w:p>
          <w:p w14:paraId="65FC94FE" w14:textId="77777777" w:rsidR="00C63E25" w:rsidRPr="00350027" w:rsidRDefault="00C63E25" w:rsidP="00F33256">
            <w:pPr>
              <w:rPr>
                <w:rFonts w:asciiTheme="minorHAnsi" w:hAnsiTheme="minorHAnsi"/>
              </w:rPr>
            </w:pPr>
          </w:p>
          <w:p w14:paraId="25ECBA67" w14:textId="77777777" w:rsidR="00C63E25" w:rsidRPr="00350027" w:rsidRDefault="00C63E25" w:rsidP="00F33256">
            <w:pPr>
              <w:rPr>
                <w:rFonts w:asciiTheme="minorHAnsi" w:hAnsiTheme="minorHAnsi"/>
              </w:rPr>
            </w:pPr>
            <w:r w:rsidRPr="00350027">
              <w:rPr>
                <w:rFonts w:asciiTheme="minorHAnsi" w:hAnsiTheme="minorHAnsi"/>
              </w:rPr>
              <w:t xml:space="preserve">EHSV_Demand = (Kp * Steering_Error + Ki * Integral + Kd * Differential) range limited to +- K_EHSV_Demand_Limit </w:t>
            </w:r>
          </w:p>
          <w:p w14:paraId="05B7CB00" w14:textId="77777777" w:rsidR="00C63E25" w:rsidRPr="00350027" w:rsidRDefault="00C63E25" w:rsidP="00F33256">
            <w:pPr>
              <w:rPr>
                <w:rFonts w:asciiTheme="minorHAnsi" w:hAnsiTheme="minorHAnsi"/>
              </w:rPr>
            </w:pPr>
          </w:p>
          <w:p w14:paraId="76F380B6" w14:textId="77777777" w:rsidR="00C63E25" w:rsidRPr="00350027" w:rsidRDefault="00C63E25" w:rsidP="00F33256">
            <w:pPr>
              <w:rPr>
                <w:rFonts w:asciiTheme="minorHAnsi" w:hAnsiTheme="minorHAnsi"/>
              </w:rPr>
            </w:pPr>
            <w:r w:rsidRPr="00350027">
              <w:rPr>
                <w:rFonts w:asciiTheme="minorHAnsi" w:hAnsiTheme="minorHAnsi"/>
              </w:rPr>
              <w:t>Where:</w:t>
            </w:r>
          </w:p>
          <w:p w14:paraId="769DAB6B" w14:textId="77777777" w:rsidR="00C63E25" w:rsidRPr="00350027" w:rsidRDefault="00C63E25" w:rsidP="00F33256">
            <w:pPr>
              <w:rPr>
                <w:rFonts w:asciiTheme="minorHAnsi" w:hAnsiTheme="minorHAnsi"/>
              </w:rPr>
            </w:pPr>
            <w:r w:rsidRPr="00350027">
              <w:rPr>
                <w:rFonts w:asciiTheme="minorHAnsi" w:hAnsiTheme="minorHAnsi"/>
              </w:rPr>
              <w:t>KIntegral_Limit = 0 deg</w:t>
            </w:r>
          </w:p>
          <w:p w14:paraId="19C617E4" w14:textId="77777777" w:rsidR="00C63E25" w:rsidRPr="00350027" w:rsidRDefault="00C63E25" w:rsidP="00F33256">
            <w:pPr>
              <w:rPr>
                <w:rFonts w:asciiTheme="minorHAnsi" w:hAnsiTheme="minorHAnsi"/>
              </w:rPr>
            </w:pPr>
            <w:r w:rsidRPr="00350027">
              <w:rPr>
                <w:rFonts w:asciiTheme="minorHAnsi" w:hAnsiTheme="minorHAnsi"/>
              </w:rPr>
              <w:t>KDifferential_Limit = 0 deg</w:t>
            </w:r>
          </w:p>
          <w:p w14:paraId="5F8F4E95" w14:textId="77777777" w:rsidR="00C63E25" w:rsidRPr="00350027" w:rsidRDefault="00C63E25" w:rsidP="00F33256">
            <w:pPr>
              <w:rPr>
                <w:rFonts w:asciiTheme="minorHAnsi" w:hAnsiTheme="minorHAnsi"/>
              </w:rPr>
            </w:pPr>
            <w:r w:rsidRPr="00350027">
              <w:rPr>
                <w:rFonts w:asciiTheme="minorHAnsi" w:hAnsiTheme="minorHAnsi"/>
              </w:rPr>
              <w:t>K_EHSV_Demand_Limit = 8.25 mA</w:t>
            </w:r>
          </w:p>
          <w:p w14:paraId="17C69248" w14:textId="77777777" w:rsidR="00C63E25" w:rsidRPr="00350027" w:rsidRDefault="00C63E25" w:rsidP="00F33256">
            <w:pPr>
              <w:rPr>
                <w:rFonts w:asciiTheme="minorHAnsi" w:hAnsiTheme="minorHAnsi"/>
              </w:rPr>
            </w:pPr>
            <w:r w:rsidRPr="00350027">
              <w:rPr>
                <w:rFonts w:asciiTheme="minorHAnsi" w:hAnsiTheme="minorHAnsi"/>
              </w:rPr>
              <w:t>Ki = 0 mA/deg</w:t>
            </w:r>
          </w:p>
          <w:p w14:paraId="37E69A11" w14:textId="77777777" w:rsidR="00C63E25" w:rsidRPr="00350027" w:rsidRDefault="00C63E25" w:rsidP="00F33256">
            <w:pPr>
              <w:rPr>
                <w:rFonts w:asciiTheme="minorHAnsi" w:hAnsiTheme="minorHAnsi"/>
              </w:rPr>
            </w:pPr>
            <w:r w:rsidRPr="00350027">
              <w:rPr>
                <w:rFonts w:asciiTheme="minorHAnsi" w:hAnsiTheme="minorHAnsi"/>
              </w:rPr>
              <w:t>Kd = 0 mA/deg</w:t>
            </w:r>
          </w:p>
          <w:p w14:paraId="24B143B6" w14:textId="77777777" w:rsidR="00C63E25" w:rsidRPr="00350027" w:rsidRDefault="00C63E25" w:rsidP="00F33256">
            <w:pPr>
              <w:rPr>
                <w:rFonts w:asciiTheme="minorHAnsi" w:hAnsiTheme="minorHAnsi"/>
              </w:rPr>
            </w:pPr>
            <w:r w:rsidRPr="00350027">
              <w:rPr>
                <w:rFonts w:asciiTheme="minorHAnsi" w:hAnsiTheme="minorHAnsi"/>
              </w:rPr>
              <w:t>Kp = 2.67 mA/deg</w:t>
            </w:r>
          </w:p>
          <w:p w14:paraId="3F7F662C" w14:textId="77777777" w:rsidR="00C63E25" w:rsidRPr="00350027" w:rsidRDefault="00C63E25" w:rsidP="00F33256">
            <w:pPr>
              <w:rPr>
                <w:rFonts w:asciiTheme="minorHAnsi" w:hAnsiTheme="minorHAnsi"/>
              </w:rPr>
            </w:pPr>
          </w:p>
          <w:p w14:paraId="157F83A6" w14:textId="77777777" w:rsidR="00C63E25" w:rsidRPr="00350027" w:rsidRDefault="00C63E25" w:rsidP="00F33256">
            <w:pPr>
              <w:rPr>
                <w:rFonts w:asciiTheme="minorHAnsi" w:hAnsiTheme="minorHAnsi"/>
                <w:i/>
                <w:iCs/>
              </w:rPr>
            </w:pPr>
          </w:p>
        </w:tc>
      </w:tr>
      <w:tr w:rsidR="00C63E25" w:rsidRPr="00350027" w14:paraId="77C476C6" w14:textId="77777777" w:rsidTr="00F33256">
        <w:tc>
          <w:tcPr>
            <w:tcW w:w="1559" w:type="dxa"/>
          </w:tcPr>
          <w:p w14:paraId="4DC2C8F7" w14:textId="77777777" w:rsidR="00C63E25" w:rsidRPr="00350027" w:rsidRDefault="00C63E25" w:rsidP="00F33256">
            <w:pPr>
              <w:rPr>
                <w:rFonts w:asciiTheme="minorHAnsi" w:hAnsiTheme="minorHAnsi"/>
                <w:i/>
                <w:iCs/>
              </w:rPr>
            </w:pPr>
          </w:p>
        </w:tc>
        <w:tc>
          <w:tcPr>
            <w:tcW w:w="9320" w:type="dxa"/>
          </w:tcPr>
          <w:p w14:paraId="44A48D1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7A19AA" w14:textId="77777777" w:rsidTr="00F33256">
        <w:tc>
          <w:tcPr>
            <w:tcW w:w="1559" w:type="dxa"/>
          </w:tcPr>
          <w:p w14:paraId="470D9393" w14:textId="77777777" w:rsidR="00C63E25" w:rsidRPr="00350027" w:rsidRDefault="00C63E25" w:rsidP="00F33256">
            <w:pPr>
              <w:rPr>
                <w:rFonts w:asciiTheme="minorHAnsi" w:hAnsiTheme="minorHAnsi"/>
                <w:i/>
                <w:iCs/>
              </w:rPr>
            </w:pPr>
          </w:p>
        </w:tc>
        <w:tc>
          <w:tcPr>
            <w:tcW w:w="9320" w:type="dxa"/>
          </w:tcPr>
          <w:p w14:paraId="6EE33BC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4679410" w14:textId="77777777" w:rsidTr="00F33256">
        <w:tc>
          <w:tcPr>
            <w:tcW w:w="1559" w:type="dxa"/>
          </w:tcPr>
          <w:p w14:paraId="4D3761B4" w14:textId="77777777" w:rsidR="00C63E25" w:rsidRPr="00350027" w:rsidRDefault="00C63E25" w:rsidP="00F33256">
            <w:pPr>
              <w:rPr>
                <w:rFonts w:asciiTheme="minorHAnsi" w:hAnsiTheme="minorHAnsi"/>
                <w:i/>
                <w:iCs/>
              </w:rPr>
            </w:pPr>
          </w:p>
        </w:tc>
        <w:tc>
          <w:tcPr>
            <w:tcW w:w="9320" w:type="dxa"/>
          </w:tcPr>
          <w:p w14:paraId="60AC132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A7FBEF" w14:textId="77777777" w:rsidR="00C63E25" w:rsidRPr="00350027" w:rsidRDefault="00C63E25" w:rsidP="00C63E25">
      <w:pPr>
        <w:rPr>
          <w:rFonts w:asciiTheme="minorHAnsi" w:hAnsiTheme="minorHAnsi"/>
        </w:rPr>
      </w:pPr>
    </w:p>
    <w:p w14:paraId="4B78DCA9" w14:textId="77777777" w:rsidR="00C63E25" w:rsidRPr="00350027" w:rsidRDefault="00C63E25" w:rsidP="00C63E25">
      <w:pPr>
        <w:pStyle w:val="Heading2"/>
        <w:rPr>
          <w:rFonts w:asciiTheme="minorHAnsi" w:hAnsiTheme="minorHAnsi"/>
        </w:rPr>
      </w:pPr>
      <w:bookmarkStart w:id="70" w:name="_Toc464110953"/>
      <w:r w:rsidRPr="00350027">
        <w:rPr>
          <w:rFonts w:asciiTheme="minorHAnsi" w:hAnsiTheme="minorHAnsi"/>
        </w:rPr>
        <w:t>Output Processing</w:t>
      </w:r>
      <w:bookmarkEnd w:id="70"/>
    </w:p>
    <w:p w14:paraId="76B61B41" w14:textId="77777777" w:rsidR="00C63E25" w:rsidRPr="00350027" w:rsidRDefault="00C63E25" w:rsidP="00C63E25">
      <w:pPr>
        <w:pStyle w:val="Heading3"/>
        <w:rPr>
          <w:rFonts w:asciiTheme="minorHAnsi" w:hAnsiTheme="minorHAnsi"/>
        </w:rPr>
      </w:pPr>
      <w:bookmarkStart w:id="71" w:name="_Toc464110954"/>
      <w:r w:rsidRPr="00350027">
        <w:rPr>
          <w:rFonts w:asciiTheme="minorHAnsi" w:hAnsiTheme="minorHAnsi"/>
        </w:rPr>
        <w:t>Analogue Output Processing</w:t>
      </w:r>
      <w:bookmarkEnd w:id="71"/>
    </w:p>
    <w:p w14:paraId="434080FA" w14:textId="77777777" w:rsidR="00C63E25" w:rsidRPr="00350027" w:rsidRDefault="00C63E25" w:rsidP="00C63E25">
      <w:pPr>
        <w:pStyle w:val="Heading4"/>
        <w:rPr>
          <w:rFonts w:asciiTheme="minorHAnsi" w:hAnsiTheme="minorHAnsi"/>
        </w:rPr>
      </w:pPr>
      <w:r w:rsidRPr="00350027">
        <w:rPr>
          <w:rFonts w:asciiTheme="minorHAnsi" w:hAnsiTheme="minorHAnsi"/>
        </w:rPr>
        <w:t>EHSV Output Control</w:t>
      </w:r>
    </w:p>
    <w:p w14:paraId="1CA0D41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5D684BC" w14:textId="77777777" w:rsidTr="00F33256">
        <w:tc>
          <w:tcPr>
            <w:tcW w:w="1559" w:type="dxa"/>
          </w:tcPr>
          <w:p w14:paraId="60F5EF1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MRJ_SCU_STC_SRS_274</w:t>
            </w:r>
          </w:p>
        </w:tc>
        <w:tc>
          <w:tcPr>
            <w:tcW w:w="9320" w:type="dxa"/>
          </w:tcPr>
          <w:p w14:paraId="55E32D89"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 convert the EHSV_Demand (as defined in MRJ_SCU_STC_SRS_193 ) into a PWM mark/space ratio using the formula:</w:t>
            </w:r>
          </w:p>
          <w:p w14:paraId="0756C03B" w14:textId="77777777" w:rsidR="00C63E25" w:rsidRPr="00350027" w:rsidRDefault="00C63E25" w:rsidP="00F33256">
            <w:pPr>
              <w:rPr>
                <w:rFonts w:asciiTheme="minorHAnsi" w:hAnsiTheme="minorHAnsi"/>
              </w:rPr>
            </w:pPr>
            <w:r w:rsidRPr="00350027">
              <w:rPr>
                <w:rFonts w:asciiTheme="minorHAnsi" w:hAnsiTheme="minorHAnsi"/>
              </w:rPr>
              <w:t>PWM Duty Cycle = 0.5 + EHSV_Demand [Amps] * 46.9317 [1/Amps]</w:t>
            </w:r>
          </w:p>
          <w:p w14:paraId="26195AA5" w14:textId="77777777" w:rsidR="00C63E25" w:rsidRPr="00350027" w:rsidRDefault="00C63E25" w:rsidP="00F33256">
            <w:pPr>
              <w:rPr>
                <w:rFonts w:asciiTheme="minorHAnsi" w:hAnsiTheme="minorHAnsi"/>
              </w:rPr>
            </w:pPr>
            <w:r w:rsidRPr="00350027">
              <w:rPr>
                <w:rFonts w:asciiTheme="minorHAnsi" w:hAnsiTheme="minorHAnsi"/>
              </w:rPr>
              <w:t>with minimum resolution of 12 bits.</w:t>
            </w:r>
          </w:p>
          <w:p w14:paraId="35B74329" w14:textId="77777777" w:rsidR="00C63E25" w:rsidRPr="00350027" w:rsidRDefault="00C63E25" w:rsidP="00F33256">
            <w:pPr>
              <w:rPr>
                <w:rFonts w:asciiTheme="minorHAnsi" w:hAnsiTheme="minorHAnsi"/>
              </w:rPr>
            </w:pPr>
            <w:r w:rsidRPr="00350027">
              <w:rPr>
                <w:rFonts w:asciiTheme="minorHAnsi" w:hAnsiTheme="minorHAnsi"/>
              </w:rPr>
              <w:t>(Note that the EHSV_Demand is range limited and hence the PWM Duty Cycle cannot be outside the range 0 to 1)</w:t>
            </w:r>
          </w:p>
          <w:p w14:paraId="52983FDB" w14:textId="77777777" w:rsidR="00C63E25" w:rsidRPr="00350027" w:rsidRDefault="00C63E25" w:rsidP="00F33256">
            <w:pPr>
              <w:rPr>
                <w:rFonts w:asciiTheme="minorHAnsi" w:hAnsiTheme="minorHAnsi"/>
                <w:i/>
                <w:iCs/>
              </w:rPr>
            </w:pPr>
          </w:p>
        </w:tc>
      </w:tr>
      <w:tr w:rsidR="00C63E25" w:rsidRPr="00350027" w14:paraId="7F3B496F" w14:textId="77777777" w:rsidTr="00F33256">
        <w:tc>
          <w:tcPr>
            <w:tcW w:w="1559" w:type="dxa"/>
          </w:tcPr>
          <w:p w14:paraId="01AEE16A" w14:textId="77777777" w:rsidR="00C63E25" w:rsidRPr="00350027" w:rsidRDefault="00C63E25" w:rsidP="00F33256">
            <w:pPr>
              <w:rPr>
                <w:rFonts w:asciiTheme="minorHAnsi" w:hAnsiTheme="minorHAnsi"/>
                <w:i/>
                <w:iCs/>
              </w:rPr>
            </w:pPr>
          </w:p>
        </w:tc>
        <w:tc>
          <w:tcPr>
            <w:tcW w:w="9320" w:type="dxa"/>
          </w:tcPr>
          <w:p w14:paraId="2D0A4D1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D76D896" w14:textId="77777777" w:rsidTr="00F33256">
        <w:tc>
          <w:tcPr>
            <w:tcW w:w="1559" w:type="dxa"/>
          </w:tcPr>
          <w:p w14:paraId="207D2A60" w14:textId="77777777" w:rsidR="00C63E25" w:rsidRPr="00350027" w:rsidRDefault="00C63E25" w:rsidP="00F33256">
            <w:pPr>
              <w:rPr>
                <w:rFonts w:asciiTheme="minorHAnsi" w:hAnsiTheme="minorHAnsi"/>
                <w:i/>
                <w:iCs/>
              </w:rPr>
            </w:pPr>
          </w:p>
        </w:tc>
        <w:tc>
          <w:tcPr>
            <w:tcW w:w="9320" w:type="dxa"/>
          </w:tcPr>
          <w:p w14:paraId="7CCF72D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4D176CD" w14:textId="77777777" w:rsidTr="00F33256">
        <w:tc>
          <w:tcPr>
            <w:tcW w:w="1559" w:type="dxa"/>
          </w:tcPr>
          <w:p w14:paraId="135FCAD6" w14:textId="77777777" w:rsidR="00C63E25" w:rsidRPr="00350027" w:rsidRDefault="00C63E25" w:rsidP="00F33256">
            <w:pPr>
              <w:rPr>
                <w:rFonts w:asciiTheme="minorHAnsi" w:hAnsiTheme="minorHAnsi"/>
                <w:i/>
                <w:iCs/>
              </w:rPr>
            </w:pPr>
          </w:p>
        </w:tc>
        <w:tc>
          <w:tcPr>
            <w:tcW w:w="9320" w:type="dxa"/>
          </w:tcPr>
          <w:p w14:paraId="5CF52D2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2C75D35" w14:textId="77777777" w:rsidR="00C63E25" w:rsidRPr="00350027" w:rsidRDefault="00C63E25" w:rsidP="00C63E25">
      <w:pPr>
        <w:rPr>
          <w:rFonts w:asciiTheme="minorHAnsi" w:hAnsiTheme="minorHAnsi"/>
        </w:rPr>
      </w:pPr>
    </w:p>
    <w:p w14:paraId="254F7FB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EFFE9CB" w14:textId="77777777" w:rsidTr="00F33256">
        <w:tc>
          <w:tcPr>
            <w:tcW w:w="1559" w:type="dxa"/>
          </w:tcPr>
          <w:p w14:paraId="75E3519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MRJ_SCU_STC_SRS_269</w:t>
            </w:r>
          </w:p>
        </w:tc>
        <w:tc>
          <w:tcPr>
            <w:tcW w:w="9320" w:type="dxa"/>
          </w:tcPr>
          <w:p w14:paraId="2CBD097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update the mark/space ratio of the EHSV control PWM output GPIOB3 by writing (5000 * PWM Duty Cycle) to EV B Register CMPR5. (5000 count at 150MHz =&gt; 30kHz signal, which is set up by the initialisation of EV B register T3PR) </w:t>
            </w:r>
          </w:p>
          <w:p w14:paraId="6B20A8FD" w14:textId="77777777" w:rsidR="00C63E25" w:rsidRPr="00350027" w:rsidRDefault="00C63E25" w:rsidP="00F33256">
            <w:pPr>
              <w:rPr>
                <w:rFonts w:asciiTheme="minorHAnsi" w:hAnsiTheme="minorHAnsi"/>
                <w:i/>
                <w:iCs/>
              </w:rPr>
            </w:pPr>
          </w:p>
        </w:tc>
      </w:tr>
      <w:tr w:rsidR="00C63E25" w:rsidRPr="00350027" w14:paraId="2223D7A9" w14:textId="77777777" w:rsidTr="00F33256">
        <w:tc>
          <w:tcPr>
            <w:tcW w:w="1559" w:type="dxa"/>
          </w:tcPr>
          <w:p w14:paraId="1AB90291" w14:textId="77777777" w:rsidR="00C63E25" w:rsidRPr="00350027" w:rsidRDefault="00C63E25" w:rsidP="00F33256">
            <w:pPr>
              <w:rPr>
                <w:rFonts w:asciiTheme="minorHAnsi" w:hAnsiTheme="minorHAnsi"/>
                <w:i/>
                <w:iCs/>
              </w:rPr>
            </w:pPr>
          </w:p>
        </w:tc>
        <w:tc>
          <w:tcPr>
            <w:tcW w:w="9320" w:type="dxa"/>
          </w:tcPr>
          <w:p w14:paraId="46A424C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E9AEBEE" w14:textId="77777777" w:rsidTr="00F33256">
        <w:tc>
          <w:tcPr>
            <w:tcW w:w="1559" w:type="dxa"/>
          </w:tcPr>
          <w:p w14:paraId="5415416A" w14:textId="77777777" w:rsidR="00C63E25" w:rsidRPr="00350027" w:rsidRDefault="00C63E25" w:rsidP="00F33256">
            <w:pPr>
              <w:rPr>
                <w:rFonts w:asciiTheme="minorHAnsi" w:hAnsiTheme="minorHAnsi"/>
                <w:i/>
                <w:iCs/>
              </w:rPr>
            </w:pPr>
          </w:p>
        </w:tc>
        <w:tc>
          <w:tcPr>
            <w:tcW w:w="9320" w:type="dxa"/>
          </w:tcPr>
          <w:p w14:paraId="4E7B633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E8CFBEF" w14:textId="77777777" w:rsidTr="00F33256">
        <w:tc>
          <w:tcPr>
            <w:tcW w:w="1559" w:type="dxa"/>
          </w:tcPr>
          <w:p w14:paraId="485A0252" w14:textId="77777777" w:rsidR="00C63E25" w:rsidRPr="00350027" w:rsidRDefault="00C63E25" w:rsidP="00F33256">
            <w:pPr>
              <w:rPr>
                <w:rFonts w:asciiTheme="minorHAnsi" w:hAnsiTheme="minorHAnsi"/>
                <w:i/>
                <w:iCs/>
              </w:rPr>
            </w:pPr>
          </w:p>
        </w:tc>
        <w:tc>
          <w:tcPr>
            <w:tcW w:w="9320" w:type="dxa"/>
          </w:tcPr>
          <w:p w14:paraId="4017DD2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1A9F1F1" w14:textId="77777777" w:rsidR="00C63E25" w:rsidRPr="00350027" w:rsidRDefault="00C63E25" w:rsidP="00C63E25">
      <w:pPr>
        <w:rPr>
          <w:rFonts w:asciiTheme="minorHAnsi" w:hAnsiTheme="minorHAnsi"/>
        </w:rPr>
      </w:pPr>
    </w:p>
    <w:p w14:paraId="5FB3769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70CEB85" w14:textId="77777777" w:rsidTr="00F33256">
        <w:tc>
          <w:tcPr>
            <w:tcW w:w="1559" w:type="dxa"/>
          </w:tcPr>
          <w:p w14:paraId="02D9D9C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MRJ_SCU_STC_SRS_963</w:t>
            </w:r>
          </w:p>
        </w:tc>
        <w:tc>
          <w:tcPr>
            <w:tcW w:w="9320" w:type="dxa"/>
          </w:tcPr>
          <w:p w14:paraId="7A85378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initialise the PWM Duty Cycle and the EHSV control PWM output GPIOB3 to 50% by writing the value 2500 to EV B Register CMPR5 .</w:t>
            </w:r>
          </w:p>
          <w:p w14:paraId="63AF4C3F" w14:textId="77777777" w:rsidR="00C63E25" w:rsidRPr="00350027" w:rsidRDefault="00C63E25" w:rsidP="00F33256">
            <w:pPr>
              <w:rPr>
                <w:rFonts w:asciiTheme="minorHAnsi" w:hAnsiTheme="minorHAnsi"/>
                <w:i/>
                <w:iCs/>
              </w:rPr>
            </w:pPr>
          </w:p>
        </w:tc>
      </w:tr>
      <w:tr w:rsidR="00C63E25" w:rsidRPr="00350027" w14:paraId="54111A36" w14:textId="77777777" w:rsidTr="00F33256">
        <w:tc>
          <w:tcPr>
            <w:tcW w:w="1559" w:type="dxa"/>
          </w:tcPr>
          <w:p w14:paraId="25B436F8" w14:textId="77777777" w:rsidR="00C63E25" w:rsidRPr="00350027" w:rsidRDefault="00C63E25" w:rsidP="00F33256">
            <w:pPr>
              <w:rPr>
                <w:rFonts w:asciiTheme="minorHAnsi" w:hAnsiTheme="minorHAnsi"/>
                <w:i/>
                <w:iCs/>
              </w:rPr>
            </w:pPr>
          </w:p>
        </w:tc>
        <w:tc>
          <w:tcPr>
            <w:tcW w:w="9320" w:type="dxa"/>
          </w:tcPr>
          <w:p w14:paraId="0DAD7FE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35EBA4D" w14:textId="77777777" w:rsidTr="00F33256">
        <w:tc>
          <w:tcPr>
            <w:tcW w:w="1559" w:type="dxa"/>
          </w:tcPr>
          <w:p w14:paraId="2F275A2B" w14:textId="77777777" w:rsidR="00C63E25" w:rsidRPr="00350027" w:rsidRDefault="00C63E25" w:rsidP="00F33256">
            <w:pPr>
              <w:rPr>
                <w:rFonts w:asciiTheme="minorHAnsi" w:hAnsiTheme="minorHAnsi"/>
                <w:i/>
                <w:iCs/>
              </w:rPr>
            </w:pPr>
          </w:p>
        </w:tc>
        <w:tc>
          <w:tcPr>
            <w:tcW w:w="9320" w:type="dxa"/>
          </w:tcPr>
          <w:p w14:paraId="13BAE13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EDA8BEC" w14:textId="77777777" w:rsidTr="00F33256">
        <w:tc>
          <w:tcPr>
            <w:tcW w:w="1559" w:type="dxa"/>
          </w:tcPr>
          <w:p w14:paraId="641DBBBE" w14:textId="77777777" w:rsidR="00C63E25" w:rsidRPr="00350027" w:rsidRDefault="00C63E25" w:rsidP="00F33256">
            <w:pPr>
              <w:rPr>
                <w:rFonts w:asciiTheme="minorHAnsi" w:hAnsiTheme="minorHAnsi"/>
                <w:i/>
                <w:iCs/>
              </w:rPr>
            </w:pPr>
          </w:p>
        </w:tc>
        <w:tc>
          <w:tcPr>
            <w:tcW w:w="9320" w:type="dxa"/>
          </w:tcPr>
          <w:p w14:paraId="63B8427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36BB86" w14:textId="77777777" w:rsidR="00C63E25" w:rsidRPr="00350027" w:rsidRDefault="00C63E25" w:rsidP="00C63E25">
      <w:pPr>
        <w:rPr>
          <w:rFonts w:asciiTheme="minorHAnsi" w:hAnsiTheme="minorHAnsi"/>
        </w:rPr>
      </w:pPr>
    </w:p>
    <w:p w14:paraId="7BC4AE89" w14:textId="77777777" w:rsidR="00C63E25" w:rsidRPr="00350027" w:rsidRDefault="00C63E25" w:rsidP="00C63E25">
      <w:pPr>
        <w:pStyle w:val="Heading4"/>
        <w:rPr>
          <w:rFonts w:asciiTheme="minorHAnsi" w:hAnsiTheme="minorHAnsi"/>
        </w:rPr>
      </w:pPr>
      <w:r w:rsidRPr="00350027">
        <w:rPr>
          <w:rFonts w:asciiTheme="minorHAnsi" w:hAnsiTheme="minorHAnsi"/>
        </w:rPr>
        <w:t>LVDT / RVDT Excitation Control</w:t>
      </w:r>
    </w:p>
    <w:p w14:paraId="4368BA1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AEFF0C2" w14:textId="77777777" w:rsidTr="00F33256">
        <w:tc>
          <w:tcPr>
            <w:tcW w:w="1559" w:type="dxa"/>
          </w:tcPr>
          <w:p w14:paraId="23B751E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MRJ_SCU_STC_SRS_270</w:t>
            </w:r>
          </w:p>
        </w:tc>
        <w:tc>
          <w:tcPr>
            <w:tcW w:w="9320" w:type="dxa"/>
          </w:tcPr>
          <w:p w14:paraId="4ACEE7E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update the mark/space ratio of the LVDT/RVDT excitation PWM output GPIOA0 at a rate of 200KHz (5us intervals) using the waveform data held in a lookup table as defined in MRJ_SCU_STC_SRS_272 and in accordance with the HW/SW interface specification [ref. B4]</w:t>
            </w:r>
          </w:p>
          <w:p w14:paraId="7EA498CF" w14:textId="77777777" w:rsidR="00C63E25" w:rsidRPr="00350027" w:rsidRDefault="00C63E25" w:rsidP="00F33256">
            <w:pPr>
              <w:rPr>
                <w:rFonts w:asciiTheme="minorHAnsi" w:hAnsiTheme="minorHAnsi"/>
              </w:rPr>
            </w:pPr>
          </w:p>
          <w:p w14:paraId="0B872700" w14:textId="77777777" w:rsidR="00C63E25" w:rsidRPr="00350027" w:rsidRDefault="00C63E25" w:rsidP="00F33256">
            <w:pPr>
              <w:rPr>
                <w:rFonts w:asciiTheme="minorHAnsi" w:hAnsiTheme="minorHAnsi"/>
                <w:i/>
                <w:iCs/>
              </w:rPr>
            </w:pPr>
          </w:p>
        </w:tc>
      </w:tr>
      <w:tr w:rsidR="00C63E25" w:rsidRPr="00350027" w14:paraId="3DF65575" w14:textId="77777777" w:rsidTr="00F33256">
        <w:tc>
          <w:tcPr>
            <w:tcW w:w="1559" w:type="dxa"/>
          </w:tcPr>
          <w:p w14:paraId="41F42070" w14:textId="77777777" w:rsidR="00C63E25" w:rsidRPr="00350027" w:rsidRDefault="00C63E25" w:rsidP="00F33256">
            <w:pPr>
              <w:rPr>
                <w:rFonts w:asciiTheme="minorHAnsi" w:hAnsiTheme="minorHAnsi"/>
                <w:i/>
                <w:iCs/>
              </w:rPr>
            </w:pPr>
          </w:p>
        </w:tc>
        <w:tc>
          <w:tcPr>
            <w:tcW w:w="9320" w:type="dxa"/>
          </w:tcPr>
          <w:p w14:paraId="4D8D39F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F2C07DA" w14:textId="77777777" w:rsidTr="00F33256">
        <w:tc>
          <w:tcPr>
            <w:tcW w:w="1559" w:type="dxa"/>
          </w:tcPr>
          <w:p w14:paraId="2E394C56" w14:textId="77777777" w:rsidR="00C63E25" w:rsidRPr="00350027" w:rsidRDefault="00C63E25" w:rsidP="00F33256">
            <w:pPr>
              <w:rPr>
                <w:rFonts w:asciiTheme="minorHAnsi" w:hAnsiTheme="minorHAnsi"/>
                <w:i/>
                <w:iCs/>
              </w:rPr>
            </w:pPr>
          </w:p>
        </w:tc>
        <w:tc>
          <w:tcPr>
            <w:tcW w:w="9320" w:type="dxa"/>
          </w:tcPr>
          <w:p w14:paraId="6732491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3934A3F" w14:textId="77777777" w:rsidTr="00F33256">
        <w:tc>
          <w:tcPr>
            <w:tcW w:w="1559" w:type="dxa"/>
          </w:tcPr>
          <w:p w14:paraId="2735E4A7" w14:textId="77777777" w:rsidR="00C63E25" w:rsidRPr="00350027" w:rsidRDefault="00C63E25" w:rsidP="00F33256">
            <w:pPr>
              <w:rPr>
                <w:rFonts w:asciiTheme="minorHAnsi" w:hAnsiTheme="minorHAnsi"/>
                <w:i/>
                <w:iCs/>
              </w:rPr>
            </w:pPr>
          </w:p>
        </w:tc>
        <w:tc>
          <w:tcPr>
            <w:tcW w:w="9320" w:type="dxa"/>
          </w:tcPr>
          <w:p w14:paraId="5991A5D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4942E61" w14:textId="77777777" w:rsidR="00C63E25" w:rsidRPr="00350027" w:rsidRDefault="00C63E25" w:rsidP="00C63E25">
      <w:pPr>
        <w:rPr>
          <w:rFonts w:asciiTheme="minorHAnsi" w:hAnsiTheme="minorHAnsi"/>
        </w:rPr>
      </w:pPr>
    </w:p>
    <w:p w14:paraId="43C3EA6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497B524" w14:textId="77777777" w:rsidTr="00F33256">
        <w:tc>
          <w:tcPr>
            <w:tcW w:w="1559" w:type="dxa"/>
          </w:tcPr>
          <w:p w14:paraId="4E04168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MRJ_SCU_STC_SRS_940</w:t>
            </w:r>
          </w:p>
        </w:tc>
        <w:tc>
          <w:tcPr>
            <w:tcW w:w="9320" w:type="dxa"/>
          </w:tcPr>
          <w:p w14:paraId="0DE04FB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not use sensor “VA” or “VB” measurement results for monitoring and steering purposes until at least 150ms after the release of software reset. This allows for the other lane to start generating its excitation signal and sensor settling time.</w:t>
            </w:r>
          </w:p>
          <w:p w14:paraId="715E2AAA" w14:textId="77777777" w:rsidR="00C63E25" w:rsidRPr="00350027" w:rsidRDefault="00C63E25" w:rsidP="00F33256">
            <w:pPr>
              <w:rPr>
                <w:rFonts w:asciiTheme="minorHAnsi" w:hAnsiTheme="minorHAnsi"/>
                <w:i/>
                <w:iCs/>
              </w:rPr>
            </w:pPr>
          </w:p>
        </w:tc>
      </w:tr>
      <w:tr w:rsidR="00C63E25" w:rsidRPr="00350027" w14:paraId="7F9D94F3" w14:textId="77777777" w:rsidTr="00F33256">
        <w:tc>
          <w:tcPr>
            <w:tcW w:w="1559" w:type="dxa"/>
          </w:tcPr>
          <w:p w14:paraId="0B0D09D0" w14:textId="77777777" w:rsidR="00C63E25" w:rsidRPr="00350027" w:rsidRDefault="00C63E25" w:rsidP="00F33256">
            <w:pPr>
              <w:rPr>
                <w:rFonts w:asciiTheme="minorHAnsi" w:hAnsiTheme="minorHAnsi"/>
                <w:i/>
                <w:iCs/>
              </w:rPr>
            </w:pPr>
          </w:p>
        </w:tc>
        <w:tc>
          <w:tcPr>
            <w:tcW w:w="9320" w:type="dxa"/>
          </w:tcPr>
          <w:p w14:paraId="0E3E1AF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5C9F537" w14:textId="77777777" w:rsidTr="00F33256">
        <w:tc>
          <w:tcPr>
            <w:tcW w:w="1559" w:type="dxa"/>
          </w:tcPr>
          <w:p w14:paraId="5B682DF4" w14:textId="77777777" w:rsidR="00C63E25" w:rsidRPr="00350027" w:rsidRDefault="00C63E25" w:rsidP="00F33256">
            <w:pPr>
              <w:rPr>
                <w:rFonts w:asciiTheme="minorHAnsi" w:hAnsiTheme="minorHAnsi"/>
                <w:i/>
                <w:iCs/>
              </w:rPr>
            </w:pPr>
          </w:p>
        </w:tc>
        <w:tc>
          <w:tcPr>
            <w:tcW w:w="9320" w:type="dxa"/>
          </w:tcPr>
          <w:p w14:paraId="46B7D74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6BF7C88" w14:textId="77777777" w:rsidTr="00F33256">
        <w:tc>
          <w:tcPr>
            <w:tcW w:w="1559" w:type="dxa"/>
          </w:tcPr>
          <w:p w14:paraId="7FD10A94" w14:textId="77777777" w:rsidR="00C63E25" w:rsidRPr="00350027" w:rsidRDefault="00C63E25" w:rsidP="00F33256">
            <w:pPr>
              <w:rPr>
                <w:rFonts w:asciiTheme="minorHAnsi" w:hAnsiTheme="minorHAnsi"/>
                <w:i/>
                <w:iCs/>
              </w:rPr>
            </w:pPr>
          </w:p>
        </w:tc>
        <w:tc>
          <w:tcPr>
            <w:tcW w:w="9320" w:type="dxa"/>
          </w:tcPr>
          <w:p w14:paraId="118FDA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B19412E" w14:textId="77777777" w:rsidR="00C63E25" w:rsidRPr="00350027" w:rsidRDefault="00C63E25" w:rsidP="00C63E25">
      <w:pPr>
        <w:rPr>
          <w:rFonts w:asciiTheme="minorHAnsi" w:hAnsiTheme="minorHAnsi"/>
        </w:rPr>
      </w:pPr>
    </w:p>
    <w:p w14:paraId="62E63808" w14:textId="77777777" w:rsidR="00C63E25" w:rsidRPr="00350027" w:rsidRDefault="00C63E25" w:rsidP="00C63E25">
      <w:pPr>
        <w:pStyle w:val="Heading3"/>
        <w:rPr>
          <w:rFonts w:asciiTheme="minorHAnsi" w:hAnsiTheme="minorHAnsi"/>
        </w:rPr>
      </w:pPr>
      <w:bookmarkStart w:id="72" w:name="_Toc464110955"/>
      <w:r w:rsidRPr="00350027">
        <w:rPr>
          <w:rFonts w:asciiTheme="minorHAnsi" w:hAnsiTheme="minorHAnsi"/>
        </w:rPr>
        <w:t>Discrete Output Processing</w:t>
      </w:r>
      <w:bookmarkEnd w:id="72"/>
    </w:p>
    <w:p w14:paraId="35007F32" w14:textId="77777777" w:rsidR="00C63E25" w:rsidRPr="00350027" w:rsidRDefault="00C63E25" w:rsidP="00C63E25">
      <w:pPr>
        <w:pStyle w:val="Heading4"/>
        <w:rPr>
          <w:rFonts w:asciiTheme="minorHAnsi" w:hAnsiTheme="minorHAnsi"/>
        </w:rPr>
      </w:pPr>
      <w:r w:rsidRPr="00350027">
        <w:rPr>
          <w:rFonts w:asciiTheme="minorHAnsi" w:hAnsiTheme="minorHAnsi"/>
        </w:rPr>
        <w:t>SOV Hi-Side Switch Control</w:t>
      </w:r>
    </w:p>
    <w:p w14:paraId="6F1C776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897AD11" w14:textId="77777777" w:rsidTr="00F33256">
        <w:tc>
          <w:tcPr>
            <w:tcW w:w="1559" w:type="dxa"/>
          </w:tcPr>
          <w:p w14:paraId="321DAD3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MRJ_SCU_STC_SRS_926</w:t>
            </w:r>
          </w:p>
        </w:tc>
        <w:tc>
          <w:tcPr>
            <w:tcW w:w="9320" w:type="dxa"/>
          </w:tcPr>
          <w:p w14:paraId="378C030F" w14:textId="77777777" w:rsidR="00C63E25" w:rsidRPr="00350027" w:rsidRDefault="00C63E25" w:rsidP="00F33256">
            <w:pPr>
              <w:rPr>
                <w:rFonts w:asciiTheme="minorHAnsi" w:hAnsiTheme="minorHAnsi"/>
              </w:rPr>
            </w:pPr>
            <w:r w:rsidRPr="00350027">
              <w:rPr>
                <w:rFonts w:asciiTheme="minorHAnsi" w:hAnsiTheme="minorHAnsi"/>
              </w:rPr>
              <w:t>The STC Program shall control the Hi-Side SOV in accordance with the following hardware conditioning:</w:t>
            </w:r>
          </w:p>
          <w:p w14:paraId="115E20A2" w14:textId="77777777" w:rsidR="00C63E25" w:rsidRPr="00350027" w:rsidRDefault="00C63E25" w:rsidP="00F33256">
            <w:pPr>
              <w:rPr>
                <w:rFonts w:asciiTheme="minorHAnsi" w:hAnsiTheme="minorHAnsi"/>
              </w:rPr>
            </w:pPr>
          </w:p>
          <w:p w14:paraId="63169395" w14:textId="77777777" w:rsidR="00C63E25" w:rsidRPr="00350027" w:rsidRDefault="00C63E25" w:rsidP="00F33256">
            <w:pPr>
              <w:rPr>
                <w:rFonts w:asciiTheme="minorHAnsi" w:hAnsiTheme="minorHAnsi"/>
              </w:rPr>
            </w:pPr>
            <w:r w:rsidRPr="00350027">
              <w:rPr>
                <w:rFonts w:asciiTheme="minorHAnsi" w:hAnsiTheme="minorHAnsi"/>
              </w:rPr>
              <w:object w:dxaOrig="7071" w:dyaOrig="1518" w14:anchorId="0BC723F7">
                <v:shape id="_x0000_i1064" type="#_x0000_t75" style="width:352.5pt;height:75.75pt" o:ole="">
                  <v:imagedata r:id="rId92" o:title=""/>
                </v:shape>
                <o:OLEObject Type="Embed" ProgID="Word.Document.8" ShapeID="_x0000_i1064" DrawAspect="Content" ObjectID="_1831714014" r:id="rId93"/>
              </w:object>
            </w:r>
          </w:p>
          <w:p w14:paraId="7428A5D3" w14:textId="77777777" w:rsidR="00C63E25" w:rsidRPr="00350027" w:rsidRDefault="00C63E25" w:rsidP="00F33256">
            <w:pPr>
              <w:rPr>
                <w:rFonts w:asciiTheme="minorHAnsi" w:hAnsiTheme="minorHAnsi"/>
              </w:rPr>
            </w:pPr>
            <w:r w:rsidRPr="00350027">
              <w:rPr>
                <w:rFonts w:asciiTheme="minorHAnsi" w:hAnsiTheme="minorHAnsi"/>
              </w:rPr>
              <w:t xml:space="preserve">                                  Table 6.7-1 SOV GPIO</w:t>
            </w:r>
          </w:p>
          <w:p w14:paraId="566E82AB" w14:textId="77777777" w:rsidR="00C63E25" w:rsidRPr="00350027" w:rsidRDefault="00C63E25" w:rsidP="00F33256">
            <w:pPr>
              <w:rPr>
                <w:rFonts w:asciiTheme="minorHAnsi" w:hAnsiTheme="minorHAnsi"/>
                <w:i/>
                <w:iCs/>
              </w:rPr>
            </w:pPr>
          </w:p>
        </w:tc>
      </w:tr>
      <w:tr w:rsidR="00C63E25" w:rsidRPr="00350027" w14:paraId="12111CC1" w14:textId="77777777" w:rsidTr="00F33256">
        <w:tc>
          <w:tcPr>
            <w:tcW w:w="1559" w:type="dxa"/>
          </w:tcPr>
          <w:p w14:paraId="1DD741F0" w14:textId="77777777" w:rsidR="00C63E25" w:rsidRPr="00350027" w:rsidRDefault="00C63E25" w:rsidP="00F33256">
            <w:pPr>
              <w:rPr>
                <w:rFonts w:asciiTheme="minorHAnsi" w:hAnsiTheme="minorHAnsi"/>
                <w:i/>
                <w:iCs/>
              </w:rPr>
            </w:pPr>
          </w:p>
        </w:tc>
        <w:tc>
          <w:tcPr>
            <w:tcW w:w="9320" w:type="dxa"/>
          </w:tcPr>
          <w:p w14:paraId="6609691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346D0E" w14:textId="77777777" w:rsidTr="00F33256">
        <w:tc>
          <w:tcPr>
            <w:tcW w:w="1559" w:type="dxa"/>
          </w:tcPr>
          <w:p w14:paraId="3588CE96" w14:textId="77777777" w:rsidR="00C63E25" w:rsidRPr="00350027" w:rsidRDefault="00C63E25" w:rsidP="00F33256">
            <w:pPr>
              <w:rPr>
                <w:rFonts w:asciiTheme="minorHAnsi" w:hAnsiTheme="minorHAnsi"/>
                <w:i/>
                <w:iCs/>
              </w:rPr>
            </w:pPr>
          </w:p>
        </w:tc>
        <w:tc>
          <w:tcPr>
            <w:tcW w:w="9320" w:type="dxa"/>
          </w:tcPr>
          <w:p w14:paraId="5C6A2C5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A1FC80E" w14:textId="77777777" w:rsidTr="00F33256">
        <w:tc>
          <w:tcPr>
            <w:tcW w:w="1559" w:type="dxa"/>
          </w:tcPr>
          <w:p w14:paraId="2648B5A9" w14:textId="77777777" w:rsidR="00C63E25" w:rsidRPr="00350027" w:rsidRDefault="00C63E25" w:rsidP="00F33256">
            <w:pPr>
              <w:rPr>
                <w:rFonts w:asciiTheme="minorHAnsi" w:hAnsiTheme="minorHAnsi"/>
                <w:i/>
                <w:iCs/>
              </w:rPr>
            </w:pPr>
          </w:p>
        </w:tc>
        <w:tc>
          <w:tcPr>
            <w:tcW w:w="9320" w:type="dxa"/>
          </w:tcPr>
          <w:p w14:paraId="4E6DECB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04AA02B" w14:textId="77777777" w:rsidR="00C63E25" w:rsidRPr="00350027" w:rsidRDefault="00C63E25" w:rsidP="00C63E25">
      <w:pPr>
        <w:rPr>
          <w:rFonts w:asciiTheme="minorHAnsi" w:hAnsiTheme="minorHAnsi"/>
        </w:rPr>
      </w:pPr>
    </w:p>
    <w:p w14:paraId="29EF7EB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23FB9DE" w14:textId="77777777" w:rsidTr="00F33256">
        <w:tc>
          <w:tcPr>
            <w:tcW w:w="1559" w:type="dxa"/>
          </w:tcPr>
          <w:p w14:paraId="63DD1E4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MRJ_SCU_STC_SRS_631</w:t>
            </w:r>
          </w:p>
        </w:tc>
        <w:tc>
          <w:tcPr>
            <w:tcW w:w="9320" w:type="dxa"/>
          </w:tcPr>
          <w:p w14:paraId="34E0586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SOV_Out to Not Energised (GPIO = 1) at least until the end of P-BIT during start-up.</w:t>
            </w:r>
          </w:p>
          <w:p w14:paraId="1DAD0905" w14:textId="77777777" w:rsidR="00C63E25" w:rsidRPr="00350027" w:rsidRDefault="00C63E25" w:rsidP="00F33256">
            <w:pPr>
              <w:rPr>
                <w:rFonts w:asciiTheme="minorHAnsi" w:hAnsiTheme="minorHAnsi"/>
                <w:i/>
                <w:iCs/>
              </w:rPr>
            </w:pPr>
          </w:p>
        </w:tc>
      </w:tr>
      <w:tr w:rsidR="00C63E25" w:rsidRPr="00350027" w14:paraId="287A0153" w14:textId="77777777" w:rsidTr="00F33256">
        <w:tc>
          <w:tcPr>
            <w:tcW w:w="1559" w:type="dxa"/>
          </w:tcPr>
          <w:p w14:paraId="31CA4434" w14:textId="77777777" w:rsidR="00C63E25" w:rsidRPr="00350027" w:rsidRDefault="00C63E25" w:rsidP="00F33256">
            <w:pPr>
              <w:rPr>
                <w:rFonts w:asciiTheme="minorHAnsi" w:hAnsiTheme="minorHAnsi"/>
                <w:i/>
                <w:iCs/>
              </w:rPr>
            </w:pPr>
          </w:p>
        </w:tc>
        <w:tc>
          <w:tcPr>
            <w:tcW w:w="9320" w:type="dxa"/>
          </w:tcPr>
          <w:p w14:paraId="37A74E7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573BAE3" w14:textId="77777777" w:rsidTr="00F33256">
        <w:tc>
          <w:tcPr>
            <w:tcW w:w="1559" w:type="dxa"/>
          </w:tcPr>
          <w:p w14:paraId="6B919BAD" w14:textId="77777777" w:rsidR="00C63E25" w:rsidRPr="00350027" w:rsidRDefault="00C63E25" w:rsidP="00F33256">
            <w:pPr>
              <w:rPr>
                <w:rFonts w:asciiTheme="minorHAnsi" w:hAnsiTheme="minorHAnsi"/>
                <w:i/>
                <w:iCs/>
              </w:rPr>
            </w:pPr>
          </w:p>
        </w:tc>
        <w:tc>
          <w:tcPr>
            <w:tcW w:w="9320" w:type="dxa"/>
          </w:tcPr>
          <w:p w14:paraId="4C0E23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774EF7C" w14:textId="77777777" w:rsidTr="00F33256">
        <w:tc>
          <w:tcPr>
            <w:tcW w:w="1559" w:type="dxa"/>
          </w:tcPr>
          <w:p w14:paraId="53D57FD0" w14:textId="77777777" w:rsidR="00C63E25" w:rsidRPr="00350027" w:rsidRDefault="00C63E25" w:rsidP="00F33256">
            <w:pPr>
              <w:rPr>
                <w:rFonts w:asciiTheme="minorHAnsi" w:hAnsiTheme="minorHAnsi"/>
                <w:i/>
                <w:iCs/>
              </w:rPr>
            </w:pPr>
          </w:p>
        </w:tc>
        <w:tc>
          <w:tcPr>
            <w:tcW w:w="9320" w:type="dxa"/>
          </w:tcPr>
          <w:p w14:paraId="4095373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C143719" w14:textId="77777777" w:rsidR="00C63E25" w:rsidRPr="00350027" w:rsidRDefault="00C63E25" w:rsidP="00C63E25">
      <w:pPr>
        <w:rPr>
          <w:rFonts w:asciiTheme="minorHAnsi" w:hAnsiTheme="minorHAnsi"/>
        </w:rPr>
      </w:pPr>
    </w:p>
    <w:p w14:paraId="4E9285C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B992CF4" w14:textId="77777777" w:rsidTr="00F33256">
        <w:tc>
          <w:tcPr>
            <w:tcW w:w="1559" w:type="dxa"/>
          </w:tcPr>
          <w:p w14:paraId="66224ED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MRJ_SCU_STC_SRS_194</w:t>
            </w:r>
          </w:p>
        </w:tc>
        <w:tc>
          <w:tcPr>
            <w:tcW w:w="9320" w:type="dxa"/>
          </w:tcPr>
          <w:p w14:paraId="4D37BFD6" w14:textId="77777777" w:rsidR="00C63E25" w:rsidRPr="00350027" w:rsidRDefault="00C63E25" w:rsidP="00F33256">
            <w:pPr>
              <w:rPr>
                <w:rFonts w:asciiTheme="minorHAnsi" w:hAnsiTheme="minorHAnsi"/>
              </w:rPr>
            </w:pPr>
            <w:r w:rsidRPr="00350027">
              <w:rPr>
                <w:rFonts w:asciiTheme="minorHAnsi" w:hAnsiTheme="minorHAnsi"/>
              </w:rPr>
              <w:t xml:space="preserve">When Steering_Control_Enabled is FALSE, the </w:t>
            </w:r>
            <w:r w:rsidRPr="00350027">
              <w:rPr>
                <w:rFonts w:asciiTheme="minorHAnsi" w:hAnsiTheme="minorHAnsi"/>
                <w:i/>
                <w:iCs/>
              </w:rPr>
              <w:t>STC Program</w:t>
            </w:r>
            <w:r w:rsidRPr="00350027">
              <w:rPr>
                <w:rFonts w:asciiTheme="minorHAnsi" w:hAnsiTheme="minorHAnsi"/>
              </w:rPr>
              <w:t xml:space="preserve"> shall de-energise the high side of the Shutoff valve to remove hydraulic pressure to allow the system to enter free-castor mode.</w:t>
            </w:r>
          </w:p>
          <w:p w14:paraId="6EC748E2" w14:textId="77777777" w:rsidR="00C63E25" w:rsidRPr="00350027" w:rsidRDefault="00C63E25" w:rsidP="00F33256">
            <w:pPr>
              <w:rPr>
                <w:rFonts w:asciiTheme="minorHAnsi" w:hAnsiTheme="minorHAnsi"/>
              </w:rPr>
            </w:pPr>
          </w:p>
          <w:p w14:paraId="6E4405A1" w14:textId="77777777" w:rsidR="00C63E25" w:rsidRPr="00350027" w:rsidRDefault="00C63E25" w:rsidP="00F33256">
            <w:pPr>
              <w:rPr>
                <w:rFonts w:asciiTheme="minorHAnsi" w:hAnsiTheme="minorHAnsi"/>
              </w:rPr>
            </w:pPr>
          </w:p>
          <w:p w14:paraId="4298D152" w14:textId="77777777" w:rsidR="00C63E25" w:rsidRPr="00350027" w:rsidRDefault="00C63E25" w:rsidP="00F33256">
            <w:pPr>
              <w:rPr>
                <w:rFonts w:asciiTheme="minorHAnsi" w:hAnsiTheme="minorHAnsi"/>
              </w:rPr>
            </w:pPr>
            <w:r w:rsidRPr="00350027">
              <w:rPr>
                <w:rFonts w:asciiTheme="minorHAnsi" w:hAnsiTheme="minorHAnsi"/>
              </w:rPr>
              <w:t xml:space="preserve">Where Steering_Control_Enabled is the value calculated in MRJ_SCU_STC_SRS_185 </w:t>
            </w:r>
          </w:p>
          <w:p w14:paraId="7BA31CEA" w14:textId="77777777" w:rsidR="00C63E25" w:rsidRPr="00350027" w:rsidRDefault="00C63E25" w:rsidP="00F33256">
            <w:pPr>
              <w:rPr>
                <w:rFonts w:asciiTheme="minorHAnsi" w:hAnsiTheme="minorHAnsi"/>
                <w:i/>
                <w:iCs/>
              </w:rPr>
            </w:pPr>
          </w:p>
        </w:tc>
      </w:tr>
      <w:tr w:rsidR="00C63E25" w:rsidRPr="00350027" w14:paraId="445C7596" w14:textId="77777777" w:rsidTr="00F33256">
        <w:tc>
          <w:tcPr>
            <w:tcW w:w="1559" w:type="dxa"/>
          </w:tcPr>
          <w:p w14:paraId="7E5E4E80" w14:textId="77777777" w:rsidR="00C63E25" w:rsidRPr="00350027" w:rsidRDefault="00C63E25" w:rsidP="00F33256">
            <w:pPr>
              <w:rPr>
                <w:rFonts w:asciiTheme="minorHAnsi" w:hAnsiTheme="minorHAnsi"/>
                <w:i/>
                <w:iCs/>
              </w:rPr>
            </w:pPr>
          </w:p>
        </w:tc>
        <w:tc>
          <w:tcPr>
            <w:tcW w:w="9320" w:type="dxa"/>
          </w:tcPr>
          <w:p w14:paraId="02F677B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AD49F85" w14:textId="77777777" w:rsidTr="00F33256">
        <w:tc>
          <w:tcPr>
            <w:tcW w:w="1559" w:type="dxa"/>
          </w:tcPr>
          <w:p w14:paraId="2A17D2DD" w14:textId="77777777" w:rsidR="00C63E25" w:rsidRPr="00350027" w:rsidRDefault="00C63E25" w:rsidP="00F33256">
            <w:pPr>
              <w:rPr>
                <w:rFonts w:asciiTheme="minorHAnsi" w:hAnsiTheme="minorHAnsi"/>
                <w:i/>
                <w:iCs/>
              </w:rPr>
            </w:pPr>
          </w:p>
        </w:tc>
        <w:tc>
          <w:tcPr>
            <w:tcW w:w="9320" w:type="dxa"/>
          </w:tcPr>
          <w:p w14:paraId="6F012AD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6D6F0F4" w14:textId="77777777" w:rsidTr="00F33256">
        <w:tc>
          <w:tcPr>
            <w:tcW w:w="1559" w:type="dxa"/>
          </w:tcPr>
          <w:p w14:paraId="69F87413" w14:textId="77777777" w:rsidR="00C63E25" w:rsidRPr="00350027" w:rsidRDefault="00C63E25" w:rsidP="00F33256">
            <w:pPr>
              <w:rPr>
                <w:rFonts w:asciiTheme="minorHAnsi" w:hAnsiTheme="minorHAnsi"/>
                <w:i/>
                <w:iCs/>
              </w:rPr>
            </w:pPr>
          </w:p>
        </w:tc>
        <w:tc>
          <w:tcPr>
            <w:tcW w:w="9320" w:type="dxa"/>
          </w:tcPr>
          <w:p w14:paraId="7B89F70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EE6B501" w14:textId="77777777" w:rsidR="00C63E25" w:rsidRPr="00350027" w:rsidRDefault="00C63E25" w:rsidP="00C63E25">
      <w:pPr>
        <w:rPr>
          <w:rFonts w:asciiTheme="minorHAnsi" w:hAnsiTheme="minorHAnsi"/>
        </w:rPr>
      </w:pPr>
    </w:p>
    <w:p w14:paraId="63BAC4A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0586114" w14:textId="77777777" w:rsidTr="00F33256">
        <w:tc>
          <w:tcPr>
            <w:tcW w:w="1559" w:type="dxa"/>
          </w:tcPr>
          <w:p w14:paraId="0F16F39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MRJ_SCU_STC_SRS_195</w:t>
            </w:r>
          </w:p>
        </w:tc>
        <w:tc>
          <w:tcPr>
            <w:tcW w:w="9320" w:type="dxa"/>
          </w:tcPr>
          <w:p w14:paraId="7E8CA9AB" w14:textId="77777777" w:rsidR="00C63E25" w:rsidRPr="00350027" w:rsidRDefault="00C63E25" w:rsidP="00F33256">
            <w:pPr>
              <w:rPr>
                <w:rFonts w:asciiTheme="minorHAnsi" w:hAnsiTheme="minorHAnsi"/>
              </w:rPr>
            </w:pPr>
            <w:r w:rsidRPr="00350027">
              <w:rPr>
                <w:rFonts w:asciiTheme="minorHAnsi" w:hAnsiTheme="minorHAnsi"/>
              </w:rPr>
              <w:t>When Steering_Control_Enabled is TRUE, the STC Program shall energise the high side of the Shutoff valve to apply hydraulic pressure to allow the EHSV to move the steering actuator.</w:t>
            </w:r>
          </w:p>
          <w:p w14:paraId="75560AF1" w14:textId="77777777" w:rsidR="00C63E25" w:rsidRPr="00350027" w:rsidRDefault="00C63E25" w:rsidP="00F33256">
            <w:pPr>
              <w:rPr>
                <w:rFonts w:asciiTheme="minorHAnsi" w:hAnsiTheme="minorHAnsi"/>
              </w:rPr>
            </w:pPr>
          </w:p>
          <w:p w14:paraId="00EEA947" w14:textId="77777777" w:rsidR="00C63E25" w:rsidRPr="00350027" w:rsidRDefault="00C63E25" w:rsidP="00F33256">
            <w:pPr>
              <w:rPr>
                <w:rFonts w:asciiTheme="minorHAnsi" w:hAnsiTheme="minorHAnsi"/>
              </w:rPr>
            </w:pPr>
            <w:r w:rsidRPr="00350027">
              <w:rPr>
                <w:rFonts w:asciiTheme="minorHAnsi" w:hAnsiTheme="minorHAnsi"/>
              </w:rPr>
              <w:t>Where Steering_Control_Enabled is the value calculated in MRJ_SCU_STC_SRS_185</w:t>
            </w:r>
          </w:p>
          <w:p w14:paraId="5EE0C7A8" w14:textId="77777777" w:rsidR="00C63E25" w:rsidRPr="00350027" w:rsidRDefault="00C63E25" w:rsidP="00F33256">
            <w:pPr>
              <w:rPr>
                <w:rFonts w:asciiTheme="minorHAnsi" w:hAnsiTheme="minorHAnsi"/>
                <w:i/>
                <w:iCs/>
              </w:rPr>
            </w:pPr>
          </w:p>
        </w:tc>
      </w:tr>
      <w:tr w:rsidR="00C63E25" w:rsidRPr="00350027" w14:paraId="7C48AF20" w14:textId="77777777" w:rsidTr="00F33256">
        <w:tc>
          <w:tcPr>
            <w:tcW w:w="1559" w:type="dxa"/>
          </w:tcPr>
          <w:p w14:paraId="09913AE6" w14:textId="77777777" w:rsidR="00C63E25" w:rsidRPr="00350027" w:rsidRDefault="00C63E25" w:rsidP="00F33256">
            <w:pPr>
              <w:rPr>
                <w:rFonts w:asciiTheme="minorHAnsi" w:hAnsiTheme="minorHAnsi"/>
                <w:i/>
                <w:iCs/>
              </w:rPr>
            </w:pPr>
          </w:p>
        </w:tc>
        <w:tc>
          <w:tcPr>
            <w:tcW w:w="9320" w:type="dxa"/>
          </w:tcPr>
          <w:p w14:paraId="238D3C2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FAA21AD" w14:textId="77777777" w:rsidTr="00F33256">
        <w:tc>
          <w:tcPr>
            <w:tcW w:w="1559" w:type="dxa"/>
          </w:tcPr>
          <w:p w14:paraId="0B736978" w14:textId="77777777" w:rsidR="00C63E25" w:rsidRPr="00350027" w:rsidRDefault="00C63E25" w:rsidP="00F33256">
            <w:pPr>
              <w:rPr>
                <w:rFonts w:asciiTheme="minorHAnsi" w:hAnsiTheme="minorHAnsi"/>
                <w:i/>
                <w:iCs/>
              </w:rPr>
            </w:pPr>
          </w:p>
        </w:tc>
        <w:tc>
          <w:tcPr>
            <w:tcW w:w="9320" w:type="dxa"/>
          </w:tcPr>
          <w:p w14:paraId="65A1EA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840635B" w14:textId="77777777" w:rsidTr="00F33256">
        <w:tc>
          <w:tcPr>
            <w:tcW w:w="1559" w:type="dxa"/>
          </w:tcPr>
          <w:p w14:paraId="0CDA9C6D" w14:textId="77777777" w:rsidR="00C63E25" w:rsidRPr="00350027" w:rsidRDefault="00C63E25" w:rsidP="00F33256">
            <w:pPr>
              <w:rPr>
                <w:rFonts w:asciiTheme="minorHAnsi" w:hAnsiTheme="minorHAnsi"/>
                <w:i/>
                <w:iCs/>
              </w:rPr>
            </w:pPr>
          </w:p>
        </w:tc>
        <w:tc>
          <w:tcPr>
            <w:tcW w:w="9320" w:type="dxa"/>
          </w:tcPr>
          <w:p w14:paraId="39AFCC6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93063CA" w14:textId="77777777" w:rsidR="00C63E25" w:rsidRPr="00350027" w:rsidRDefault="00C63E25" w:rsidP="00C63E25">
      <w:pPr>
        <w:rPr>
          <w:rFonts w:asciiTheme="minorHAnsi" w:hAnsiTheme="minorHAnsi"/>
        </w:rPr>
      </w:pPr>
    </w:p>
    <w:p w14:paraId="60710C08"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6BE76BF7" w14:textId="77777777" w:rsidR="00C63E25" w:rsidRPr="00350027" w:rsidRDefault="00C63E25" w:rsidP="00C63E25">
      <w:pPr>
        <w:pStyle w:val="Heading4"/>
        <w:rPr>
          <w:rFonts w:asciiTheme="minorHAnsi" w:hAnsiTheme="minorHAnsi"/>
        </w:rPr>
      </w:pPr>
      <w:r w:rsidRPr="00350027">
        <w:rPr>
          <w:rFonts w:asciiTheme="minorHAnsi" w:hAnsiTheme="minorHAnsi"/>
        </w:rPr>
        <w:t>EHSV Enable Control</w:t>
      </w:r>
    </w:p>
    <w:p w14:paraId="2825D38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BBDE761" w14:textId="77777777" w:rsidTr="00F33256">
        <w:tc>
          <w:tcPr>
            <w:tcW w:w="1559" w:type="dxa"/>
          </w:tcPr>
          <w:p w14:paraId="4E2F973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MRJ_SCU_STC_SRS_275</w:t>
            </w:r>
          </w:p>
        </w:tc>
        <w:tc>
          <w:tcPr>
            <w:tcW w:w="9320" w:type="dxa"/>
          </w:tcPr>
          <w:p w14:paraId="12C8D7EC" w14:textId="77777777" w:rsidR="00C63E25" w:rsidRPr="00350027" w:rsidRDefault="00C63E25" w:rsidP="00F33256">
            <w:pPr>
              <w:rPr>
                <w:rFonts w:asciiTheme="minorHAnsi" w:hAnsiTheme="minorHAnsi"/>
              </w:rPr>
            </w:pPr>
            <w:r w:rsidRPr="00350027">
              <w:rPr>
                <w:rFonts w:asciiTheme="minorHAnsi" w:hAnsiTheme="minorHAnsi"/>
              </w:rPr>
              <w:t xml:space="preserve">Before initialising the EHSV_PWM output, the </w:t>
            </w:r>
            <w:r w:rsidRPr="00350027">
              <w:rPr>
                <w:rFonts w:asciiTheme="minorHAnsi" w:hAnsiTheme="minorHAnsi"/>
                <w:i/>
                <w:iCs/>
              </w:rPr>
              <w:t xml:space="preserve">STC Program </w:t>
            </w:r>
            <w:r w:rsidRPr="00350027">
              <w:rPr>
                <w:rFonts w:asciiTheme="minorHAnsi" w:hAnsiTheme="minorHAnsi"/>
              </w:rPr>
              <w:t>shall initialise the EHSV1_SD Output Control and EHSV2_SD Output Control to Disabled in accordance with the following hardware conditioning, and maintain them in this state for at least 10ms after the EHSV_PWM has been initialised and is running:</w:t>
            </w:r>
          </w:p>
          <w:p w14:paraId="3E104264" w14:textId="77777777" w:rsidR="00C63E25" w:rsidRPr="00350027" w:rsidRDefault="00C63E25" w:rsidP="00F33256">
            <w:pPr>
              <w:rPr>
                <w:rFonts w:asciiTheme="minorHAnsi" w:hAnsiTheme="minorHAnsi"/>
              </w:rPr>
            </w:pPr>
          </w:p>
          <w:p w14:paraId="10CFBF03" w14:textId="77777777" w:rsidR="00C63E25" w:rsidRPr="00350027" w:rsidRDefault="00C63E25" w:rsidP="00F33256">
            <w:pPr>
              <w:rPr>
                <w:rFonts w:asciiTheme="minorHAnsi" w:hAnsiTheme="minorHAnsi"/>
              </w:rPr>
            </w:pPr>
            <w:r w:rsidRPr="00350027">
              <w:rPr>
                <w:rFonts w:asciiTheme="minorHAnsi" w:hAnsiTheme="minorHAnsi"/>
              </w:rPr>
              <w:object w:dxaOrig="6030" w:dyaOrig="1620" w14:anchorId="71BB7087">
                <v:shape id="_x0000_i1065" type="#_x0000_t75" style="width:301.5pt;height:81pt" o:ole="">
                  <v:imagedata r:id="rId94" o:title=""/>
                </v:shape>
                <o:OLEObject Type="Embed" ProgID="Word.Document.8" ShapeID="_x0000_i1065" DrawAspect="Content" ObjectID="_1831714015" r:id="rId95"/>
              </w:object>
            </w:r>
          </w:p>
          <w:p w14:paraId="0CDF90E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6.7-3 EHSV GPIOs </w:t>
            </w:r>
          </w:p>
          <w:p w14:paraId="77C704AC" w14:textId="77777777" w:rsidR="00C63E25" w:rsidRPr="00350027" w:rsidRDefault="00C63E25" w:rsidP="00F33256">
            <w:pPr>
              <w:rPr>
                <w:rFonts w:asciiTheme="minorHAnsi" w:hAnsiTheme="minorHAnsi"/>
              </w:rPr>
            </w:pPr>
          </w:p>
          <w:p w14:paraId="290B2602" w14:textId="77777777" w:rsidR="00C63E25" w:rsidRPr="00350027" w:rsidRDefault="00C63E25" w:rsidP="00F33256">
            <w:pPr>
              <w:rPr>
                <w:rFonts w:asciiTheme="minorHAnsi" w:hAnsiTheme="minorHAnsi"/>
                <w:i/>
                <w:iCs/>
              </w:rPr>
            </w:pPr>
          </w:p>
        </w:tc>
      </w:tr>
      <w:tr w:rsidR="00C63E25" w:rsidRPr="00350027" w14:paraId="330026BF" w14:textId="77777777" w:rsidTr="00F33256">
        <w:tc>
          <w:tcPr>
            <w:tcW w:w="1559" w:type="dxa"/>
          </w:tcPr>
          <w:p w14:paraId="2F62471C" w14:textId="77777777" w:rsidR="00C63E25" w:rsidRPr="00350027" w:rsidRDefault="00C63E25" w:rsidP="00F33256">
            <w:pPr>
              <w:rPr>
                <w:rFonts w:asciiTheme="minorHAnsi" w:hAnsiTheme="minorHAnsi"/>
                <w:i/>
                <w:iCs/>
              </w:rPr>
            </w:pPr>
          </w:p>
        </w:tc>
        <w:tc>
          <w:tcPr>
            <w:tcW w:w="9320" w:type="dxa"/>
          </w:tcPr>
          <w:p w14:paraId="684ED2F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5269F39" w14:textId="77777777" w:rsidTr="00F33256">
        <w:tc>
          <w:tcPr>
            <w:tcW w:w="1559" w:type="dxa"/>
          </w:tcPr>
          <w:p w14:paraId="27DB3F23" w14:textId="77777777" w:rsidR="00C63E25" w:rsidRPr="00350027" w:rsidRDefault="00C63E25" w:rsidP="00F33256">
            <w:pPr>
              <w:rPr>
                <w:rFonts w:asciiTheme="minorHAnsi" w:hAnsiTheme="minorHAnsi"/>
                <w:i/>
                <w:iCs/>
              </w:rPr>
            </w:pPr>
          </w:p>
        </w:tc>
        <w:tc>
          <w:tcPr>
            <w:tcW w:w="9320" w:type="dxa"/>
          </w:tcPr>
          <w:p w14:paraId="2111DBB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3F343E1" w14:textId="77777777" w:rsidTr="00F33256">
        <w:tc>
          <w:tcPr>
            <w:tcW w:w="1559" w:type="dxa"/>
          </w:tcPr>
          <w:p w14:paraId="75B719D5" w14:textId="77777777" w:rsidR="00C63E25" w:rsidRPr="00350027" w:rsidRDefault="00C63E25" w:rsidP="00F33256">
            <w:pPr>
              <w:rPr>
                <w:rFonts w:asciiTheme="minorHAnsi" w:hAnsiTheme="minorHAnsi"/>
                <w:i/>
                <w:iCs/>
              </w:rPr>
            </w:pPr>
          </w:p>
        </w:tc>
        <w:tc>
          <w:tcPr>
            <w:tcW w:w="9320" w:type="dxa"/>
          </w:tcPr>
          <w:p w14:paraId="0C66EF3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67FEC1A" w14:textId="77777777" w:rsidR="00C63E25" w:rsidRPr="00350027" w:rsidRDefault="00C63E25" w:rsidP="00C63E25">
      <w:pPr>
        <w:rPr>
          <w:rFonts w:asciiTheme="minorHAnsi" w:hAnsiTheme="minorHAnsi"/>
        </w:rPr>
      </w:pPr>
    </w:p>
    <w:p w14:paraId="7491615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10248"/>
      </w:tblGrid>
      <w:tr w:rsidR="00C63E25" w:rsidRPr="00350027" w14:paraId="2DA92957" w14:textId="77777777" w:rsidTr="00F33256">
        <w:tc>
          <w:tcPr>
            <w:tcW w:w="1559" w:type="dxa"/>
          </w:tcPr>
          <w:p w14:paraId="0850DDF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MRJ_SCU_STC_SRS_784</w:t>
            </w:r>
          </w:p>
        </w:tc>
        <w:tc>
          <w:tcPr>
            <w:tcW w:w="9320" w:type="dxa"/>
          </w:tcPr>
          <w:p w14:paraId="215F200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shall disable the EHSV1_SD Output Control and EHSV2_SD Output Control and </w:t>
            </w:r>
          </w:p>
          <w:p w14:paraId="595C45DE" w14:textId="77777777" w:rsidR="00C63E25" w:rsidRPr="00350027" w:rsidRDefault="00C63E25" w:rsidP="00F33256">
            <w:pPr>
              <w:rPr>
                <w:rFonts w:asciiTheme="minorHAnsi" w:hAnsiTheme="minorHAnsi"/>
              </w:rPr>
            </w:pPr>
            <w:r w:rsidRPr="00350027">
              <w:rPr>
                <w:rFonts w:asciiTheme="minorHAnsi" w:hAnsiTheme="minorHAnsi"/>
              </w:rPr>
              <w:t>set EHSV_Disabled to TRUE if</w:t>
            </w:r>
          </w:p>
          <w:p w14:paraId="43F13EA0" w14:textId="77777777" w:rsidR="00C63E25" w:rsidRPr="00350027" w:rsidRDefault="00C63E25" w:rsidP="00F33256">
            <w:pPr>
              <w:rPr>
                <w:rFonts w:asciiTheme="minorHAnsi" w:hAnsiTheme="minorHAnsi"/>
              </w:rPr>
            </w:pPr>
            <w:r w:rsidRPr="00350027">
              <w:rPr>
                <w:rFonts w:asciiTheme="minorHAnsi" w:hAnsiTheme="minorHAnsi"/>
              </w:rPr>
              <w:t xml:space="preserve">           Towing_Disengage OR</w:t>
            </w:r>
            <w:r w:rsidRPr="00350027">
              <w:rPr>
                <w:rFonts w:asciiTheme="minorHAnsi" w:hAnsiTheme="minorHAnsi"/>
              </w:rPr>
              <w:br/>
              <w:t xml:space="preserve">           Loss_of_Steering OR</w:t>
            </w:r>
            <w:r w:rsidRPr="00350027">
              <w:rPr>
                <w:rFonts w:asciiTheme="minorHAnsi" w:hAnsiTheme="minorHAnsi"/>
              </w:rPr>
              <w:br/>
              <w:t xml:space="preserve">           (Touchdown_Protection_Active AND NOT SOV Status Monitor)</w:t>
            </w:r>
          </w:p>
          <w:p w14:paraId="18FC45F6" w14:textId="77777777" w:rsidR="00C63E25" w:rsidRPr="00350027" w:rsidRDefault="00C63E25" w:rsidP="00F33256">
            <w:pPr>
              <w:rPr>
                <w:rFonts w:asciiTheme="minorHAnsi" w:hAnsiTheme="minorHAnsi"/>
              </w:rPr>
            </w:pPr>
            <w:r w:rsidRPr="00350027">
              <w:rPr>
                <w:rFonts w:asciiTheme="minorHAnsi" w:hAnsiTheme="minorHAnsi"/>
              </w:rPr>
              <w:t>and otherwise apply the following logic table:</w:t>
            </w:r>
          </w:p>
          <w:p w14:paraId="2114ACEF"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object w:dxaOrig="10031" w:dyaOrig="3587" w14:anchorId="3ED8D4EB">
                <v:shape id="_x0000_i1066" type="#_x0000_t75" style="width:501.75pt;height:179.25pt" o:ole="">
                  <v:imagedata r:id="rId96" o:title=""/>
                </v:shape>
                <o:OLEObject Type="Embed" ProgID="Word.Document.8" ShapeID="_x0000_i1066" DrawAspect="Content" ObjectID="_1831714016" r:id="rId97"/>
              </w:object>
            </w:r>
          </w:p>
          <w:p w14:paraId="313B1A0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6.7-4 Selection of EHSV GPIOs </w:t>
            </w:r>
          </w:p>
          <w:p w14:paraId="43614F49" w14:textId="77777777" w:rsidR="00C63E25" w:rsidRPr="00350027" w:rsidRDefault="00C63E25" w:rsidP="00F33256">
            <w:pPr>
              <w:rPr>
                <w:rFonts w:asciiTheme="minorHAnsi" w:hAnsiTheme="minorHAnsi"/>
              </w:rPr>
            </w:pPr>
          </w:p>
          <w:p w14:paraId="072B82D5"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r>
          </w:p>
          <w:p w14:paraId="2B46DAA8" w14:textId="77777777" w:rsidR="00C63E25" w:rsidRPr="00350027" w:rsidRDefault="00C63E25" w:rsidP="00F33256">
            <w:pPr>
              <w:rPr>
                <w:rFonts w:asciiTheme="minorHAnsi" w:hAnsiTheme="minorHAnsi"/>
              </w:rPr>
            </w:pPr>
            <w:r w:rsidRPr="00350027">
              <w:rPr>
                <w:rFonts w:asciiTheme="minorHAnsi" w:hAnsiTheme="minorHAnsi"/>
              </w:rPr>
              <w:t>Towing_Disengage is the value defined in MRJ_SCU_STC_SRS_508</w:t>
            </w:r>
            <w:r w:rsidRPr="00350027">
              <w:rPr>
                <w:rFonts w:asciiTheme="minorHAnsi" w:hAnsiTheme="minorHAnsi"/>
              </w:rPr>
              <w:br/>
              <w:t>Touchdown_Protection_Active is the value defined in MRJ_SCU_STC_SRS_182</w:t>
            </w:r>
            <w:r w:rsidRPr="00350027">
              <w:rPr>
                <w:rFonts w:asciiTheme="minorHAnsi" w:hAnsiTheme="minorHAnsi"/>
              </w:rPr>
              <w:br/>
              <w:t>SOV Status Monitor is defined in MRJ_SCU_STC_SRS_1197</w:t>
            </w:r>
            <w:r w:rsidRPr="00350027">
              <w:rPr>
                <w:rFonts w:asciiTheme="minorHAnsi" w:hAnsiTheme="minorHAnsi"/>
              </w:rPr>
              <w:br/>
              <w:t>and Loss_Of_Steering is the value defined in MRJ_SCU_STC_SRS_184</w:t>
            </w:r>
          </w:p>
          <w:p w14:paraId="583F1820" w14:textId="77777777" w:rsidR="00C63E25" w:rsidRPr="00350027" w:rsidRDefault="00C63E25" w:rsidP="00F33256">
            <w:pPr>
              <w:rPr>
                <w:rFonts w:asciiTheme="minorHAnsi" w:hAnsiTheme="minorHAnsi"/>
              </w:rPr>
            </w:pPr>
            <w:r w:rsidRPr="00350027">
              <w:rPr>
                <w:rFonts w:asciiTheme="minorHAnsi" w:hAnsiTheme="minorHAnsi"/>
              </w:rPr>
              <w:t>EHSV1_Monitor_Status is defined in MRJ_SCU_STC_SRS_606</w:t>
            </w:r>
          </w:p>
          <w:p w14:paraId="078D6D34" w14:textId="77777777" w:rsidR="00C63E25" w:rsidRPr="00350027" w:rsidRDefault="00C63E25" w:rsidP="00F33256">
            <w:pPr>
              <w:rPr>
                <w:rFonts w:asciiTheme="minorHAnsi" w:hAnsiTheme="minorHAnsi"/>
              </w:rPr>
            </w:pPr>
            <w:r w:rsidRPr="00350027">
              <w:rPr>
                <w:rFonts w:asciiTheme="minorHAnsi" w:hAnsiTheme="minorHAnsi"/>
              </w:rPr>
              <w:t>EHSV2_Monitor_Status is defined in MRJ_SCU_STC_SRS_607</w:t>
            </w:r>
          </w:p>
          <w:p w14:paraId="57A314BE" w14:textId="77777777" w:rsidR="00C63E25" w:rsidRPr="00350027" w:rsidRDefault="00C63E25" w:rsidP="00F33256">
            <w:pPr>
              <w:rPr>
                <w:rFonts w:asciiTheme="minorHAnsi" w:hAnsiTheme="minorHAnsi"/>
              </w:rPr>
            </w:pPr>
            <w:r w:rsidRPr="00350027">
              <w:rPr>
                <w:rFonts w:asciiTheme="minorHAnsi" w:hAnsiTheme="minorHAnsi"/>
              </w:rPr>
              <w:t>EHSV_Selection is defined in MRJ_SCU_STC_SRS_869 and MRJ_SCU_STC_SRS_870</w:t>
            </w:r>
          </w:p>
          <w:p w14:paraId="265FA759" w14:textId="77777777" w:rsidR="00C63E25" w:rsidRPr="00350027" w:rsidRDefault="00C63E25" w:rsidP="00F33256">
            <w:pPr>
              <w:rPr>
                <w:rFonts w:asciiTheme="minorHAnsi" w:hAnsiTheme="minorHAnsi"/>
              </w:rPr>
            </w:pPr>
            <w:r w:rsidRPr="00350027">
              <w:rPr>
                <w:rFonts w:asciiTheme="minorHAnsi" w:hAnsiTheme="minorHAnsi"/>
              </w:rPr>
              <w:t>EHSV1_SD Output Control and EHSV2_SD Output Control are defined in  MRJ_SCU_STC_SRS_275</w:t>
            </w:r>
          </w:p>
          <w:p w14:paraId="3EA3D181" w14:textId="77777777" w:rsidR="00C63E25" w:rsidRPr="00350027" w:rsidRDefault="00C63E25" w:rsidP="00F33256">
            <w:pPr>
              <w:rPr>
                <w:rFonts w:asciiTheme="minorHAnsi" w:hAnsiTheme="minorHAnsi"/>
                <w:i/>
                <w:iCs/>
              </w:rPr>
            </w:pPr>
          </w:p>
        </w:tc>
      </w:tr>
      <w:tr w:rsidR="00C63E25" w:rsidRPr="00350027" w14:paraId="75BC6B04" w14:textId="77777777" w:rsidTr="00F33256">
        <w:tc>
          <w:tcPr>
            <w:tcW w:w="1559" w:type="dxa"/>
          </w:tcPr>
          <w:p w14:paraId="4DA3C286" w14:textId="77777777" w:rsidR="00C63E25" w:rsidRPr="00350027" w:rsidRDefault="00C63E25" w:rsidP="00F33256">
            <w:pPr>
              <w:rPr>
                <w:rFonts w:asciiTheme="minorHAnsi" w:hAnsiTheme="minorHAnsi"/>
                <w:i/>
                <w:iCs/>
              </w:rPr>
            </w:pPr>
          </w:p>
        </w:tc>
        <w:tc>
          <w:tcPr>
            <w:tcW w:w="9320" w:type="dxa"/>
          </w:tcPr>
          <w:p w14:paraId="1E6A794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D2078CE" w14:textId="77777777" w:rsidTr="00F33256">
        <w:tc>
          <w:tcPr>
            <w:tcW w:w="1559" w:type="dxa"/>
          </w:tcPr>
          <w:p w14:paraId="586275CF" w14:textId="77777777" w:rsidR="00C63E25" w:rsidRPr="00350027" w:rsidRDefault="00C63E25" w:rsidP="00F33256">
            <w:pPr>
              <w:rPr>
                <w:rFonts w:asciiTheme="minorHAnsi" w:hAnsiTheme="minorHAnsi"/>
                <w:i/>
                <w:iCs/>
              </w:rPr>
            </w:pPr>
          </w:p>
        </w:tc>
        <w:tc>
          <w:tcPr>
            <w:tcW w:w="9320" w:type="dxa"/>
          </w:tcPr>
          <w:p w14:paraId="544E5BB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2C3F175" w14:textId="77777777" w:rsidTr="00F33256">
        <w:tc>
          <w:tcPr>
            <w:tcW w:w="1559" w:type="dxa"/>
          </w:tcPr>
          <w:p w14:paraId="41C75911" w14:textId="77777777" w:rsidR="00C63E25" w:rsidRPr="00350027" w:rsidRDefault="00C63E25" w:rsidP="00F33256">
            <w:pPr>
              <w:rPr>
                <w:rFonts w:asciiTheme="minorHAnsi" w:hAnsiTheme="minorHAnsi"/>
                <w:i/>
                <w:iCs/>
              </w:rPr>
            </w:pPr>
          </w:p>
        </w:tc>
        <w:tc>
          <w:tcPr>
            <w:tcW w:w="9320" w:type="dxa"/>
          </w:tcPr>
          <w:p w14:paraId="17B0C00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2130DB0" w14:textId="77777777" w:rsidR="00C63E25" w:rsidRPr="00350027" w:rsidRDefault="00C63E25" w:rsidP="00C63E25">
      <w:pPr>
        <w:rPr>
          <w:rFonts w:asciiTheme="minorHAnsi" w:hAnsiTheme="minorHAnsi"/>
        </w:rPr>
      </w:pPr>
    </w:p>
    <w:p w14:paraId="1001004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2AFE665" w14:textId="77777777" w:rsidTr="00F33256">
        <w:tc>
          <w:tcPr>
            <w:tcW w:w="1559" w:type="dxa"/>
          </w:tcPr>
          <w:p w14:paraId="1173F6B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MRJ_SCU_STC_SRS_962</w:t>
            </w:r>
          </w:p>
        </w:tc>
        <w:tc>
          <w:tcPr>
            <w:tcW w:w="9320" w:type="dxa"/>
          </w:tcPr>
          <w:p w14:paraId="28CB8A7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shall ensure that the EHSV1_SD Output Control and EHSV2_SD Output Control are set to coherent states within 1ms of each other (i.e. a switchover needs to be completed within 1ms). </w:t>
            </w:r>
          </w:p>
          <w:p w14:paraId="238AD5FD" w14:textId="77777777" w:rsidR="00C63E25" w:rsidRPr="00350027" w:rsidRDefault="00C63E25" w:rsidP="00F33256">
            <w:pPr>
              <w:rPr>
                <w:rFonts w:asciiTheme="minorHAnsi" w:hAnsiTheme="minorHAnsi"/>
              </w:rPr>
            </w:pPr>
            <w:r w:rsidRPr="00350027">
              <w:rPr>
                <w:rFonts w:asciiTheme="minorHAnsi" w:hAnsiTheme="minorHAnsi"/>
              </w:rPr>
              <w:t xml:space="preserve">Note: The latching of EHSV1_Monitor_Status and EHSV2_Monitor_Status under fault conditions prevents repeated switchovers of the EHSV Drivers. </w:t>
            </w:r>
          </w:p>
          <w:p w14:paraId="20400296" w14:textId="77777777" w:rsidR="00C63E25" w:rsidRPr="00350027" w:rsidRDefault="00C63E25" w:rsidP="00F33256">
            <w:pPr>
              <w:rPr>
                <w:rFonts w:asciiTheme="minorHAnsi" w:hAnsiTheme="minorHAnsi"/>
                <w:i/>
                <w:iCs/>
              </w:rPr>
            </w:pPr>
          </w:p>
        </w:tc>
      </w:tr>
      <w:tr w:rsidR="00C63E25" w:rsidRPr="00350027" w14:paraId="6CFBEF2F" w14:textId="77777777" w:rsidTr="00F33256">
        <w:tc>
          <w:tcPr>
            <w:tcW w:w="1559" w:type="dxa"/>
          </w:tcPr>
          <w:p w14:paraId="4126897B" w14:textId="77777777" w:rsidR="00C63E25" w:rsidRPr="00350027" w:rsidRDefault="00C63E25" w:rsidP="00F33256">
            <w:pPr>
              <w:rPr>
                <w:rFonts w:asciiTheme="minorHAnsi" w:hAnsiTheme="minorHAnsi"/>
                <w:i/>
                <w:iCs/>
              </w:rPr>
            </w:pPr>
          </w:p>
        </w:tc>
        <w:tc>
          <w:tcPr>
            <w:tcW w:w="9320" w:type="dxa"/>
          </w:tcPr>
          <w:p w14:paraId="7E7516E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E7B5FC" w14:textId="77777777" w:rsidTr="00F33256">
        <w:tc>
          <w:tcPr>
            <w:tcW w:w="1559" w:type="dxa"/>
          </w:tcPr>
          <w:p w14:paraId="1813CD7F" w14:textId="77777777" w:rsidR="00C63E25" w:rsidRPr="00350027" w:rsidRDefault="00C63E25" w:rsidP="00F33256">
            <w:pPr>
              <w:rPr>
                <w:rFonts w:asciiTheme="minorHAnsi" w:hAnsiTheme="minorHAnsi"/>
                <w:i/>
                <w:iCs/>
              </w:rPr>
            </w:pPr>
          </w:p>
        </w:tc>
        <w:tc>
          <w:tcPr>
            <w:tcW w:w="9320" w:type="dxa"/>
          </w:tcPr>
          <w:p w14:paraId="4ABF38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7652D11" w14:textId="77777777" w:rsidTr="00F33256">
        <w:tc>
          <w:tcPr>
            <w:tcW w:w="1559" w:type="dxa"/>
          </w:tcPr>
          <w:p w14:paraId="683D4775" w14:textId="77777777" w:rsidR="00C63E25" w:rsidRPr="00350027" w:rsidRDefault="00C63E25" w:rsidP="00F33256">
            <w:pPr>
              <w:rPr>
                <w:rFonts w:asciiTheme="minorHAnsi" w:hAnsiTheme="minorHAnsi"/>
                <w:i/>
                <w:iCs/>
              </w:rPr>
            </w:pPr>
          </w:p>
        </w:tc>
        <w:tc>
          <w:tcPr>
            <w:tcW w:w="9320" w:type="dxa"/>
          </w:tcPr>
          <w:p w14:paraId="11EB353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F7E8D7D" w14:textId="77777777" w:rsidR="00C63E25" w:rsidRPr="00350027" w:rsidRDefault="00C63E25" w:rsidP="00C63E25">
      <w:pPr>
        <w:rPr>
          <w:rFonts w:asciiTheme="minorHAnsi" w:hAnsiTheme="minorHAnsi"/>
        </w:rPr>
      </w:pPr>
    </w:p>
    <w:p w14:paraId="4506C39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2A6FA8C" w14:textId="77777777" w:rsidTr="00F33256">
        <w:tc>
          <w:tcPr>
            <w:tcW w:w="1559" w:type="dxa"/>
          </w:tcPr>
          <w:p w14:paraId="2F8B114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MRJ_SCU_STC_SRS_1183</w:t>
            </w:r>
          </w:p>
        </w:tc>
        <w:tc>
          <w:tcPr>
            <w:tcW w:w="9320" w:type="dxa"/>
          </w:tcPr>
          <w:p w14:paraId="052300A7" w14:textId="77777777" w:rsidR="00C63E25" w:rsidRPr="00350027" w:rsidRDefault="00C63E25" w:rsidP="00F33256">
            <w:pPr>
              <w:rPr>
                <w:rFonts w:asciiTheme="minorHAnsi" w:hAnsiTheme="minorHAnsi"/>
              </w:rPr>
            </w:pPr>
            <w:r w:rsidRPr="00350027">
              <w:rPr>
                <w:rFonts w:asciiTheme="minorHAnsi" w:hAnsiTheme="minorHAnsi"/>
              </w:rPr>
              <w:t xml:space="preserve">During start-up (including P-BIT), the </w:t>
            </w:r>
            <w:r w:rsidRPr="00350027">
              <w:rPr>
                <w:rFonts w:asciiTheme="minorHAnsi" w:hAnsiTheme="minorHAnsi"/>
                <w:i/>
                <w:iCs/>
              </w:rPr>
              <w:t>STC Program</w:t>
            </w:r>
            <w:r w:rsidRPr="00350027">
              <w:rPr>
                <w:rFonts w:asciiTheme="minorHAnsi" w:hAnsiTheme="minorHAnsi"/>
              </w:rPr>
              <w:t xml:space="preserve"> shall disable i.e. turn off the EHSV drive.</w:t>
            </w:r>
          </w:p>
          <w:p w14:paraId="2ADCC60F" w14:textId="77777777" w:rsidR="00C63E25" w:rsidRPr="00350027" w:rsidRDefault="00C63E25" w:rsidP="00F33256">
            <w:pPr>
              <w:rPr>
                <w:rFonts w:asciiTheme="minorHAnsi" w:hAnsiTheme="minorHAnsi"/>
                <w:i/>
                <w:iCs/>
              </w:rPr>
            </w:pPr>
          </w:p>
        </w:tc>
      </w:tr>
      <w:tr w:rsidR="00C63E25" w:rsidRPr="00350027" w14:paraId="5A72ED93" w14:textId="77777777" w:rsidTr="00F33256">
        <w:tc>
          <w:tcPr>
            <w:tcW w:w="1559" w:type="dxa"/>
          </w:tcPr>
          <w:p w14:paraId="0AE6C98B" w14:textId="77777777" w:rsidR="00C63E25" w:rsidRPr="00350027" w:rsidRDefault="00C63E25" w:rsidP="00F33256">
            <w:pPr>
              <w:rPr>
                <w:rFonts w:asciiTheme="minorHAnsi" w:hAnsiTheme="minorHAnsi"/>
                <w:i/>
                <w:iCs/>
              </w:rPr>
            </w:pPr>
          </w:p>
        </w:tc>
        <w:tc>
          <w:tcPr>
            <w:tcW w:w="9320" w:type="dxa"/>
          </w:tcPr>
          <w:p w14:paraId="52CE969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9B94438" w14:textId="77777777" w:rsidTr="00F33256">
        <w:tc>
          <w:tcPr>
            <w:tcW w:w="1559" w:type="dxa"/>
          </w:tcPr>
          <w:p w14:paraId="06110363" w14:textId="77777777" w:rsidR="00C63E25" w:rsidRPr="00350027" w:rsidRDefault="00C63E25" w:rsidP="00F33256">
            <w:pPr>
              <w:rPr>
                <w:rFonts w:asciiTheme="minorHAnsi" w:hAnsiTheme="minorHAnsi"/>
                <w:i/>
                <w:iCs/>
              </w:rPr>
            </w:pPr>
          </w:p>
        </w:tc>
        <w:tc>
          <w:tcPr>
            <w:tcW w:w="9320" w:type="dxa"/>
          </w:tcPr>
          <w:p w14:paraId="55BB9E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7B90B10" w14:textId="77777777" w:rsidTr="00F33256">
        <w:tc>
          <w:tcPr>
            <w:tcW w:w="1559" w:type="dxa"/>
          </w:tcPr>
          <w:p w14:paraId="737AC78C" w14:textId="77777777" w:rsidR="00C63E25" w:rsidRPr="00350027" w:rsidRDefault="00C63E25" w:rsidP="00F33256">
            <w:pPr>
              <w:rPr>
                <w:rFonts w:asciiTheme="minorHAnsi" w:hAnsiTheme="minorHAnsi"/>
                <w:i/>
                <w:iCs/>
              </w:rPr>
            </w:pPr>
          </w:p>
        </w:tc>
        <w:tc>
          <w:tcPr>
            <w:tcW w:w="9320" w:type="dxa"/>
          </w:tcPr>
          <w:p w14:paraId="4846305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0EA4B04" w14:textId="77777777" w:rsidR="00C63E25" w:rsidRPr="00350027" w:rsidRDefault="00C63E25" w:rsidP="00C63E25">
      <w:pPr>
        <w:rPr>
          <w:rFonts w:asciiTheme="minorHAnsi" w:hAnsiTheme="minorHAnsi"/>
        </w:rPr>
      </w:pPr>
    </w:p>
    <w:p w14:paraId="574CA900" w14:textId="77777777" w:rsidR="00C63E25" w:rsidRPr="00350027" w:rsidRDefault="00C63E25" w:rsidP="00C63E25">
      <w:pPr>
        <w:pStyle w:val="Heading3"/>
        <w:rPr>
          <w:rFonts w:asciiTheme="minorHAnsi" w:hAnsiTheme="minorHAnsi"/>
        </w:rPr>
      </w:pPr>
      <w:bookmarkStart w:id="73" w:name="_Toc464110956"/>
      <w:r w:rsidRPr="00350027">
        <w:rPr>
          <w:rFonts w:asciiTheme="minorHAnsi" w:hAnsiTheme="minorHAnsi"/>
        </w:rPr>
        <w:lastRenderedPageBreak/>
        <w:t>ARINC 429 Output Processing</w:t>
      </w:r>
      <w:bookmarkEnd w:id="73"/>
    </w:p>
    <w:p w14:paraId="32FC48F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513"/>
      </w:tblGrid>
      <w:tr w:rsidR="00C63E25" w:rsidRPr="00350027" w14:paraId="69886DD3" w14:textId="77777777" w:rsidTr="00F33256">
        <w:tc>
          <w:tcPr>
            <w:tcW w:w="1559" w:type="dxa"/>
          </w:tcPr>
          <w:p w14:paraId="13879E5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MRJ_SCU_STC_SRS_215</w:t>
            </w:r>
          </w:p>
        </w:tc>
        <w:tc>
          <w:tcPr>
            <w:tcW w:w="9320" w:type="dxa"/>
          </w:tcPr>
          <w:p w14:paraId="54D175E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transmit the ARINC 429 labels listed in the following table at their given update rate:</w:t>
            </w:r>
          </w:p>
          <w:p w14:paraId="02A5B92D" w14:textId="77777777" w:rsidR="00C63E25" w:rsidRPr="00350027" w:rsidRDefault="00C63E25" w:rsidP="00F33256">
            <w:pPr>
              <w:rPr>
                <w:rFonts w:asciiTheme="minorHAnsi" w:hAnsiTheme="minorHAnsi"/>
              </w:rPr>
            </w:pPr>
          </w:p>
          <w:p w14:paraId="2ABDB00B" w14:textId="77777777" w:rsidR="00C63E25" w:rsidRPr="00350027" w:rsidRDefault="00C63E25" w:rsidP="00F33256">
            <w:pPr>
              <w:rPr>
                <w:rFonts w:asciiTheme="minorHAnsi" w:hAnsiTheme="minorHAnsi"/>
              </w:rPr>
            </w:pPr>
            <w:r w:rsidRPr="00350027">
              <w:rPr>
                <w:rFonts w:asciiTheme="minorHAnsi" w:hAnsiTheme="minorHAnsi"/>
              </w:rPr>
              <w:object w:dxaOrig="9306" w:dyaOrig="3120" w14:anchorId="1F6D082D">
                <v:shape id="_x0000_i1067" type="#_x0000_t75" style="width:465pt;height:156pt" o:ole="">
                  <v:imagedata r:id="rId98" o:title=""/>
                </v:shape>
                <o:OLEObject Type="Embed" ProgID="Word.Document.8" ShapeID="_x0000_i1067" DrawAspect="Content" ObjectID="_1831714017" r:id="rId99"/>
              </w:object>
            </w:r>
          </w:p>
          <w:p w14:paraId="4A174E6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6.7-5 ARINC Tx Rate</w:t>
            </w:r>
          </w:p>
          <w:p w14:paraId="7B284718" w14:textId="77777777" w:rsidR="00C63E25" w:rsidRPr="00350027" w:rsidRDefault="00C63E25" w:rsidP="00F33256">
            <w:pPr>
              <w:rPr>
                <w:rFonts w:asciiTheme="minorHAnsi" w:hAnsiTheme="minorHAnsi"/>
              </w:rPr>
            </w:pPr>
          </w:p>
          <w:p w14:paraId="533C56F5" w14:textId="77777777" w:rsidR="00C63E25" w:rsidRPr="00350027" w:rsidRDefault="00C63E25" w:rsidP="00F33256">
            <w:pPr>
              <w:rPr>
                <w:rFonts w:asciiTheme="minorHAnsi" w:hAnsiTheme="minorHAnsi"/>
              </w:rPr>
            </w:pPr>
            <w:r w:rsidRPr="00350027">
              <w:rPr>
                <w:rFonts w:asciiTheme="minorHAnsi" w:hAnsiTheme="minorHAnsi"/>
              </w:rPr>
              <w:t>Note: The register mapping from the External Interface Zone 1 to the DEI-1085 devices is defined in MRJ_SCU_STC_SRS_616. The mapping from ARINC Transceivers to ARINC 429 Bus is defined in 6.5-10 DEI-1085 Bus Mapping.</w:t>
            </w:r>
          </w:p>
          <w:p w14:paraId="4CE0DCEE" w14:textId="77777777" w:rsidR="00C63E25" w:rsidRPr="00350027" w:rsidRDefault="00C63E25" w:rsidP="00F33256">
            <w:pPr>
              <w:rPr>
                <w:rFonts w:asciiTheme="minorHAnsi" w:hAnsiTheme="minorHAnsi"/>
                <w:i/>
                <w:iCs/>
              </w:rPr>
            </w:pPr>
          </w:p>
        </w:tc>
      </w:tr>
      <w:tr w:rsidR="00C63E25" w:rsidRPr="00350027" w14:paraId="3C343E6A" w14:textId="77777777" w:rsidTr="00F33256">
        <w:tc>
          <w:tcPr>
            <w:tcW w:w="1559" w:type="dxa"/>
          </w:tcPr>
          <w:p w14:paraId="31EA2FEA" w14:textId="77777777" w:rsidR="00C63E25" w:rsidRPr="00350027" w:rsidRDefault="00C63E25" w:rsidP="00F33256">
            <w:pPr>
              <w:rPr>
                <w:rFonts w:asciiTheme="minorHAnsi" w:hAnsiTheme="minorHAnsi"/>
                <w:i/>
                <w:iCs/>
              </w:rPr>
            </w:pPr>
          </w:p>
        </w:tc>
        <w:tc>
          <w:tcPr>
            <w:tcW w:w="9320" w:type="dxa"/>
          </w:tcPr>
          <w:p w14:paraId="003CEBF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DE0B1D7" w14:textId="77777777" w:rsidTr="00F33256">
        <w:tc>
          <w:tcPr>
            <w:tcW w:w="1559" w:type="dxa"/>
          </w:tcPr>
          <w:p w14:paraId="3B4B3563" w14:textId="77777777" w:rsidR="00C63E25" w:rsidRPr="00350027" w:rsidRDefault="00C63E25" w:rsidP="00F33256">
            <w:pPr>
              <w:rPr>
                <w:rFonts w:asciiTheme="minorHAnsi" w:hAnsiTheme="minorHAnsi"/>
                <w:i/>
                <w:iCs/>
              </w:rPr>
            </w:pPr>
          </w:p>
        </w:tc>
        <w:tc>
          <w:tcPr>
            <w:tcW w:w="9320" w:type="dxa"/>
          </w:tcPr>
          <w:p w14:paraId="4F4BE6C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43C60D6F" w14:textId="77777777" w:rsidTr="00F33256">
        <w:tc>
          <w:tcPr>
            <w:tcW w:w="1559" w:type="dxa"/>
          </w:tcPr>
          <w:p w14:paraId="20134745" w14:textId="77777777" w:rsidR="00C63E25" w:rsidRPr="00350027" w:rsidRDefault="00C63E25" w:rsidP="00F33256">
            <w:pPr>
              <w:rPr>
                <w:rFonts w:asciiTheme="minorHAnsi" w:hAnsiTheme="minorHAnsi"/>
                <w:i/>
                <w:iCs/>
              </w:rPr>
            </w:pPr>
          </w:p>
        </w:tc>
        <w:tc>
          <w:tcPr>
            <w:tcW w:w="9320" w:type="dxa"/>
          </w:tcPr>
          <w:p w14:paraId="1EA1E47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FFE2641" w14:textId="77777777" w:rsidR="00C63E25" w:rsidRPr="00350027" w:rsidRDefault="00C63E25" w:rsidP="00C63E25">
      <w:pPr>
        <w:rPr>
          <w:rFonts w:asciiTheme="minorHAnsi" w:hAnsiTheme="minorHAnsi"/>
        </w:rPr>
      </w:pPr>
    </w:p>
    <w:p w14:paraId="740E57A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C58D64A" w14:textId="77777777" w:rsidTr="00F33256">
        <w:tc>
          <w:tcPr>
            <w:tcW w:w="1559" w:type="dxa"/>
          </w:tcPr>
          <w:p w14:paraId="6545FC9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MRJ_SCU_STC_SRS_1190</w:t>
            </w:r>
          </w:p>
        </w:tc>
        <w:tc>
          <w:tcPr>
            <w:tcW w:w="9320" w:type="dxa"/>
          </w:tcPr>
          <w:p w14:paraId="48F8BD38" w14:textId="77777777" w:rsidR="00C63E25" w:rsidRPr="00350027" w:rsidRDefault="00C63E25" w:rsidP="00F33256">
            <w:pPr>
              <w:rPr>
                <w:rFonts w:asciiTheme="minorHAnsi" w:hAnsiTheme="minorHAnsi"/>
              </w:rPr>
            </w:pPr>
            <w:r w:rsidRPr="00350027">
              <w:rPr>
                <w:rFonts w:asciiTheme="minorHAnsi" w:hAnsiTheme="minorHAnsi"/>
              </w:rPr>
              <w:t xml:space="preserve">For ARINC label transmission the </w:t>
            </w:r>
            <w:r w:rsidRPr="00350027">
              <w:rPr>
                <w:rFonts w:asciiTheme="minorHAnsi" w:hAnsiTheme="minorHAnsi"/>
                <w:i/>
                <w:iCs/>
              </w:rPr>
              <w:t>STC Program</w:t>
            </w:r>
            <w:r w:rsidRPr="00350027">
              <w:rPr>
                <w:rFonts w:asciiTheme="minorHAnsi" w:hAnsiTheme="minorHAnsi"/>
              </w:rPr>
              <w:t xml:space="preserve"> shall set the EN_TX signal (GPIO B10) low (0) when loading ARINC data to be transmitted to the DEI-1085 transmit buffer via SPI bus and set the EN_TX signal high (1) for ARINC data to be transmitted by the DEI-1085 device, in accordance with Ref. B4 and Ref. C11.</w:t>
            </w:r>
          </w:p>
          <w:p w14:paraId="097FF14D" w14:textId="77777777" w:rsidR="00C63E25" w:rsidRPr="00350027" w:rsidRDefault="00C63E25" w:rsidP="00F33256">
            <w:pPr>
              <w:rPr>
                <w:rFonts w:asciiTheme="minorHAnsi" w:hAnsiTheme="minorHAnsi"/>
                <w:i/>
                <w:iCs/>
              </w:rPr>
            </w:pPr>
          </w:p>
        </w:tc>
      </w:tr>
      <w:tr w:rsidR="00C63E25" w:rsidRPr="00350027" w14:paraId="3BF587E2" w14:textId="77777777" w:rsidTr="00F33256">
        <w:tc>
          <w:tcPr>
            <w:tcW w:w="1559" w:type="dxa"/>
          </w:tcPr>
          <w:p w14:paraId="47219B04" w14:textId="77777777" w:rsidR="00C63E25" w:rsidRPr="00350027" w:rsidRDefault="00C63E25" w:rsidP="00F33256">
            <w:pPr>
              <w:rPr>
                <w:rFonts w:asciiTheme="minorHAnsi" w:hAnsiTheme="minorHAnsi"/>
                <w:i/>
                <w:iCs/>
              </w:rPr>
            </w:pPr>
          </w:p>
        </w:tc>
        <w:tc>
          <w:tcPr>
            <w:tcW w:w="9320" w:type="dxa"/>
          </w:tcPr>
          <w:p w14:paraId="6F44C2E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A16A9AA" w14:textId="77777777" w:rsidTr="00F33256">
        <w:tc>
          <w:tcPr>
            <w:tcW w:w="1559" w:type="dxa"/>
          </w:tcPr>
          <w:p w14:paraId="556AC809" w14:textId="77777777" w:rsidR="00C63E25" w:rsidRPr="00350027" w:rsidRDefault="00C63E25" w:rsidP="00F33256">
            <w:pPr>
              <w:rPr>
                <w:rFonts w:asciiTheme="minorHAnsi" w:hAnsiTheme="minorHAnsi"/>
                <w:i/>
                <w:iCs/>
              </w:rPr>
            </w:pPr>
          </w:p>
        </w:tc>
        <w:tc>
          <w:tcPr>
            <w:tcW w:w="9320" w:type="dxa"/>
          </w:tcPr>
          <w:p w14:paraId="7C88E06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29999A6" w14:textId="77777777" w:rsidTr="00F33256">
        <w:tc>
          <w:tcPr>
            <w:tcW w:w="1559" w:type="dxa"/>
          </w:tcPr>
          <w:p w14:paraId="4277A02C" w14:textId="77777777" w:rsidR="00C63E25" w:rsidRPr="00350027" w:rsidRDefault="00C63E25" w:rsidP="00F33256">
            <w:pPr>
              <w:rPr>
                <w:rFonts w:asciiTheme="minorHAnsi" w:hAnsiTheme="minorHAnsi"/>
                <w:i/>
                <w:iCs/>
              </w:rPr>
            </w:pPr>
          </w:p>
        </w:tc>
        <w:tc>
          <w:tcPr>
            <w:tcW w:w="9320" w:type="dxa"/>
          </w:tcPr>
          <w:p w14:paraId="024881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9A83C7D" w14:textId="77777777" w:rsidR="00C63E25" w:rsidRPr="00350027" w:rsidRDefault="00C63E25" w:rsidP="00C63E25">
      <w:pPr>
        <w:rPr>
          <w:rFonts w:asciiTheme="minorHAnsi" w:hAnsiTheme="minorHAnsi"/>
        </w:rPr>
      </w:pPr>
    </w:p>
    <w:p w14:paraId="5625675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DC820F1" w14:textId="77777777" w:rsidTr="00F33256">
        <w:tc>
          <w:tcPr>
            <w:tcW w:w="1559" w:type="dxa"/>
          </w:tcPr>
          <w:p w14:paraId="73F97B7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MRJ_SCU_STC_SRS_956</w:t>
            </w:r>
          </w:p>
        </w:tc>
        <w:tc>
          <w:tcPr>
            <w:tcW w:w="9320" w:type="dxa"/>
          </w:tcPr>
          <w:p w14:paraId="4501A944" w14:textId="77777777" w:rsidR="00C63E25" w:rsidRPr="00350027" w:rsidRDefault="00C63E25" w:rsidP="00F33256">
            <w:pPr>
              <w:rPr>
                <w:rFonts w:asciiTheme="minorHAnsi" w:hAnsiTheme="minorHAnsi"/>
              </w:rPr>
            </w:pPr>
            <w:r w:rsidRPr="00350027">
              <w:rPr>
                <w:rFonts w:asciiTheme="minorHAnsi" w:hAnsiTheme="minorHAnsi"/>
              </w:rPr>
              <w:t>The SSM of ARINC 429 data transmitted by the SCU shall be set to 'Normal Operation'</w:t>
            </w:r>
          </w:p>
          <w:p w14:paraId="6BC7826C" w14:textId="77777777" w:rsidR="00C63E25" w:rsidRPr="00350027" w:rsidRDefault="00C63E25" w:rsidP="00F33256">
            <w:pPr>
              <w:rPr>
                <w:rFonts w:asciiTheme="minorHAnsi" w:hAnsiTheme="minorHAnsi"/>
              </w:rPr>
            </w:pPr>
          </w:p>
          <w:p w14:paraId="5FE35894" w14:textId="77777777" w:rsidR="00C63E25" w:rsidRPr="00350027" w:rsidRDefault="00C63E25" w:rsidP="00F33256">
            <w:pPr>
              <w:rPr>
                <w:rFonts w:asciiTheme="minorHAnsi" w:hAnsiTheme="minorHAnsi"/>
              </w:rPr>
            </w:pPr>
            <w:r w:rsidRPr="00350027">
              <w:rPr>
                <w:rFonts w:asciiTheme="minorHAnsi" w:hAnsiTheme="minorHAnsi"/>
              </w:rPr>
              <w:t xml:space="preserve">Justification: </w:t>
            </w:r>
          </w:p>
          <w:p w14:paraId="2FC9FC9C" w14:textId="77777777" w:rsidR="00C63E25" w:rsidRPr="00350027" w:rsidRDefault="00C63E25" w:rsidP="00F33256">
            <w:pPr>
              <w:rPr>
                <w:rFonts w:asciiTheme="minorHAnsi" w:hAnsiTheme="minorHAnsi"/>
              </w:rPr>
            </w:pPr>
            <w:r w:rsidRPr="00350027">
              <w:rPr>
                <w:rFonts w:asciiTheme="minorHAnsi" w:hAnsiTheme="minorHAnsi"/>
              </w:rPr>
              <w:t>'Functional Test' setting is not being used because there are no requirements for functional tests to be performed.</w:t>
            </w:r>
            <w:r w:rsidRPr="00350027">
              <w:rPr>
                <w:rFonts w:asciiTheme="minorHAnsi" w:hAnsiTheme="minorHAnsi"/>
              </w:rPr>
              <w:br/>
              <w:t>‘No Computed Data’ setting is not being used because no labels are being transmitted before calculating valid data.</w:t>
            </w:r>
            <w:r w:rsidRPr="00350027">
              <w:rPr>
                <w:rFonts w:asciiTheme="minorHAnsi" w:hAnsiTheme="minorHAnsi"/>
              </w:rPr>
              <w:br/>
              <w:t>‘Failure Warning’ setting is not being used because are no requirements for Failure Warning condition to be performed</w:t>
            </w:r>
          </w:p>
          <w:p w14:paraId="72ECB427" w14:textId="77777777" w:rsidR="00C63E25" w:rsidRPr="00350027" w:rsidRDefault="00C63E25" w:rsidP="00F33256">
            <w:pPr>
              <w:rPr>
                <w:rFonts w:asciiTheme="minorHAnsi" w:hAnsiTheme="minorHAnsi"/>
                <w:i/>
                <w:iCs/>
              </w:rPr>
            </w:pPr>
          </w:p>
        </w:tc>
      </w:tr>
      <w:tr w:rsidR="00C63E25" w:rsidRPr="00350027" w14:paraId="27BC4102" w14:textId="77777777" w:rsidTr="00F33256">
        <w:tc>
          <w:tcPr>
            <w:tcW w:w="1559" w:type="dxa"/>
          </w:tcPr>
          <w:p w14:paraId="01A4C999" w14:textId="77777777" w:rsidR="00C63E25" w:rsidRPr="00350027" w:rsidRDefault="00C63E25" w:rsidP="00F33256">
            <w:pPr>
              <w:rPr>
                <w:rFonts w:asciiTheme="minorHAnsi" w:hAnsiTheme="minorHAnsi"/>
                <w:i/>
                <w:iCs/>
              </w:rPr>
            </w:pPr>
          </w:p>
        </w:tc>
        <w:tc>
          <w:tcPr>
            <w:tcW w:w="9320" w:type="dxa"/>
          </w:tcPr>
          <w:p w14:paraId="29D6926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D5DFD86" w14:textId="77777777" w:rsidTr="00F33256">
        <w:tc>
          <w:tcPr>
            <w:tcW w:w="1559" w:type="dxa"/>
          </w:tcPr>
          <w:p w14:paraId="7C16ADCC" w14:textId="77777777" w:rsidR="00C63E25" w:rsidRPr="00350027" w:rsidRDefault="00C63E25" w:rsidP="00F33256">
            <w:pPr>
              <w:rPr>
                <w:rFonts w:asciiTheme="minorHAnsi" w:hAnsiTheme="minorHAnsi"/>
                <w:i/>
                <w:iCs/>
              </w:rPr>
            </w:pPr>
          </w:p>
        </w:tc>
        <w:tc>
          <w:tcPr>
            <w:tcW w:w="9320" w:type="dxa"/>
          </w:tcPr>
          <w:p w14:paraId="0D1658E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4D36BA06" w14:textId="77777777" w:rsidTr="00F33256">
        <w:tc>
          <w:tcPr>
            <w:tcW w:w="1559" w:type="dxa"/>
          </w:tcPr>
          <w:p w14:paraId="09D3C278" w14:textId="77777777" w:rsidR="00C63E25" w:rsidRPr="00350027" w:rsidRDefault="00C63E25" w:rsidP="00F33256">
            <w:pPr>
              <w:rPr>
                <w:rFonts w:asciiTheme="minorHAnsi" w:hAnsiTheme="minorHAnsi"/>
                <w:i/>
                <w:iCs/>
              </w:rPr>
            </w:pPr>
          </w:p>
        </w:tc>
        <w:tc>
          <w:tcPr>
            <w:tcW w:w="9320" w:type="dxa"/>
          </w:tcPr>
          <w:p w14:paraId="1BD81F5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78B5038" w14:textId="77777777" w:rsidR="00C63E25" w:rsidRPr="00350027" w:rsidRDefault="00C63E25" w:rsidP="00C63E25">
      <w:pPr>
        <w:rPr>
          <w:rFonts w:asciiTheme="minorHAnsi" w:hAnsiTheme="minorHAnsi"/>
        </w:rPr>
      </w:pPr>
    </w:p>
    <w:p w14:paraId="46915E9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CB53CA8" w14:textId="77777777" w:rsidTr="00F33256">
        <w:tc>
          <w:tcPr>
            <w:tcW w:w="1559" w:type="dxa"/>
          </w:tcPr>
          <w:p w14:paraId="51E6B66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MRJ_SCU_STC_SRS_1184</w:t>
            </w:r>
          </w:p>
        </w:tc>
        <w:tc>
          <w:tcPr>
            <w:tcW w:w="9320" w:type="dxa"/>
          </w:tcPr>
          <w:p w14:paraId="1AF138D6" w14:textId="77777777" w:rsidR="00C63E25" w:rsidRPr="00350027" w:rsidRDefault="00C63E25" w:rsidP="00F33256">
            <w:pPr>
              <w:rPr>
                <w:rFonts w:asciiTheme="minorHAnsi" w:hAnsiTheme="minorHAnsi"/>
              </w:rPr>
            </w:pPr>
            <w:r w:rsidRPr="00350027">
              <w:rPr>
                <w:rFonts w:asciiTheme="minorHAnsi" w:hAnsiTheme="minorHAnsi"/>
              </w:rPr>
              <w:t xml:space="preserve">During start-up (including P-BIT), the </w:t>
            </w:r>
            <w:r w:rsidRPr="00350027">
              <w:rPr>
                <w:rFonts w:asciiTheme="minorHAnsi" w:hAnsiTheme="minorHAnsi"/>
                <w:i/>
                <w:iCs/>
              </w:rPr>
              <w:t>STC Program</w:t>
            </w:r>
            <w:r w:rsidRPr="00350027">
              <w:rPr>
                <w:rFonts w:asciiTheme="minorHAnsi" w:hAnsiTheme="minorHAnsi"/>
              </w:rPr>
              <w:t xml:space="preserve"> shall not transmit ARINC labels.</w:t>
            </w:r>
          </w:p>
          <w:p w14:paraId="331E16ED" w14:textId="77777777" w:rsidR="00C63E25" w:rsidRPr="00350027" w:rsidRDefault="00C63E25" w:rsidP="00F33256">
            <w:pPr>
              <w:rPr>
                <w:rFonts w:asciiTheme="minorHAnsi" w:hAnsiTheme="minorHAnsi"/>
              </w:rPr>
            </w:pPr>
          </w:p>
          <w:p w14:paraId="246249E2"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Justification: To avoid spurious fault indications during start-up. </w:t>
            </w:r>
          </w:p>
          <w:p w14:paraId="69B91706" w14:textId="77777777" w:rsidR="00C63E25" w:rsidRPr="00350027" w:rsidRDefault="00C63E25" w:rsidP="00F33256">
            <w:pPr>
              <w:rPr>
                <w:rFonts w:asciiTheme="minorHAnsi" w:hAnsiTheme="minorHAnsi"/>
                <w:i/>
                <w:iCs/>
              </w:rPr>
            </w:pPr>
          </w:p>
        </w:tc>
      </w:tr>
      <w:tr w:rsidR="00C63E25" w:rsidRPr="00350027" w14:paraId="0CCD359D" w14:textId="77777777" w:rsidTr="00F33256">
        <w:tc>
          <w:tcPr>
            <w:tcW w:w="1559" w:type="dxa"/>
          </w:tcPr>
          <w:p w14:paraId="4FE5066C" w14:textId="77777777" w:rsidR="00C63E25" w:rsidRPr="00350027" w:rsidRDefault="00C63E25" w:rsidP="00F33256">
            <w:pPr>
              <w:rPr>
                <w:rFonts w:asciiTheme="minorHAnsi" w:hAnsiTheme="minorHAnsi"/>
                <w:i/>
                <w:iCs/>
              </w:rPr>
            </w:pPr>
          </w:p>
        </w:tc>
        <w:tc>
          <w:tcPr>
            <w:tcW w:w="9320" w:type="dxa"/>
          </w:tcPr>
          <w:p w14:paraId="20342DC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B159874" w14:textId="77777777" w:rsidTr="00F33256">
        <w:tc>
          <w:tcPr>
            <w:tcW w:w="1559" w:type="dxa"/>
          </w:tcPr>
          <w:p w14:paraId="378E875A" w14:textId="77777777" w:rsidR="00C63E25" w:rsidRPr="00350027" w:rsidRDefault="00C63E25" w:rsidP="00F33256">
            <w:pPr>
              <w:rPr>
                <w:rFonts w:asciiTheme="minorHAnsi" w:hAnsiTheme="minorHAnsi"/>
                <w:i/>
                <w:iCs/>
              </w:rPr>
            </w:pPr>
          </w:p>
        </w:tc>
        <w:tc>
          <w:tcPr>
            <w:tcW w:w="9320" w:type="dxa"/>
          </w:tcPr>
          <w:p w14:paraId="71EB4DD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2691643" w14:textId="77777777" w:rsidTr="00F33256">
        <w:tc>
          <w:tcPr>
            <w:tcW w:w="1559" w:type="dxa"/>
          </w:tcPr>
          <w:p w14:paraId="36867D46" w14:textId="77777777" w:rsidR="00C63E25" w:rsidRPr="00350027" w:rsidRDefault="00C63E25" w:rsidP="00F33256">
            <w:pPr>
              <w:rPr>
                <w:rFonts w:asciiTheme="minorHAnsi" w:hAnsiTheme="minorHAnsi"/>
                <w:i/>
                <w:iCs/>
              </w:rPr>
            </w:pPr>
          </w:p>
        </w:tc>
        <w:tc>
          <w:tcPr>
            <w:tcW w:w="9320" w:type="dxa"/>
          </w:tcPr>
          <w:p w14:paraId="6080A5E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87DA89" w14:textId="77777777" w:rsidR="00C63E25" w:rsidRPr="00350027" w:rsidRDefault="00C63E25" w:rsidP="00C63E25">
      <w:pPr>
        <w:rPr>
          <w:rFonts w:asciiTheme="minorHAnsi" w:hAnsiTheme="minorHAnsi"/>
        </w:rPr>
      </w:pPr>
    </w:p>
    <w:p w14:paraId="7AD79D92" w14:textId="77777777" w:rsidR="00C63E25" w:rsidRPr="00350027" w:rsidRDefault="00C63E25" w:rsidP="00C63E25">
      <w:pPr>
        <w:pStyle w:val="Heading4"/>
        <w:rPr>
          <w:rFonts w:asciiTheme="minorHAnsi" w:hAnsiTheme="minorHAnsi"/>
        </w:rPr>
      </w:pPr>
      <w:r w:rsidRPr="00350027">
        <w:rPr>
          <w:rFonts w:asciiTheme="minorHAnsi" w:hAnsiTheme="minorHAnsi"/>
        </w:rPr>
        <w:t>Label 104 (Failure Information 1) Output Processing</w:t>
      </w:r>
    </w:p>
    <w:p w14:paraId="3CC4E82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364"/>
      </w:tblGrid>
      <w:tr w:rsidR="00C63E25" w:rsidRPr="00350027" w14:paraId="6CC13CAB" w14:textId="77777777" w:rsidTr="00F33256">
        <w:tc>
          <w:tcPr>
            <w:tcW w:w="1559" w:type="dxa"/>
          </w:tcPr>
          <w:p w14:paraId="690AA1E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MRJ_SCU_STC_SRS_772</w:t>
            </w:r>
          </w:p>
        </w:tc>
        <w:tc>
          <w:tcPr>
            <w:tcW w:w="9320" w:type="dxa"/>
          </w:tcPr>
          <w:p w14:paraId="57F1887C"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generate Label 104 (Failure Information 1) as follows:</w:t>
            </w:r>
          </w:p>
          <w:p w14:paraId="680DE306" w14:textId="77777777" w:rsidR="00C63E25" w:rsidRPr="00350027" w:rsidRDefault="00C63E25" w:rsidP="00F33256">
            <w:pPr>
              <w:rPr>
                <w:rFonts w:asciiTheme="minorHAnsi" w:hAnsiTheme="minorHAnsi"/>
              </w:rPr>
            </w:pPr>
          </w:p>
          <w:p w14:paraId="77CB3F2F" w14:textId="77777777" w:rsidR="00C63E25" w:rsidRPr="00350027" w:rsidRDefault="0031659F" w:rsidP="00F33256">
            <w:pPr>
              <w:rPr>
                <w:rFonts w:asciiTheme="minorHAnsi" w:hAnsiTheme="minorHAnsi"/>
              </w:rPr>
            </w:pPr>
            <w:r w:rsidRPr="00350027">
              <w:rPr>
                <w:rFonts w:asciiTheme="minorHAnsi" w:hAnsiTheme="minorHAnsi"/>
              </w:rPr>
              <w:object w:dxaOrig="9315" w:dyaOrig="12590" w14:anchorId="34DF60CB">
                <v:shape id="_x0000_i1068" type="#_x0000_t75" style="width:457.5pt;height:618pt" o:ole="">
                  <v:imagedata r:id="rId100" o:title=""/>
                </v:shape>
                <o:OLEObject Type="Embed" ProgID="Word.Document.8" ShapeID="_x0000_i1068" DrawAspect="Content" ObjectID="_1831714018" r:id="rId101"/>
              </w:object>
            </w:r>
          </w:p>
          <w:p w14:paraId="4B43DE64"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6.7-6 Label 104</w:t>
            </w:r>
          </w:p>
          <w:p w14:paraId="05B786F6" w14:textId="77777777" w:rsidR="00C63E25" w:rsidRPr="00350027" w:rsidRDefault="00C63E25" w:rsidP="00F33256">
            <w:pPr>
              <w:rPr>
                <w:rFonts w:asciiTheme="minorHAnsi" w:hAnsiTheme="minorHAnsi"/>
                <w:i/>
                <w:iCs/>
              </w:rPr>
            </w:pPr>
          </w:p>
        </w:tc>
      </w:tr>
      <w:tr w:rsidR="00C63E25" w:rsidRPr="00350027" w14:paraId="7B71FFCE" w14:textId="77777777" w:rsidTr="00F33256">
        <w:tc>
          <w:tcPr>
            <w:tcW w:w="1559" w:type="dxa"/>
          </w:tcPr>
          <w:p w14:paraId="4C4159E4" w14:textId="77777777" w:rsidR="00C63E25" w:rsidRPr="00350027" w:rsidRDefault="00C63E25" w:rsidP="00F33256">
            <w:pPr>
              <w:rPr>
                <w:rFonts w:asciiTheme="minorHAnsi" w:hAnsiTheme="minorHAnsi"/>
                <w:i/>
                <w:iCs/>
              </w:rPr>
            </w:pPr>
          </w:p>
        </w:tc>
        <w:tc>
          <w:tcPr>
            <w:tcW w:w="9320" w:type="dxa"/>
          </w:tcPr>
          <w:p w14:paraId="02225DB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CB33687" w14:textId="77777777" w:rsidTr="00F33256">
        <w:tc>
          <w:tcPr>
            <w:tcW w:w="1559" w:type="dxa"/>
          </w:tcPr>
          <w:p w14:paraId="5F6F893B" w14:textId="77777777" w:rsidR="00C63E25" w:rsidRPr="00350027" w:rsidRDefault="00C63E25" w:rsidP="00F33256">
            <w:pPr>
              <w:rPr>
                <w:rFonts w:asciiTheme="minorHAnsi" w:hAnsiTheme="minorHAnsi"/>
                <w:i/>
                <w:iCs/>
              </w:rPr>
            </w:pPr>
          </w:p>
        </w:tc>
        <w:tc>
          <w:tcPr>
            <w:tcW w:w="9320" w:type="dxa"/>
          </w:tcPr>
          <w:p w14:paraId="54F095E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211E0DB7" w14:textId="77777777" w:rsidTr="00F33256">
        <w:tc>
          <w:tcPr>
            <w:tcW w:w="1559" w:type="dxa"/>
          </w:tcPr>
          <w:p w14:paraId="723FA5B1" w14:textId="77777777" w:rsidR="00C63E25" w:rsidRPr="00350027" w:rsidRDefault="00C63E25" w:rsidP="00F33256">
            <w:pPr>
              <w:rPr>
                <w:rFonts w:asciiTheme="minorHAnsi" w:hAnsiTheme="minorHAnsi"/>
                <w:i/>
                <w:iCs/>
              </w:rPr>
            </w:pPr>
          </w:p>
        </w:tc>
        <w:tc>
          <w:tcPr>
            <w:tcW w:w="9320" w:type="dxa"/>
          </w:tcPr>
          <w:p w14:paraId="0EC470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900E612" w14:textId="77777777" w:rsidR="00C63E25" w:rsidRPr="00350027" w:rsidRDefault="00C63E25" w:rsidP="00C63E25">
      <w:pPr>
        <w:rPr>
          <w:rFonts w:asciiTheme="minorHAnsi" w:hAnsiTheme="minorHAnsi"/>
        </w:rPr>
      </w:pPr>
    </w:p>
    <w:p w14:paraId="52870A0B" w14:textId="77777777" w:rsidR="00C63E25" w:rsidRPr="00350027" w:rsidRDefault="00C63E25" w:rsidP="00C63E25">
      <w:pPr>
        <w:pStyle w:val="Heading4"/>
        <w:rPr>
          <w:rFonts w:asciiTheme="minorHAnsi" w:hAnsiTheme="minorHAnsi"/>
        </w:rPr>
      </w:pPr>
      <w:r w:rsidRPr="00350027">
        <w:rPr>
          <w:rFonts w:asciiTheme="minorHAnsi" w:hAnsiTheme="minorHAnsi"/>
        </w:rPr>
        <w:t>Label 105 (Failure Information 2) Output Processing</w:t>
      </w:r>
    </w:p>
    <w:p w14:paraId="2199291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625"/>
      </w:tblGrid>
      <w:tr w:rsidR="00C63E25" w:rsidRPr="00350027" w14:paraId="022DD3B5" w14:textId="77777777" w:rsidTr="00F33256">
        <w:tc>
          <w:tcPr>
            <w:tcW w:w="1559" w:type="dxa"/>
          </w:tcPr>
          <w:p w14:paraId="0BCAB3D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MRJ_SCU_STC_SRS_220</w:t>
            </w:r>
          </w:p>
        </w:tc>
        <w:tc>
          <w:tcPr>
            <w:tcW w:w="9320" w:type="dxa"/>
          </w:tcPr>
          <w:p w14:paraId="7A633B4A"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generate Label 105 (Failure Information 2) as follows:</w:t>
            </w:r>
          </w:p>
          <w:p w14:paraId="4BE67873" w14:textId="77777777" w:rsidR="00C63E25" w:rsidRPr="00350027" w:rsidRDefault="00C63E25" w:rsidP="00F33256">
            <w:pPr>
              <w:rPr>
                <w:rFonts w:asciiTheme="minorHAnsi" w:hAnsiTheme="minorHAnsi"/>
              </w:rPr>
            </w:pPr>
          </w:p>
          <w:p w14:paraId="63A7A346" w14:textId="77777777" w:rsidR="00C63E25" w:rsidRPr="00350027" w:rsidRDefault="0031659F" w:rsidP="00F33256">
            <w:pPr>
              <w:rPr>
                <w:rFonts w:asciiTheme="minorHAnsi" w:hAnsiTheme="minorHAnsi"/>
              </w:rPr>
            </w:pPr>
            <w:r w:rsidRPr="00350027">
              <w:rPr>
                <w:rFonts w:asciiTheme="minorHAnsi" w:hAnsiTheme="minorHAnsi"/>
              </w:rPr>
              <w:object w:dxaOrig="9690" w:dyaOrig="11100" w14:anchorId="7891194B">
                <v:shape id="_x0000_i1069" type="#_x0000_t75" style="width:470.25pt;height:537.75pt" o:ole="">
                  <v:imagedata r:id="rId102" o:title=""/>
                </v:shape>
                <o:OLEObject Type="Embed" ProgID="Word.Document.8" ShapeID="_x0000_i1069" DrawAspect="Content" ObjectID="_1831714019" r:id="rId103"/>
              </w:object>
            </w:r>
          </w:p>
          <w:p w14:paraId="312FA9E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6.7-7 Label 105</w:t>
            </w:r>
          </w:p>
          <w:p w14:paraId="0C966F05" w14:textId="77777777" w:rsidR="00C63E25" w:rsidRPr="00350027" w:rsidRDefault="00C63E25" w:rsidP="00F33256">
            <w:pPr>
              <w:rPr>
                <w:rFonts w:asciiTheme="minorHAnsi" w:hAnsiTheme="minorHAnsi"/>
                <w:i/>
                <w:iCs/>
              </w:rPr>
            </w:pPr>
          </w:p>
        </w:tc>
      </w:tr>
      <w:tr w:rsidR="00C63E25" w:rsidRPr="00350027" w14:paraId="6629DE5C" w14:textId="77777777" w:rsidTr="00F33256">
        <w:tc>
          <w:tcPr>
            <w:tcW w:w="1559" w:type="dxa"/>
          </w:tcPr>
          <w:p w14:paraId="331F85C5" w14:textId="77777777" w:rsidR="00C63E25" w:rsidRPr="00350027" w:rsidRDefault="00C63E25" w:rsidP="00F33256">
            <w:pPr>
              <w:rPr>
                <w:rFonts w:asciiTheme="minorHAnsi" w:hAnsiTheme="minorHAnsi"/>
                <w:i/>
                <w:iCs/>
              </w:rPr>
            </w:pPr>
          </w:p>
        </w:tc>
        <w:tc>
          <w:tcPr>
            <w:tcW w:w="9320" w:type="dxa"/>
          </w:tcPr>
          <w:p w14:paraId="5B5BA73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65DF77" w14:textId="77777777" w:rsidTr="00F33256">
        <w:tc>
          <w:tcPr>
            <w:tcW w:w="1559" w:type="dxa"/>
          </w:tcPr>
          <w:p w14:paraId="6F446E46" w14:textId="77777777" w:rsidR="00C63E25" w:rsidRPr="00350027" w:rsidRDefault="00C63E25" w:rsidP="00F33256">
            <w:pPr>
              <w:rPr>
                <w:rFonts w:asciiTheme="minorHAnsi" w:hAnsiTheme="minorHAnsi"/>
                <w:i/>
                <w:iCs/>
              </w:rPr>
            </w:pPr>
          </w:p>
        </w:tc>
        <w:tc>
          <w:tcPr>
            <w:tcW w:w="9320" w:type="dxa"/>
          </w:tcPr>
          <w:p w14:paraId="2F4761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094017D1" w14:textId="77777777" w:rsidTr="00F33256">
        <w:tc>
          <w:tcPr>
            <w:tcW w:w="1559" w:type="dxa"/>
          </w:tcPr>
          <w:p w14:paraId="3F3AC613" w14:textId="77777777" w:rsidR="00C63E25" w:rsidRPr="00350027" w:rsidRDefault="00C63E25" w:rsidP="00F33256">
            <w:pPr>
              <w:rPr>
                <w:rFonts w:asciiTheme="minorHAnsi" w:hAnsiTheme="minorHAnsi"/>
                <w:i/>
                <w:iCs/>
              </w:rPr>
            </w:pPr>
          </w:p>
        </w:tc>
        <w:tc>
          <w:tcPr>
            <w:tcW w:w="9320" w:type="dxa"/>
          </w:tcPr>
          <w:p w14:paraId="4CCDABA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ADE6C16" w14:textId="77777777" w:rsidR="00C63E25" w:rsidRPr="00350027" w:rsidRDefault="00C63E25" w:rsidP="00C63E25">
      <w:pPr>
        <w:rPr>
          <w:rFonts w:asciiTheme="minorHAnsi" w:hAnsiTheme="minorHAnsi"/>
        </w:rPr>
      </w:pPr>
    </w:p>
    <w:p w14:paraId="41E58CEA" w14:textId="77777777" w:rsidR="00C63E25" w:rsidRPr="00350027" w:rsidRDefault="00C63E25" w:rsidP="00C63E25">
      <w:pPr>
        <w:pStyle w:val="Heading4"/>
        <w:rPr>
          <w:rFonts w:asciiTheme="minorHAnsi" w:hAnsiTheme="minorHAnsi"/>
        </w:rPr>
      </w:pPr>
      <w:r w:rsidRPr="00350027">
        <w:rPr>
          <w:rFonts w:asciiTheme="minorHAnsi" w:hAnsiTheme="minorHAnsi"/>
        </w:rPr>
        <w:t>Label 106 (Control Status Information) Output Processing</w:t>
      </w:r>
    </w:p>
    <w:p w14:paraId="1E5BCFD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159"/>
      </w:tblGrid>
      <w:tr w:rsidR="00C63E25" w:rsidRPr="00350027" w14:paraId="06AD82FC" w14:textId="77777777" w:rsidTr="00F33256">
        <w:tc>
          <w:tcPr>
            <w:tcW w:w="1559" w:type="dxa"/>
          </w:tcPr>
          <w:p w14:paraId="434134F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MRJ_SCU_STC_SRS_221</w:t>
            </w:r>
          </w:p>
        </w:tc>
        <w:tc>
          <w:tcPr>
            <w:tcW w:w="9320" w:type="dxa"/>
          </w:tcPr>
          <w:p w14:paraId="379A852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106 (Control Status Information) as follows</w:t>
            </w:r>
          </w:p>
          <w:p w14:paraId="3DF23E2C" w14:textId="77777777" w:rsidR="00C63E25" w:rsidRPr="00350027" w:rsidRDefault="00C63E25" w:rsidP="00F33256">
            <w:pPr>
              <w:rPr>
                <w:rFonts w:asciiTheme="minorHAnsi" w:hAnsiTheme="minorHAnsi"/>
              </w:rPr>
            </w:pPr>
          </w:p>
          <w:p w14:paraId="1147E924" w14:textId="77777777" w:rsidR="00C63E25" w:rsidRPr="00350027" w:rsidRDefault="0031659F" w:rsidP="00F33256">
            <w:pPr>
              <w:rPr>
                <w:rFonts w:asciiTheme="minorHAnsi" w:hAnsiTheme="minorHAnsi"/>
              </w:rPr>
            </w:pPr>
            <w:r w:rsidRPr="00350027">
              <w:rPr>
                <w:rFonts w:asciiTheme="minorHAnsi" w:hAnsiTheme="minorHAnsi"/>
              </w:rPr>
              <w:object w:dxaOrig="9315" w:dyaOrig="5236" w14:anchorId="7184525F">
                <v:shape id="_x0000_i1070" type="#_x0000_t75" style="width:447pt;height:251.25pt" o:ole="">
                  <v:imagedata r:id="rId104" o:title=""/>
                </v:shape>
                <o:OLEObject Type="Embed" ProgID="Word.Document.8" ShapeID="_x0000_i1070" DrawAspect="Content" ObjectID="_1831714020" r:id="rId105"/>
              </w:object>
            </w:r>
          </w:p>
          <w:p w14:paraId="0EC7C4A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6.7-8 Label 106 (Part 1)</w:t>
            </w:r>
          </w:p>
          <w:p w14:paraId="20D0D5F9" w14:textId="77777777" w:rsidR="00C63E25" w:rsidRPr="00350027" w:rsidRDefault="00C63E25" w:rsidP="00F33256">
            <w:pPr>
              <w:rPr>
                <w:rFonts w:asciiTheme="minorHAnsi" w:hAnsiTheme="minorHAnsi"/>
                <w:i/>
                <w:iCs/>
              </w:rPr>
            </w:pPr>
          </w:p>
        </w:tc>
      </w:tr>
      <w:tr w:rsidR="00C63E25" w:rsidRPr="00350027" w14:paraId="7DF18D93" w14:textId="77777777" w:rsidTr="00F33256">
        <w:tc>
          <w:tcPr>
            <w:tcW w:w="1559" w:type="dxa"/>
          </w:tcPr>
          <w:p w14:paraId="4986A2A3" w14:textId="77777777" w:rsidR="00C63E25" w:rsidRPr="00350027" w:rsidRDefault="00C63E25" w:rsidP="00F33256">
            <w:pPr>
              <w:rPr>
                <w:rFonts w:asciiTheme="minorHAnsi" w:hAnsiTheme="minorHAnsi"/>
                <w:i/>
                <w:iCs/>
              </w:rPr>
            </w:pPr>
          </w:p>
        </w:tc>
        <w:tc>
          <w:tcPr>
            <w:tcW w:w="9320" w:type="dxa"/>
          </w:tcPr>
          <w:p w14:paraId="4D1A1DA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4701185" w14:textId="77777777" w:rsidTr="00F33256">
        <w:tc>
          <w:tcPr>
            <w:tcW w:w="1559" w:type="dxa"/>
          </w:tcPr>
          <w:p w14:paraId="36D139C9" w14:textId="77777777" w:rsidR="00C63E25" w:rsidRPr="00350027" w:rsidRDefault="00C63E25" w:rsidP="00F33256">
            <w:pPr>
              <w:rPr>
                <w:rFonts w:asciiTheme="minorHAnsi" w:hAnsiTheme="minorHAnsi"/>
                <w:i/>
                <w:iCs/>
              </w:rPr>
            </w:pPr>
          </w:p>
        </w:tc>
        <w:tc>
          <w:tcPr>
            <w:tcW w:w="9320" w:type="dxa"/>
          </w:tcPr>
          <w:p w14:paraId="13A2B7C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5086D004" w14:textId="77777777" w:rsidTr="00F33256">
        <w:tc>
          <w:tcPr>
            <w:tcW w:w="1559" w:type="dxa"/>
          </w:tcPr>
          <w:p w14:paraId="3A5D142D" w14:textId="77777777" w:rsidR="00C63E25" w:rsidRPr="00350027" w:rsidRDefault="00C63E25" w:rsidP="00F33256">
            <w:pPr>
              <w:rPr>
                <w:rFonts w:asciiTheme="minorHAnsi" w:hAnsiTheme="minorHAnsi"/>
                <w:i/>
                <w:iCs/>
              </w:rPr>
            </w:pPr>
          </w:p>
        </w:tc>
        <w:tc>
          <w:tcPr>
            <w:tcW w:w="9320" w:type="dxa"/>
          </w:tcPr>
          <w:p w14:paraId="1FDBDBA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EE6F953" w14:textId="77777777" w:rsidR="00C63E25" w:rsidRPr="00350027" w:rsidRDefault="00C63E25" w:rsidP="00C63E25">
      <w:pPr>
        <w:rPr>
          <w:rFonts w:asciiTheme="minorHAnsi" w:hAnsiTheme="minorHAnsi"/>
        </w:rPr>
      </w:pPr>
    </w:p>
    <w:p w14:paraId="5DF7D71E" w14:textId="77777777" w:rsidR="00C63E25" w:rsidRPr="00350027" w:rsidRDefault="00C63E25" w:rsidP="00C63E25">
      <w:pPr>
        <w:rPr>
          <w:rFonts w:asciiTheme="minorHAnsi" w:hAnsiTheme="minorHAnsi"/>
        </w:rPr>
      </w:pPr>
      <w:r w:rsidRPr="00350027">
        <w:rPr>
          <w:rFonts w:asciiTheme="minorHAnsi" w:hAnsiTheme="minorHAnsi"/>
        </w:rPr>
        <w:object w:dxaOrig="9584" w:dyaOrig="11903" w14:anchorId="7C58F7BA">
          <v:shape id="_x0000_i1071" type="#_x0000_t75" style="width:479.25pt;height:595.5pt" o:ole="">
            <v:imagedata r:id="rId106" o:title=""/>
          </v:shape>
          <o:OLEObject Type="Embed" ProgID="Word.Document.8" ShapeID="_x0000_i1071" DrawAspect="Content" ObjectID="_1831714021" r:id="rId107"/>
        </w:object>
      </w:r>
    </w:p>
    <w:p w14:paraId="08047E4E"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6.7-8 Label 106 (Part 2)</w:t>
      </w:r>
    </w:p>
    <w:p w14:paraId="2F6E3919" w14:textId="77777777" w:rsidR="00C63E25" w:rsidRPr="00350027" w:rsidRDefault="00C63E25" w:rsidP="00C63E25">
      <w:pPr>
        <w:pStyle w:val="Heading4"/>
        <w:rPr>
          <w:rFonts w:asciiTheme="minorHAnsi" w:hAnsiTheme="minorHAnsi"/>
        </w:rPr>
      </w:pPr>
      <w:r w:rsidRPr="00350027">
        <w:rPr>
          <w:rFonts w:asciiTheme="minorHAnsi" w:hAnsiTheme="minorHAnsi"/>
        </w:rPr>
        <w:t>Label 313 (Actual Steering Angle) Output Processing</w:t>
      </w:r>
    </w:p>
    <w:p w14:paraId="329147D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094"/>
      </w:tblGrid>
      <w:tr w:rsidR="00C63E25" w:rsidRPr="00350027" w14:paraId="4AD33039" w14:textId="77777777" w:rsidTr="00F33256">
        <w:tc>
          <w:tcPr>
            <w:tcW w:w="1559" w:type="dxa"/>
          </w:tcPr>
          <w:p w14:paraId="0A7E52E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MRJ_SCU_STC_SRS_222</w:t>
            </w:r>
          </w:p>
        </w:tc>
        <w:tc>
          <w:tcPr>
            <w:tcW w:w="9320" w:type="dxa"/>
          </w:tcPr>
          <w:p w14:paraId="2B3E760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313 (Actual Steering Angle) as follows</w:t>
            </w:r>
          </w:p>
          <w:p w14:paraId="1642C0CA" w14:textId="77777777" w:rsidR="00C63E25" w:rsidRPr="00350027" w:rsidRDefault="00C63E25" w:rsidP="00F33256">
            <w:pPr>
              <w:rPr>
                <w:rFonts w:asciiTheme="minorHAnsi" w:hAnsiTheme="minorHAnsi"/>
              </w:rPr>
            </w:pPr>
          </w:p>
          <w:p w14:paraId="19EABB7C" w14:textId="77777777" w:rsidR="00C63E25" w:rsidRPr="00350027" w:rsidRDefault="0031659F" w:rsidP="00F33256">
            <w:pPr>
              <w:rPr>
                <w:rFonts w:asciiTheme="minorHAnsi" w:hAnsiTheme="minorHAnsi"/>
              </w:rPr>
            </w:pPr>
            <w:r w:rsidRPr="00350027">
              <w:rPr>
                <w:rFonts w:asciiTheme="minorHAnsi" w:hAnsiTheme="minorHAnsi"/>
              </w:rPr>
              <w:object w:dxaOrig="9315" w:dyaOrig="5221" w14:anchorId="7C248617">
                <v:shape id="_x0000_i1072" type="#_x0000_t75" style="width:444pt;height:249pt" o:ole="">
                  <v:imagedata r:id="rId108" o:title=""/>
                </v:shape>
                <o:OLEObject Type="Embed" ProgID="Word.Document.8" ShapeID="_x0000_i1072" DrawAspect="Content" ObjectID="_1831714022" r:id="rId109"/>
              </w:object>
            </w:r>
          </w:p>
          <w:p w14:paraId="5D273D11"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6.7-9 Label 313</w:t>
            </w:r>
          </w:p>
          <w:p w14:paraId="455E97C8" w14:textId="77777777" w:rsidR="00C63E25" w:rsidRPr="00350027" w:rsidRDefault="00C63E25" w:rsidP="00F33256">
            <w:pPr>
              <w:rPr>
                <w:rFonts w:asciiTheme="minorHAnsi" w:hAnsiTheme="minorHAnsi"/>
              </w:rPr>
            </w:pPr>
          </w:p>
          <w:p w14:paraId="58F1AEFE" w14:textId="77777777" w:rsidR="00C63E25" w:rsidRPr="00350027" w:rsidRDefault="00C63E25" w:rsidP="00F33256">
            <w:pPr>
              <w:rPr>
                <w:rFonts w:asciiTheme="minorHAnsi" w:hAnsiTheme="minorHAnsi"/>
                <w:i/>
                <w:iCs/>
              </w:rPr>
            </w:pPr>
          </w:p>
        </w:tc>
      </w:tr>
      <w:tr w:rsidR="00C63E25" w:rsidRPr="00350027" w14:paraId="5661DFC3" w14:textId="77777777" w:rsidTr="00F33256">
        <w:tc>
          <w:tcPr>
            <w:tcW w:w="1559" w:type="dxa"/>
          </w:tcPr>
          <w:p w14:paraId="22EDCE67" w14:textId="77777777" w:rsidR="00C63E25" w:rsidRPr="00350027" w:rsidRDefault="00C63E25" w:rsidP="00F33256">
            <w:pPr>
              <w:rPr>
                <w:rFonts w:asciiTheme="minorHAnsi" w:hAnsiTheme="minorHAnsi"/>
                <w:i/>
                <w:iCs/>
              </w:rPr>
            </w:pPr>
          </w:p>
        </w:tc>
        <w:tc>
          <w:tcPr>
            <w:tcW w:w="9320" w:type="dxa"/>
          </w:tcPr>
          <w:p w14:paraId="18141B2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E071C4A" w14:textId="77777777" w:rsidTr="00F33256">
        <w:tc>
          <w:tcPr>
            <w:tcW w:w="1559" w:type="dxa"/>
          </w:tcPr>
          <w:p w14:paraId="03D211B6" w14:textId="77777777" w:rsidR="00C63E25" w:rsidRPr="00350027" w:rsidRDefault="00C63E25" w:rsidP="00F33256">
            <w:pPr>
              <w:rPr>
                <w:rFonts w:asciiTheme="minorHAnsi" w:hAnsiTheme="minorHAnsi"/>
                <w:i/>
                <w:iCs/>
              </w:rPr>
            </w:pPr>
          </w:p>
        </w:tc>
        <w:tc>
          <w:tcPr>
            <w:tcW w:w="9320" w:type="dxa"/>
          </w:tcPr>
          <w:p w14:paraId="2CFE2CB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1BDDF50D" w14:textId="77777777" w:rsidTr="00F33256">
        <w:tc>
          <w:tcPr>
            <w:tcW w:w="1559" w:type="dxa"/>
          </w:tcPr>
          <w:p w14:paraId="61D4FD40" w14:textId="77777777" w:rsidR="00C63E25" w:rsidRPr="00350027" w:rsidRDefault="00C63E25" w:rsidP="00F33256">
            <w:pPr>
              <w:rPr>
                <w:rFonts w:asciiTheme="minorHAnsi" w:hAnsiTheme="minorHAnsi"/>
                <w:i/>
                <w:iCs/>
              </w:rPr>
            </w:pPr>
          </w:p>
        </w:tc>
        <w:tc>
          <w:tcPr>
            <w:tcW w:w="9320" w:type="dxa"/>
          </w:tcPr>
          <w:p w14:paraId="43046D3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0EBE0E" w14:textId="77777777" w:rsidR="00C63E25" w:rsidRPr="00350027" w:rsidRDefault="00C63E25" w:rsidP="00C63E25">
      <w:pPr>
        <w:rPr>
          <w:rFonts w:asciiTheme="minorHAnsi" w:hAnsiTheme="minorHAnsi"/>
        </w:rPr>
      </w:pPr>
    </w:p>
    <w:p w14:paraId="299DD9C2" w14:textId="77777777" w:rsidR="00C63E25" w:rsidRPr="00350027" w:rsidRDefault="00C63E25" w:rsidP="00C63E25">
      <w:pPr>
        <w:pStyle w:val="Heading4"/>
        <w:rPr>
          <w:rFonts w:asciiTheme="minorHAnsi" w:hAnsiTheme="minorHAnsi"/>
        </w:rPr>
      </w:pPr>
      <w:r w:rsidRPr="00350027">
        <w:rPr>
          <w:rFonts w:asciiTheme="minorHAnsi" w:hAnsiTheme="minorHAnsi"/>
        </w:rPr>
        <w:t>Label 334 (Rudder Pedal Operation) Output Processing</w:t>
      </w:r>
    </w:p>
    <w:p w14:paraId="27B7A39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131"/>
      </w:tblGrid>
      <w:tr w:rsidR="00C63E25" w:rsidRPr="00350027" w14:paraId="367129FF" w14:textId="77777777" w:rsidTr="00F33256">
        <w:tc>
          <w:tcPr>
            <w:tcW w:w="1559" w:type="dxa"/>
          </w:tcPr>
          <w:p w14:paraId="4B0AE57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MRJ_SCU_STC_SRS_774</w:t>
            </w:r>
          </w:p>
        </w:tc>
        <w:tc>
          <w:tcPr>
            <w:tcW w:w="9320" w:type="dxa"/>
          </w:tcPr>
          <w:p w14:paraId="7C10EBE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334 (Rudder Pedal Operation) as follows</w:t>
            </w:r>
          </w:p>
          <w:p w14:paraId="3035E9AF" w14:textId="77777777" w:rsidR="00C63E25" w:rsidRPr="00350027" w:rsidRDefault="00C63E25" w:rsidP="00F33256">
            <w:pPr>
              <w:rPr>
                <w:rFonts w:asciiTheme="minorHAnsi" w:hAnsiTheme="minorHAnsi"/>
              </w:rPr>
            </w:pPr>
          </w:p>
          <w:p w14:paraId="1F52BB6A" w14:textId="77777777" w:rsidR="00C63E25" w:rsidRPr="00350027" w:rsidRDefault="0031659F" w:rsidP="00F33256">
            <w:pPr>
              <w:rPr>
                <w:rFonts w:asciiTheme="minorHAnsi" w:hAnsiTheme="minorHAnsi"/>
              </w:rPr>
            </w:pPr>
            <w:r w:rsidRPr="00350027">
              <w:rPr>
                <w:rFonts w:asciiTheme="minorHAnsi" w:hAnsiTheme="minorHAnsi"/>
              </w:rPr>
              <w:object w:dxaOrig="9315" w:dyaOrig="6642" w14:anchorId="2039135F">
                <v:shape id="_x0000_i1073" type="#_x0000_t75" style="width:445.5pt;height:318pt" o:ole="">
                  <v:imagedata r:id="rId110" o:title=""/>
                </v:shape>
                <o:OLEObject Type="Embed" ProgID="Word.Document.8" ShapeID="_x0000_i1073" DrawAspect="Content" ObjectID="_1831714023" r:id="rId111"/>
              </w:object>
            </w:r>
          </w:p>
          <w:p w14:paraId="43EC870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6.7-10 Label 334</w:t>
            </w:r>
          </w:p>
          <w:p w14:paraId="640425BA" w14:textId="77777777" w:rsidR="00C63E25" w:rsidRPr="00350027" w:rsidRDefault="00C63E25" w:rsidP="00F33256">
            <w:pPr>
              <w:rPr>
                <w:rFonts w:asciiTheme="minorHAnsi" w:hAnsiTheme="minorHAnsi"/>
              </w:rPr>
            </w:pPr>
          </w:p>
          <w:p w14:paraId="0E282DC9" w14:textId="77777777" w:rsidR="00C63E25" w:rsidRPr="00350027" w:rsidRDefault="00C63E25" w:rsidP="00F33256">
            <w:pPr>
              <w:rPr>
                <w:rFonts w:asciiTheme="minorHAnsi" w:hAnsiTheme="minorHAnsi"/>
                <w:i/>
                <w:iCs/>
              </w:rPr>
            </w:pPr>
          </w:p>
        </w:tc>
      </w:tr>
      <w:tr w:rsidR="00C63E25" w:rsidRPr="00350027" w14:paraId="5C150906" w14:textId="77777777" w:rsidTr="00F33256">
        <w:tc>
          <w:tcPr>
            <w:tcW w:w="1559" w:type="dxa"/>
          </w:tcPr>
          <w:p w14:paraId="2E64FB65" w14:textId="77777777" w:rsidR="00C63E25" w:rsidRPr="00350027" w:rsidRDefault="00C63E25" w:rsidP="00F33256">
            <w:pPr>
              <w:rPr>
                <w:rFonts w:asciiTheme="minorHAnsi" w:hAnsiTheme="minorHAnsi"/>
                <w:i/>
                <w:iCs/>
              </w:rPr>
            </w:pPr>
          </w:p>
        </w:tc>
        <w:tc>
          <w:tcPr>
            <w:tcW w:w="9320" w:type="dxa"/>
          </w:tcPr>
          <w:p w14:paraId="730D30C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F937490" w14:textId="77777777" w:rsidTr="00F33256">
        <w:tc>
          <w:tcPr>
            <w:tcW w:w="1559" w:type="dxa"/>
          </w:tcPr>
          <w:p w14:paraId="2E081701" w14:textId="77777777" w:rsidR="00C63E25" w:rsidRPr="00350027" w:rsidRDefault="00C63E25" w:rsidP="00F33256">
            <w:pPr>
              <w:rPr>
                <w:rFonts w:asciiTheme="minorHAnsi" w:hAnsiTheme="minorHAnsi"/>
                <w:i/>
                <w:iCs/>
              </w:rPr>
            </w:pPr>
          </w:p>
        </w:tc>
        <w:tc>
          <w:tcPr>
            <w:tcW w:w="9320" w:type="dxa"/>
          </w:tcPr>
          <w:p w14:paraId="0767437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6CBD0040" w14:textId="77777777" w:rsidTr="00F33256">
        <w:tc>
          <w:tcPr>
            <w:tcW w:w="1559" w:type="dxa"/>
          </w:tcPr>
          <w:p w14:paraId="76EB6D5C" w14:textId="77777777" w:rsidR="00C63E25" w:rsidRPr="00350027" w:rsidRDefault="00C63E25" w:rsidP="00F33256">
            <w:pPr>
              <w:rPr>
                <w:rFonts w:asciiTheme="minorHAnsi" w:hAnsiTheme="minorHAnsi"/>
                <w:i/>
                <w:iCs/>
              </w:rPr>
            </w:pPr>
          </w:p>
        </w:tc>
        <w:tc>
          <w:tcPr>
            <w:tcW w:w="9320" w:type="dxa"/>
          </w:tcPr>
          <w:p w14:paraId="40CF535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9BF9AAD" w14:textId="77777777" w:rsidR="00C63E25" w:rsidRPr="00350027" w:rsidRDefault="00C63E25" w:rsidP="00C63E25">
      <w:pPr>
        <w:rPr>
          <w:rFonts w:asciiTheme="minorHAnsi" w:hAnsiTheme="minorHAnsi"/>
        </w:rPr>
      </w:pPr>
    </w:p>
    <w:p w14:paraId="369DA967" w14:textId="77777777" w:rsidR="00C63E25" w:rsidRPr="00350027" w:rsidRDefault="00C63E25" w:rsidP="00C63E25">
      <w:pPr>
        <w:pStyle w:val="Heading4"/>
        <w:rPr>
          <w:rFonts w:asciiTheme="minorHAnsi" w:hAnsiTheme="minorHAnsi"/>
        </w:rPr>
      </w:pPr>
      <w:r w:rsidRPr="00350027">
        <w:rPr>
          <w:rFonts w:asciiTheme="minorHAnsi" w:hAnsiTheme="minorHAnsi"/>
        </w:rPr>
        <w:t>Label 335 (Target Steering Angle) Output Processing</w:t>
      </w:r>
    </w:p>
    <w:p w14:paraId="5978A3F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973"/>
      </w:tblGrid>
      <w:tr w:rsidR="00C63E25" w:rsidRPr="00350027" w14:paraId="15D3E900" w14:textId="77777777" w:rsidTr="00F33256">
        <w:tc>
          <w:tcPr>
            <w:tcW w:w="1559" w:type="dxa"/>
          </w:tcPr>
          <w:p w14:paraId="04381D5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MRJ_SCU_STC_SRS_223</w:t>
            </w:r>
          </w:p>
        </w:tc>
        <w:tc>
          <w:tcPr>
            <w:tcW w:w="9320" w:type="dxa"/>
          </w:tcPr>
          <w:p w14:paraId="77CB6DA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335 (Target Steering Angle) as follows</w:t>
            </w:r>
          </w:p>
          <w:p w14:paraId="523B471C" w14:textId="77777777" w:rsidR="00C63E25" w:rsidRPr="00350027" w:rsidRDefault="00C63E25" w:rsidP="00F33256">
            <w:pPr>
              <w:rPr>
                <w:rFonts w:asciiTheme="minorHAnsi" w:hAnsiTheme="minorHAnsi"/>
              </w:rPr>
            </w:pPr>
          </w:p>
          <w:p w14:paraId="4723DF1A" w14:textId="77777777" w:rsidR="00C63E25" w:rsidRPr="00350027" w:rsidRDefault="0031659F" w:rsidP="00F33256">
            <w:pPr>
              <w:rPr>
                <w:rFonts w:asciiTheme="minorHAnsi" w:hAnsiTheme="minorHAnsi"/>
              </w:rPr>
            </w:pPr>
            <w:r w:rsidRPr="00350027">
              <w:rPr>
                <w:rFonts w:asciiTheme="minorHAnsi" w:hAnsiTheme="minorHAnsi"/>
              </w:rPr>
              <w:object w:dxaOrig="9315" w:dyaOrig="5450" w14:anchorId="48A8F675">
                <v:shape id="_x0000_i1074" type="#_x0000_t75" style="width:438pt;height:255.75pt" o:ole="">
                  <v:imagedata r:id="rId112" o:title=""/>
                </v:shape>
                <o:OLEObject Type="Embed" ProgID="Word.Document.8" ShapeID="_x0000_i1074" DrawAspect="Content" ObjectID="_1831714024" r:id="rId113"/>
              </w:object>
            </w:r>
          </w:p>
          <w:p w14:paraId="4632D1C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6.7-11 Label 335</w:t>
            </w:r>
          </w:p>
          <w:p w14:paraId="26A7416C" w14:textId="77777777" w:rsidR="00C63E25" w:rsidRPr="00350027" w:rsidRDefault="00C63E25" w:rsidP="00F33256">
            <w:pPr>
              <w:rPr>
                <w:rFonts w:asciiTheme="minorHAnsi" w:hAnsiTheme="minorHAnsi"/>
              </w:rPr>
            </w:pPr>
          </w:p>
          <w:p w14:paraId="79859C8E" w14:textId="77777777" w:rsidR="00C63E25" w:rsidRPr="00350027" w:rsidRDefault="00C63E25" w:rsidP="00F33256">
            <w:pPr>
              <w:rPr>
                <w:rFonts w:asciiTheme="minorHAnsi" w:hAnsiTheme="minorHAnsi"/>
                <w:i/>
                <w:iCs/>
              </w:rPr>
            </w:pPr>
          </w:p>
        </w:tc>
      </w:tr>
      <w:tr w:rsidR="00C63E25" w:rsidRPr="00350027" w14:paraId="549E1B63" w14:textId="77777777" w:rsidTr="00F33256">
        <w:tc>
          <w:tcPr>
            <w:tcW w:w="1559" w:type="dxa"/>
          </w:tcPr>
          <w:p w14:paraId="7D9E70C0" w14:textId="77777777" w:rsidR="00C63E25" w:rsidRPr="00350027" w:rsidRDefault="00C63E25" w:rsidP="00F33256">
            <w:pPr>
              <w:rPr>
                <w:rFonts w:asciiTheme="minorHAnsi" w:hAnsiTheme="minorHAnsi"/>
                <w:i/>
                <w:iCs/>
              </w:rPr>
            </w:pPr>
          </w:p>
        </w:tc>
        <w:tc>
          <w:tcPr>
            <w:tcW w:w="9320" w:type="dxa"/>
          </w:tcPr>
          <w:p w14:paraId="4258681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6DEC40B" w14:textId="77777777" w:rsidTr="00F33256">
        <w:tc>
          <w:tcPr>
            <w:tcW w:w="1559" w:type="dxa"/>
          </w:tcPr>
          <w:p w14:paraId="508D876C" w14:textId="77777777" w:rsidR="00C63E25" w:rsidRPr="00350027" w:rsidRDefault="00C63E25" w:rsidP="00F33256">
            <w:pPr>
              <w:rPr>
                <w:rFonts w:asciiTheme="minorHAnsi" w:hAnsiTheme="minorHAnsi"/>
                <w:i/>
                <w:iCs/>
              </w:rPr>
            </w:pPr>
          </w:p>
        </w:tc>
        <w:tc>
          <w:tcPr>
            <w:tcW w:w="9320" w:type="dxa"/>
          </w:tcPr>
          <w:p w14:paraId="609107A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5D6DAFF4" w14:textId="77777777" w:rsidTr="00F33256">
        <w:tc>
          <w:tcPr>
            <w:tcW w:w="1559" w:type="dxa"/>
          </w:tcPr>
          <w:p w14:paraId="1B13ACF2" w14:textId="77777777" w:rsidR="00C63E25" w:rsidRPr="00350027" w:rsidRDefault="00C63E25" w:rsidP="00F33256">
            <w:pPr>
              <w:rPr>
                <w:rFonts w:asciiTheme="minorHAnsi" w:hAnsiTheme="minorHAnsi"/>
                <w:i/>
                <w:iCs/>
              </w:rPr>
            </w:pPr>
          </w:p>
        </w:tc>
        <w:tc>
          <w:tcPr>
            <w:tcW w:w="9320" w:type="dxa"/>
          </w:tcPr>
          <w:p w14:paraId="5CDE765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041C20" w14:textId="77777777" w:rsidR="00C63E25" w:rsidRPr="00350027" w:rsidRDefault="00C63E25" w:rsidP="00C63E25">
      <w:pPr>
        <w:rPr>
          <w:rFonts w:asciiTheme="minorHAnsi" w:hAnsiTheme="minorHAnsi"/>
        </w:rPr>
      </w:pPr>
    </w:p>
    <w:p w14:paraId="3CB7D476" w14:textId="77777777" w:rsidR="00C63E25" w:rsidRPr="00350027" w:rsidRDefault="00C63E25" w:rsidP="00C63E25">
      <w:pPr>
        <w:pStyle w:val="Heading4"/>
        <w:rPr>
          <w:rFonts w:asciiTheme="minorHAnsi" w:hAnsiTheme="minorHAnsi"/>
        </w:rPr>
      </w:pPr>
      <w:r w:rsidRPr="00350027">
        <w:rPr>
          <w:rFonts w:asciiTheme="minorHAnsi" w:hAnsiTheme="minorHAnsi"/>
        </w:rPr>
        <w:t>Label 336 (Pilot SHDL Operation Angle) Output Processing</w:t>
      </w:r>
    </w:p>
    <w:p w14:paraId="735E8EB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963"/>
      </w:tblGrid>
      <w:tr w:rsidR="00C63E25" w:rsidRPr="00350027" w14:paraId="2607F6F4" w14:textId="77777777" w:rsidTr="00F33256">
        <w:tc>
          <w:tcPr>
            <w:tcW w:w="1559" w:type="dxa"/>
          </w:tcPr>
          <w:p w14:paraId="0D9669F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MRJ_SCU_STC_SRS_779</w:t>
            </w:r>
          </w:p>
        </w:tc>
        <w:tc>
          <w:tcPr>
            <w:tcW w:w="9320" w:type="dxa"/>
          </w:tcPr>
          <w:p w14:paraId="5E6AD31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336 (Pilot SHDL Operation Angle) as follows</w:t>
            </w:r>
          </w:p>
          <w:p w14:paraId="4331B87B" w14:textId="77777777" w:rsidR="00C63E25" w:rsidRPr="00350027" w:rsidRDefault="00C63E25" w:rsidP="00F33256">
            <w:pPr>
              <w:rPr>
                <w:rFonts w:asciiTheme="minorHAnsi" w:hAnsiTheme="minorHAnsi"/>
              </w:rPr>
            </w:pPr>
          </w:p>
          <w:p w14:paraId="657F2252" w14:textId="77777777" w:rsidR="00C63E25" w:rsidRPr="00350027" w:rsidRDefault="0031659F" w:rsidP="00F33256">
            <w:pPr>
              <w:rPr>
                <w:rFonts w:asciiTheme="minorHAnsi" w:hAnsiTheme="minorHAnsi"/>
              </w:rPr>
            </w:pPr>
            <w:r w:rsidRPr="00350027">
              <w:rPr>
                <w:rFonts w:asciiTheme="minorHAnsi" w:hAnsiTheme="minorHAnsi"/>
              </w:rPr>
              <w:object w:dxaOrig="9315" w:dyaOrig="4991" w14:anchorId="1503C345">
                <v:shape id="_x0000_i1075" type="#_x0000_t75" style="width:437.25pt;height:234.75pt" o:ole="">
                  <v:imagedata r:id="rId114" o:title=""/>
                </v:shape>
                <o:OLEObject Type="Embed" ProgID="Word.Document.8" ShapeID="_x0000_i1075" DrawAspect="Content" ObjectID="_1831714025" r:id="rId115"/>
              </w:object>
            </w:r>
          </w:p>
          <w:p w14:paraId="5954833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6.7-12 Label 336</w:t>
            </w:r>
          </w:p>
          <w:p w14:paraId="1A3BF177" w14:textId="77777777" w:rsidR="00C63E25" w:rsidRPr="00350027" w:rsidRDefault="00C63E25" w:rsidP="00F33256">
            <w:pPr>
              <w:rPr>
                <w:rFonts w:asciiTheme="minorHAnsi" w:hAnsiTheme="minorHAnsi"/>
              </w:rPr>
            </w:pPr>
          </w:p>
          <w:p w14:paraId="08AB1316" w14:textId="77777777" w:rsidR="00C63E25" w:rsidRPr="00350027" w:rsidRDefault="00C63E25" w:rsidP="00F33256">
            <w:pPr>
              <w:rPr>
                <w:rFonts w:asciiTheme="minorHAnsi" w:hAnsiTheme="minorHAnsi"/>
                <w:i/>
                <w:iCs/>
              </w:rPr>
            </w:pPr>
          </w:p>
        </w:tc>
      </w:tr>
      <w:tr w:rsidR="00C63E25" w:rsidRPr="00350027" w14:paraId="2ADF688E" w14:textId="77777777" w:rsidTr="00F33256">
        <w:tc>
          <w:tcPr>
            <w:tcW w:w="1559" w:type="dxa"/>
          </w:tcPr>
          <w:p w14:paraId="1A99BED1" w14:textId="77777777" w:rsidR="00C63E25" w:rsidRPr="00350027" w:rsidRDefault="00C63E25" w:rsidP="00F33256">
            <w:pPr>
              <w:rPr>
                <w:rFonts w:asciiTheme="minorHAnsi" w:hAnsiTheme="minorHAnsi"/>
                <w:i/>
                <w:iCs/>
              </w:rPr>
            </w:pPr>
          </w:p>
        </w:tc>
        <w:tc>
          <w:tcPr>
            <w:tcW w:w="9320" w:type="dxa"/>
          </w:tcPr>
          <w:p w14:paraId="173A190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072BF1" w14:textId="77777777" w:rsidTr="00F33256">
        <w:tc>
          <w:tcPr>
            <w:tcW w:w="1559" w:type="dxa"/>
          </w:tcPr>
          <w:p w14:paraId="57BAD3D8" w14:textId="77777777" w:rsidR="00C63E25" w:rsidRPr="00350027" w:rsidRDefault="00C63E25" w:rsidP="00F33256">
            <w:pPr>
              <w:rPr>
                <w:rFonts w:asciiTheme="minorHAnsi" w:hAnsiTheme="minorHAnsi"/>
                <w:i/>
                <w:iCs/>
              </w:rPr>
            </w:pPr>
          </w:p>
        </w:tc>
        <w:tc>
          <w:tcPr>
            <w:tcW w:w="9320" w:type="dxa"/>
          </w:tcPr>
          <w:p w14:paraId="355DF18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ADCD5DC" w14:textId="77777777" w:rsidTr="00F33256">
        <w:tc>
          <w:tcPr>
            <w:tcW w:w="1559" w:type="dxa"/>
          </w:tcPr>
          <w:p w14:paraId="5E2DB855" w14:textId="77777777" w:rsidR="00C63E25" w:rsidRPr="00350027" w:rsidRDefault="00C63E25" w:rsidP="00F33256">
            <w:pPr>
              <w:rPr>
                <w:rFonts w:asciiTheme="minorHAnsi" w:hAnsiTheme="minorHAnsi"/>
                <w:i/>
                <w:iCs/>
              </w:rPr>
            </w:pPr>
          </w:p>
        </w:tc>
        <w:tc>
          <w:tcPr>
            <w:tcW w:w="9320" w:type="dxa"/>
          </w:tcPr>
          <w:p w14:paraId="1B0571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5053768" w14:textId="77777777" w:rsidR="00C63E25" w:rsidRPr="00350027" w:rsidRDefault="00C63E25" w:rsidP="00C63E25">
      <w:pPr>
        <w:rPr>
          <w:rFonts w:asciiTheme="minorHAnsi" w:hAnsiTheme="minorHAnsi"/>
        </w:rPr>
      </w:pPr>
    </w:p>
    <w:p w14:paraId="742B6C7E" w14:textId="77777777" w:rsidR="00C63E25" w:rsidRPr="00350027" w:rsidRDefault="00C63E25" w:rsidP="00C63E25">
      <w:pPr>
        <w:pStyle w:val="Heading4"/>
        <w:rPr>
          <w:rFonts w:asciiTheme="minorHAnsi" w:hAnsiTheme="minorHAnsi"/>
        </w:rPr>
      </w:pPr>
      <w:r w:rsidRPr="00350027">
        <w:rPr>
          <w:rFonts w:asciiTheme="minorHAnsi" w:hAnsiTheme="minorHAnsi"/>
        </w:rPr>
        <w:t>Label 337 (Co_Pilot SHDL Operation Angle) Output Processing</w:t>
      </w:r>
    </w:p>
    <w:p w14:paraId="40EE043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084"/>
      </w:tblGrid>
      <w:tr w:rsidR="00C63E25" w:rsidRPr="00350027" w14:paraId="6D4130DC" w14:textId="77777777" w:rsidTr="00F33256">
        <w:tc>
          <w:tcPr>
            <w:tcW w:w="1559" w:type="dxa"/>
          </w:tcPr>
          <w:p w14:paraId="0623FE0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MRJ_SCU_STC_SRS_781</w:t>
            </w:r>
          </w:p>
        </w:tc>
        <w:tc>
          <w:tcPr>
            <w:tcW w:w="9320" w:type="dxa"/>
          </w:tcPr>
          <w:p w14:paraId="2DD63DA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337 (Co_Pilot SHDL Operation Angle) as follows</w:t>
            </w:r>
          </w:p>
          <w:p w14:paraId="0F07C5A0" w14:textId="77777777" w:rsidR="00C63E25" w:rsidRPr="00350027" w:rsidRDefault="00C63E25" w:rsidP="00F33256">
            <w:pPr>
              <w:rPr>
                <w:rFonts w:asciiTheme="minorHAnsi" w:hAnsiTheme="minorHAnsi"/>
              </w:rPr>
            </w:pPr>
          </w:p>
          <w:p w14:paraId="38354712" w14:textId="77777777" w:rsidR="00C63E25" w:rsidRPr="00350027" w:rsidRDefault="0031659F" w:rsidP="00F33256">
            <w:pPr>
              <w:rPr>
                <w:rFonts w:asciiTheme="minorHAnsi" w:hAnsiTheme="minorHAnsi"/>
              </w:rPr>
            </w:pPr>
            <w:r w:rsidRPr="00350027">
              <w:rPr>
                <w:rFonts w:asciiTheme="minorHAnsi" w:hAnsiTheme="minorHAnsi"/>
              </w:rPr>
              <w:object w:dxaOrig="9315" w:dyaOrig="6156" w14:anchorId="4C66DC99">
                <v:shape id="_x0000_i1076" type="#_x0000_t75" style="width:443.25pt;height:292.5pt" o:ole="">
                  <v:imagedata r:id="rId116" o:title=""/>
                </v:shape>
                <o:OLEObject Type="Embed" ProgID="Word.Document.8" ShapeID="_x0000_i1076" DrawAspect="Content" ObjectID="_1831714026" r:id="rId117"/>
              </w:object>
            </w:r>
          </w:p>
          <w:p w14:paraId="6EF43D0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6.7-13 Label 337</w:t>
            </w:r>
          </w:p>
          <w:p w14:paraId="2AD5236F" w14:textId="77777777" w:rsidR="00C63E25" w:rsidRPr="00350027" w:rsidRDefault="00C63E25" w:rsidP="00F33256">
            <w:pPr>
              <w:rPr>
                <w:rFonts w:asciiTheme="minorHAnsi" w:hAnsiTheme="minorHAnsi"/>
              </w:rPr>
            </w:pPr>
          </w:p>
          <w:p w14:paraId="4DBD2BAB" w14:textId="77777777" w:rsidR="00C63E25" w:rsidRPr="00350027" w:rsidRDefault="00C63E25" w:rsidP="00F33256">
            <w:pPr>
              <w:rPr>
                <w:rFonts w:asciiTheme="minorHAnsi" w:hAnsiTheme="minorHAnsi"/>
                <w:i/>
                <w:iCs/>
              </w:rPr>
            </w:pPr>
          </w:p>
        </w:tc>
      </w:tr>
      <w:tr w:rsidR="00C63E25" w:rsidRPr="00350027" w14:paraId="0ACFB909" w14:textId="77777777" w:rsidTr="00F33256">
        <w:tc>
          <w:tcPr>
            <w:tcW w:w="1559" w:type="dxa"/>
          </w:tcPr>
          <w:p w14:paraId="78FC5DC8" w14:textId="77777777" w:rsidR="00C63E25" w:rsidRPr="00350027" w:rsidRDefault="00C63E25" w:rsidP="00F33256">
            <w:pPr>
              <w:rPr>
                <w:rFonts w:asciiTheme="minorHAnsi" w:hAnsiTheme="minorHAnsi"/>
                <w:i/>
                <w:iCs/>
              </w:rPr>
            </w:pPr>
          </w:p>
        </w:tc>
        <w:tc>
          <w:tcPr>
            <w:tcW w:w="9320" w:type="dxa"/>
          </w:tcPr>
          <w:p w14:paraId="04A6B73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0CF11D" w14:textId="77777777" w:rsidTr="00F33256">
        <w:tc>
          <w:tcPr>
            <w:tcW w:w="1559" w:type="dxa"/>
          </w:tcPr>
          <w:p w14:paraId="5DFA5201" w14:textId="77777777" w:rsidR="00C63E25" w:rsidRPr="00350027" w:rsidRDefault="00C63E25" w:rsidP="00F33256">
            <w:pPr>
              <w:rPr>
                <w:rFonts w:asciiTheme="minorHAnsi" w:hAnsiTheme="minorHAnsi"/>
                <w:i/>
                <w:iCs/>
              </w:rPr>
            </w:pPr>
          </w:p>
        </w:tc>
        <w:tc>
          <w:tcPr>
            <w:tcW w:w="9320" w:type="dxa"/>
          </w:tcPr>
          <w:p w14:paraId="6728D1F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3D3CD87" w14:textId="77777777" w:rsidTr="00F33256">
        <w:tc>
          <w:tcPr>
            <w:tcW w:w="1559" w:type="dxa"/>
          </w:tcPr>
          <w:p w14:paraId="1F8AB855" w14:textId="77777777" w:rsidR="00C63E25" w:rsidRPr="00350027" w:rsidRDefault="00C63E25" w:rsidP="00F33256">
            <w:pPr>
              <w:rPr>
                <w:rFonts w:asciiTheme="minorHAnsi" w:hAnsiTheme="minorHAnsi"/>
                <w:i/>
                <w:iCs/>
              </w:rPr>
            </w:pPr>
          </w:p>
        </w:tc>
        <w:tc>
          <w:tcPr>
            <w:tcW w:w="9320" w:type="dxa"/>
          </w:tcPr>
          <w:p w14:paraId="27CE63B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F80856A" w14:textId="77777777" w:rsidR="00C63E25" w:rsidRPr="00350027" w:rsidRDefault="00C63E25" w:rsidP="00C63E25">
      <w:pPr>
        <w:rPr>
          <w:rFonts w:asciiTheme="minorHAnsi" w:hAnsiTheme="minorHAnsi"/>
        </w:rPr>
      </w:pPr>
    </w:p>
    <w:p w14:paraId="608B1763" w14:textId="77777777" w:rsidR="00C63E25" w:rsidRPr="00350027" w:rsidRDefault="00C63E25" w:rsidP="00C63E25">
      <w:pPr>
        <w:pStyle w:val="Heading3"/>
        <w:rPr>
          <w:rFonts w:asciiTheme="minorHAnsi" w:hAnsiTheme="minorHAnsi"/>
        </w:rPr>
      </w:pPr>
      <w:bookmarkStart w:id="74" w:name="_Toc464110957"/>
      <w:r w:rsidRPr="00350027">
        <w:rPr>
          <w:rFonts w:asciiTheme="minorHAnsi" w:hAnsiTheme="minorHAnsi"/>
        </w:rPr>
        <w:t>McBSP SPI Output Processing</w:t>
      </w:r>
      <w:bookmarkEnd w:id="74"/>
    </w:p>
    <w:p w14:paraId="530D0FA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CE9B1DC" w14:textId="77777777" w:rsidTr="00F33256">
        <w:tc>
          <w:tcPr>
            <w:tcW w:w="1559" w:type="dxa"/>
          </w:tcPr>
          <w:p w14:paraId="371F2A1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MRJ_SCU_STC_SRS_1152</w:t>
            </w:r>
          </w:p>
        </w:tc>
        <w:tc>
          <w:tcPr>
            <w:tcW w:w="9320" w:type="dxa"/>
          </w:tcPr>
          <w:p w14:paraId="419F0182"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NVM device, the </w:t>
            </w:r>
            <w:r w:rsidRPr="00350027">
              <w:rPr>
                <w:rFonts w:asciiTheme="minorHAnsi" w:hAnsiTheme="minorHAnsi"/>
                <w:i/>
                <w:iCs/>
              </w:rPr>
              <w:t xml:space="preserve">STC Program </w:t>
            </w:r>
            <w:r w:rsidRPr="00350027">
              <w:rPr>
                <w:rFonts w:asciiTheme="minorHAnsi" w:hAnsiTheme="minorHAnsi"/>
              </w:rPr>
              <w:t>shall ensure NVM_SPI_nEN GPIOF9 and MCBSP_nCS GPIOF10 are low at least 20 ns before the first transition of the SPI Clock.</w:t>
            </w:r>
          </w:p>
          <w:p w14:paraId="0C09BECF" w14:textId="77777777" w:rsidR="00C63E25" w:rsidRPr="00350027" w:rsidRDefault="00C63E25" w:rsidP="00F33256">
            <w:pPr>
              <w:rPr>
                <w:rFonts w:asciiTheme="minorHAnsi" w:hAnsiTheme="minorHAnsi"/>
                <w:i/>
                <w:iCs/>
              </w:rPr>
            </w:pPr>
          </w:p>
        </w:tc>
      </w:tr>
      <w:tr w:rsidR="00C63E25" w:rsidRPr="00350027" w14:paraId="24556A2E" w14:textId="77777777" w:rsidTr="00F33256">
        <w:tc>
          <w:tcPr>
            <w:tcW w:w="1559" w:type="dxa"/>
          </w:tcPr>
          <w:p w14:paraId="5C593AA2" w14:textId="77777777" w:rsidR="00C63E25" w:rsidRPr="00350027" w:rsidRDefault="00C63E25" w:rsidP="00F33256">
            <w:pPr>
              <w:rPr>
                <w:rFonts w:asciiTheme="minorHAnsi" w:hAnsiTheme="minorHAnsi"/>
                <w:i/>
                <w:iCs/>
              </w:rPr>
            </w:pPr>
          </w:p>
        </w:tc>
        <w:tc>
          <w:tcPr>
            <w:tcW w:w="9320" w:type="dxa"/>
          </w:tcPr>
          <w:p w14:paraId="662B407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538B418" w14:textId="77777777" w:rsidTr="00F33256">
        <w:tc>
          <w:tcPr>
            <w:tcW w:w="1559" w:type="dxa"/>
          </w:tcPr>
          <w:p w14:paraId="7BD722BA" w14:textId="77777777" w:rsidR="00C63E25" w:rsidRPr="00350027" w:rsidRDefault="00C63E25" w:rsidP="00F33256">
            <w:pPr>
              <w:rPr>
                <w:rFonts w:asciiTheme="minorHAnsi" w:hAnsiTheme="minorHAnsi"/>
                <w:i/>
                <w:iCs/>
              </w:rPr>
            </w:pPr>
          </w:p>
        </w:tc>
        <w:tc>
          <w:tcPr>
            <w:tcW w:w="9320" w:type="dxa"/>
          </w:tcPr>
          <w:p w14:paraId="075C265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4E9FE85" w14:textId="77777777" w:rsidTr="00F33256">
        <w:tc>
          <w:tcPr>
            <w:tcW w:w="1559" w:type="dxa"/>
          </w:tcPr>
          <w:p w14:paraId="1B61F5A8" w14:textId="77777777" w:rsidR="00C63E25" w:rsidRPr="00350027" w:rsidRDefault="00C63E25" w:rsidP="00F33256">
            <w:pPr>
              <w:rPr>
                <w:rFonts w:asciiTheme="minorHAnsi" w:hAnsiTheme="minorHAnsi"/>
                <w:i/>
                <w:iCs/>
              </w:rPr>
            </w:pPr>
          </w:p>
        </w:tc>
        <w:tc>
          <w:tcPr>
            <w:tcW w:w="9320" w:type="dxa"/>
          </w:tcPr>
          <w:p w14:paraId="1819E8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FD5FC53" w14:textId="77777777" w:rsidR="00C63E25" w:rsidRPr="00350027" w:rsidRDefault="00C63E25" w:rsidP="00C63E25">
      <w:pPr>
        <w:rPr>
          <w:rFonts w:asciiTheme="minorHAnsi" w:hAnsiTheme="minorHAnsi"/>
        </w:rPr>
      </w:pPr>
    </w:p>
    <w:p w14:paraId="1F3DC4F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10A3C4E" w14:textId="77777777" w:rsidTr="00F33256">
        <w:tc>
          <w:tcPr>
            <w:tcW w:w="1559" w:type="dxa"/>
          </w:tcPr>
          <w:p w14:paraId="1FBAC04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MRJ_SCU_STC_SRS_1153</w:t>
            </w:r>
          </w:p>
        </w:tc>
        <w:tc>
          <w:tcPr>
            <w:tcW w:w="9320" w:type="dxa"/>
          </w:tcPr>
          <w:p w14:paraId="5A70321F"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NVM device, the </w:t>
            </w:r>
            <w:r w:rsidRPr="00350027">
              <w:rPr>
                <w:rFonts w:asciiTheme="minorHAnsi" w:hAnsiTheme="minorHAnsi"/>
                <w:i/>
                <w:iCs/>
              </w:rPr>
              <w:t xml:space="preserve">STC Program </w:t>
            </w:r>
            <w:r w:rsidRPr="00350027">
              <w:rPr>
                <w:rFonts w:asciiTheme="minorHAnsi" w:hAnsiTheme="minorHAnsi"/>
              </w:rPr>
              <w:t>shall ensure NVM_SPI_nEN GPIOF9 and MCBSP_nCS GPIOF10 are high no sooner than 500 ns after the last transition of the SPI Clock.</w:t>
            </w:r>
          </w:p>
          <w:p w14:paraId="1D3FBB89" w14:textId="77777777" w:rsidR="00C63E25" w:rsidRPr="00350027" w:rsidRDefault="00C63E25" w:rsidP="00F33256">
            <w:pPr>
              <w:rPr>
                <w:rFonts w:asciiTheme="minorHAnsi" w:hAnsiTheme="minorHAnsi"/>
                <w:i/>
                <w:iCs/>
              </w:rPr>
            </w:pPr>
          </w:p>
        </w:tc>
      </w:tr>
      <w:tr w:rsidR="00C63E25" w:rsidRPr="00350027" w14:paraId="1D25C7DA" w14:textId="77777777" w:rsidTr="00F33256">
        <w:tc>
          <w:tcPr>
            <w:tcW w:w="1559" w:type="dxa"/>
          </w:tcPr>
          <w:p w14:paraId="70B84563" w14:textId="77777777" w:rsidR="00C63E25" w:rsidRPr="00350027" w:rsidRDefault="00C63E25" w:rsidP="00F33256">
            <w:pPr>
              <w:rPr>
                <w:rFonts w:asciiTheme="minorHAnsi" w:hAnsiTheme="minorHAnsi"/>
                <w:i/>
                <w:iCs/>
              </w:rPr>
            </w:pPr>
          </w:p>
        </w:tc>
        <w:tc>
          <w:tcPr>
            <w:tcW w:w="9320" w:type="dxa"/>
          </w:tcPr>
          <w:p w14:paraId="684AEAF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400DE07" w14:textId="77777777" w:rsidTr="00F33256">
        <w:tc>
          <w:tcPr>
            <w:tcW w:w="1559" w:type="dxa"/>
          </w:tcPr>
          <w:p w14:paraId="4D70A4CD" w14:textId="77777777" w:rsidR="00C63E25" w:rsidRPr="00350027" w:rsidRDefault="00C63E25" w:rsidP="00F33256">
            <w:pPr>
              <w:rPr>
                <w:rFonts w:asciiTheme="minorHAnsi" w:hAnsiTheme="minorHAnsi"/>
                <w:i/>
                <w:iCs/>
              </w:rPr>
            </w:pPr>
          </w:p>
        </w:tc>
        <w:tc>
          <w:tcPr>
            <w:tcW w:w="9320" w:type="dxa"/>
          </w:tcPr>
          <w:p w14:paraId="756F258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8345C78" w14:textId="77777777" w:rsidTr="00F33256">
        <w:tc>
          <w:tcPr>
            <w:tcW w:w="1559" w:type="dxa"/>
          </w:tcPr>
          <w:p w14:paraId="70528EC7" w14:textId="77777777" w:rsidR="00C63E25" w:rsidRPr="00350027" w:rsidRDefault="00C63E25" w:rsidP="00F33256">
            <w:pPr>
              <w:rPr>
                <w:rFonts w:asciiTheme="minorHAnsi" w:hAnsiTheme="minorHAnsi"/>
                <w:i/>
                <w:iCs/>
              </w:rPr>
            </w:pPr>
          </w:p>
        </w:tc>
        <w:tc>
          <w:tcPr>
            <w:tcW w:w="9320" w:type="dxa"/>
          </w:tcPr>
          <w:p w14:paraId="2A3C592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BCC4FBF" w14:textId="77777777" w:rsidR="00C63E25" w:rsidRPr="00350027" w:rsidRDefault="00C63E25" w:rsidP="00C63E25">
      <w:pPr>
        <w:rPr>
          <w:rFonts w:asciiTheme="minorHAnsi" w:hAnsiTheme="minorHAnsi"/>
        </w:rPr>
      </w:pPr>
    </w:p>
    <w:p w14:paraId="281C184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63FF7E5" w14:textId="77777777" w:rsidTr="00F33256">
        <w:tc>
          <w:tcPr>
            <w:tcW w:w="1559" w:type="dxa"/>
          </w:tcPr>
          <w:p w14:paraId="58DCE12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MRJ_SCU_STC_SRS_1154</w:t>
            </w:r>
          </w:p>
        </w:tc>
        <w:tc>
          <w:tcPr>
            <w:tcW w:w="9320" w:type="dxa"/>
          </w:tcPr>
          <w:p w14:paraId="2CB6117F"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NVM device, the </w:t>
            </w:r>
            <w:r w:rsidRPr="00350027">
              <w:rPr>
                <w:rFonts w:asciiTheme="minorHAnsi" w:hAnsiTheme="minorHAnsi"/>
                <w:i/>
                <w:iCs/>
              </w:rPr>
              <w:t xml:space="preserve">STC Program </w:t>
            </w:r>
            <w:r w:rsidRPr="00350027">
              <w:rPr>
                <w:rFonts w:asciiTheme="minorHAnsi" w:hAnsiTheme="minorHAnsi"/>
              </w:rPr>
              <w:t>shall ensure NVM_SPI_nEN GPIOF9 and MCBSP_nCS GPIOF10 are high for at least 100 ns between each SPI transfer cycle.</w:t>
            </w:r>
          </w:p>
          <w:p w14:paraId="5FCA12CC" w14:textId="77777777" w:rsidR="00C63E25" w:rsidRPr="00350027" w:rsidRDefault="00C63E25" w:rsidP="00F33256">
            <w:pPr>
              <w:rPr>
                <w:rFonts w:asciiTheme="minorHAnsi" w:hAnsiTheme="minorHAnsi"/>
                <w:i/>
                <w:iCs/>
              </w:rPr>
            </w:pPr>
          </w:p>
        </w:tc>
      </w:tr>
      <w:tr w:rsidR="00C63E25" w:rsidRPr="00350027" w14:paraId="3E9C069E" w14:textId="77777777" w:rsidTr="00F33256">
        <w:tc>
          <w:tcPr>
            <w:tcW w:w="1559" w:type="dxa"/>
          </w:tcPr>
          <w:p w14:paraId="3F15F996" w14:textId="77777777" w:rsidR="00C63E25" w:rsidRPr="00350027" w:rsidRDefault="00C63E25" w:rsidP="00F33256">
            <w:pPr>
              <w:rPr>
                <w:rFonts w:asciiTheme="minorHAnsi" w:hAnsiTheme="minorHAnsi"/>
                <w:i/>
                <w:iCs/>
              </w:rPr>
            </w:pPr>
          </w:p>
        </w:tc>
        <w:tc>
          <w:tcPr>
            <w:tcW w:w="9320" w:type="dxa"/>
          </w:tcPr>
          <w:p w14:paraId="4914D0D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B4200FF" w14:textId="77777777" w:rsidTr="00F33256">
        <w:tc>
          <w:tcPr>
            <w:tcW w:w="1559" w:type="dxa"/>
          </w:tcPr>
          <w:p w14:paraId="02B6BEAF" w14:textId="77777777" w:rsidR="00C63E25" w:rsidRPr="00350027" w:rsidRDefault="00C63E25" w:rsidP="00F33256">
            <w:pPr>
              <w:rPr>
                <w:rFonts w:asciiTheme="minorHAnsi" w:hAnsiTheme="minorHAnsi"/>
                <w:i/>
                <w:iCs/>
              </w:rPr>
            </w:pPr>
          </w:p>
        </w:tc>
        <w:tc>
          <w:tcPr>
            <w:tcW w:w="9320" w:type="dxa"/>
          </w:tcPr>
          <w:p w14:paraId="37BDE6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AD67520" w14:textId="77777777" w:rsidTr="00F33256">
        <w:tc>
          <w:tcPr>
            <w:tcW w:w="1559" w:type="dxa"/>
          </w:tcPr>
          <w:p w14:paraId="7E2CFE57" w14:textId="77777777" w:rsidR="00C63E25" w:rsidRPr="00350027" w:rsidRDefault="00C63E25" w:rsidP="00F33256">
            <w:pPr>
              <w:rPr>
                <w:rFonts w:asciiTheme="minorHAnsi" w:hAnsiTheme="minorHAnsi"/>
                <w:i/>
                <w:iCs/>
              </w:rPr>
            </w:pPr>
          </w:p>
        </w:tc>
        <w:tc>
          <w:tcPr>
            <w:tcW w:w="9320" w:type="dxa"/>
          </w:tcPr>
          <w:p w14:paraId="1F26494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0580CEA" w14:textId="77777777" w:rsidR="00C63E25" w:rsidRPr="00350027" w:rsidRDefault="00C63E25" w:rsidP="00C63E25">
      <w:pPr>
        <w:rPr>
          <w:rFonts w:asciiTheme="minorHAnsi" w:hAnsiTheme="minorHAnsi"/>
        </w:rPr>
      </w:pPr>
    </w:p>
    <w:p w14:paraId="3CF4410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6E1E194" w14:textId="77777777" w:rsidTr="00F33256">
        <w:tc>
          <w:tcPr>
            <w:tcW w:w="1559" w:type="dxa"/>
          </w:tcPr>
          <w:p w14:paraId="016E8E9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MRJ_SCU_STC_SRS_1155</w:t>
            </w:r>
          </w:p>
        </w:tc>
        <w:tc>
          <w:tcPr>
            <w:tcW w:w="9320" w:type="dxa"/>
          </w:tcPr>
          <w:p w14:paraId="09611EC9"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NVM device, the </w:t>
            </w:r>
            <w:r w:rsidRPr="00350027">
              <w:rPr>
                <w:rFonts w:asciiTheme="minorHAnsi" w:hAnsiTheme="minorHAnsi"/>
                <w:i/>
                <w:iCs/>
              </w:rPr>
              <w:t xml:space="preserve">STC Program </w:t>
            </w:r>
            <w:r w:rsidRPr="00350027">
              <w:rPr>
                <w:rFonts w:asciiTheme="minorHAnsi" w:hAnsiTheme="minorHAnsi"/>
              </w:rPr>
              <w:t>shall ensure RUDDER1_ SPI_nEN GPIOA4 and RUDDER2_SPI_nEN GPIOA5 signals are set to high at least 20 ns before either NVM_SPI_nEN or MCBSP_nCS are set to low.</w:t>
            </w:r>
          </w:p>
          <w:p w14:paraId="6DE6B605" w14:textId="77777777" w:rsidR="00C63E25" w:rsidRPr="00350027" w:rsidRDefault="00C63E25" w:rsidP="00F33256">
            <w:pPr>
              <w:rPr>
                <w:rFonts w:asciiTheme="minorHAnsi" w:hAnsiTheme="minorHAnsi"/>
                <w:i/>
                <w:iCs/>
              </w:rPr>
            </w:pPr>
          </w:p>
        </w:tc>
      </w:tr>
      <w:tr w:rsidR="00C63E25" w:rsidRPr="00350027" w14:paraId="6A3BFA2A" w14:textId="77777777" w:rsidTr="00F33256">
        <w:tc>
          <w:tcPr>
            <w:tcW w:w="1559" w:type="dxa"/>
          </w:tcPr>
          <w:p w14:paraId="6297C175" w14:textId="77777777" w:rsidR="00C63E25" w:rsidRPr="00350027" w:rsidRDefault="00C63E25" w:rsidP="00F33256">
            <w:pPr>
              <w:rPr>
                <w:rFonts w:asciiTheme="minorHAnsi" w:hAnsiTheme="minorHAnsi"/>
                <w:i/>
                <w:iCs/>
              </w:rPr>
            </w:pPr>
          </w:p>
        </w:tc>
        <w:tc>
          <w:tcPr>
            <w:tcW w:w="9320" w:type="dxa"/>
          </w:tcPr>
          <w:p w14:paraId="72E5856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2183C53" w14:textId="77777777" w:rsidTr="00F33256">
        <w:tc>
          <w:tcPr>
            <w:tcW w:w="1559" w:type="dxa"/>
          </w:tcPr>
          <w:p w14:paraId="19F90230" w14:textId="77777777" w:rsidR="00C63E25" w:rsidRPr="00350027" w:rsidRDefault="00C63E25" w:rsidP="00F33256">
            <w:pPr>
              <w:rPr>
                <w:rFonts w:asciiTheme="minorHAnsi" w:hAnsiTheme="minorHAnsi"/>
                <w:i/>
                <w:iCs/>
              </w:rPr>
            </w:pPr>
          </w:p>
        </w:tc>
        <w:tc>
          <w:tcPr>
            <w:tcW w:w="9320" w:type="dxa"/>
          </w:tcPr>
          <w:p w14:paraId="00D5B8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724FD73" w14:textId="77777777" w:rsidTr="00F33256">
        <w:tc>
          <w:tcPr>
            <w:tcW w:w="1559" w:type="dxa"/>
          </w:tcPr>
          <w:p w14:paraId="16CEF51A" w14:textId="77777777" w:rsidR="00C63E25" w:rsidRPr="00350027" w:rsidRDefault="00C63E25" w:rsidP="00F33256">
            <w:pPr>
              <w:rPr>
                <w:rFonts w:asciiTheme="minorHAnsi" w:hAnsiTheme="minorHAnsi"/>
                <w:i/>
                <w:iCs/>
              </w:rPr>
            </w:pPr>
          </w:p>
        </w:tc>
        <w:tc>
          <w:tcPr>
            <w:tcW w:w="9320" w:type="dxa"/>
          </w:tcPr>
          <w:p w14:paraId="1C9DA73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1C0EC4" w14:textId="77777777" w:rsidR="00C63E25" w:rsidRPr="00350027" w:rsidRDefault="00C63E25" w:rsidP="00C63E25">
      <w:pPr>
        <w:rPr>
          <w:rFonts w:asciiTheme="minorHAnsi" w:hAnsiTheme="minorHAnsi"/>
        </w:rPr>
      </w:pPr>
    </w:p>
    <w:p w14:paraId="7C6F393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452DD31" w14:textId="77777777" w:rsidTr="00F33256">
        <w:tc>
          <w:tcPr>
            <w:tcW w:w="1559" w:type="dxa"/>
          </w:tcPr>
          <w:p w14:paraId="51F3B04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MRJ_SCU_STC_SRS_1157</w:t>
            </w:r>
          </w:p>
        </w:tc>
        <w:tc>
          <w:tcPr>
            <w:tcW w:w="9320" w:type="dxa"/>
          </w:tcPr>
          <w:p w14:paraId="0CBF5D68" w14:textId="77777777" w:rsidR="00C63E25" w:rsidRPr="00350027" w:rsidRDefault="00C63E25" w:rsidP="00F33256">
            <w:pPr>
              <w:rPr>
                <w:rFonts w:asciiTheme="minorHAnsi" w:hAnsiTheme="minorHAnsi"/>
              </w:rPr>
            </w:pPr>
            <w:r w:rsidRPr="00350027">
              <w:rPr>
                <w:rFonts w:asciiTheme="minorHAnsi" w:hAnsiTheme="minorHAnsi"/>
              </w:rPr>
              <w:t>For interfacing with the Rudder Analogue devices</w:t>
            </w:r>
            <w:r w:rsidRPr="00350027">
              <w:rPr>
                <w:rFonts w:asciiTheme="minorHAnsi" w:hAnsiTheme="minorHAnsi"/>
                <w:i/>
                <w:iCs/>
              </w:rPr>
              <w:t xml:space="preserve">, </w:t>
            </w: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ensure MCBSP_nCS  and RUDDER1_ SPI_nEN GPIOA4 and RUDDER2_SPI_nEN GPIOA5 are low respectively at least 20 ns before the first transition of the SPI Clock.</w:t>
            </w:r>
          </w:p>
          <w:p w14:paraId="246F13AF" w14:textId="77777777" w:rsidR="00C63E25" w:rsidRPr="00350027" w:rsidRDefault="00C63E25" w:rsidP="00F33256">
            <w:pPr>
              <w:rPr>
                <w:rFonts w:asciiTheme="minorHAnsi" w:hAnsiTheme="minorHAnsi"/>
                <w:i/>
                <w:iCs/>
              </w:rPr>
            </w:pPr>
          </w:p>
        </w:tc>
      </w:tr>
      <w:tr w:rsidR="00C63E25" w:rsidRPr="00350027" w14:paraId="268AC098" w14:textId="77777777" w:rsidTr="00F33256">
        <w:tc>
          <w:tcPr>
            <w:tcW w:w="1559" w:type="dxa"/>
          </w:tcPr>
          <w:p w14:paraId="09FC789F" w14:textId="77777777" w:rsidR="00C63E25" w:rsidRPr="00350027" w:rsidRDefault="00C63E25" w:rsidP="00F33256">
            <w:pPr>
              <w:rPr>
                <w:rFonts w:asciiTheme="minorHAnsi" w:hAnsiTheme="minorHAnsi"/>
                <w:i/>
                <w:iCs/>
              </w:rPr>
            </w:pPr>
          </w:p>
        </w:tc>
        <w:tc>
          <w:tcPr>
            <w:tcW w:w="9320" w:type="dxa"/>
          </w:tcPr>
          <w:p w14:paraId="35AC1AB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2D8E05B" w14:textId="77777777" w:rsidTr="00F33256">
        <w:tc>
          <w:tcPr>
            <w:tcW w:w="1559" w:type="dxa"/>
          </w:tcPr>
          <w:p w14:paraId="340B4B54" w14:textId="77777777" w:rsidR="00C63E25" w:rsidRPr="00350027" w:rsidRDefault="00C63E25" w:rsidP="00F33256">
            <w:pPr>
              <w:rPr>
                <w:rFonts w:asciiTheme="minorHAnsi" w:hAnsiTheme="minorHAnsi"/>
                <w:i/>
                <w:iCs/>
              </w:rPr>
            </w:pPr>
          </w:p>
        </w:tc>
        <w:tc>
          <w:tcPr>
            <w:tcW w:w="9320" w:type="dxa"/>
          </w:tcPr>
          <w:p w14:paraId="3055B3A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A860906" w14:textId="77777777" w:rsidTr="00F33256">
        <w:tc>
          <w:tcPr>
            <w:tcW w:w="1559" w:type="dxa"/>
          </w:tcPr>
          <w:p w14:paraId="3523FE18" w14:textId="77777777" w:rsidR="00C63E25" w:rsidRPr="00350027" w:rsidRDefault="00C63E25" w:rsidP="00F33256">
            <w:pPr>
              <w:rPr>
                <w:rFonts w:asciiTheme="minorHAnsi" w:hAnsiTheme="minorHAnsi"/>
                <w:i/>
                <w:iCs/>
              </w:rPr>
            </w:pPr>
          </w:p>
        </w:tc>
        <w:tc>
          <w:tcPr>
            <w:tcW w:w="9320" w:type="dxa"/>
          </w:tcPr>
          <w:p w14:paraId="40D79BE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31505EA" w14:textId="77777777" w:rsidR="00C63E25" w:rsidRPr="00350027" w:rsidRDefault="00C63E25" w:rsidP="00C63E25">
      <w:pPr>
        <w:rPr>
          <w:rFonts w:asciiTheme="minorHAnsi" w:hAnsiTheme="minorHAnsi"/>
        </w:rPr>
      </w:pPr>
    </w:p>
    <w:p w14:paraId="0890E0F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14B09EA" w14:textId="77777777" w:rsidTr="00F33256">
        <w:tc>
          <w:tcPr>
            <w:tcW w:w="1559" w:type="dxa"/>
          </w:tcPr>
          <w:p w14:paraId="391225A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MRJ_SCU_STC_SRS_1158</w:t>
            </w:r>
          </w:p>
        </w:tc>
        <w:tc>
          <w:tcPr>
            <w:tcW w:w="9320" w:type="dxa"/>
          </w:tcPr>
          <w:p w14:paraId="083ABEE0" w14:textId="77777777" w:rsidR="00C63E25" w:rsidRPr="00350027" w:rsidRDefault="00C63E25" w:rsidP="00F33256">
            <w:pPr>
              <w:rPr>
                <w:rFonts w:asciiTheme="minorHAnsi" w:hAnsiTheme="minorHAnsi"/>
              </w:rPr>
            </w:pPr>
            <w:r w:rsidRPr="00350027">
              <w:rPr>
                <w:rFonts w:asciiTheme="minorHAnsi" w:hAnsiTheme="minorHAnsi"/>
              </w:rPr>
              <w:t>For interfacing with the Rudder Analogue devices</w:t>
            </w:r>
            <w:r w:rsidRPr="00350027">
              <w:rPr>
                <w:rFonts w:asciiTheme="minorHAnsi" w:hAnsiTheme="minorHAnsi"/>
                <w:i/>
                <w:iCs/>
              </w:rPr>
              <w:t xml:space="preserve">, </w:t>
            </w: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ensure ensure RUDDER1_ SPI_nEN GPIOA4 or RUDDER2_SPI_nEN GPIOA5 signal respectively and MCBSP_nCS are high no sooner than 500 ns after the last transition of the SPI Clock.</w:t>
            </w:r>
          </w:p>
          <w:p w14:paraId="50B956FD" w14:textId="77777777" w:rsidR="00C63E25" w:rsidRPr="00350027" w:rsidRDefault="00C63E25" w:rsidP="00F33256">
            <w:pPr>
              <w:rPr>
                <w:rFonts w:asciiTheme="minorHAnsi" w:hAnsiTheme="minorHAnsi"/>
                <w:i/>
                <w:iCs/>
              </w:rPr>
            </w:pPr>
          </w:p>
        </w:tc>
      </w:tr>
      <w:tr w:rsidR="00C63E25" w:rsidRPr="00350027" w14:paraId="7EC34A52" w14:textId="77777777" w:rsidTr="00F33256">
        <w:tc>
          <w:tcPr>
            <w:tcW w:w="1559" w:type="dxa"/>
          </w:tcPr>
          <w:p w14:paraId="66C84653" w14:textId="77777777" w:rsidR="00C63E25" w:rsidRPr="00350027" w:rsidRDefault="00C63E25" w:rsidP="00F33256">
            <w:pPr>
              <w:rPr>
                <w:rFonts w:asciiTheme="minorHAnsi" w:hAnsiTheme="minorHAnsi"/>
                <w:i/>
                <w:iCs/>
              </w:rPr>
            </w:pPr>
          </w:p>
        </w:tc>
        <w:tc>
          <w:tcPr>
            <w:tcW w:w="9320" w:type="dxa"/>
          </w:tcPr>
          <w:p w14:paraId="2C3EC2C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4CBBC13" w14:textId="77777777" w:rsidTr="00F33256">
        <w:tc>
          <w:tcPr>
            <w:tcW w:w="1559" w:type="dxa"/>
          </w:tcPr>
          <w:p w14:paraId="25071990" w14:textId="77777777" w:rsidR="00C63E25" w:rsidRPr="00350027" w:rsidRDefault="00C63E25" w:rsidP="00F33256">
            <w:pPr>
              <w:rPr>
                <w:rFonts w:asciiTheme="minorHAnsi" w:hAnsiTheme="minorHAnsi"/>
                <w:i/>
                <w:iCs/>
              </w:rPr>
            </w:pPr>
          </w:p>
        </w:tc>
        <w:tc>
          <w:tcPr>
            <w:tcW w:w="9320" w:type="dxa"/>
          </w:tcPr>
          <w:p w14:paraId="1C6C60D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24EC38A" w14:textId="77777777" w:rsidTr="00F33256">
        <w:tc>
          <w:tcPr>
            <w:tcW w:w="1559" w:type="dxa"/>
          </w:tcPr>
          <w:p w14:paraId="16FADF93" w14:textId="77777777" w:rsidR="00C63E25" w:rsidRPr="00350027" w:rsidRDefault="00C63E25" w:rsidP="00F33256">
            <w:pPr>
              <w:rPr>
                <w:rFonts w:asciiTheme="minorHAnsi" w:hAnsiTheme="minorHAnsi"/>
                <w:i/>
                <w:iCs/>
              </w:rPr>
            </w:pPr>
          </w:p>
        </w:tc>
        <w:tc>
          <w:tcPr>
            <w:tcW w:w="9320" w:type="dxa"/>
          </w:tcPr>
          <w:p w14:paraId="315FC67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2B050F5" w14:textId="77777777" w:rsidR="00C63E25" w:rsidRPr="00350027" w:rsidRDefault="00C63E25" w:rsidP="00C63E25">
      <w:pPr>
        <w:rPr>
          <w:rFonts w:asciiTheme="minorHAnsi" w:hAnsiTheme="minorHAnsi"/>
        </w:rPr>
      </w:pPr>
    </w:p>
    <w:p w14:paraId="211EC05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3EDDE06" w14:textId="77777777" w:rsidTr="00F33256">
        <w:tc>
          <w:tcPr>
            <w:tcW w:w="1559" w:type="dxa"/>
          </w:tcPr>
          <w:p w14:paraId="33C499D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MRJ_SCU_STC_SRS_1159</w:t>
            </w:r>
          </w:p>
        </w:tc>
        <w:tc>
          <w:tcPr>
            <w:tcW w:w="9320" w:type="dxa"/>
          </w:tcPr>
          <w:p w14:paraId="184E088D" w14:textId="77777777" w:rsidR="00C63E25" w:rsidRPr="00350027" w:rsidRDefault="00C63E25" w:rsidP="00F33256">
            <w:pPr>
              <w:rPr>
                <w:rFonts w:asciiTheme="minorHAnsi" w:hAnsiTheme="minorHAnsi"/>
              </w:rPr>
            </w:pPr>
            <w:r w:rsidRPr="00350027">
              <w:rPr>
                <w:rFonts w:asciiTheme="minorHAnsi" w:hAnsiTheme="minorHAnsi"/>
              </w:rPr>
              <w:t>For interfacing with the Rudder Analogue devices</w:t>
            </w:r>
            <w:r w:rsidRPr="00350027">
              <w:rPr>
                <w:rFonts w:asciiTheme="minorHAnsi" w:hAnsiTheme="minorHAnsi"/>
                <w:i/>
                <w:iCs/>
              </w:rPr>
              <w:t xml:space="preserve">, </w:t>
            </w: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ensure RUDDER1_ SPI_nEN GPIOA4 and RUDDER2_SPI_nEN GPIOA5 signals respectively and the MCBSP_nCS GPIOF10 are high for at least 200 ns between each SPI transfer cycle.</w:t>
            </w:r>
          </w:p>
          <w:p w14:paraId="04AAB4FC" w14:textId="77777777" w:rsidR="00C63E25" w:rsidRPr="00350027" w:rsidRDefault="00C63E25" w:rsidP="00F33256">
            <w:pPr>
              <w:rPr>
                <w:rFonts w:asciiTheme="minorHAnsi" w:hAnsiTheme="minorHAnsi"/>
                <w:i/>
                <w:iCs/>
              </w:rPr>
            </w:pPr>
          </w:p>
        </w:tc>
      </w:tr>
      <w:tr w:rsidR="00C63E25" w:rsidRPr="00350027" w14:paraId="2ECDBAE7" w14:textId="77777777" w:rsidTr="00F33256">
        <w:tc>
          <w:tcPr>
            <w:tcW w:w="1559" w:type="dxa"/>
          </w:tcPr>
          <w:p w14:paraId="776B41AD" w14:textId="77777777" w:rsidR="00C63E25" w:rsidRPr="00350027" w:rsidRDefault="00C63E25" w:rsidP="00F33256">
            <w:pPr>
              <w:rPr>
                <w:rFonts w:asciiTheme="minorHAnsi" w:hAnsiTheme="minorHAnsi"/>
                <w:i/>
                <w:iCs/>
              </w:rPr>
            </w:pPr>
          </w:p>
        </w:tc>
        <w:tc>
          <w:tcPr>
            <w:tcW w:w="9320" w:type="dxa"/>
          </w:tcPr>
          <w:p w14:paraId="68C37E3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0AAA236" w14:textId="77777777" w:rsidTr="00F33256">
        <w:tc>
          <w:tcPr>
            <w:tcW w:w="1559" w:type="dxa"/>
          </w:tcPr>
          <w:p w14:paraId="25880F3B" w14:textId="77777777" w:rsidR="00C63E25" w:rsidRPr="00350027" w:rsidRDefault="00C63E25" w:rsidP="00F33256">
            <w:pPr>
              <w:rPr>
                <w:rFonts w:asciiTheme="minorHAnsi" w:hAnsiTheme="minorHAnsi"/>
                <w:i/>
                <w:iCs/>
              </w:rPr>
            </w:pPr>
          </w:p>
        </w:tc>
        <w:tc>
          <w:tcPr>
            <w:tcW w:w="9320" w:type="dxa"/>
          </w:tcPr>
          <w:p w14:paraId="6FBCFFB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9095DB5" w14:textId="77777777" w:rsidTr="00F33256">
        <w:tc>
          <w:tcPr>
            <w:tcW w:w="1559" w:type="dxa"/>
          </w:tcPr>
          <w:p w14:paraId="6D1DDB57" w14:textId="77777777" w:rsidR="00C63E25" w:rsidRPr="00350027" w:rsidRDefault="00C63E25" w:rsidP="00F33256">
            <w:pPr>
              <w:rPr>
                <w:rFonts w:asciiTheme="minorHAnsi" w:hAnsiTheme="minorHAnsi"/>
                <w:i/>
                <w:iCs/>
              </w:rPr>
            </w:pPr>
          </w:p>
        </w:tc>
        <w:tc>
          <w:tcPr>
            <w:tcW w:w="9320" w:type="dxa"/>
          </w:tcPr>
          <w:p w14:paraId="2D747DC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75CC79D" w14:textId="77777777" w:rsidR="00C63E25" w:rsidRPr="00350027" w:rsidRDefault="00C63E25" w:rsidP="00C63E25">
      <w:pPr>
        <w:rPr>
          <w:rFonts w:asciiTheme="minorHAnsi" w:hAnsiTheme="minorHAnsi"/>
        </w:rPr>
      </w:pPr>
    </w:p>
    <w:p w14:paraId="2D62AA3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B373E9B" w14:textId="77777777" w:rsidTr="00F33256">
        <w:tc>
          <w:tcPr>
            <w:tcW w:w="1559" w:type="dxa"/>
          </w:tcPr>
          <w:p w14:paraId="3D2944E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MRJ_SCU_STC_SRS_1160</w:t>
            </w:r>
          </w:p>
        </w:tc>
        <w:tc>
          <w:tcPr>
            <w:tcW w:w="9320" w:type="dxa"/>
          </w:tcPr>
          <w:p w14:paraId="7344C627" w14:textId="77777777" w:rsidR="00C63E25" w:rsidRPr="00350027" w:rsidRDefault="00C63E25" w:rsidP="00F33256">
            <w:pPr>
              <w:rPr>
                <w:rFonts w:asciiTheme="minorHAnsi" w:hAnsiTheme="minorHAnsi"/>
              </w:rPr>
            </w:pPr>
            <w:r w:rsidRPr="00350027">
              <w:rPr>
                <w:rFonts w:asciiTheme="minorHAnsi" w:hAnsiTheme="minorHAnsi"/>
              </w:rPr>
              <w:t>For interfacing with the Rudder Analogue devices</w:t>
            </w:r>
            <w:r w:rsidRPr="00350027">
              <w:rPr>
                <w:rFonts w:asciiTheme="minorHAnsi" w:hAnsiTheme="minorHAnsi"/>
                <w:i/>
                <w:iCs/>
              </w:rPr>
              <w:t xml:space="preserve">, </w:t>
            </w: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ensure NVM_SPI_nEN GPIOF9 signal and the other RUDDERx_SPI_nEN signal GPIOA4 or GPIOA5 respectively are set to high at least 20 ns before either RUDDERx_SPI_nEN or MCBSP_nCS are set to low.</w:t>
            </w:r>
          </w:p>
          <w:p w14:paraId="3072B284" w14:textId="77777777" w:rsidR="00C63E25" w:rsidRPr="00350027" w:rsidRDefault="00C63E25" w:rsidP="00F33256">
            <w:pPr>
              <w:rPr>
                <w:rFonts w:asciiTheme="minorHAnsi" w:hAnsiTheme="minorHAnsi"/>
                <w:i/>
                <w:iCs/>
              </w:rPr>
            </w:pPr>
          </w:p>
        </w:tc>
      </w:tr>
      <w:tr w:rsidR="00C63E25" w:rsidRPr="00350027" w14:paraId="69522AE0" w14:textId="77777777" w:rsidTr="00F33256">
        <w:tc>
          <w:tcPr>
            <w:tcW w:w="1559" w:type="dxa"/>
          </w:tcPr>
          <w:p w14:paraId="5169932E" w14:textId="77777777" w:rsidR="00C63E25" w:rsidRPr="00350027" w:rsidRDefault="00C63E25" w:rsidP="00F33256">
            <w:pPr>
              <w:rPr>
                <w:rFonts w:asciiTheme="minorHAnsi" w:hAnsiTheme="minorHAnsi"/>
                <w:i/>
                <w:iCs/>
              </w:rPr>
            </w:pPr>
          </w:p>
        </w:tc>
        <w:tc>
          <w:tcPr>
            <w:tcW w:w="9320" w:type="dxa"/>
          </w:tcPr>
          <w:p w14:paraId="5A40218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80143E2" w14:textId="77777777" w:rsidTr="00F33256">
        <w:tc>
          <w:tcPr>
            <w:tcW w:w="1559" w:type="dxa"/>
          </w:tcPr>
          <w:p w14:paraId="1043CB7D" w14:textId="77777777" w:rsidR="00C63E25" w:rsidRPr="00350027" w:rsidRDefault="00C63E25" w:rsidP="00F33256">
            <w:pPr>
              <w:rPr>
                <w:rFonts w:asciiTheme="minorHAnsi" w:hAnsiTheme="minorHAnsi"/>
                <w:i/>
                <w:iCs/>
              </w:rPr>
            </w:pPr>
          </w:p>
        </w:tc>
        <w:tc>
          <w:tcPr>
            <w:tcW w:w="9320" w:type="dxa"/>
          </w:tcPr>
          <w:p w14:paraId="13E2346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2FB4B21" w14:textId="77777777" w:rsidTr="00F33256">
        <w:tc>
          <w:tcPr>
            <w:tcW w:w="1559" w:type="dxa"/>
          </w:tcPr>
          <w:p w14:paraId="13962798" w14:textId="77777777" w:rsidR="00C63E25" w:rsidRPr="00350027" w:rsidRDefault="00C63E25" w:rsidP="00F33256">
            <w:pPr>
              <w:rPr>
                <w:rFonts w:asciiTheme="minorHAnsi" w:hAnsiTheme="minorHAnsi"/>
                <w:i/>
                <w:iCs/>
              </w:rPr>
            </w:pPr>
          </w:p>
        </w:tc>
        <w:tc>
          <w:tcPr>
            <w:tcW w:w="9320" w:type="dxa"/>
          </w:tcPr>
          <w:p w14:paraId="0279BAA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D7DE105" w14:textId="77777777" w:rsidR="00C63E25" w:rsidRPr="00350027" w:rsidRDefault="00C63E25" w:rsidP="00C63E25">
      <w:pPr>
        <w:rPr>
          <w:rFonts w:asciiTheme="minorHAnsi" w:hAnsiTheme="minorHAnsi"/>
        </w:rPr>
      </w:pPr>
    </w:p>
    <w:p w14:paraId="712E57DA" w14:textId="77777777" w:rsidR="00C63E25" w:rsidRPr="00350027" w:rsidRDefault="00C63E25" w:rsidP="00C63E25">
      <w:pPr>
        <w:pStyle w:val="Heading2"/>
        <w:rPr>
          <w:rFonts w:asciiTheme="minorHAnsi" w:hAnsiTheme="minorHAnsi"/>
        </w:rPr>
      </w:pPr>
      <w:bookmarkStart w:id="75" w:name="_Toc464110958"/>
      <w:r w:rsidRPr="00350027">
        <w:rPr>
          <w:rFonts w:asciiTheme="minorHAnsi" w:hAnsiTheme="minorHAnsi"/>
        </w:rPr>
        <w:t>Internal Interlane Interface Communication</w:t>
      </w:r>
      <w:bookmarkEnd w:id="75"/>
    </w:p>
    <w:p w14:paraId="19ED3AA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8125D72" w14:textId="77777777" w:rsidTr="00F33256">
        <w:tc>
          <w:tcPr>
            <w:tcW w:w="1559" w:type="dxa"/>
          </w:tcPr>
          <w:p w14:paraId="3CEF3D2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MRJ_SCU_STC_SRS_643</w:t>
            </w:r>
          </w:p>
        </w:tc>
        <w:tc>
          <w:tcPr>
            <w:tcW w:w="9320" w:type="dxa"/>
          </w:tcPr>
          <w:p w14:paraId="410AEFD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utilize SPI-A Bus for communication with the Monitor Lane.</w:t>
            </w:r>
          </w:p>
          <w:p w14:paraId="5BA0EF8A" w14:textId="77777777" w:rsidR="00C63E25" w:rsidRPr="00350027" w:rsidRDefault="00C63E25" w:rsidP="00F33256">
            <w:pPr>
              <w:rPr>
                <w:rFonts w:asciiTheme="minorHAnsi" w:hAnsiTheme="minorHAnsi"/>
                <w:i/>
                <w:iCs/>
              </w:rPr>
            </w:pPr>
          </w:p>
        </w:tc>
      </w:tr>
      <w:tr w:rsidR="00C63E25" w:rsidRPr="00350027" w14:paraId="29ACE128" w14:textId="77777777" w:rsidTr="00F33256">
        <w:tc>
          <w:tcPr>
            <w:tcW w:w="1559" w:type="dxa"/>
          </w:tcPr>
          <w:p w14:paraId="0397AFDD" w14:textId="77777777" w:rsidR="00C63E25" w:rsidRPr="00350027" w:rsidRDefault="00C63E25" w:rsidP="00F33256">
            <w:pPr>
              <w:rPr>
                <w:rFonts w:asciiTheme="minorHAnsi" w:hAnsiTheme="minorHAnsi"/>
                <w:i/>
                <w:iCs/>
              </w:rPr>
            </w:pPr>
          </w:p>
        </w:tc>
        <w:tc>
          <w:tcPr>
            <w:tcW w:w="9320" w:type="dxa"/>
          </w:tcPr>
          <w:p w14:paraId="6D4275C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AD8698D" w14:textId="77777777" w:rsidTr="00F33256">
        <w:tc>
          <w:tcPr>
            <w:tcW w:w="1559" w:type="dxa"/>
          </w:tcPr>
          <w:p w14:paraId="6846863C" w14:textId="77777777" w:rsidR="00C63E25" w:rsidRPr="00350027" w:rsidRDefault="00C63E25" w:rsidP="00F33256">
            <w:pPr>
              <w:rPr>
                <w:rFonts w:asciiTheme="minorHAnsi" w:hAnsiTheme="minorHAnsi"/>
                <w:i/>
                <w:iCs/>
              </w:rPr>
            </w:pPr>
          </w:p>
        </w:tc>
        <w:tc>
          <w:tcPr>
            <w:tcW w:w="9320" w:type="dxa"/>
          </w:tcPr>
          <w:p w14:paraId="749889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F8DA0E5" w14:textId="77777777" w:rsidTr="00F33256">
        <w:tc>
          <w:tcPr>
            <w:tcW w:w="1559" w:type="dxa"/>
          </w:tcPr>
          <w:p w14:paraId="7B561592" w14:textId="77777777" w:rsidR="00C63E25" w:rsidRPr="00350027" w:rsidRDefault="00C63E25" w:rsidP="00F33256">
            <w:pPr>
              <w:rPr>
                <w:rFonts w:asciiTheme="minorHAnsi" w:hAnsiTheme="minorHAnsi"/>
                <w:i/>
                <w:iCs/>
              </w:rPr>
            </w:pPr>
          </w:p>
        </w:tc>
        <w:tc>
          <w:tcPr>
            <w:tcW w:w="9320" w:type="dxa"/>
          </w:tcPr>
          <w:p w14:paraId="3086699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7623F44" w14:textId="77777777" w:rsidR="00C63E25" w:rsidRPr="00350027" w:rsidRDefault="00C63E25" w:rsidP="00C63E25">
      <w:pPr>
        <w:rPr>
          <w:rFonts w:asciiTheme="minorHAnsi" w:hAnsiTheme="minorHAnsi"/>
        </w:rPr>
      </w:pPr>
    </w:p>
    <w:p w14:paraId="3F21F7E2" w14:textId="77777777" w:rsidR="00C63E25" w:rsidRPr="00350027" w:rsidRDefault="00C63E25" w:rsidP="00C63E25">
      <w:pPr>
        <w:rPr>
          <w:rFonts w:asciiTheme="minorHAnsi" w:hAnsiTheme="minorHAnsi"/>
        </w:rPr>
      </w:pPr>
      <w:r w:rsidRPr="00350027">
        <w:rPr>
          <w:rFonts w:asciiTheme="minorHAnsi" w:hAnsiTheme="minorHAnsi"/>
        </w:rPr>
        <w:t>The SPI Bus speed will be 1.5 MHz.</w:t>
      </w:r>
    </w:p>
    <w:p w14:paraId="152F6D53" w14:textId="77777777" w:rsidR="00C63E25" w:rsidRPr="00350027" w:rsidRDefault="00C63E25" w:rsidP="00C63E25">
      <w:pPr>
        <w:rPr>
          <w:rFonts w:asciiTheme="minorHAnsi" w:hAnsiTheme="minorHAnsi"/>
        </w:rPr>
      </w:pPr>
      <w:r w:rsidRPr="00350027">
        <w:rPr>
          <w:rFonts w:asciiTheme="minorHAnsi" w:hAnsiTheme="minorHAnsi"/>
        </w:rPr>
        <w:t>Note: This is defined by the Register Initialisation requirements.</w:t>
      </w:r>
    </w:p>
    <w:p w14:paraId="5781C2EC" w14:textId="77777777" w:rsidR="00C63E25" w:rsidRPr="00350027" w:rsidRDefault="00C63E25" w:rsidP="00C63E25">
      <w:pPr>
        <w:rPr>
          <w:rFonts w:asciiTheme="minorHAnsi" w:hAnsiTheme="minorHAnsi"/>
        </w:rPr>
      </w:pPr>
      <w:r w:rsidRPr="00350027">
        <w:rPr>
          <w:rFonts w:asciiTheme="minorHAnsi" w:hAnsiTheme="minorHAnsi"/>
        </w:rPr>
        <w:t xml:space="preserve">Interlane messages can, in principle, be of any length. The constraints are that the SPI servicing be done once every Major Cycle and that the buffer size is 16 (16-bit) words. This means that messages need to be fragmented such that each fragment has a maximum size of 8 words (to ensure that data is not lost). Also, the Control Lane is configured to be the Master and the Monitor Lane is configured to be the Slave. Since the data received from the Slave is clocked by data transmitted from the Master, the length of a Control Lane message has to be greater than or equal to the length of a Monitor Lane message to ensure that the Monitor Lane transmit buffer does not overflow.  </w:t>
      </w:r>
    </w:p>
    <w:p w14:paraId="281FB34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216"/>
      </w:tblGrid>
      <w:tr w:rsidR="00C63E25" w:rsidRPr="00350027" w14:paraId="4198F74A" w14:textId="77777777" w:rsidTr="00F33256">
        <w:tc>
          <w:tcPr>
            <w:tcW w:w="1559" w:type="dxa"/>
          </w:tcPr>
          <w:p w14:paraId="632E431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MRJ_SCU_STC_SRS_651</w:t>
            </w:r>
          </w:p>
        </w:tc>
        <w:tc>
          <w:tcPr>
            <w:tcW w:w="9320" w:type="dxa"/>
          </w:tcPr>
          <w:p w14:paraId="00D103C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apply the following message layout for data being transmitted and received:</w:t>
            </w:r>
          </w:p>
          <w:p w14:paraId="6D8AC022" w14:textId="77777777" w:rsidR="00C63E25" w:rsidRPr="00350027" w:rsidRDefault="00C63E25" w:rsidP="00F33256">
            <w:pPr>
              <w:rPr>
                <w:rFonts w:asciiTheme="minorHAnsi" w:hAnsiTheme="minorHAnsi"/>
              </w:rPr>
            </w:pPr>
          </w:p>
          <w:p w14:paraId="7EF9C632" w14:textId="77777777" w:rsidR="00C63E25" w:rsidRPr="00350027" w:rsidRDefault="00C63E25" w:rsidP="00F33256">
            <w:pPr>
              <w:rPr>
                <w:rFonts w:asciiTheme="minorHAnsi" w:hAnsiTheme="minorHAnsi"/>
              </w:rPr>
            </w:pPr>
            <w:r w:rsidRPr="00350027">
              <w:rPr>
                <w:rFonts w:asciiTheme="minorHAnsi" w:hAnsiTheme="minorHAnsi"/>
                <w:noProof/>
                <w:lang w:eastAsia="en-GB"/>
              </w:rPr>
              <w:drawing>
                <wp:inline distT="0" distB="0" distL="0" distR="0" wp14:anchorId="2129ABB5" wp14:editId="56ACF53A">
                  <wp:extent cx="5708977" cy="2021744"/>
                  <wp:effectExtent l="0" t="0" r="635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15943" cy="2024211"/>
                          </a:xfrm>
                          <a:prstGeom prst="rect">
                            <a:avLst/>
                          </a:prstGeom>
                          <a:noFill/>
                          <a:ln>
                            <a:noFill/>
                          </a:ln>
                        </pic:spPr>
                      </pic:pic>
                    </a:graphicData>
                  </a:graphic>
                </wp:inline>
              </w:drawing>
            </w:r>
          </w:p>
          <w:p w14:paraId="4F355C7B" w14:textId="77777777" w:rsidR="00C63E25" w:rsidRPr="00350027" w:rsidRDefault="00C63E25" w:rsidP="00F33256">
            <w:pPr>
              <w:rPr>
                <w:rFonts w:asciiTheme="minorHAnsi" w:hAnsiTheme="minorHAnsi"/>
              </w:rPr>
            </w:pPr>
          </w:p>
          <w:p w14:paraId="4D29BF5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Figure 6.8-1 Internal Interlane Interface Message Layout</w:t>
            </w:r>
          </w:p>
          <w:p w14:paraId="559D37BA" w14:textId="77777777" w:rsidR="00C63E25" w:rsidRPr="00350027" w:rsidRDefault="00C63E25" w:rsidP="00F33256">
            <w:pPr>
              <w:rPr>
                <w:rFonts w:asciiTheme="minorHAnsi" w:hAnsiTheme="minorHAnsi"/>
              </w:rPr>
            </w:pPr>
          </w:p>
          <w:p w14:paraId="0B6FC858" w14:textId="77777777" w:rsidR="00C63E25" w:rsidRPr="00350027" w:rsidRDefault="00C63E25" w:rsidP="00F33256">
            <w:pPr>
              <w:rPr>
                <w:rFonts w:asciiTheme="minorHAnsi" w:hAnsiTheme="minorHAnsi"/>
              </w:rPr>
            </w:pPr>
            <w:r w:rsidRPr="00350027">
              <w:rPr>
                <w:rFonts w:asciiTheme="minorHAnsi" w:hAnsiTheme="minorHAnsi"/>
              </w:rPr>
              <w:lastRenderedPageBreak/>
              <w:t>With</w:t>
            </w:r>
          </w:p>
          <w:p w14:paraId="5A658F6A" w14:textId="77777777" w:rsidR="00C63E25" w:rsidRPr="00350027" w:rsidRDefault="00C63E25" w:rsidP="00F33256">
            <w:pPr>
              <w:rPr>
                <w:rFonts w:asciiTheme="minorHAnsi" w:hAnsiTheme="minorHAnsi"/>
              </w:rPr>
            </w:pPr>
            <w:r w:rsidRPr="00350027">
              <w:rPr>
                <w:rFonts w:asciiTheme="minorHAnsi" w:hAnsiTheme="minorHAnsi"/>
              </w:rPr>
              <w:t>SoM:</w:t>
            </w:r>
            <w:r w:rsidRPr="00350027">
              <w:rPr>
                <w:rFonts w:asciiTheme="minorHAnsi" w:hAnsiTheme="minorHAnsi"/>
              </w:rPr>
              <w:tab/>
            </w:r>
            <w:r w:rsidRPr="00350027">
              <w:rPr>
                <w:rFonts w:asciiTheme="minorHAnsi" w:hAnsiTheme="minorHAnsi"/>
              </w:rPr>
              <w:tab/>
            </w:r>
            <w:r w:rsidRPr="00350027">
              <w:rPr>
                <w:rFonts w:asciiTheme="minorHAnsi" w:hAnsiTheme="minorHAnsi"/>
              </w:rPr>
              <w:tab/>
              <w:t>Start-of-Message = 0xFF</w:t>
            </w:r>
          </w:p>
          <w:p w14:paraId="053BBF3C" w14:textId="77777777" w:rsidR="00C63E25" w:rsidRPr="00350027" w:rsidRDefault="00C63E25" w:rsidP="00F33256">
            <w:pPr>
              <w:rPr>
                <w:rFonts w:asciiTheme="minorHAnsi" w:hAnsiTheme="minorHAnsi"/>
              </w:rPr>
            </w:pPr>
            <w:r w:rsidRPr="00350027">
              <w:rPr>
                <w:rFonts w:asciiTheme="minorHAnsi" w:hAnsiTheme="minorHAnsi"/>
              </w:rPr>
              <w:t>F:                                 First Fragment flag of a complete Interlane Message (set to 1 for first fragment, else set to 0)</w:t>
            </w:r>
          </w:p>
          <w:p w14:paraId="60241F96" w14:textId="77777777" w:rsidR="00C63E25" w:rsidRPr="00350027" w:rsidRDefault="00C63E25" w:rsidP="00F33256">
            <w:pPr>
              <w:rPr>
                <w:rFonts w:asciiTheme="minorHAnsi" w:hAnsiTheme="minorHAnsi"/>
              </w:rPr>
            </w:pPr>
            <w:r w:rsidRPr="00350027">
              <w:rPr>
                <w:rFonts w:asciiTheme="minorHAnsi" w:hAnsiTheme="minorHAnsi"/>
              </w:rPr>
              <w:t>Frag:</w:t>
            </w:r>
            <w:r w:rsidRPr="00350027">
              <w:rPr>
                <w:rFonts w:asciiTheme="minorHAnsi" w:hAnsiTheme="minorHAnsi"/>
              </w:rPr>
              <w:tab/>
            </w:r>
            <w:r w:rsidRPr="00350027">
              <w:rPr>
                <w:rFonts w:asciiTheme="minorHAnsi" w:hAnsiTheme="minorHAnsi"/>
              </w:rPr>
              <w:tab/>
            </w:r>
            <w:r w:rsidRPr="00350027">
              <w:rPr>
                <w:rFonts w:asciiTheme="minorHAnsi" w:hAnsiTheme="minorHAnsi"/>
              </w:rPr>
              <w:tab/>
              <w:t>Fragment Counter (last fragment counter value = 0)</w:t>
            </w:r>
          </w:p>
          <w:p w14:paraId="64DC9F92" w14:textId="77777777" w:rsidR="00C63E25" w:rsidRPr="00350027" w:rsidRDefault="00C63E25" w:rsidP="00F33256">
            <w:pPr>
              <w:rPr>
                <w:rFonts w:asciiTheme="minorHAnsi" w:hAnsiTheme="minorHAnsi"/>
              </w:rPr>
            </w:pPr>
            <w:r w:rsidRPr="00350027">
              <w:rPr>
                <w:rFonts w:asciiTheme="minorHAnsi" w:hAnsiTheme="minorHAnsi"/>
              </w:rPr>
              <w:t>Cntrl:</w:t>
            </w:r>
            <w:r w:rsidRPr="00350027">
              <w:rPr>
                <w:rFonts w:asciiTheme="minorHAnsi" w:hAnsiTheme="minorHAnsi"/>
              </w:rPr>
              <w:tab/>
            </w:r>
            <w:r w:rsidRPr="00350027">
              <w:rPr>
                <w:rFonts w:asciiTheme="minorHAnsi" w:hAnsiTheme="minorHAnsi"/>
              </w:rPr>
              <w:tab/>
            </w:r>
            <w:r w:rsidRPr="00350027">
              <w:rPr>
                <w:rFonts w:asciiTheme="minorHAnsi" w:hAnsiTheme="minorHAnsi"/>
              </w:rPr>
              <w:tab/>
              <w:t>Control Byte (XOR-byte) for data stream and checksum</w:t>
            </w:r>
          </w:p>
          <w:p w14:paraId="7EE29B52" w14:textId="77777777" w:rsidR="00C63E25" w:rsidRPr="00350027" w:rsidRDefault="00C63E25" w:rsidP="00F33256">
            <w:pPr>
              <w:rPr>
                <w:rFonts w:asciiTheme="minorHAnsi" w:hAnsiTheme="minorHAnsi"/>
              </w:rPr>
            </w:pPr>
            <w:r w:rsidRPr="00350027">
              <w:rPr>
                <w:rFonts w:asciiTheme="minorHAnsi" w:hAnsiTheme="minorHAnsi"/>
              </w:rPr>
              <w:t xml:space="preserve">Len: </w:t>
            </w:r>
            <w:r w:rsidRPr="00350027">
              <w:rPr>
                <w:rFonts w:asciiTheme="minorHAnsi" w:hAnsiTheme="minorHAnsi"/>
              </w:rPr>
              <w:tab/>
            </w:r>
            <w:r w:rsidRPr="00350027">
              <w:rPr>
                <w:rFonts w:asciiTheme="minorHAnsi" w:hAnsiTheme="minorHAnsi"/>
              </w:rPr>
              <w:tab/>
            </w:r>
            <w:r w:rsidRPr="00350027">
              <w:rPr>
                <w:rFonts w:asciiTheme="minorHAnsi" w:hAnsiTheme="minorHAnsi"/>
              </w:rPr>
              <w:tab/>
              <w:t>Length of data payload in bytes</w:t>
            </w:r>
          </w:p>
          <w:p w14:paraId="566D9F96" w14:textId="77777777" w:rsidR="00C63E25" w:rsidRPr="00350027" w:rsidRDefault="00C63E25" w:rsidP="00F33256">
            <w:pPr>
              <w:rPr>
                <w:rFonts w:asciiTheme="minorHAnsi" w:hAnsiTheme="minorHAnsi"/>
              </w:rPr>
            </w:pPr>
            <w:r w:rsidRPr="00350027">
              <w:rPr>
                <w:rFonts w:asciiTheme="minorHAnsi" w:hAnsiTheme="minorHAnsi"/>
              </w:rPr>
              <w:t>Chksum_High/Low:</w:t>
            </w:r>
            <w:r w:rsidRPr="00350027">
              <w:rPr>
                <w:rFonts w:asciiTheme="minorHAnsi" w:hAnsiTheme="minorHAnsi"/>
              </w:rPr>
              <w:tab/>
              <w:t>32-bit CRC over data payload</w:t>
            </w:r>
          </w:p>
          <w:p w14:paraId="46900EA4" w14:textId="77777777" w:rsidR="00C63E25" w:rsidRPr="00350027" w:rsidRDefault="00C63E25" w:rsidP="00F33256">
            <w:pPr>
              <w:rPr>
                <w:rFonts w:asciiTheme="minorHAnsi" w:hAnsiTheme="minorHAnsi"/>
              </w:rPr>
            </w:pPr>
            <w:r w:rsidRPr="00350027">
              <w:rPr>
                <w:rFonts w:asciiTheme="minorHAnsi" w:hAnsiTheme="minorHAnsi"/>
              </w:rPr>
              <w:t>Data1 .. Data4:</w:t>
            </w:r>
            <w:r w:rsidRPr="00350027">
              <w:rPr>
                <w:rFonts w:asciiTheme="minorHAnsi" w:hAnsiTheme="minorHAnsi"/>
              </w:rPr>
              <w:tab/>
            </w:r>
            <w:r w:rsidRPr="00350027">
              <w:rPr>
                <w:rFonts w:asciiTheme="minorHAnsi" w:hAnsiTheme="minorHAnsi"/>
              </w:rPr>
              <w:tab/>
              <w:t>Data Payload (max. 4 Words)</w:t>
            </w:r>
          </w:p>
          <w:p w14:paraId="1F8E788E" w14:textId="77777777" w:rsidR="00C63E25" w:rsidRPr="00350027" w:rsidRDefault="00C63E25" w:rsidP="00F33256">
            <w:pPr>
              <w:rPr>
                <w:rFonts w:asciiTheme="minorHAnsi" w:hAnsiTheme="minorHAnsi"/>
              </w:rPr>
            </w:pPr>
          </w:p>
          <w:p w14:paraId="37B3A44C" w14:textId="77777777" w:rsidR="00C63E25" w:rsidRPr="00350027" w:rsidRDefault="00C63E25" w:rsidP="00F33256">
            <w:pPr>
              <w:rPr>
                <w:rFonts w:asciiTheme="minorHAnsi" w:hAnsiTheme="minorHAnsi"/>
              </w:rPr>
            </w:pPr>
            <w:r w:rsidRPr="00350027">
              <w:rPr>
                <w:rFonts w:asciiTheme="minorHAnsi" w:hAnsiTheme="minorHAnsi"/>
              </w:rPr>
              <w:t>Justification: Start-of-Message, First Fragment flag, Fragment Counter and Length increase data communication integrity (Control Byte and Checksum trace to SES).</w:t>
            </w:r>
          </w:p>
          <w:p w14:paraId="01B2C0BE" w14:textId="77777777" w:rsidR="00C63E25" w:rsidRPr="00350027" w:rsidRDefault="00C63E25" w:rsidP="00F33256">
            <w:pPr>
              <w:rPr>
                <w:rFonts w:asciiTheme="minorHAnsi" w:hAnsiTheme="minorHAnsi"/>
                <w:i/>
                <w:iCs/>
              </w:rPr>
            </w:pPr>
          </w:p>
        </w:tc>
      </w:tr>
      <w:tr w:rsidR="00C63E25" w:rsidRPr="00350027" w14:paraId="62CD6F98" w14:textId="77777777" w:rsidTr="00F33256">
        <w:tc>
          <w:tcPr>
            <w:tcW w:w="1559" w:type="dxa"/>
          </w:tcPr>
          <w:p w14:paraId="2453A98E" w14:textId="77777777" w:rsidR="00C63E25" w:rsidRPr="00350027" w:rsidRDefault="00C63E25" w:rsidP="00F33256">
            <w:pPr>
              <w:rPr>
                <w:rFonts w:asciiTheme="minorHAnsi" w:hAnsiTheme="minorHAnsi"/>
                <w:i/>
                <w:iCs/>
              </w:rPr>
            </w:pPr>
          </w:p>
        </w:tc>
        <w:tc>
          <w:tcPr>
            <w:tcW w:w="9320" w:type="dxa"/>
          </w:tcPr>
          <w:p w14:paraId="389C64A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F87D58" w14:textId="77777777" w:rsidTr="00F33256">
        <w:tc>
          <w:tcPr>
            <w:tcW w:w="1559" w:type="dxa"/>
          </w:tcPr>
          <w:p w14:paraId="7E3F04C3" w14:textId="77777777" w:rsidR="00C63E25" w:rsidRPr="00350027" w:rsidRDefault="00C63E25" w:rsidP="00F33256">
            <w:pPr>
              <w:rPr>
                <w:rFonts w:asciiTheme="minorHAnsi" w:hAnsiTheme="minorHAnsi"/>
                <w:i/>
                <w:iCs/>
              </w:rPr>
            </w:pPr>
          </w:p>
        </w:tc>
        <w:tc>
          <w:tcPr>
            <w:tcW w:w="9320" w:type="dxa"/>
          </w:tcPr>
          <w:p w14:paraId="52A6B84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E71833B" w14:textId="77777777" w:rsidTr="00F33256">
        <w:tc>
          <w:tcPr>
            <w:tcW w:w="1559" w:type="dxa"/>
          </w:tcPr>
          <w:p w14:paraId="37ED74FB" w14:textId="77777777" w:rsidR="00C63E25" w:rsidRPr="00350027" w:rsidRDefault="00C63E25" w:rsidP="00F33256">
            <w:pPr>
              <w:rPr>
                <w:rFonts w:asciiTheme="minorHAnsi" w:hAnsiTheme="minorHAnsi"/>
                <w:i/>
                <w:iCs/>
              </w:rPr>
            </w:pPr>
          </w:p>
        </w:tc>
        <w:tc>
          <w:tcPr>
            <w:tcW w:w="9320" w:type="dxa"/>
          </w:tcPr>
          <w:p w14:paraId="2BAD9D1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C44786" w14:textId="77777777" w:rsidR="00C63E25" w:rsidRPr="00350027" w:rsidRDefault="00C63E25" w:rsidP="00C63E25">
      <w:pPr>
        <w:rPr>
          <w:rFonts w:asciiTheme="minorHAnsi" w:hAnsiTheme="minorHAnsi"/>
        </w:rPr>
      </w:pPr>
    </w:p>
    <w:p w14:paraId="3BF8B86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C0608E6" w14:textId="77777777" w:rsidTr="00F33256">
        <w:tc>
          <w:tcPr>
            <w:tcW w:w="1559" w:type="dxa"/>
          </w:tcPr>
          <w:p w14:paraId="4FC6D6E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MRJ_SCU_STC_SRS_653</w:t>
            </w:r>
          </w:p>
        </w:tc>
        <w:tc>
          <w:tcPr>
            <w:tcW w:w="9320" w:type="dxa"/>
          </w:tcPr>
          <w:p w14:paraId="1A3032F1" w14:textId="77777777" w:rsidR="00C63E25" w:rsidRPr="00350027" w:rsidRDefault="00C63E25" w:rsidP="00F33256">
            <w:pPr>
              <w:rPr>
                <w:rFonts w:asciiTheme="minorHAnsi" w:hAnsiTheme="minorHAnsi"/>
              </w:rPr>
            </w:pPr>
            <w:r w:rsidRPr="00350027">
              <w:rPr>
                <w:rFonts w:asciiTheme="minorHAnsi" w:hAnsiTheme="minorHAnsi"/>
              </w:rPr>
              <w:t>The 32-bit CRC checksum shall be generated over the raw Data Payload by applying the following algorithm:</w:t>
            </w:r>
          </w:p>
          <w:p w14:paraId="461F1028" w14:textId="77777777" w:rsidR="00C63E25" w:rsidRPr="00350027" w:rsidRDefault="00C63E25" w:rsidP="00F33256">
            <w:pPr>
              <w:rPr>
                <w:rFonts w:asciiTheme="minorHAnsi" w:hAnsiTheme="minorHAnsi"/>
              </w:rPr>
            </w:pPr>
            <w:r w:rsidRPr="00350027">
              <w:rPr>
                <w:rFonts w:asciiTheme="minorHAnsi" w:hAnsiTheme="minorHAnsi"/>
              </w:rPr>
              <w:t>The Seed value is 0x746D7361.</w:t>
            </w:r>
          </w:p>
          <w:p w14:paraId="30BBA8BF" w14:textId="77777777" w:rsidR="00C63E25" w:rsidRPr="00350027" w:rsidRDefault="00C63E25" w:rsidP="00F33256">
            <w:pPr>
              <w:rPr>
                <w:rFonts w:asciiTheme="minorHAnsi" w:hAnsiTheme="minorHAnsi"/>
              </w:rPr>
            </w:pPr>
            <w:r w:rsidRPr="00350027">
              <w:rPr>
                <w:rFonts w:asciiTheme="minorHAnsi" w:hAnsiTheme="minorHAnsi"/>
              </w:rPr>
              <w:t xml:space="preserve">      The CRC is initialised to the seed.</w:t>
            </w:r>
          </w:p>
          <w:p w14:paraId="2A45758A" w14:textId="77777777" w:rsidR="00C63E25" w:rsidRPr="00350027" w:rsidRDefault="00C63E25" w:rsidP="00F33256">
            <w:pPr>
              <w:rPr>
                <w:rFonts w:asciiTheme="minorHAnsi" w:hAnsiTheme="minorHAnsi"/>
              </w:rPr>
            </w:pPr>
            <w:r w:rsidRPr="00350027">
              <w:rPr>
                <w:rFonts w:asciiTheme="minorHAnsi" w:hAnsiTheme="minorHAnsi"/>
              </w:rPr>
              <w:t xml:space="preserve">      Set Starting Address to beginning of Data Payload (Data1). </w:t>
            </w:r>
          </w:p>
          <w:p w14:paraId="45BAF3EB" w14:textId="77777777" w:rsidR="00C63E25" w:rsidRPr="00350027" w:rsidRDefault="00C63E25" w:rsidP="00F33256">
            <w:pPr>
              <w:rPr>
                <w:rFonts w:asciiTheme="minorHAnsi" w:hAnsiTheme="minorHAnsi"/>
              </w:rPr>
            </w:pPr>
            <w:r w:rsidRPr="00350027">
              <w:rPr>
                <w:rFonts w:asciiTheme="minorHAnsi" w:hAnsiTheme="minorHAnsi"/>
              </w:rPr>
              <w:t xml:space="preserve">      Extend Data Payload buffer with dummy 16-bit word(s) set to 0 until 32-bit boundary is reached.</w:t>
            </w:r>
          </w:p>
          <w:p w14:paraId="302C4E79" w14:textId="77777777" w:rsidR="00C63E25" w:rsidRPr="00350027" w:rsidRDefault="00C63E25" w:rsidP="00F33256">
            <w:pPr>
              <w:rPr>
                <w:rFonts w:asciiTheme="minorHAnsi" w:hAnsiTheme="minorHAnsi"/>
              </w:rPr>
            </w:pPr>
            <w:r w:rsidRPr="00350027">
              <w:rPr>
                <w:rFonts w:asciiTheme="minorHAnsi" w:hAnsiTheme="minorHAnsi"/>
              </w:rPr>
              <w:t>Set Length to the number of 32-bit memory locations to perform the CRC algorithm.</w:t>
            </w:r>
          </w:p>
          <w:p w14:paraId="2ECB321A" w14:textId="77777777" w:rsidR="00C63E25" w:rsidRPr="00350027" w:rsidRDefault="00C63E25" w:rsidP="00F33256">
            <w:pPr>
              <w:rPr>
                <w:rFonts w:asciiTheme="minorHAnsi" w:hAnsiTheme="minorHAnsi"/>
              </w:rPr>
            </w:pPr>
          </w:p>
          <w:p w14:paraId="444DE77C" w14:textId="77777777" w:rsidR="00C63E25" w:rsidRPr="00350027" w:rsidRDefault="00C63E25" w:rsidP="00F33256">
            <w:pPr>
              <w:rPr>
                <w:rFonts w:asciiTheme="minorHAnsi" w:hAnsiTheme="minorHAnsi"/>
              </w:rPr>
            </w:pPr>
            <w:r w:rsidRPr="00350027">
              <w:rPr>
                <w:rFonts w:asciiTheme="minorHAnsi" w:hAnsiTheme="minorHAnsi"/>
              </w:rPr>
              <w:t>Perform the following loop Length times:</w:t>
            </w:r>
          </w:p>
          <w:p w14:paraId="7BB66A4B" w14:textId="77777777" w:rsidR="00C63E25" w:rsidRPr="00350027" w:rsidRDefault="00C63E25" w:rsidP="00F33256">
            <w:pPr>
              <w:rPr>
                <w:rFonts w:asciiTheme="minorHAnsi" w:hAnsiTheme="minorHAnsi"/>
              </w:rPr>
            </w:pPr>
          </w:p>
          <w:p w14:paraId="2018AED1" w14:textId="77777777" w:rsidR="00C63E25" w:rsidRPr="00350027" w:rsidRDefault="00C63E25" w:rsidP="00F33256">
            <w:pPr>
              <w:rPr>
                <w:rFonts w:asciiTheme="minorHAnsi" w:hAnsiTheme="minorHAnsi"/>
              </w:rPr>
            </w:pPr>
            <w:r w:rsidRPr="00350027">
              <w:rPr>
                <w:rFonts w:asciiTheme="minorHAnsi" w:hAnsiTheme="minorHAnsi"/>
              </w:rPr>
              <w:t xml:space="preserve">    Loop</w:t>
            </w:r>
          </w:p>
          <w:p w14:paraId="6DF74D3B" w14:textId="77777777" w:rsidR="00C63E25" w:rsidRPr="00350027" w:rsidRDefault="00C63E25" w:rsidP="00F33256">
            <w:pPr>
              <w:rPr>
                <w:rFonts w:asciiTheme="minorHAnsi" w:hAnsiTheme="minorHAnsi"/>
              </w:rPr>
            </w:pPr>
            <w:r w:rsidRPr="00350027">
              <w:rPr>
                <w:rFonts w:asciiTheme="minorHAnsi" w:hAnsiTheme="minorHAnsi"/>
              </w:rPr>
              <w:t xml:space="preserve">        At Starting Address take in turn the 2</w:t>
            </w:r>
            <w:r w:rsidRPr="00350027">
              <w:rPr>
                <w:rFonts w:asciiTheme="minorHAnsi" w:hAnsiTheme="minorHAnsi"/>
                <w:vertAlign w:val="superscript"/>
              </w:rPr>
              <w:t>nd</w:t>
            </w:r>
            <w:r w:rsidRPr="00350027">
              <w:rPr>
                <w:rFonts w:asciiTheme="minorHAnsi" w:hAnsiTheme="minorHAnsi"/>
              </w:rPr>
              <w:t xml:space="preserve"> byte, 1</w:t>
            </w:r>
            <w:r w:rsidRPr="00350027">
              <w:rPr>
                <w:rFonts w:asciiTheme="minorHAnsi" w:hAnsiTheme="minorHAnsi"/>
                <w:vertAlign w:val="superscript"/>
              </w:rPr>
              <w:t>st</w:t>
            </w:r>
            <w:r w:rsidRPr="00350027">
              <w:rPr>
                <w:rFonts w:asciiTheme="minorHAnsi" w:hAnsiTheme="minorHAnsi"/>
              </w:rPr>
              <w:t xml:space="preserve"> byte, 4</w:t>
            </w:r>
            <w:r w:rsidRPr="00350027">
              <w:rPr>
                <w:rFonts w:asciiTheme="minorHAnsi" w:hAnsiTheme="minorHAnsi"/>
                <w:vertAlign w:val="superscript"/>
              </w:rPr>
              <w:t>th</w:t>
            </w:r>
            <w:r w:rsidRPr="00350027">
              <w:rPr>
                <w:rFonts w:asciiTheme="minorHAnsi" w:hAnsiTheme="minorHAnsi"/>
              </w:rPr>
              <w:t xml:space="preserve"> byte and 3</w:t>
            </w:r>
            <w:r w:rsidRPr="00350027">
              <w:rPr>
                <w:rFonts w:asciiTheme="minorHAnsi" w:hAnsiTheme="minorHAnsi"/>
                <w:vertAlign w:val="superscript"/>
              </w:rPr>
              <w:t>rd</w:t>
            </w:r>
            <w:r w:rsidRPr="00350027">
              <w:rPr>
                <w:rFonts w:asciiTheme="minorHAnsi" w:hAnsiTheme="minorHAnsi"/>
              </w:rPr>
              <w:t xml:space="preserve"> byte and perform the     </w:t>
            </w:r>
          </w:p>
          <w:p w14:paraId="435AD14F" w14:textId="77777777" w:rsidR="00C63E25" w:rsidRPr="00350027" w:rsidRDefault="00C63E25" w:rsidP="00F33256">
            <w:pPr>
              <w:rPr>
                <w:rFonts w:asciiTheme="minorHAnsi" w:hAnsiTheme="minorHAnsi"/>
              </w:rPr>
            </w:pPr>
            <w:r w:rsidRPr="00350027">
              <w:rPr>
                <w:rFonts w:asciiTheme="minorHAnsi" w:hAnsiTheme="minorHAnsi"/>
              </w:rPr>
              <w:t xml:space="preserve">        following:</w:t>
            </w:r>
          </w:p>
          <w:p w14:paraId="0E1CADBA" w14:textId="77777777" w:rsidR="00C63E25" w:rsidRPr="00350027" w:rsidRDefault="00C63E25" w:rsidP="00F33256">
            <w:pPr>
              <w:rPr>
                <w:rFonts w:asciiTheme="minorHAnsi" w:hAnsiTheme="minorHAnsi"/>
              </w:rPr>
            </w:pPr>
            <w:r w:rsidRPr="00350027">
              <w:rPr>
                <w:rFonts w:asciiTheme="minorHAnsi" w:hAnsiTheme="minorHAnsi"/>
              </w:rPr>
              <w:t xml:space="preserve">       Read the current 8-bit data byte</w:t>
            </w:r>
          </w:p>
          <w:p w14:paraId="7D416CDE" w14:textId="77777777" w:rsidR="00C63E25" w:rsidRPr="00350027" w:rsidRDefault="00C63E25" w:rsidP="00F33256">
            <w:pPr>
              <w:rPr>
                <w:rFonts w:asciiTheme="minorHAnsi" w:hAnsiTheme="minorHAnsi"/>
              </w:rPr>
            </w:pPr>
            <w:r w:rsidRPr="00350027">
              <w:rPr>
                <w:rFonts w:asciiTheme="minorHAnsi" w:hAnsiTheme="minorHAnsi"/>
              </w:rPr>
              <w:t xml:space="preserve">       CRC = (CRC right shifted by 8 bits) </w:t>
            </w:r>
            <w:r w:rsidRPr="00350027">
              <w:rPr>
                <w:rFonts w:asciiTheme="minorHAnsi" w:hAnsiTheme="minorHAnsi"/>
                <w:i/>
                <w:iCs/>
              </w:rPr>
              <w:t>XOR</w:t>
            </w:r>
            <w:r w:rsidRPr="00350027">
              <w:rPr>
                <w:rFonts w:asciiTheme="minorHAnsi" w:hAnsiTheme="minorHAnsi"/>
              </w:rPr>
              <w:t xml:space="preserve"> CRC_Table([CRC </w:t>
            </w:r>
            <w:r w:rsidRPr="00350027">
              <w:rPr>
                <w:rFonts w:asciiTheme="minorHAnsi" w:hAnsiTheme="minorHAnsi"/>
                <w:i/>
                <w:iCs/>
              </w:rPr>
              <w:t>XOR</w:t>
            </w:r>
            <w:r w:rsidRPr="00350027">
              <w:rPr>
                <w:rFonts w:asciiTheme="minorHAnsi" w:hAnsiTheme="minorHAnsi"/>
              </w:rPr>
              <w:t xml:space="preserve"> current 8-bit data byte]   </w:t>
            </w:r>
          </w:p>
          <w:p w14:paraId="51FA789C"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i/>
                <w:iCs/>
              </w:rPr>
              <w:t>AND</w:t>
            </w:r>
            <w:r w:rsidRPr="00350027">
              <w:rPr>
                <w:rFonts w:asciiTheme="minorHAnsi" w:hAnsiTheme="minorHAnsi"/>
              </w:rPr>
              <w:t xml:space="preserve"> 0x000000FF)</w:t>
            </w:r>
          </w:p>
          <w:p w14:paraId="10F1CB2C" w14:textId="77777777" w:rsidR="00C63E25" w:rsidRPr="00350027" w:rsidRDefault="00C63E25" w:rsidP="00F33256">
            <w:pPr>
              <w:rPr>
                <w:rFonts w:asciiTheme="minorHAnsi" w:hAnsiTheme="minorHAnsi"/>
              </w:rPr>
            </w:pPr>
          </w:p>
          <w:p w14:paraId="270C09F0" w14:textId="77777777" w:rsidR="00C63E25" w:rsidRPr="00350027" w:rsidRDefault="00C63E25" w:rsidP="00F33256">
            <w:pPr>
              <w:rPr>
                <w:rFonts w:asciiTheme="minorHAnsi" w:hAnsiTheme="minorHAnsi"/>
              </w:rPr>
            </w:pPr>
            <w:r w:rsidRPr="00350027">
              <w:rPr>
                <w:rFonts w:asciiTheme="minorHAnsi" w:hAnsiTheme="minorHAnsi"/>
              </w:rPr>
              <w:t xml:space="preserve">               Increment Starting Address to next 32-bit word in Data Payload.</w:t>
            </w:r>
          </w:p>
          <w:p w14:paraId="13E60373" w14:textId="77777777" w:rsidR="00C63E25" w:rsidRPr="00350027" w:rsidRDefault="00C63E25" w:rsidP="00F33256">
            <w:pPr>
              <w:rPr>
                <w:rFonts w:asciiTheme="minorHAnsi" w:hAnsiTheme="minorHAnsi"/>
              </w:rPr>
            </w:pPr>
            <w:r w:rsidRPr="00350027">
              <w:rPr>
                <w:rFonts w:asciiTheme="minorHAnsi" w:hAnsiTheme="minorHAnsi"/>
              </w:rPr>
              <w:t xml:space="preserve">          End Loop</w:t>
            </w:r>
          </w:p>
          <w:p w14:paraId="7A1EFC49"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11C16E7D" w14:textId="77777777" w:rsidR="00C63E25" w:rsidRPr="00350027" w:rsidRDefault="00C63E25" w:rsidP="00F33256">
            <w:pPr>
              <w:rPr>
                <w:rFonts w:asciiTheme="minorHAnsi" w:hAnsiTheme="minorHAnsi"/>
              </w:rPr>
            </w:pPr>
            <w:r w:rsidRPr="00350027">
              <w:rPr>
                <w:rFonts w:asciiTheme="minorHAnsi" w:hAnsiTheme="minorHAnsi"/>
              </w:rPr>
              <w:t>Note: The CRC_Table is given in MRJ_SCU_STC_SRS_688 of this document.</w:t>
            </w:r>
          </w:p>
          <w:p w14:paraId="44B86F87" w14:textId="77777777" w:rsidR="00C63E25" w:rsidRPr="00350027" w:rsidRDefault="00C63E25" w:rsidP="00F33256">
            <w:pPr>
              <w:rPr>
                <w:rFonts w:asciiTheme="minorHAnsi" w:hAnsiTheme="minorHAnsi"/>
              </w:rPr>
            </w:pPr>
          </w:p>
          <w:p w14:paraId="729B57C5" w14:textId="77777777" w:rsidR="00C63E25" w:rsidRPr="00350027" w:rsidRDefault="00C63E25" w:rsidP="00F33256">
            <w:pPr>
              <w:rPr>
                <w:rFonts w:asciiTheme="minorHAnsi" w:hAnsiTheme="minorHAnsi"/>
              </w:rPr>
            </w:pPr>
            <w:r w:rsidRPr="00350027">
              <w:rPr>
                <w:rFonts w:asciiTheme="minorHAnsi" w:hAnsiTheme="minorHAnsi"/>
              </w:rPr>
              <w:t>Justification: The same CRC algorithm is being used for the 32-bit CRC ROM Failure Monitor.</w:t>
            </w:r>
          </w:p>
          <w:p w14:paraId="4C831694" w14:textId="77777777" w:rsidR="00C63E25" w:rsidRPr="00350027" w:rsidRDefault="00C63E25" w:rsidP="00F33256">
            <w:pPr>
              <w:rPr>
                <w:rFonts w:asciiTheme="minorHAnsi" w:hAnsiTheme="minorHAnsi"/>
                <w:i/>
                <w:iCs/>
              </w:rPr>
            </w:pPr>
          </w:p>
        </w:tc>
      </w:tr>
      <w:tr w:rsidR="00C63E25" w:rsidRPr="00350027" w14:paraId="4A8B38A0" w14:textId="77777777" w:rsidTr="00F33256">
        <w:tc>
          <w:tcPr>
            <w:tcW w:w="1559" w:type="dxa"/>
          </w:tcPr>
          <w:p w14:paraId="6E90574A" w14:textId="77777777" w:rsidR="00C63E25" w:rsidRPr="00350027" w:rsidRDefault="00C63E25" w:rsidP="00F33256">
            <w:pPr>
              <w:rPr>
                <w:rFonts w:asciiTheme="minorHAnsi" w:hAnsiTheme="minorHAnsi"/>
                <w:i/>
                <w:iCs/>
              </w:rPr>
            </w:pPr>
          </w:p>
        </w:tc>
        <w:tc>
          <w:tcPr>
            <w:tcW w:w="9320" w:type="dxa"/>
          </w:tcPr>
          <w:p w14:paraId="327195C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55BDB62" w14:textId="77777777" w:rsidTr="00F33256">
        <w:tc>
          <w:tcPr>
            <w:tcW w:w="1559" w:type="dxa"/>
          </w:tcPr>
          <w:p w14:paraId="5A082359" w14:textId="77777777" w:rsidR="00C63E25" w:rsidRPr="00350027" w:rsidRDefault="00C63E25" w:rsidP="00F33256">
            <w:pPr>
              <w:rPr>
                <w:rFonts w:asciiTheme="minorHAnsi" w:hAnsiTheme="minorHAnsi"/>
                <w:i/>
                <w:iCs/>
              </w:rPr>
            </w:pPr>
          </w:p>
        </w:tc>
        <w:tc>
          <w:tcPr>
            <w:tcW w:w="9320" w:type="dxa"/>
          </w:tcPr>
          <w:p w14:paraId="0540E3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4A27FE6E" w14:textId="77777777" w:rsidTr="00F33256">
        <w:tc>
          <w:tcPr>
            <w:tcW w:w="1559" w:type="dxa"/>
          </w:tcPr>
          <w:p w14:paraId="4FFC081B" w14:textId="77777777" w:rsidR="00C63E25" w:rsidRPr="00350027" w:rsidRDefault="00C63E25" w:rsidP="00F33256">
            <w:pPr>
              <w:rPr>
                <w:rFonts w:asciiTheme="minorHAnsi" w:hAnsiTheme="minorHAnsi"/>
                <w:i/>
                <w:iCs/>
              </w:rPr>
            </w:pPr>
          </w:p>
        </w:tc>
        <w:tc>
          <w:tcPr>
            <w:tcW w:w="9320" w:type="dxa"/>
          </w:tcPr>
          <w:p w14:paraId="12CFD4E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B58B19A" w14:textId="77777777" w:rsidR="00C63E25" w:rsidRPr="00350027" w:rsidRDefault="00C63E25" w:rsidP="00C63E25">
      <w:pPr>
        <w:rPr>
          <w:rFonts w:asciiTheme="minorHAnsi" w:hAnsiTheme="minorHAnsi"/>
        </w:rPr>
      </w:pPr>
    </w:p>
    <w:p w14:paraId="14A2538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451DBA7" w14:textId="77777777" w:rsidTr="00F33256">
        <w:tc>
          <w:tcPr>
            <w:tcW w:w="1559" w:type="dxa"/>
          </w:tcPr>
          <w:p w14:paraId="326A981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MRJ_SCU_STC_SRS_652</w:t>
            </w:r>
          </w:p>
        </w:tc>
        <w:tc>
          <w:tcPr>
            <w:tcW w:w="9320" w:type="dxa"/>
          </w:tcPr>
          <w:p w14:paraId="3E59797B" w14:textId="77777777" w:rsidR="00C63E25" w:rsidRPr="00350027" w:rsidRDefault="00C63E25" w:rsidP="00F33256">
            <w:pPr>
              <w:rPr>
                <w:rFonts w:asciiTheme="minorHAnsi" w:hAnsiTheme="minorHAnsi"/>
              </w:rPr>
            </w:pPr>
            <w:r w:rsidRPr="00350027">
              <w:rPr>
                <w:rFonts w:asciiTheme="minorHAnsi" w:hAnsiTheme="minorHAnsi"/>
              </w:rPr>
              <w:t>For data transmissions the Control Byte shall be generated by applying the following algorithm:</w:t>
            </w:r>
          </w:p>
          <w:p w14:paraId="09963655" w14:textId="77777777" w:rsidR="00C63E25" w:rsidRPr="00350027" w:rsidRDefault="00C63E25" w:rsidP="00F33256">
            <w:pPr>
              <w:rPr>
                <w:rFonts w:asciiTheme="minorHAnsi" w:hAnsiTheme="minorHAnsi"/>
              </w:rPr>
            </w:pPr>
            <w:r w:rsidRPr="00350027">
              <w:rPr>
                <w:rFonts w:asciiTheme="minorHAnsi" w:hAnsiTheme="minorHAnsi"/>
              </w:rPr>
              <w:t>a) Find a byte value which is not used in the Chksum field and Data Payload area.</w:t>
            </w:r>
          </w:p>
          <w:p w14:paraId="62AF1BC4" w14:textId="77777777" w:rsidR="00C63E25" w:rsidRPr="00350027" w:rsidRDefault="00C63E25" w:rsidP="00F33256">
            <w:pPr>
              <w:rPr>
                <w:rFonts w:asciiTheme="minorHAnsi" w:hAnsiTheme="minorHAnsi"/>
              </w:rPr>
            </w:pPr>
            <w:r w:rsidRPr="00350027">
              <w:rPr>
                <w:rFonts w:asciiTheme="minorHAnsi" w:hAnsiTheme="minorHAnsi"/>
              </w:rPr>
              <w:t>b) Perform an Exclusive-OR operation on this byte value.</w:t>
            </w:r>
          </w:p>
          <w:p w14:paraId="72C91394" w14:textId="77777777" w:rsidR="00C63E25" w:rsidRPr="00350027" w:rsidRDefault="00C63E25" w:rsidP="00F33256">
            <w:pPr>
              <w:rPr>
                <w:rFonts w:asciiTheme="minorHAnsi" w:hAnsiTheme="minorHAnsi"/>
              </w:rPr>
            </w:pPr>
            <w:r w:rsidRPr="00350027">
              <w:rPr>
                <w:rFonts w:asciiTheme="minorHAnsi" w:hAnsiTheme="minorHAnsi"/>
              </w:rPr>
              <w:t xml:space="preserve">    Note: this step is required to rule out the generation of a 0xFF value in XOR-operation on the data stream.</w:t>
            </w:r>
          </w:p>
          <w:p w14:paraId="27010BC1" w14:textId="77777777" w:rsidR="00C63E25" w:rsidRPr="00350027" w:rsidRDefault="00C63E25" w:rsidP="00F33256">
            <w:pPr>
              <w:rPr>
                <w:rFonts w:asciiTheme="minorHAnsi" w:hAnsiTheme="minorHAnsi"/>
              </w:rPr>
            </w:pPr>
            <w:r w:rsidRPr="00350027">
              <w:rPr>
                <w:rFonts w:asciiTheme="minorHAnsi" w:hAnsiTheme="minorHAnsi"/>
              </w:rPr>
              <w:t>c) Store the result of the previous operation as Control Byte.</w:t>
            </w:r>
          </w:p>
          <w:p w14:paraId="6E2CAFAC" w14:textId="77777777" w:rsidR="00C63E25" w:rsidRPr="00350027" w:rsidRDefault="00C63E25" w:rsidP="00F33256">
            <w:pPr>
              <w:rPr>
                <w:rFonts w:asciiTheme="minorHAnsi" w:hAnsiTheme="minorHAnsi"/>
              </w:rPr>
            </w:pPr>
          </w:p>
          <w:p w14:paraId="435C3B0B" w14:textId="77777777" w:rsidR="00C63E25" w:rsidRPr="00350027" w:rsidRDefault="00C63E25" w:rsidP="00F33256">
            <w:pPr>
              <w:rPr>
                <w:rFonts w:asciiTheme="minorHAnsi" w:hAnsiTheme="minorHAnsi"/>
                <w:i/>
                <w:iCs/>
              </w:rPr>
            </w:pPr>
          </w:p>
        </w:tc>
      </w:tr>
      <w:tr w:rsidR="00C63E25" w:rsidRPr="00350027" w14:paraId="446FE1DF" w14:textId="77777777" w:rsidTr="00F33256">
        <w:tc>
          <w:tcPr>
            <w:tcW w:w="1559" w:type="dxa"/>
          </w:tcPr>
          <w:p w14:paraId="13647A86" w14:textId="77777777" w:rsidR="00C63E25" w:rsidRPr="00350027" w:rsidRDefault="00C63E25" w:rsidP="00F33256">
            <w:pPr>
              <w:rPr>
                <w:rFonts w:asciiTheme="minorHAnsi" w:hAnsiTheme="minorHAnsi"/>
                <w:i/>
                <w:iCs/>
              </w:rPr>
            </w:pPr>
          </w:p>
        </w:tc>
        <w:tc>
          <w:tcPr>
            <w:tcW w:w="9320" w:type="dxa"/>
          </w:tcPr>
          <w:p w14:paraId="10BD2CE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24F139A" w14:textId="77777777" w:rsidTr="00F33256">
        <w:tc>
          <w:tcPr>
            <w:tcW w:w="1559" w:type="dxa"/>
          </w:tcPr>
          <w:p w14:paraId="133906F3" w14:textId="77777777" w:rsidR="00C63E25" w:rsidRPr="00350027" w:rsidRDefault="00C63E25" w:rsidP="00F33256">
            <w:pPr>
              <w:rPr>
                <w:rFonts w:asciiTheme="minorHAnsi" w:hAnsiTheme="minorHAnsi"/>
                <w:i/>
                <w:iCs/>
              </w:rPr>
            </w:pPr>
          </w:p>
        </w:tc>
        <w:tc>
          <w:tcPr>
            <w:tcW w:w="9320" w:type="dxa"/>
          </w:tcPr>
          <w:p w14:paraId="0DCC511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DD48976" w14:textId="77777777" w:rsidTr="00F33256">
        <w:tc>
          <w:tcPr>
            <w:tcW w:w="1559" w:type="dxa"/>
          </w:tcPr>
          <w:p w14:paraId="5EAFE2A5" w14:textId="77777777" w:rsidR="00C63E25" w:rsidRPr="00350027" w:rsidRDefault="00C63E25" w:rsidP="00F33256">
            <w:pPr>
              <w:rPr>
                <w:rFonts w:asciiTheme="minorHAnsi" w:hAnsiTheme="minorHAnsi"/>
                <w:i/>
                <w:iCs/>
              </w:rPr>
            </w:pPr>
          </w:p>
        </w:tc>
        <w:tc>
          <w:tcPr>
            <w:tcW w:w="9320" w:type="dxa"/>
          </w:tcPr>
          <w:p w14:paraId="1C96BCC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DAA610A" w14:textId="77777777" w:rsidR="00C63E25" w:rsidRPr="00350027" w:rsidRDefault="00C63E25" w:rsidP="00C63E25">
      <w:pPr>
        <w:rPr>
          <w:rFonts w:asciiTheme="minorHAnsi" w:hAnsiTheme="minorHAnsi"/>
        </w:rPr>
      </w:pPr>
    </w:p>
    <w:p w14:paraId="4C59890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22C3F82" w14:textId="77777777" w:rsidTr="00F33256">
        <w:tc>
          <w:tcPr>
            <w:tcW w:w="1559" w:type="dxa"/>
          </w:tcPr>
          <w:p w14:paraId="21EBE8C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MRJ_SCU_STC_SRS_924</w:t>
            </w:r>
          </w:p>
        </w:tc>
        <w:tc>
          <w:tcPr>
            <w:tcW w:w="9320" w:type="dxa"/>
          </w:tcPr>
          <w:p w14:paraId="724DFC7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transmit an Internal Interlane Interface message fragment every Major cycle (padded out to 8 words with '0's to ensure that Monitor Lane messages cannot be lost).</w:t>
            </w:r>
          </w:p>
          <w:p w14:paraId="34DA9FAB" w14:textId="77777777" w:rsidR="00C63E25" w:rsidRPr="00350027" w:rsidRDefault="00C63E25" w:rsidP="00F33256">
            <w:pPr>
              <w:rPr>
                <w:rFonts w:asciiTheme="minorHAnsi" w:hAnsiTheme="minorHAnsi"/>
                <w:i/>
                <w:iCs/>
              </w:rPr>
            </w:pPr>
          </w:p>
        </w:tc>
      </w:tr>
      <w:tr w:rsidR="00C63E25" w:rsidRPr="00350027" w14:paraId="678F434C" w14:textId="77777777" w:rsidTr="00F33256">
        <w:tc>
          <w:tcPr>
            <w:tcW w:w="1559" w:type="dxa"/>
          </w:tcPr>
          <w:p w14:paraId="368D36A5" w14:textId="77777777" w:rsidR="00C63E25" w:rsidRPr="00350027" w:rsidRDefault="00C63E25" w:rsidP="00F33256">
            <w:pPr>
              <w:rPr>
                <w:rFonts w:asciiTheme="minorHAnsi" w:hAnsiTheme="minorHAnsi"/>
                <w:i/>
                <w:iCs/>
              </w:rPr>
            </w:pPr>
          </w:p>
        </w:tc>
        <w:tc>
          <w:tcPr>
            <w:tcW w:w="9320" w:type="dxa"/>
          </w:tcPr>
          <w:p w14:paraId="6276184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3C6186" w14:textId="77777777" w:rsidTr="00F33256">
        <w:tc>
          <w:tcPr>
            <w:tcW w:w="1559" w:type="dxa"/>
          </w:tcPr>
          <w:p w14:paraId="7E15A813" w14:textId="77777777" w:rsidR="00C63E25" w:rsidRPr="00350027" w:rsidRDefault="00C63E25" w:rsidP="00F33256">
            <w:pPr>
              <w:rPr>
                <w:rFonts w:asciiTheme="minorHAnsi" w:hAnsiTheme="minorHAnsi"/>
                <w:i/>
                <w:iCs/>
              </w:rPr>
            </w:pPr>
          </w:p>
        </w:tc>
        <w:tc>
          <w:tcPr>
            <w:tcW w:w="9320" w:type="dxa"/>
          </w:tcPr>
          <w:p w14:paraId="1FDDEF9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22D50F6" w14:textId="77777777" w:rsidTr="00F33256">
        <w:tc>
          <w:tcPr>
            <w:tcW w:w="1559" w:type="dxa"/>
          </w:tcPr>
          <w:p w14:paraId="47760EF9" w14:textId="77777777" w:rsidR="00C63E25" w:rsidRPr="00350027" w:rsidRDefault="00C63E25" w:rsidP="00F33256">
            <w:pPr>
              <w:rPr>
                <w:rFonts w:asciiTheme="minorHAnsi" w:hAnsiTheme="minorHAnsi"/>
                <w:i/>
                <w:iCs/>
              </w:rPr>
            </w:pPr>
          </w:p>
        </w:tc>
        <w:tc>
          <w:tcPr>
            <w:tcW w:w="9320" w:type="dxa"/>
          </w:tcPr>
          <w:p w14:paraId="1729304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F879FF2" w14:textId="77777777" w:rsidR="00C63E25" w:rsidRPr="00350027" w:rsidRDefault="00C63E25" w:rsidP="00C63E25">
      <w:pPr>
        <w:rPr>
          <w:rFonts w:asciiTheme="minorHAnsi" w:hAnsiTheme="minorHAnsi"/>
        </w:rPr>
      </w:pPr>
    </w:p>
    <w:p w14:paraId="510FD1B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0CA66B2" w14:textId="77777777" w:rsidTr="00F33256">
        <w:tc>
          <w:tcPr>
            <w:tcW w:w="1559" w:type="dxa"/>
          </w:tcPr>
          <w:p w14:paraId="66EC57C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MRJ_SCU_STC_SRS_934</w:t>
            </w:r>
          </w:p>
        </w:tc>
        <w:tc>
          <w:tcPr>
            <w:tcW w:w="9320" w:type="dxa"/>
          </w:tcPr>
          <w:p w14:paraId="13F05D64"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 initiate Inter-Lane transmissions by writing transmit data to the register SPITXBUF.</w:t>
            </w:r>
          </w:p>
          <w:p w14:paraId="073B6E9E" w14:textId="77777777" w:rsidR="00C63E25" w:rsidRPr="00350027" w:rsidRDefault="00C63E25" w:rsidP="00F33256">
            <w:pPr>
              <w:rPr>
                <w:rFonts w:asciiTheme="minorHAnsi" w:hAnsiTheme="minorHAnsi"/>
              </w:rPr>
            </w:pPr>
            <w:r w:rsidRPr="00350027">
              <w:rPr>
                <w:rFonts w:asciiTheme="minorHAnsi" w:hAnsiTheme="minorHAnsi"/>
              </w:rPr>
              <w:t>Note: The STC is configured as SPI master during start-up. This means that the STC initiates data transmission.</w:t>
            </w:r>
          </w:p>
          <w:p w14:paraId="0E0F5A19" w14:textId="77777777" w:rsidR="00C63E25" w:rsidRPr="00350027" w:rsidRDefault="00C63E25" w:rsidP="00F33256">
            <w:pPr>
              <w:rPr>
                <w:rFonts w:asciiTheme="minorHAnsi" w:hAnsiTheme="minorHAnsi"/>
              </w:rPr>
            </w:pPr>
          </w:p>
          <w:p w14:paraId="7E003B7B" w14:textId="77777777" w:rsidR="00C63E25" w:rsidRPr="00350027" w:rsidRDefault="00C63E25" w:rsidP="00F33256">
            <w:pPr>
              <w:rPr>
                <w:rFonts w:asciiTheme="minorHAnsi" w:hAnsiTheme="minorHAnsi"/>
              </w:rPr>
            </w:pPr>
            <w:r w:rsidRPr="00350027">
              <w:rPr>
                <w:rFonts w:asciiTheme="minorHAnsi" w:hAnsiTheme="minorHAnsi"/>
              </w:rPr>
              <w:t>Justification: STC is 'Master' and SMB is 'Slave'; SPI Tx buffer has to be used to send data via SPI bus.</w:t>
            </w:r>
          </w:p>
          <w:p w14:paraId="69F6EC0C" w14:textId="77777777" w:rsidR="00C63E25" w:rsidRPr="00350027" w:rsidRDefault="00C63E25" w:rsidP="00F33256">
            <w:pPr>
              <w:rPr>
                <w:rFonts w:asciiTheme="minorHAnsi" w:hAnsiTheme="minorHAnsi"/>
                <w:i/>
                <w:iCs/>
              </w:rPr>
            </w:pPr>
          </w:p>
        </w:tc>
      </w:tr>
      <w:tr w:rsidR="00C63E25" w:rsidRPr="00350027" w14:paraId="50C4CAC3" w14:textId="77777777" w:rsidTr="00F33256">
        <w:tc>
          <w:tcPr>
            <w:tcW w:w="1559" w:type="dxa"/>
          </w:tcPr>
          <w:p w14:paraId="2FD28871" w14:textId="77777777" w:rsidR="00C63E25" w:rsidRPr="00350027" w:rsidRDefault="00C63E25" w:rsidP="00F33256">
            <w:pPr>
              <w:rPr>
                <w:rFonts w:asciiTheme="minorHAnsi" w:hAnsiTheme="minorHAnsi"/>
                <w:i/>
                <w:iCs/>
              </w:rPr>
            </w:pPr>
          </w:p>
        </w:tc>
        <w:tc>
          <w:tcPr>
            <w:tcW w:w="9320" w:type="dxa"/>
          </w:tcPr>
          <w:p w14:paraId="3AC91F5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70BC187E" w14:textId="77777777" w:rsidTr="00F33256">
        <w:tc>
          <w:tcPr>
            <w:tcW w:w="1559" w:type="dxa"/>
          </w:tcPr>
          <w:p w14:paraId="28A3797A" w14:textId="77777777" w:rsidR="00C63E25" w:rsidRPr="00350027" w:rsidRDefault="00C63E25" w:rsidP="00F33256">
            <w:pPr>
              <w:rPr>
                <w:rFonts w:asciiTheme="minorHAnsi" w:hAnsiTheme="minorHAnsi"/>
                <w:i/>
                <w:iCs/>
              </w:rPr>
            </w:pPr>
          </w:p>
        </w:tc>
        <w:tc>
          <w:tcPr>
            <w:tcW w:w="9320" w:type="dxa"/>
          </w:tcPr>
          <w:p w14:paraId="227800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1C337C2E" w14:textId="77777777" w:rsidTr="00F33256">
        <w:tc>
          <w:tcPr>
            <w:tcW w:w="1559" w:type="dxa"/>
          </w:tcPr>
          <w:p w14:paraId="7B047FF9" w14:textId="77777777" w:rsidR="00C63E25" w:rsidRPr="00350027" w:rsidRDefault="00C63E25" w:rsidP="00F33256">
            <w:pPr>
              <w:rPr>
                <w:rFonts w:asciiTheme="minorHAnsi" w:hAnsiTheme="minorHAnsi"/>
                <w:i/>
                <w:iCs/>
              </w:rPr>
            </w:pPr>
          </w:p>
        </w:tc>
        <w:tc>
          <w:tcPr>
            <w:tcW w:w="9320" w:type="dxa"/>
          </w:tcPr>
          <w:p w14:paraId="76AE6A5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E2FB711" w14:textId="77777777" w:rsidR="00C63E25" w:rsidRPr="00350027" w:rsidRDefault="00C63E25" w:rsidP="00C63E25">
      <w:pPr>
        <w:rPr>
          <w:rFonts w:asciiTheme="minorHAnsi" w:hAnsiTheme="minorHAnsi"/>
        </w:rPr>
      </w:pPr>
    </w:p>
    <w:p w14:paraId="078EF68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2D53C1F" w14:textId="77777777" w:rsidTr="00F33256">
        <w:tc>
          <w:tcPr>
            <w:tcW w:w="1559" w:type="dxa"/>
          </w:tcPr>
          <w:p w14:paraId="1294232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MRJ_SCU_STC_SRS_935</w:t>
            </w:r>
          </w:p>
        </w:tc>
        <w:tc>
          <w:tcPr>
            <w:tcW w:w="9320" w:type="dxa"/>
          </w:tcPr>
          <w:p w14:paraId="5815A360" w14:textId="77777777" w:rsidR="00C63E25" w:rsidRPr="00350027" w:rsidRDefault="00C63E25" w:rsidP="00F33256">
            <w:pPr>
              <w:rPr>
                <w:rFonts w:asciiTheme="minorHAnsi" w:hAnsiTheme="minorHAnsi"/>
              </w:rPr>
            </w:pPr>
            <w:r w:rsidRPr="00350027">
              <w:rPr>
                <w:rFonts w:asciiTheme="minorHAnsi" w:hAnsiTheme="minorHAnsi"/>
              </w:rPr>
              <w:t xml:space="preserve">The act of writing to SPITXBUF causes data from the Monitor Lane to be clocked into SPIRXBUF. The </w:t>
            </w:r>
            <w:r w:rsidRPr="00350027">
              <w:rPr>
                <w:rFonts w:asciiTheme="minorHAnsi" w:hAnsiTheme="minorHAnsi"/>
                <w:i/>
                <w:iCs/>
              </w:rPr>
              <w:t>STC Program</w:t>
            </w:r>
            <w:r w:rsidRPr="00350027">
              <w:rPr>
                <w:rFonts w:asciiTheme="minorHAnsi" w:hAnsiTheme="minorHAnsi"/>
              </w:rPr>
              <w:t xml:space="preserve"> shall read data received from the Monitor Lane from SPIRXBUF.</w:t>
            </w:r>
          </w:p>
          <w:p w14:paraId="51297EA7" w14:textId="77777777" w:rsidR="00C63E25" w:rsidRPr="00350027" w:rsidRDefault="00C63E25" w:rsidP="00F33256">
            <w:pPr>
              <w:rPr>
                <w:rFonts w:asciiTheme="minorHAnsi" w:hAnsiTheme="minorHAnsi"/>
              </w:rPr>
            </w:pPr>
            <w:r w:rsidRPr="00350027">
              <w:rPr>
                <w:rFonts w:asciiTheme="minorHAnsi" w:hAnsiTheme="minorHAnsi"/>
              </w:rPr>
              <w:t>Note: The STC is configured as SPI master during start-up. This means that whenever the STC transmits data then it also receives data from the SMB, which is configured as SPI slave.</w:t>
            </w:r>
          </w:p>
          <w:p w14:paraId="3FECB245" w14:textId="77777777" w:rsidR="00C63E25" w:rsidRPr="00350027" w:rsidRDefault="00C63E25" w:rsidP="00F33256">
            <w:pPr>
              <w:rPr>
                <w:rFonts w:asciiTheme="minorHAnsi" w:hAnsiTheme="minorHAnsi"/>
              </w:rPr>
            </w:pPr>
          </w:p>
          <w:p w14:paraId="767FE697" w14:textId="77777777" w:rsidR="00C63E25" w:rsidRPr="00350027" w:rsidRDefault="00C63E25" w:rsidP="00F33256">
            <w:pPr>
              <w:rPr>
                <w:rFonts w:asciiTheme="minorHAnsi" w:hAnsiTheme="minorHAnsi"/>
              </w:rPr>
            </w:pPr>
            <w:r w:rsidRPr="00350027">
              <w:rPr>
                <w:rFonts w:asciiTheme="minorHAnsi" w:hAnsiTheme="minorHAnsi"/>
              </w:rPr>
              <w:t>Justification: SPI Rx buffer has to be used to receive data from SPI bus.</w:t>
            </w:r>
          </w:p>
          <w:p w14:paraId="23BE33C8" w14:textId="77777777" w:rsidR="00C63E25" w:rsidRPr="00350027" w:rsidRDefault="00C63E25" w:rsidP="00F33256">
            <w:pPr>
              <w:rPr>
                <w:rFonts w:asciiTheme="minorHAnsi" w:hAnsiTheme="minorHAnsi"/>
                <w:i/>
                <w:iCs/>
              </w:rPr>
            </w:pPr>
          </w:p>
        </w:tc>
      </w:tr>
      <w:tr w:rsidR="00C63E25" w:rsidRPr="00350027" w14:paraId="4D156398" w14:textId="77777777" w:rsidTr="00F33256">
        <w:tc>
          <w:tcPr>
            <w:tcW w:w="1559" w:type="dxa"/>
          </w:tcPr>
          <w:p w14:paraId="59706181" w14:textId="77777777" w:rsidR="00C63E25" w:rsidRPr="00350027" w:rsidRDefault="00C63E25" w:rsidP="00F33256">
            <w:pPr>
              <w:rPr>
                <w:rFonts w:asciiTheme="minorHAnsi" w:hAnsiTheme="minorHAnsi"/>
                <w:i/>
                <w:iCs/>
              </w:rPr>
            </w:pPr>
          </w:p>
        </w:tc>
        <w:tc>
          <w:tcPr>
            <w:tcW w:w="9320" w:type="dxa"/>
          </w:tcPr>
          <w:p w14:paraId="47596F7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5694B91A" w14:textId="77777777" w:rsidTr="00F33256">
        <w:tc>
          <w:tcPr>
            <w:tcW w:w="1559" w:type="dxa"/>
          </w:tcPr>
          <w:p w14:paraId="489AAFBC" w14:textId="77777777" w:rsidR="00C63E25" w:rsidRPr="00350027" w:rsidRDefault="00C63E25" w:rsidP="00F33256">
            <w:pPr>
              <w:rPr>
                <w:rFonts w:asciiTheme="minorHAnsi" w:hAnsiTheme="minorHAnsi"/>
                <w:i/>
                <w:iCs/>
              </w:rPr>
            </w:pPr>
          </w:p>
        </w:tc>
        <w:tc>
          <w:tcPr>
            <w:tcW w:w="9320" w:type="dxa"/>
          </w:tcPr>
          <w:p w14:paraId="7154A04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11D8BF38" w14:textId="77777777" w:rsidTr="00F33256">
        <w:tc>
          <w:tcPr>
            <w:tcW w:w="1559" w:type="dxa"/>
          </w:tcPr>
          <w:p w14:paraId="228DEC0B" w14:textId="77777777" w:rsidR="00C63E25" w:rsidRPr="00350027" w:rsidRDefault="00C63E25" w:rsidP="00F33256">
            <w:pPr>
              <w:rPr>
                <w:rFonts w:asciiTheme="minorHAnsi" w:hAnsiTheme="minorHAnsi"/>
                <w:i/>
                <w:iCs/>
              </w:rPr>
            </w:pPr>
          </w:p>
        </w:tc>
        <w:tc>
          <w:tcPr>
            <w:tcW w:w="9320" w:type="dxa"/>
          </w:tcPr>
          <w:p w14:paraId="39A534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32C92B9" w14:textId="77777777" w:rsidR="00C63E25" w:rsidRPr="00350027" w:rsidRDefault="00C63E25" w:rsidP="00C63E25">
      <w:pPr>
        <w:rPr>
          <w:rFonts w:asciiTheme="minorHAnsi" w:hAnsiTheme="minorHAnsi"/>
        </w:rPr>
      </w:pPr>
    </w:p>
    <w:p w14:paraId="200592B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A05891B" w14:textId="77777777" w:rsidTr="00F33256">
        <w:tc>
          <w:tcPr>
            <w:tcW w:w="1559" w:type="dxa"/>
          </w:tcPr>
          <w:p w14:paraId="10D9F8E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MRJ_SCU_STC_SRS_866</w:t>
            </w:r>
          </w:p>
        </w:tc>
        <w:tc>
          <w:tcPr>
            <w:tcW w:w="9320" w:type="dxa"/>
          </w:tcPr>
          <w:p w14:paraId="152DA263" w14:textId="77777777" w:rsidR="00C63E25" w:rsidRPr="00350027" w:rsidRDefault="00C63E25" w:rsidP="00F33256">
            <w:pPr>
              <w:rPr>
                <w:rFonts w:asciiTheme="minorHAnsi" w:hAnsiTheme="minorHAnsi"/>
              </w:rPr>
            </w:pPr>
            <w:r w:rsidRPr="00350027">
              <w:rPr>
                <w:rFonts w:asciiTheme="minorHAnsi" w:hAnsiTheme="minorHAnsi"/>
              </w:rPr>
              <w:t>For data transmissions the Fragment Counter shall be decremented for each fragment transmission, ending with the value 0 for the last fragment of a complete Interlane Message.</w:t>
            </w:r>
          </w:p>
          <w:p w14:paraId="12BB70DB" w14:textId="77777777" w:rsidR="00C63E25" w:rsidRPr="00350027" w:rsidRDefault="00C63E25" w:rsidP="00F33256">
            <w:pPr>
              <w:rPr>
                <w:rFonts w:asciiTheme="minorHAnsi" w:hAnsiTheme="minorHAnsi"/>
              </w:rPr>
            </w:pPr>
          </w:p>
          <w:p w14:paraId="3BE54093" w14:textId="77777777" w:rsidR="00C63E25" w:rsidRPr="00350027" w:rsidRDefault="00C63E25" w:rsidP="00F33256">
            <w:pPr>
              <w:rPr>
                <w:rFonts w:asciiTheme="minorHAnsi" w:hAnsiTheme="minorHAnsi"/>
              </w:rPr>
            </w:pPr>
            <w:r w:rsidRPr="00350027">
              <w:rPr>
                <w:rFonts w:asciiTheme="minorHAnsi" w:hAnsiTheme="minorHAnsi"/>
              </w:rPr>
              <w:t>Justification: Maintaining a fragment counter increases the data communication integrity.</w:t>
            </w:r>
          </w:p>
          <w:p w14:paraId="64EB1806" w14:textId="77777777" w:rsidR="00C63E25" w:rsidRPr="00350027" w:rsidRDefault="00C63E25" w:rsidP="00F33256">
            <w:pPr>
              <w:rPr>
                <w:rFonts w:asciiTheme="minorHAnsi" w:hAnsiTheme="minorHAnsi"/>
                <w:i/>
                <w:iCs/>
              </w:rPr>
            </w:pPr>
          </w:p>
        </w:tc>
      </w:tr>
      <w:tr w:rsidR="00C63E25" w:rsidRPr="00350027" w14:paraId="0622E9EF" w14:textId="77777777" w:rsidTr="00F33256">
        <w:tc>
          <w:tcPr>
            <w:tcW w:w="1559" w:type="dxa"/>
          </w:tcPr>
          <w:p w14:paraId="31698C01" w14:textId="77777777" w:rsidR="00C63E25" w:rsidRPr="00350027" w:rsidRDefault="00C63E25" w:rsidP="00F33256">
            <w:pPr>
              <w:rPr>
                <w:rFonts w:asciiTheme="minorHAnsi" w:hAnsiTheme="minorHAnsi"/>
                <w:i/>
                <w:iCs/>
              </w:rPr>
            </w:pPr>
          </w:p>
        </w:tc>
        <w:tc>
          <w:tcPr>
            <w:tcW w:w="9320" w:type="dxa"/>
          </w:tcPr>
          <w:p w14:paraId="392CC8D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CF3F3F4" w14:textId="77777777" w:rsidTr="00F33256">
        <w:tc>
          <w:tcPr>
            <w:tcW w:w="1559" w:type="dxa"/>
          </w:tcPr>
          <w:p w14:paraId="04751DEA" w14:textId="77777777" w:rsidR="00C63E25" w:rsidRPr="00350027" w:rsidRDefault="00C63E25" w:rsidP="00F33256">
            <w:pPr>
              <w:rPr>
                <w:rFonts w:asciiTheme="minorHAnsi" w:hAnsiTheme="minorHAnsi"/>
                <w:i/>
                <w:iCs/>
              </w:rPr>
            </w:pPr>
          </w:p>
        </w:tc>
        <w:tc>
          <w:tcPr>
            <w:tcW w:w="9320" w:type="dxa"/>
          </w:tcPr>
          <w:p w14:paraId="1C0954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AC60383" w14:textId="77777777" w:rsidTr="00F33256">
        <w:tc>
          <w:tcPr>
            <w:tcW w:w="1559" w:type="dxa"/>
          </w:tcPr>
          <w:p w14:paraId="25E29349" w14:textId="77777777" w:rsidR="00C63E25" w:rsidRPr="00350027" w:rsidRDefault="00C63E25" w:rsidP="00F33256">
            <w:pPr>
              <w:rPr>
                <w:rFonts w:asciiTheme="minorHAnsi" w:hAnsiTheme="minorHAnsi"/>
                <w:i/>
                <w:iCs/>
              </w:rPr>
            </w:pPr>
          </w:p>
        </w:tc>
        <w:tc>
          <w:tcPr>
            <w:tcW w:w="9320" w:type="dxa"/>
          </w:tcPr>
          <w:p w14:paraId="0039217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981894B" w14:textId="77777777" w:rsidR="00C63E25" w:rsidRPr="00350027" w:rsidRDefault="00C63E25" w:rsidP="00C63E25">
      <w:pPr>
        <w:rPr>
          <w:rFonts w:asciiTheme="minorHAnsi" w:hAnsiTheme="minorHAnsi"/>
        </w:rPr>
      </w:pPr>
    </w:p>
    <w:p w14:paraId="497CB5C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E82F11A" w14:textId="77777777" w:rsidTr="00F33256">
        <w:tc>
          <w:tcPr>
            <w:tcW w:w="1559" w:type="dxa"/>
          </w:tcPr>
          <w:p w14:paraId="50572BC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MRJ_SCU_STC_SRS_654</w:t>
            </w:r>
          </w:p>
        </w:tc>
        <w:tc>
          <w:tcPr>
            <w:tcW w:w="9320" w:type="dxa"/>
          </w:tcPr>
          <w:p w14:paraId="3B363A05" w14:textId="77777777" w:rsidR="00C63E25" w:rsidRPr="00350027" w:rsidRDefault="00C63E25" w:rsidP="00F33256">
            <w:pPr>
              <w:rPr>
                <w:rFonts w:asciiTheme="minorHAnsi" w:hAnsiTheme="minorHAnsi"/>
              </w:rPr>
            </w:pPr>
            <w:r w:rsidRPr="00350027">
              <w:rPr>
                <w:rFonts w:asciiTheme="minorHAnsi" w:hAnsiTheme="minorHAnsi"/>
              </w:rPr>
              <w:t>For data transmissions the Chksum field and all Data Payload bytes shall be Exclusive-ORed with the Control Byte.</w:t>
            </w:r>
          </w:p>
          <w:p w14:paraId="2A5CA06B" w14:textId="77777777" w:rsidR="00C63E25" w:rsidRPr="00350027" w:rsidRDefault="00C63E25" w:rsidP="00F33256">
            <w:pPr>
              <w:rPr>
                <w:rFonts w:asciiTheme="minorHAnsi" w:hAnsiTheme="minorHAnsi"/>
                <w:i/>
                <w:iCs/>
              </w:rPr>
            </w:pPr>
          </w:p>
        </w:tc>
      </w:tr>
      <w:tr w:rsidR="00C63E25" w:rsidRPr="00350027" w14:paraId="25CED982" w14:textId="77777777" w:rsidTr="00F33256">
        <w:tc>
          <w:tcPr>
            <w:tcW w:w="1559" w:type="dxa"/>
          </w:tcPr>
          <w:p w14:paraId="4068502E" w14:textId="77777777" w:rsidR="00C63E25" w:rsidRPr="00350027" w:rsidRDefault="00C63E25" w:rsidP="00F33256">
            <w:pPr>
              <w:rPr>
                <w:rFonts w:asciiTheme="minorHAnsi" w:hAnsiTheme="minorHAnsi"/>
                <w:i/>
                <w:iCs/>
              </w:rPr>
            </w:pPr>
          </w:p>
        </w:tc>
        <w:tc>
          <w:tcPr>
            <w:tcW w:w="9320" w:type="dxa"/>
          </w:tcPr>
          <w:p w14:paraId="7CD8D77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B9A319D" w14:textId="77777777" w:rsidTr="00F33256">
        <w:tc>
          <w:tcPr>
            <w:tcW w:w="1559" w:type="dxa"/>
          </w:tcPr>
          <w:p w14:paraId="0B7B0BA6" w14:textId="77777777" w:rsidR="00C63E25" w:rsidRPr="00350027" w:rsidRDefault="00C63E25" w:rsidP="00F33256">
            <w:pPr>
              <w:rPr>
                <w:rFonts w:asciiTheme="minorHAnsi" w:hAnsiTheme="minorHAnsi"/>
                <w:i/>
                <w:iCs/>
              </w:rPr>
            </w:pPr>
          </w:p>
        </w:tc>
        <w:tc>
          <w:tcPr>
            <w:tcW w:w="9320" w:type="dxa"/>
          </w:tcPr>
          <w:p w14:paraId="0A7A945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7A646BB" w14:textId="77777777" w:rsidTr="00F33256">
        <w:tc>
          <w:tcPr>
            <w:tcW w:w="1559" w:type="dxa"/>
          </w:tcPr>
          <w:p w14:paraId="056E239D" w14:textId="77777777" w:rsidR="00C63E25" w:rsidRPr="00350027" w:rsidRDefault="00C63E25" w:rsidP="00F33256">
            <w:pPr>
              <w:rPr>
                <w:rFonts w:asciiTheme="minorHAnsi" w:hAnsiTheme="minorHAnsi"/>
                <w:i/>
                <w:iCs/>
              </w:rPr>
            </w:pPr>
          </w:p>
        </w:tc>
        <w:tc>
          <w:tcPr>
            <w:tcW w:w="9320" w:type="dxa"/>
          </w:tcPr>
          <w:p w14:paraId="6D58EDC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0F43533" w14:textId="77777777" w:rsidR="00C63E25" w:rsidRPr="00350027" w:rsidRDefault="00C63E25" w:rsidP="00C63E25">
      <w:pPr>
        <w:rPr>
          <w:rFonts w:asciiTheme="minorHAnsi" w:hAnsiTheme="minorHAnsi"/>
        </w:rPr>
      </w:pPr>
    </w:p>
    <w:p w14:paraId="03A9A10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833A3FF" w14:textId="77777777" w:rsidTr="00F33256">
        <w:tc>
          <w:tcPr>
            <w:tcW w:w="1559" w:type="dxa"/>
          </w:tcPr>
          <w:p w14:paraId="1D931F33"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MRJ_SCU_STC_SRS_655</w:t>
            </w:r>
          </w:p>
        </w:tc>
        <w:tc>
          <w:tcPr>
            <w:tcW w:w="9320" w:type="dxa"/>
          </w:tcPr>
          <w:p w14:paraId="3020ADF6" w14:textId="77777777" w:rsidR="00C63E25" w:rsidRPr="00350027" w:rsidRDefault="00C63E25" w:rsidP="00F33256">
            <w:pPr>
              <w:rPr>
                <w:rFonts w:asciiTheme="minorHAnsi" w:hAnsiTheme="minorHAnsi"/>
              </w:rPr>
            </w:pPr>
            <w:r w:rsidRPr="00350027">
              <w:rPr>
                <w:rFonts w:asciiTheme="minorHAnsi" w:hAnsiTheme="minorHAnsi"/>
              </w:rPr>
              <w:t>For data reception the Chksum field and the Data Payload bytes shall be Exclusive-ORed with the Control Byte.</w:t>
            </w:r>
          </w:p>
          <w:p w14:paraId="70BE8650" w14:textId="77777777" w:rsidR="00C63E25" w:rsidRPr="00350027" w:rsidRDefault="00C63E25" w:rsidP="00F33256">
            <w:pPr>
              <w:rPr>
                <w:rFonts w:asciiTheme="minorHAnsi" w:hAnsiTheme="minorHAnsi"/>
                <w:i/>
                <w:iCs/>
              </w:rPr>
            </w:pPr>
          </w:p>
        </w:tc>
      </w:tr>
      <w:tr w:rsidR="00C63E25" w:rsidRPr="00350027" w14:paraId="62AB240A" w14:textId="77777777" w:rsidTr="00F33256">
        <w:tc>
          <w:tcPr>
            <w:tcW w:w="1559" w:type="dxa"/>
          </w:tcPr>
          <w:p w14:paraId="50274E12" w14:textId="77777777" w:rsidR="00C63E25" w:rsidRPr="00350027" w:rsidRDefault="00C63E25" w:rsidP="00F33256">
            <w:pPr>
              <w:rPr>
                <w:rFonts w:asciiTheme="minorHAnsi" w:hAnsiTheme="minorHAnsi"/>
                <w:i/>
                <w:iCs/>
              </w:rPr>
            </w:pPr>
          </w:p>
        </w:tc>
        <w:tc>
          <w:tcPr>
            <w:tcW w:w="9320" w:type="dxa"/>
          </w:tcPr>
          <w:p w14:paraId="0EEAD99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49B8B7" w14:textId="77777777" w:rsidTr="00F33256">
        <w:tc>
          <w:tcPr>
            <w:tcW w:w="1559" w:type="dxa"/>
          </w:tcPr>
          <w:p w14:paraId="5A9282D3" w14:textId="77777777" w:rsidR="00C63E25" w:rsidRPr="00350027" w:rsidRDefault="00C63E25" w:rsidP="00F33256">
            <w:pPr>
              <w:rPr>
                <w:rFonts w:asciiTheme="minorHAnsi" w:hAnsiTheme="minorHAnsi"/>
                <w:i/>
                <w:iCs/>
              </w:rPr>
            </w:pPr>
          </w:p>
        </w:tc>
        <w:tc>
          <w:tcPr>
            <w:tcW w:w="9320" w:type="dxa"/>
          </w:tcPr>
          <w:p w14:paraId="41B1C7C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A66A65B" w14:textId="77777777" w:rsidTr="00F33256">
        <w:tc>
          <w:tcPr>
            <w:tcW w:w="1559" w:type="dxa"/>
          </w:tcPr>
          <w:p w14:paraId="134030C1" w14:textId="77777777" w:rsidR="00C63E25" w:rsidRPr="00350027" w:rsidRDefault="00C63E25" w:rsidP="00F33256">
            <w:pPr>
              <w:rPr>
                <w:rFonts w:asciiTheme="minorHAnsi" w:hAnsiTheme="minorHAnsi"/>
                <w:i/>
                <w:iCs/>
              </w:rPr>
            </w:pPr>
          </w:p>
        </w:tc>
        <w:tc>
          <w:tcPr>
            <w:tcW w:w="9320" w:type="dxa"/>
          </w:tcPr>
          <w:p w14:paraId="209B21A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F08F515" w14:textId="77777777" w:rsidR="00C63E25" w:rsidRPr="00350027" w:rsidRDefault="00C63E25" w:rsidP="00C63E25">
      <w:pPr>
        <w:rPr>
          <w:rFonts w:asciiTheme="minorHAnsi" w:hAnsiTheme="minorHAnsi"/>
        </w:rPr>
      </w:pPr>
    </w:p>
    <w:p w14:paraId="25AF029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1FB8700" w14:textId="77777777" w:rsidTr="00F33256">
        <w:tc>
          <w:tcPr>
            <w:tcW w:w="1559" w:type="dxa"/>
          </w:tcPr>
          <w:p w14:paraId="460249A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MRJ_SCU_STC_SRS_656</w:t>
            </w:r>
          </w:p>
        </w:tc>
        <w:tc>
          <w:tcPr>
            <w:tcW w:w="9320" w:type="dxa"/>
          </w:tcPr>
          <w:p w14:paraId="60D01808" w14:textId="77777777" w:rsidR="00C63E25" w:rsidRPr="00350027" w:rsidRDefault="00C63E25" w:rsidP="00F33256">
            <w:pPr>
              <w:rPr>
                <w:rFonts w:asciiTheme="minorHAnsi" w:hAnsiTheme="minorHAnsi"/>
              </w:rPr>
            </w:pPr>
            <w:r w:rsidRPr="00350027">
              <w:rPr>
                <w:rFonts w:asciiTheme="minorHAnsi" w:hAnsiTheme="minorHAnsi"/>
              </w:rPr>
              <w:t>For data reception the 32-Bit CRC checksum shall be verified by generating the 32-bit CRC over the raw Data Payload as outlined in MRJ_SCU_STC_SRS_653.</w:t>
            </w:r>
          </w:p>
          <w:p w14:paraId="2A36C39F" w14:textId="77777777" w:rsidR="00C63E25" w:rsidRPr="00350027" w:rsidRDefault="00C63E25" w:rsidP="00F33256">
            <w:pPr>
              <w:rPr>
                <w:rFonts w:asciiTheme="minorHAnsi" w:hAnsiTheme="minorHAnsi"/>
                <w:i/>
                <w:iCs/>
              </w:rPr>
            </w:pPr>
          </w:p>
        </w:tc>
      </w:tr>
      <w:tr w:rsidR="00C63E25" w:rsidRPr="00350027" w14:paraId="1C27292D" w14:textId="77777777" w:rsidTr="00F33256">
        <w:tc>
          <w:tcPr>
            <w:tcW w:w="1559" w:type="dxa"/>
          </w:tcPr>
          <w:p w14:paraId="7976D57A" w14:textId="77777777" w:rsidR="00C63E25" w:rsidRPr="00350027" w:rsidRDefault="00C63E25" w:rsidP="00F33256">
            <w:pPr>
              <w:rPr>
                <w:rFonts w:asciiTheme="minorHAnsi" w:hAnsiTheme="minorHAnsi"/>
                <w:i/>
                <w:iCs/>
              </w:rPr>
            </w:pPr>
          </w:p>
        </w:tc>
        <w:tc>
          <w:tcPr>
            <w:tcW w:w="9320" w:type="dxa"/>
          </w:tcPr>
          <w:p w14:paraId="5EE8984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B06706E" w14:textId="77777777" w:rsidTr="00F33256">
        <w:tc>
          <w:tcPr>
            <w:tcW w:w="1559" w:type="dxa"/>
          </w:tcPr>
          <w:p w14:paraId="2563521B" w14:textId="77777777" w:rsidR="00C63E25" w:rsidRPr="00350027" w:rsidRDefault="00C63E25" w:rsidP="00F33256">
            <w:pPr>
              <w:rPr>
                <w:rFonts w:asciiTheme="minorHAnsi" w:hAnsiTheme="minorHAnsi"/>
                <w:i/>
                <w:iCs/>
              </w:rPr>
            </w:pPr>
          </w:p>
        </w:tc>
        <w:tc>
          <w:tcPr>
            <w:tcW w:w="9320" w:type="dxa"/>
          </w:tcPr>
          <w:p w14:paraId="6E51967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FE2A706" w14:textId="77777777" w:rsidTr="00F33256">
        <w:tc>
          <w:tcPr>
            <w:tcW w:w="1559" w:type="dxa"/>
          </w:tcPr>
          <w:p w14:paraId="51140919" w14:textId="77777777" w:rsidR="00C63E25" w:rsidRPr="00350027" w:rsidRDefault="00C63E25" w:rsidP="00F33256">
            <w:pPr>
              <w:rPr>
                <w:rFonts w:asciiTheme="minorHAnsi" w:hAnsiTheme="minorHAnsi"/>
                <w:i/>
                <w:iCs/>
              </w:rPr>
            </w:pPr>
          </w:p>
        </w:tc>
        <w:tc>
          <w:tcPr>
            <w:tcW w:w="9320" w:type="dxa"/>
          </w:tcPr>
          <w:p w14:paraId="08ADD57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52E4988" w14:textId="77777777" w:rsidR="00C63E25" w:rsidRPr="00350027" w:rsidRDefault="00C63E25" w:rsidP="00C63E25">
      <w:pPr>
        <w:rPr>
          <w:rFonts w:asciiTheme="minorHAnsi" w:hAnsiTheme="minorHAnsi"/>
        </w:rPr>
      </w:pPr>
    </w:p>
    <w:p w14:paraId="5BC78A4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7C3E174" w14:textId="77777777" w:rsidTr="00F33256">
        <w:tc>
          <w:tcPr>
            <w:tcW w:w="1559" w:type="dxa"/>
          </w:tcPr>
          <w:p w14:paraId="11115FA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MRJ_SCU_STC_SRS_657</w:t>
            </w:r>
          </w:p>
        </w:tc>
        <w:tc>
          <w:tcPr>
            <w:tcW w:w="9320" w:type="dxa"/>
          </w:tcPr>
          <w:p w14:paraId="6290300F" w14:textId="77777777" w:rsidR="00C63E25" w:rsidRPr="00350027" w:rsidRDefault="00C63E25" w:rsidP="00F33256">
            <w:pPr>
              <w:rPr>
                <w:rFonts w:asciiTheme="minorHAnsi" w:hAnsiTheme="minorHAnsi"/>
              </w:rPr>
            </w:pPr>
            <w:r w:rsidRPr="00350027">
              <w:rPr>
                <w:rFonts w:asciiTheme="minorHAnsi" w:hAnsiTheme="minorHAnsi"/>
              </w:rPr>
              <w:t>For data reception the dataset shall be processed only in case of a checksum match.</w:t>
            </w:r>
          </w:p>
          <w:p w14:paraId="5090A2D7" w14:textId="77777777" w:rsidR="00C63E25" w:rsidRPr="00350027" w:rsidRDefault="00C63E25" w:rsidP="00F33256">
            <w:pPr>
              <w:rPr>
                <w:rFonts w:asciiTheme="minorHAnsi" w:hAnsiTheme="minorHAnsi"/>
                <w:i/>
                <w:iCs/>
              </w:rPr>
            </w:pPr>
          </w:p>
        </w:tc>
      </w:tr>
      <w:tr w:rsidR="00C63E25" w:rsidRPr="00350027" w14:paraId="20100AF1" w14:textId="77777777" w:rsidTr="00F33256">
        <w:tc>
          <w:tcPr>
            <w:tcW w:w="1559" w:type="dxa"/>
          </w:tcPr>
          <w:p w14:paraId="10AD06B2" w14:textId="77777777" w:rsidR="00C63E25" w:rsidRPr="00350027" w:rsidRDefault="00C63E25" w:rsidP="00F33256">
            <w:pPr>
              <w:rPr>
                <w:rFonts w:asciiTheme="minorHAnsi" w:hAnsiTheme="minorHAnsi"/>
                <w:i/>
                <w:iCs/>
              </w:rPr>
            </w:pPr>
          </w:p>
        </w:tc>
        <w:tc>
          <w:tcPr>
            <w:tcW w:w="9320" w:type="dxa"/>
          </w:tcPr>
          <w:p w14:paraId="58E68F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B0A9D42" w14:textId="77777777" w:rsidTr="00F33256">
        <w:tc>
          <w:tcPr>
            <w:tcW w:w="1559" w:type="dxa"/>
          </w:tcPr>
          <w:p w14:paraId="2280859C" w14:textId="77777777" w:rsidR="00C63E25" w:rsidRPr="00350027" w:rsidRDefault="00C63E25" w:rsidP="00F33256">
            <w:pPr>
              <w:rPr>
                <w:rFonts w:asciiTheme="minorHAnsi" w:hAnsiTheme="minorHAnsi"/>
                <w:i/>
                <w:iCs/>
              </w:rPr>
            </w:pPr>
          </w:p>
        </w:tc>
        <w:tc>
          <w:tcPr>
            <w:tcW w:w="9320" w:type="dxa"/>
          </w:tcPr>
          <w:p w14:paraId="3792852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B926748" w14:textId="77777777" w:rsidTr="00F33256">
        <w:tc>
          <w:tcPr>
            <w:tcW w:w="1559" w:type="dxa"/>
          </w:tcPr>
          <w:p w14:paraId="313FA506" w14:textId="77777777" w:rsidR="00C63E25" w:rsidRPr="00350027" w:rsidRDefault="00C63E25" w:rsidP="00F33256">
            <w:pPr>
              <w:rPr>
                <w:rFonts w:asciiTheme="minorHAnsi" w:hAnsiTheme="minorHAnsi"/>
                <w:i/>
                <w:iCs/>
              </w:rPr>
            </w:pPr>
          </w:p>
        </w:tc>
        <w:tc>
          <w:tcPr>
            <w:tcW w:w="9320" w:type="dxa"/>
          </w:tcPr>
          <w:p w14:paraId="71AAABE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A911A62" w14:textId="77777777" w:rsidR="00C63E25" w:rsidRPr="00350027" w:rsidRDefault="00C63E25" w:rsidP="00C63E25">
      <w:pPr>
        <w:rPr>
          <w:rFonts w:asciiTheme="minorHAnsi" w:hAnsiTheme="minorHAnsi"/>
        </w:rPr>
      </w:pPr>
    </w:p>
    <w:p w14:paraId="2BAE0AA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3AFD14C" w14:textId="77777777" w:rsidTr="00F33256">
        <w:tc>
          <w:tcPr>
            <w:tcW w:w="1559" w:type="dxa"/>
          </w:tcPr>
          <w:p w14:paraId="4EDB759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MRJ_SCU_STC_SRS_641</w:t>
            </w:r>
          </w:p>
        </w:tc>
        <w:tc>
          <w:tcPr>
            <w:tcW w:w="9320" w:type="dxa"/>
          </w:tcPr>
          <w:p w14:paraId="543C1D2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shall send the following message, as fragments, to the Monitor Lane via the </w:t>
            </w:r>
          </w:p>
          <w:p w14:paraId="2136D9C1" w14:textId="77777777" w:rsidR="00C63E25" w:rsidRPr="00350027" w:rsidRDefault="00C63E25" w:rsidP="00F33256">
            <w:pPr>
              <w:rPr>
                <w:rFonts w:asciiTheme="minorHAnsi" w:hAnsiTheme="minorHAnsi"/>
              </w:rPr>
            </w:pPr>
            <w:r w:rsidRPr="00350027">
              <w:rPr>
                <w:rFonts w:asciiTheme="minorHAnsi" w:hAnsiTheme="minorHAnsi"/>
              </w:rPr>
              <w:t>Internal Interlane Interface:</w:t>
            </w:r>
          </w:p>
          <w:p w14:paraId="504C7543" w14:textId="77777777" w:rsidR="00C63E25" w:rsidRPr="00350027" w:rsidRDefault="00C63E25" w:rsidP="00F33256">
            <w:pPr>
              <w:rPr>
                <w:rFonts w:asciiTheme="minorHAnsi" w:hAnsiTheme="minorHAnsi"/>
              </w:rPr>
            </w:pPr>
          </w:p>
          <w:p w14:paraId="203B755E" w14:textId="77777777" w:rsidR="00C63E25" w:rsidRPr="00350027" w:rsidRDefault="00C63E25" w:rsidP="00F33256">
            <w:pPr>
              <w:rPr>
                <w:rFonts w:asciiTheme="minorHAnsi" w:hAnsiTheme="minorHAnsi"/>
              </w:rPr>
            </w:pPr>
            <w:r w:rsidRPr="00350027">
              <w:rPr>
                <w:rFonts w:asciiTheme="minorHAnsi" w:hAnsiTheme="minorHAnsi"/>
              </w:rPr>
              <w:object w:dxaOrig="8674" w:dyaOrig="12573" w14:anchorId="44488DEF">
                <v:shape id="_x0000_i1077" type="#_x0000_t75" style="width:433.5pt;height:628.5pt" o:ole="">
                  <v:imagedata r:id="rId119" o:title=""/>
                </v:shape>
                <o:OLEObject Type="Embed" ProgID="Word.Document.8" ShapeID="_x0000_i1077" DrawAspect="Content" ObjectID="_1831714027" r:id="rId120"/>
              </w:object>
            </w:r>
          </w:p>
          <w:p w14:paraId="24124B7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6.8-1 CL-ML Interlane Message</w:t>
            </w:r>
          </w:p>
          <w:p w14:paraId="6CE54C5F" w14:textId="77777777" w:rsidR="00C63E25" w:rsidRPr="00350027" w:rsidRDefault="00C63E25" w:rsidP="00F33256">
            <w:pPr>
              <w:rPr>
                <w:rFonts w:asciiTheme="minorHAnsi" w:hAnsiTheme="minorHAnsi"/>
                <w:i/>
                <w:iCs/>
              </w:rPr>
            </w:pPr>
          </w:p>
        </w:tc>
      </w:tr>
      <w:tr w:rsidR="00C63E25" w:rsidRPr="00350027" w14:paraId="263D6B41" w14:textId="77777777" w:rsidTr="00F33256">
        <w:tc>
          <w:tcPr>
            <w:tcW w:w="1559" w:type="dxa"/>
          </w:tcPr>
          <w:p w14:paraId="7AFD22F4" w14:textId="77777777" w:rsidR="00C63E25" w:rsidRPr="00350027" w:rsidRDefault="00C63E25" w:rsidP="00F33256">
            <w:pPr>
              <w:rPr>
                <w:rFonts w:asciiTheme="minorHAnsi" w:hAnsiTheme="minorHAnsi"/>
                <w:i/>
                <w:iCs/>
              </w:rPr>
            </w:pPr>
          </w:p>
        </w:tc>
        <w:tc>
          <w:tcPr>
            <w:tcW w:w="9320" w:type="dxa"/>
          </w:tcPr>
          <w:p w14:paraId="5C32DC6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B9333A" w14:textId="77777777" w:rsidTr="00F33256">
        <w:tc>
          <w:tcPr>
            <w:tcW w:w="1559" w:type="dxa"/>
          </w:tcPr>
          <w:p w14:paraId="1D485350" w14:textId="77777777" w:rsidR="00C63E25" w:rsidRPr="00350027" w:rsidRDefault="00C63E25" w:rsidP="00F33256">
            <w:pPr>
              <w:rPr>
                <w:rFonts w:asciiTheme="minorHAnsi" w:hAnsiTheme="minorHAnsi"/>
                <w:i/>
                <w:iCs/>
              </w:rPr>
            </w:pPr>
          </w:p>
        </w:tc>
        <w:tc>
          <w:tcPr>
            <w:tcW w:w="9320" w:type="dxa"/>
          </w:tcPr>
          <w:p w14:paraId="7AB0EE7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3F11B26" w14:textId="77777777" w:rsidTr="00F33256">
        <w:tc>
          <w:tcPr>
            <w:tcW w:w="1559" w:type="dxa"/>
          </w:tcPr>
          <w:p w14:paraId="0BEF3CC6" w14:textId="77777777" w:rsidR="00C63E25" w:rsidRPr="00350027" w:rsidRDefault="00C63E25" w:rsidP="00F33256">
            <w:pPr>
              <w:rPr>
                <w:rFonts w:asciiTheme="minorHAnsi" w:hAnsiTheme="minorHAnsi"/>
                <w:i/>
                <w:iCs/>
              </w:rPr>
            </w:pPr>
          </w:p>
        </w:tc>
        <w:tc>
          <w:tcPr>
            <w:tcW w:w="9320" w:type="dxa"/>
          </w:tcPr>
          <w:p w14:paraId="73FB1F6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3AB3B2C" w14:textId="77777777" w:rsidR="00C63E25" w:rsidRPr="00350027" w:rsidRDefault="00C63E25" w:rsidP="00C63E25">
      <w:pPr>
        <w:rPr>
          <w:rFonts w:asciiTheme="minorHAnsi" w:hAnsiTheme="minorHAnsi"/>
        </w:rPr>
      </w:pPr>
    </w:p>
    <w:p w14:paraId="6B09F3E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BACFBCF" w14:textId="77777777" w:rsidTr="00F33256">
        <w:tc>
          <w:tcPr>
            <w:tcW w:w="1559" w:type="dxa"/>
          </w:tcPr>
          <w:p w14:paraId="77DFCF58"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MRJ_SCU_STC_SRS_932</w:t>
            </w:r>
          </w:p>
        </w:tc>
        <w:tc>
          <w:tcPr>
            <w:tcW w:w="9320" w:type="dxa"/>
          </w:tcPr>
          <w:p w14:paraId="602253BC" w14:textId="77777777" w:rsidR="00C63E25" w:rsidRPr="00350027" w:rsidRDefault="00C63E25" w:rsidP="00F33256">
            <w:pPr>
              <w:rPr>
                <w:rFonts w:asciiTheme="minorHAnsi" w:hAnsiTheme="minorHAnsi"/>
              </w:rPr>
            </w:pPr>
            <w:r w:rsidRPr="00350027">
              <w:rPr>
                <w:rFonts w:asciiTheme="minorHAnsi" w:hAnsiTheme="minorHAnsi"/>
              </w:rPr>
              <w:t>Complete received messages shall be reconstructed from message fragments (where applicable) and validated by ensuring that the correct number of fragments with valid fragment count are present, discarding any invalid messages.</w:t>
            </w:r>
          </w:p>
          <w:p w14:paraId="1FF33B60" w14:textId="77777777" w:rsidR="00C63E25" w:rsidRPr="00350027" w:rsidRDefault="00C63E25" w:rsidP="00F33256">
            <w:pPr>
              <w:rPr>
                <w:rFonts w:asciiTheme="minorHAnsi" w:hAnsiTheme="minorHAnsi"/>
              </w:rPr>
            </w:pPr>
          </w:p>
          <w:p w14:paraId="513990D0" w14:textId="77777777" w:rsidR="00C63E25" w:rsidRPr="00350027" w:rsidRDefault="00C63E25" w:rsidP="00F33256">
            <w:pPr>
              <w:rPr>
                <w:rFonts w:asciiTheme="minorHAnsi" w:hAnsiTheme="minorHAnsi"/>
              </w:rPr>
            </w:pPr>
            <w:r w:rsidRPr="00350027">
              <w:rPr>
                <w:rFonts w:asciiTheme="minorHAnsi" w:hAnsiTheme="minorHAnsi"/>
              </w:rPr>
              <w:t>Justification: Maintaining a fragment counter increases the data communication integrity.</w:t>
            </w:r>
          </w:p>
          <w:p w14:paraId="28756B95" w14:textId="77777777" w:rsidR="00C63E25" w:rsidRPr="00350027" w:rsidRDefault="00C63E25" w:rsidP="00F33256">
            <w:pPr>
              <w:rPr>
                <w:rFonts w:asciiTheme="minorHAnsi" w:hAnsiTheme="minorHAnsi"/>
                <w:i/>
                <w:iCs/>
              </w:rPr>
            </w:pPr>
          </w:p>
        </w:tc>
      </w:tr>
      <w:tr w:rsidR="00C63E25" w:rsidRPr="00350027" w14:paraId="0FD47E03" w14:textId="77777777" w:rsidTr="00F33256">
        <w:tc>
          <w:tcPr>
            <w:tcW w:w="1559" w:type="dxa"/>
          </w:tcPr>
          <w:p w14:paraId="76451561" w14:textId="77777777" w:rsidR="00C63E25" w:rsidRPr="00350027" w:rsidRDefault="00C63E25" w:rsidP="00F33256">
            <w:pPr>
              <w:rPr>
                <w:rFonts w:asciiTheme="minorHAnsi" w:hAnsiTheme="minorHAnsi"/>
                <w:i/>
                <w:iCs/>
              </w:rPr>
            </w:pPr>
          </w:p>
        </w:tc>
        <w:tc>
          <w:tcPr>
            <w:tcW w:w="9320" w:type="dxa"/>
          </w:tcPr>
          <w:p w14:paraId="53521AA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5D8AE918" w14:textId="77777777" w:rsidTr="00F33256">
        <w:tc>
          <w:tcPr>
            <w:tcW w:w="1559" w:type="dxa"/>
          </w:tcPr>
          <w:p w14:paraId="65F305AA" w14:textId="77777777" w:rsidR="00C63E25" w:rsidRPr="00350027" w:rsidRDefault="00C63E25" w:rsidP="00F33256">
            <w:pPr>
              <w:rPr>
                <w:rFonts w:asciiTheme="minorHAnsi" w:hAnsiTheme="minorHAnsi"/>
                <w:i/>
                <w:iCs/>
              </w:rPr>
            </w:pPr>
          </w:p>
        </w:tc>
        <w:tc>
          <w:tcPr>
            <w:tcW w:w="9320" w:type="dxa"/>
          </w:tcPr>
          <w:p w14:paraId="372D3D0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7E5B00E6" w14:textId="77777777" w:rsidTr="00F33256">
        <w:tc>
          <w:tcPr>
            <w:tcW w:w="1559" w:type="dxa"/>
          </w:tcPr>
          <w:p w14:paraId="351D165C" w14:textId="77777777" w:rsidR="00C63E25" w:rsidRPr="00350027" w:rsidRDefault="00C63E25" w:rsidP="00F33256">
            <w:pPr>
              <w:rPr>
                <w:rFonts w:asciiTheme="minorHAnsi" w:hAnsiTheme="minorHAnsi"/>
                <w:i/>
                <w:iCs/>
              </w:rPr>
            </w:pPr>
          </w:p>
        </w:tc>
        <w:tc>
          <w:tcPr>
            <w:tcW w:w="9320" w:type="dxa"/>
          </w:tcPr>
          <w:p w14:paraId="37EF9CB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43E6627" w14:textId="77777777" w:rsidR="00C63E25" w:rsidRPr="00350027" w:rsidRDefault="00C63E25" w:rsidP="00C63E25">
      <w:pPr>
        <w:rPr>
          <w:rFonts w:asciiTheme="minorHAnsi" w:hAnsiTheme="minorHAnsi"/>
        </w:rPr>
      </w:pPr>
    </w:p>
    <w:p w14:paraId="68E19D8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273"/>
      </w:tblGrid>
      <w:tr w:rsidR="00C63E25" w:rsidRPr="00350027" w14:paraId="32FCDAF7" w14:textId="77777777" w:rsidTr="00F33256">
        <w:tc>
          <w:tcPr>
            <w:tcW w:w="1559" w:type="dxa"/>
          </w:tcPr>
          <w:p w14:paraId="326599E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MRJ_SCU_STC_SRS_648</w:t>
            </w:r>
          </w:p>
        </w:tc>
        <w:tc>
          <w:tcPr>
            <w:tcW w:w="9320" w:type="dxa"/>
          </w:tcPr>
          <w:p w14:paraId="7ECD82B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receive the following message from the Monitor Lane via the Internal Interlane Interface</w:t>
            </w:r>
          </w:p>
          <w:p w14:paraId="2D1D6E5E" w14:textId="77777777" w:rsidR="00C63E25" w:rsidRPr="00350027" w:rsidRDefault="00C63E25" w:rsidP="00F33256">
            <w:pPr>
              <w:rPr>
                <w:rFonts w:asciiTheme="minorHAnsi" w:hAnsiTheme="minorHAnsi"/>
                <w:b/>
                <w:bCs/>
              </w:rPr>
            </w:pPr>
            <w:r w:rsidRPr="00350027">
              <w:rPr>
                <w:rFonts w:asciiTheme="minorHAnsi" w:hAnsiTheme="minorHAnsi"/>
                <w:b/>
                <w:bCs/>
              </w:rPr>
              <w:t xml:space="preserve"> </w:t>
            </w:r>
          </w:p>
          <w:p w14:paraId="5D1FE097" w14:textId="77777777" w:rsidR="00C63E25" w:rsidRPr="00350027" w:rsidRDefault="00C63E25" w:rsidP="00F33256">
            <w:pPr>
              <w:rPr>
                <w:rFonts w:asciiTheme="minorHAnsi" w:hAnsiTheme="minorHAnsi"/>
              </w:rPr>
            </w:pPr>
            <w:r w:rsidRPr="00350027">
              <w:rPr>
                <w:rFonts w:asciiTheme="minorHAnsi" w:hAnsiTheme="minorHAnsi"/>
                <w:b/>
                <w:bCs/>
              </w:rPr>
              <w:object w:dxaOrig="9066" w:dyaOrig="5711" w14:anchorId="2E79D7D3">
                <v:shape id="_x0000_i1078" type="#_x0000_t75" style="width:453pt;height:285.75pt" o:ole="">
                  <v:imagedata r:id="rId121" o:title=""/>
                </v:shape>
                <o:OLEObject Type="Embed" ProgID="Word.Document.8" ShapeID="_x0000_i1078" DrawAspect="Content" ObjectID="_1831714028" r:id="rId122"/>
              </w:object>
            </w:r>
          </w:p>
          <w:p w14:paraId="2AF7F5E5" w14:textId="77777777" w:rsidR="00C63E25" w:rsidRPr="00350027" w:rsidRDefault="00C63E25" w:rsidP="00F33256">
            <w:pPr>
              <w:rPr>
                <w:rFonts w:asciiTheme="minorHAnsi" w:hAnsiTheme="minorHAnsi"/>
              </w:rPr>
            </w:pPr>
          </w:p>
          <w:p w14:paraId="05A1216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6.8-2 ML-CL Interlane Message</w:t>
            </w:r>
          </w:p>
          <w:p w14:paraId="118AD2F2" w14:textId="77777777" w:rsidR="00C63E25" w:rsidRPr="00350027" w:rsidRDefault="00C63E25" w:rsidP="00F33256">
            <w:pPr>
              <w:rPr>
                <w:rFonts w:asciiTheme="minorHAnsi" w:hAnsiTheme="minorHAnsi"/>
              </w:rPr>
            </w:pPr>
          </w:p>
          <w:p w14:paraId="15CB4AAF" w14:textId="77777777" w:rsidR="00C63E25" w:rsidRPr="00350027" w:rsidRDefault="00C63E25" w:rsidP="00F33256">
            <w:pPr>
              <w:rPr>
                <w:rFonts w:asciiTheme="minorHAnsi" w:hAnsiTheme="minorHAnsi"/>
                <w:i/>
                <w:iCs/>
              </w:rPr>
            </w:pPr>
          </w:p>
        </w:tc>
      </w:tr>
      <w:tr w:rsidR="00C63E25" w:rsidRPr="00350027" w14:paraId="26FC3F19" w14:textId="77777777" w:rsidTr="00F33256">
        <w:tc>
          <w:tcPr>
            <w:tcW w:w="1559" w:type="dxa"/>
          </w:tcPr>
          <w:p w14:paraId="296902D5" w14:textId="77777777" w:rsidR="00C63E25" w:rsidRPr="00350027" w:rsidRDefault="00C63E25" w:rsidP="00F33256">
            <w:pPr>
              <w:rPr>
                <w:rFonts w:asciiTheme="minorHAnsi" w:hAnsiTheme="minorHAnsi"/>
                <w:i/>
                <w:iCs/>
              </w:rPr>
            </w:pPr>
          </w:p>
        </w:tc>
        <w:tc>
          <w:tcPr>
            <w:tcW w:w="9320" w:type="dxa"/>
          </w:tcPr>
          <w:p w14:paraId="3C9E7BB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E622912" w14:textId="77777777" w:rsidTr="00F33256">
        <w:tc>
          <w:tcPr>
            <w:tcW w:w="1559" w:type="dxa"/>
          </w:tcPr>
          <w:p w14:paraId="360D56FB" w14:textId="77777777" w:rsidR="00C63E25" w:rsidRPr="00350027" w:rsidRDefault="00C63E25" w:rsidP="00F33256">
            <w:pPr>
              <w:rPr>
                <w:rFonts w:asciiTheme="minorHAnsi" w:hAnsiTheme="minorHAnsi"/>
                <w:i/>
                <w:iCs/>
              </w:rPr>
            </w:pPr>
          </w:p>
        </w:tc>
        <w:tc>
          <w:tcPr>
            <w:tcW w:w="9320" w:type="dxa"/>
          </w:tcPr>
          <w:p w14:paraId="38CEBE2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855057D" w14:textId="77777777" w:rsidTr="00F33256">
        <w:tc>
          <w:tcPr>
            <w:tcW w:w="1559" w:type="dxa"/>
          </w:tcPr>
          <w:p w14:paraId="46CE933F" w14:textId="77777777" w:rsidR="00C63E25" w:rsidRPr="00350027" w:rsidRDefault="00C63E25" w:rsidP="00F33256">
            <w:pPr>
              <w:rPr>
                <w:rFonts w:asciiTheme="minorHAnsi" w:hAnsiTheme="minorHAnsi"/>
                <w:i/>
                <w:iCs/>
              </w:rPr>
            </w:pPr>
          </w:p>
        </w:tc>
        <w:tc>
          <w:tcPr>
            <w:tcW w:w="9320" w:type="dxa"/>
          </w:tcPr>
          <w:p w14:paraId="7DF3AD8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0C04030" w14:textId="77777777" w:rsidR="00C63E25" w:rsidRPr="00350027" w:rsidRDefault="00C63E25" w:rsidP="00C63E25">
      <w:pPr>
        <w:rPr>
          <w:rFonts w:asciiTheme="minorHAnsi" w:hAnsiTheme="minorHAnsi"/>
        </w:rPr>
      </w:pPr>
    </w:p>
    <w:p w14:paraId="2A6B389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F24D9C9" w14:textId="77777777" w:rsidTr="00F33256">
        <w:tc>
          <w:tcPr>
            <w:tcW w:w="1559" w:type="dxa"/>
          </w:tcPr>
          <w:p w14:paraId="6E67F4A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MRJ_SCU_STC_SRS_1148</w:t>
            </w:r>
          </w:p>
        </w:tc>
        <w:tc>
          <w:tcPr>
            <w:tcW w:w="9320" w:type="dxa"/>
          </w:tcPr>
          <w:p w14:paraId="252213D9"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interlane bus, the </w:t>
            </w:r>
            <w:r w:rsidRPr="00350027">
              <w:rPr>
                <w:rFonts w:asciiTheme="minorHAnsi" w:hAnsiTheme="minorHAnsi"/>
                <w:i/>
                <w:iCs/>
              </w:rPr>
              <w:t xml:space="preserve">STC Program </w:t>
            </w:r>
            <w:r w:rsidRPr="00350027">
              <w:rPr>
                <w:rFonts w:asciiTheme="minorHAnsi" w:hAnsiTheme="minorHAnsi"/>
              </w:rPr>
              <w:t>shall ensure ILC_nCS GPIO F3 is low at least 230 ns before the first transition of the SPI Clock.</w:t>
            </w:r>
          </w:p>
          <w:p w14:paraId="27602980" w14:textId="77777777" w:rsidR="00C63E25" w:rsidRPr="00350027" w:rsidRDefault="00C63E25" w:rsidP="00F33256">
            <w:pPr>
              <w:rPr>
                <w:rFonts w:asciiTheme="minorHAnsi" w:hAnsiTheme="minorHAnsi"/>
                <w:i/>
                <w:iCs/>
              </w:rPr>
            </w:pPr>
          </w:p>
        </w:tc>
      </w:tr>
      <w:tr w:rsidR="00C63E25" w:rsidRPr="00350027" w14:paraId="71391160" w14:textId="77777777" w:rsidTr="00F33256">
        <w:tc>
          <w:tcPr>
            <w:tcW w:w="1559" w:type="dxa"/>
          </w:tcPr>
          <w:p w14:paraId="33C3B608" w14:textId="77777777" w:rsidR="00C63E25" w:rsidRPr="00350027" w:rsidRDefault="00C63E25" w:rsidP="00F33256">
            <w:pPr>
              <w:rPr>
                <w:rFonts w:asciiTheme="minorHAnsi" w:hAnsiTheme="minorHAnsi"/>
                <w:i/>
                <w:iCs/>
              </w:rPr>
            </w:pPr>
          </w:p>
        </w:tc>
        <w:tc>
          <w:tcPr>
            <w:tcW w:w="9320" w:type="dxa"/>
          </w:tcPr>
          <w:p w14:paraId="762B2BB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B994730" w14:textId="77777777" w:rsidTr="00F33256">
        <w:tc>
          <w:tcPr>
            <w:tcW w:w="1559" w:type="dxa"/>
          </w:tcPr>
          <w:p w14:paraId="355C807E" w14:textId="77777777" w:rsidR="00C63E25" w:rsidRPr="00350027" w:rsidRDefault="00C63E25" w:rsidP="00F33256">
            <w:pPr>
              <w:rPr>
                <w:rFonts w:asciiTheme="minorHAnsi" w:hAnsiTheme="minorHAnsi"/>
                <w:i/>
                <w:iCs/>
              </w:rPr>
            </w:pPr>
          </w:p>
        </w:tc>
        <w:tc>
          <w:tcPr>
            <w:tcW w:w="9320" w:type="dxa"/>
          </w:tcPr>
          <w:p w14:paraId="38BA3BE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2FE8259" w14:textId="77777777" w:rsidTr="00F33256">
        <w:tc>
          <w:tcPr>
            <w:tcW w:w="1559" w:type="dxa"/>
          </w:tcPr>
          <w:p w14:paraId="224CEBB5" w14:textId="77777777" w:rsidR="00C63E25" w:rsidRPr="00350027" w:rsidRDefault="00C63E25" w:rsidP="00F33256">
            <w:pPr>
              <w:rPr>
                <w:rFonts w:asciiTheme="minorHAnsi" w:hAnsiTheme="minorHAnsi"/>
                <w:i/>
                <w:iCs/>
              </w:rPr>
            </w:pPr>
          </w:p>
        </w:tc>
        <w:tc>
          <w:tcPr>
            <w:tcW w:w="9320" w:type="dxa"/>
          </w:tcPr>
          <w:p w14:paraId="7BFB4E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8DB7D0E" w14:textId="77777777" w:rsidR="00C63E25" w:rsidRPr="00350027" w:rsidRDefault="00C63E25" w:rsidP="00C63E25">
      <w:pPr>
        <w:rPr>
          <w:rFonts w:asciiTheme="minorHAnsi" w:hAnsiTheme="minorHAnsi"/>
        </w:rPr>
      </w:pPr>
    </w:p>
    <w:p w14:paraId="07594B2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9339060" w14:textId="77777777" w:rsidTr="00F33256">
        <w:tc>
          <w:tcPr>
            <w:tcW w:w="1559" w:type="dxa"/>
          </w:tcPr>
          <w:p w14:paraId="07A481B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MRJ_SCU_STC_SRS_1149</w:t>
            </w:r>
          </w:p>
        </w:tc>
        <w:tc>
          <w:tcPr>
            <w:tcW w:w="9320" w:type="dxa"/>
          </w:tcPr>
          <w:p w14:paraId="4D120B72"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interlane bus, the </w:t>
            </w:r>
            <w:r w:rsidRPr="00350027">
              <w:rPr>
                <w:rFonts w:asciiTheme="minorHAnsi" w:hAnsiTheme="minorHAnsi"/>
                <w:i/>
                <w:iCs/>
              </w:rPr>
              <w:t xml:space="preserve">STC Program </w:t>
            </w:r>
            <w:r w:rsidRPr="00350027">
              <w:rPr>
                <w:rFonts w:asciiTheme="minorHAnsi" w:hAnsiTheme="minorHAnsi"/>
              </w:rPr>
              <w:t>shall ensure ILC_nCS GPIO F3 is high no sooner than 200 ns after the last transition of the SPI Clock.</w:t>
            </w:r>
          </w:p>
          <w:p w14:paraId="484E01CF" w14:textId="77777777" w:rsidR="00C63E25" w:rsidRPr="00350027" w:rsidRDefault="00C63E25" w:rsidP="00F33256">
            <w:pPr>
              <w:rPr>
                <w:rFonts w:asciiTheme="minorHAnsi" w:hAnsiTheme="minorHAnsi"/>
              </w:rPr>
            </w:pPr>
          </w:p>
          <w:p w14:paraId="73A84387" w14:textId="77777777" w:rsidR="00C63E25" w:rsidRPr="00350027" w:rsidRDefault="00C63E25" w:rsidP="00F33256">
            <w:pPr>
              <w:rPr>
                <w:rFonts w:asciiTheme="minorHAnsi" w:hAnsiTheme="minorHAnsi"/>
                <w:i/>
                <w:iCs/>
              </w:rPr>
            </w:pPr>
          </w:p>
        </w:tc>
      </w:tr>
      <w:tr w:rsidR="00C63E25" w:rsidRPr="00350027" w14:paraId="26764D8B" w14:textId="77777777" w:rsidTr="00F33256">
        <w:tc>
          <w:tcPr>
            <w:tcW w:w="1559" w:type="dxa"/>
          </w:tcPr>
          <w:p w14:paraId="6A366FF0" w14:textId="77777777" w:rsidR="00C63E25" w:rsidRPr="00350027" w:rsidRDefault="00C63E25" w:rsidP="00F33256">
            <w:pPr>
              <w:rPr>
                <w:rFonts w:asciiTheme="minorHAnsi" w:hAnsiTheme="minorHAnsi"/>
                <w:i/>
                <w:iCs/>
              </w:rPr>
            </w:pPr>
          </w:p>
        </w:tc>
        <w:tc>
          <w:tcPr>
            <w:tcW w:w="9320" w:type="dxa"/>
          </w:tcPr>
          <w:p w14:paraId="45714BD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3304259" w14:textId="77777777" w:rsidTr="00F33256">
        <w:tc>
          <w:tcPr>
            <w:tcW w:w="1559" w:type="dxa"/>
          </w:tcPr>
          <w:p w14:paraId="2389A550" w14:textId="77777777" w:rsidR="00C63E25" w:rsidRPr="00350027" w:rsidRDefault="00C63E25" w:rsidP="00F33256">
            <w:pPr>
              <w:rPr>
                <w:rFonts w:asciiTheme="minorHAnsi" w:hAnsiTheme="minorHAnsi"/>
                <w:i/>
                <w:iCs/>
              </w:rPr>
            </w:pPr>
          </w:p>
        </w:tc>
        <w:tc>
          <w:tcPr>
            <w:tcW w:w="9320" w:type="dxa"/>
          </w:tcPr>
          <w:p w14:paraId="7297C36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6E6CCEE" w14:textId="77777777" w:rsidTr="00F33256">
        <w:tc>
          <w:tcPr>
            <w:tcW w:w="1559" w:type="dxa"/>
          </w:tcPr>
          <w:p w14:paraId="2D6E3AF5" w14:textId="77777777" w:rsidR="00C63E25" w:rsidRPr="00350027" w:rsidRDefault="00C63E25" w:rsidP="00F33256">
            <w:pPr>
              <w:rPr>
                <w:rFonts w:asciiTheme="minorHAnsi" w:hAnsiTheme="minorHAnsi"/>
                <w:i/>
                <w:iCs/>
              </w:rPr>
            </w:pPr>
          </w:p>
        </w:tc>
        <w:tc>
          <w:tcPr>
            <w:tcW w:w="9320" w:type="dxa"/>
          </w:tcPr>
          <w:p w14:paraId="78D88EA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F509BF3" w14:textId="77777777" w:rsidR="00C63E25" w:rsidRPr="00350027" w:rsidRDefault="00C63E25" w:rsidP="00C63E25">
      <w:pPr>
        <w:rPr>
          <w:rFonts w:asciiTheme="minorHAnsi" w:hAnsiTheme="minorHAnsi"/>
        </w:rPr>
      </w:pPr>
    </w:p>
    <w:p w14:paraId="527BC32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AE97F76" w14:textId="77777777" w:rsidTr="00F33256">
        <w:tc>
          <w:tcPr>
            <w:tcW w:w="1559" w:type="dxa"/>
          </w:tcPr>
          <w:p w14:paraId="70FA44A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MRJ_SCU_STC_SRS_1150</w:t>
            </w:r>
          </w:p>
        </w:tc>
        <w:tc>
          <w:tcPr>
            <w:tcW w:w="9320" w:type="dxa"/>
          </w:tcPr>
          <w:p w14:paraId="4C295958"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interlane bus, the </w:t>
            </w:r>
            <w:r w:rsidRPr="00350027">
              <w:rPr>
                <w:rFonts w:asciiTheme="minorHAnsi" w:hAnsiTheme="minorHAnsi"/>
                <w:i/>
                <w:iCs/>
              </w:rPr>
              <w:t xml:space="preserve">STC Program </w:t>
            </w:r>
            <w:r w:rsidRPr="00350027">
              <w:rPr>
                <w:rFonts w:asciiTheme="minorHAnsi" w:hAnsiTheme="minorHAnsi"/>
              </w:rPr>
              <w:t>shall ensure ILC_nCS GPIO F3 is high for at least 300 ns between each SPI transfer cycle.</w:t>
            </w:r>
          </w:p>
          <w:p w14:paraId="69555D4F" w14:textId="77777777" w:rsidR="00C63E25" w:rsidRPr="00350027" w:rsidRDefault="00C63E25" w:rsidP="00F33256">
            <w:pPr>
              <w:rPr>
                <w:rFonts w:asciiTheme="minorHAnsi" w:hAnsiTheme="minorHAnsi"/>
                <w:i/>
                <w:iCs/>
              </w:rPr>
            </w:pPr>
          </w:p>
        </w:tc>
      </w:tr>
      <w:tr w:rsidR="00C63E25" w:rsidRPr="00350027" w14:paraId="1CFB2B51" w14:textId="77777777" w:rsidTr="00F33256">
        <w:tc>
          <w:tcPr>
            <w:tcW w:w="1559" w:type="dxa"/>
          </w:tcPr>
          <w:p w14:paraId="3ACB8A97" w14:textId="77777777" w:rsidR="00C63E25" w:rsidRPr="00350027" w:rsidRDefault="00C63E25" w:rsidP="00F33256">
            <w:pPr>
              <w:rPr>
                <w:rFonts w:asciiTheme="minorHAnsi" w:hAnsiTheme="minorHAnsi"/>
                <w:i/>
                <w:iCs/>
              </w:rPr>
            </w:pPr>
          </w:p>
        </w:tc>
        <w:tc>
          <w:tcPr>
            <w:tcW w:w="9320" w:type="dxa"/>
          </w:tcPr>
          <w:p w14:paraId="2D90899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77952EE" w14:textId="77777777" w:rsidTr="00F33256">
        <w:tc>
          <w:tcPr>
            <w:tcW w:w="1559" w:type="dxa"/>
          </w:tcPr>
          <w:p w14:paraId="6AB98483" w14:textId="77777777" w:rsidR="00C63E25" w:rsidRPr="00350027" w:rsidRDefault="00C63E25" w:rsidP="00F33256">
            <w:pPr>
              <w:rPr>
                <w:rFonts w:asciiTheme="minorHAnsi" w:hAnsiTheme="minorHAnsi"/>
                <w:i/>
                <w:iCs/>
              </w:rPr>
            </w:pPr>
          </w:p>
        </w:tc>
        <w:tc>
          <w:tcPr>
            <w:tcW w:w="9320" w:type="dxa"/>
          </w:tcPr>
          <w:p w14:paraId="6A1D775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D8AB69E" w14:textId="77777777" w:rsidTr="00F33256">
        <w:tc>
          <w:tcPr>
            <w:tcW w:w="1559" w:type="dxa"/>
          </w:tcPr>
          <w:p w14:paraId="546F18A6" w14:textId="77777777" w:rsidR="00C63E25" w:rsidRPr="00350027" w:rsidRDefault="00C63E25" w:rsidP="00F33256">
            <w:pPr>
              <w:rPr>
                <w:rFonts w:asciiTheme="minorHAnsi" w:hAnsiTheme="minorHAnsi"/>
                <w:i/>
                <w:iCs/>
              </w:rPr>
            </w:pPr>
          </w:p>
        </w:tc>
        <w:tc>
          <w:tcPr>
            <w:tcW w:w="9320" w:type="dxa"/>
          </w:tcPr>
          <w:p w14:paraId="45118E3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D8C99EC" w14:textId="77777777" w:rsidR="00C63E25" w:rsidRPr="00350027" w:rsidRDefault="00C63E25" w:rsidP="00C63E25">
      <w:pPr>
        <w:rPr>
          <w:rFonts w:asciiTheme="minorHAnsi" w:hAnsiTheme="minorHAnsi"/>
        </w:rPr>
      </w:pPr>
    </w:p>
    <w:p w14:paraId="75F9DA5B" w14:textId="77777777" w:rsidR="00C63E25" w:rsidRPr="00350027" w:rsidRDefault="00C63E25" w:rsidP="00C63E25">
      <w:pPr>
        <w:pStyle w:val="Heading2"/>
        <w:rPr>
          <w:rFonts w:asciiTheme="minorHAnsi" w:hAnsiTheme="minorHAnsi"/>
        </w:rPr>
      </w:pPr>
      <w:bookmarkStart w:id="76" w:name="_Toc464110959"/>
      <w:r w:rsidRPr="00350027">
        <w:rPr>
          <w:rFonts w:asciiTheme="minorHAnsi" w:hAnsiTheme="minorHAnsi"/>
        </w:rPr>
        <w:t>Deleted</w:t>
      </w:r>
      <w:bookmarkEnd w:id="76"/>
    </w:p>
    <w:p w14:paraId="0D3ADD48" w14:textId="77777777" w:rsidR="00C63E25" w:rsidRPr="00350027" w:rsidRDefault="00C63E25" w:rsidP="00C63E25">
      <w:pPr>
        <w:rPr>
          <w:rFonts w:asciiTheme="minorHAnsi" w:hAnsiTheme="minorHAnsi"/>
        </w:rPr>
      </w:pPr>
      <w:r w:rsidRPr="00350027">
        <w:rPr>
          <w:rFonts w:asciiTheme="minorHAnsi" w:hAnsiTheme="minorHAnsi"/>
        </w:rPr>
        <w:t>Note: This section was previously used for ARINC 604 Rigging requirements.</w:t>
      </w:r>
    </w:p>
    <w:p w14:paraId="2647CF53" w14:textId="77777777" w:rsidR="00C63E25" w:rsidRPr="00350027" w:rsidRDefault="00C63E25" w:rsidP="00C63E25">
      <w:pPr>
        <w:pStyle w:val="Heading2"/>
        <w:rPr>
          <w:rFonts w:asciiTheme="minorHAnsi" w:hAnsiTheme="minorHAnsi"/>
        </w:rPr>
      </w:pPr>
      <w:bookmarkStart w:id="77" w:name="_Toc464110960"/>
      <w:r w:rsidRPr="00350027">
        <w:rPr>
          <w:rFonts w:asciiTheme="minorHAnsi" w:hAnsiTheme="minorHAnsi"/>
        </w:rPr>
        <w:t>Engineering Access</w:t>
      </w:r>
      <w:bookmarkEnd w:id="77"/>
    </w:p>
    <w:p w14:paraId="2BE97786" w14:textId="77777777" w:rsidR="00C63E25" w:rsidRPr="00350027" w:rsidRDefault="00C63E25" w:rsidP="00C63E25">
      <w:pPr>
        <w:pStyle w:val="Heading3"/>
        <w:rPr>
          <w:rFonts w:asciiTheme="minorHAnsi" w:hAnsiTheme="minorHAnsi"/>
        </w:rPr>
      </w:pPr>
      <w:bookmarkStart w:id="78" w:name="_Toc464110961"/>
      <w:r w:rsidRPr="00350027">
        <w:rPr>
          <w:rFonts w:asciiTheme="minorHAnsi" w:hAnsiTheme="minorHAnsi"/>
        </w:rPr>
        <w:t>STC CAN Bus Protocol (SBP)</w:t>
      </w:r>
      <w:bookmarkEnd w:id="78"/>
    </w:p>
    <w:p w14:paraId="369B1763"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will</w:t>
      </w:r>
      <w:r w:rsidRPr="00350027">
        <w:rPr>
          <w:rFonts w:asciiTheme="minorHAnsi" w:hAnsiTheme="minorHAnsi"/>
          <w:b/>
          <w:bCs/>
        </w:rPr>
        <w:t xml:space="preserve"> </w:t>
      </w:r>
      <w:r w:rsidRPr="00350027">
        <w:rPr>
          <w:rFonts w:asciiTheme="minorHAnsi" w:hAnsiTheme="minorHAnsi"/>
        </w:rPr>
        <w:t>utilise the CAN peripheral on the DSP for transmitting data following the CAN 2.0B standard.</w:t>
      </w:r>
    </w:p>
    <w:p w14:paraId="76DD0448"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will</w:t>
      </w:r>
      <w:r w:rsidRPr="00350027">
        <w:rPr>
          <w:rFonts w:asciiTheme="minorHAnsi" w:hAnsiTheme="minorHAnsi"/>
          <w:b/>
          <w:bCs/>
        </w:rPr>
        <w:t xml:space="preserve"> </w:t>
      </w:r>
      <w:r w:rsidRPr="00350027">
        <w:rPr>
          <w:rFonts w:asciiTheme="minorHAnsi" w:hAnsiTheme="minorHAnsi"/>
        </w:rPr>
        <w:t>configure the CAN bus with a speed of 500 kHz.</w:t>
      </w:r>
    </w:p>
    <w:p w14:paraId="17FA3DC3" w14:textId="77777777" w:rsidR="00C63E25" w:rsidRPr="00350027" w:rsidRDefault="00C63E25" w:rsidP="00C63E25">
      <w:pPr>
        <w:rPr>
          <w:rFonts w:asciiTheme="minorHAnsi" w:hAnsiTheme="minorHAnsi"/>
        </w:rPr>
      </w:pPr>
      <w:r w:rsidRPr="00350027">
        <w:rPr>
          <w:rFonts w:asciiTheme="minorHAnsi" w:hAnsiTheme="minorHAnsi"/>
        </w:rPr>
        <w:t>Note: this is being defined by the initialisation values for the CAN peripheral in MRJ_SCU_STC_SRS_517.</w:t>
      </w:r>
      <w:r w:rsidRPr="00350027">
        <w:rPr>
          <w:rFonts w:asciiTheme="minorHAnsi" w:hAnsiTheme="minorHAnsi"/>
        </w:rPr>
        <w:br/>
      </w:r>
    </w:p>
    <w:p w14:paraId="76202233"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will transmit CAN dataset bytes 0 to bytes 7 based on the following convention.</w:t>
      </w:r>
    </w:p>
    <w:p w14:paraId="49CCFFDA" w14:textId="77777777" w:rsidR="00C63E25" w:rsidRPr="00350027" w:rsidRDefault="00C63E25" w:rsidP="00C63E25">
      <w:pPr>
        <w:rPr>
          <w:rFonts w:asciiTheme="minorHAnsi" w:hAnsiTheme="minorHAnsi"/>
        </w:rPr>
      </w:pPr>
      <w:r w:rsidRPr="00350027">
        <w:rPr>
          <w:rFonts w:asciiTheme="minorHAnsi" w:hAnsiTheme="minorHAnsi"/>
        </w:rPr>
        <w:t>Note: the byte order is partially defined by the initialisation values for the CAN peripheral in MRJ_SCU_STC_SRS_517.</w:t>
      </w:r>
    </w:p>
    <w:p w14:paraId="58803BD0" w14:textId="77777777" w:rsidR="00C63E25" w:rsidRPr="00350027" w:rsidRDefault="00C63E25" w:rsidP="00C63E25">
      <w:pPr>
        <w:rPr>
          <w:rFonts w:asciiTheme="minorHAnsi" w:hAnsiTheme="minorHAnsi"/>
        </w:rPr>
      </w:pPr>
    </w:p>
    <w:p w14:paraId="4A8390CD" w14:textId="77777777" w:rsidR="00C63E25" w:rsidRPr="00350027" w:rsidRDefault="00C63E25" w:rsidP="00C63E25">
      <w:pPr>
        <w:rPr>
          <w:rFonts w:asciiTheme="minorHAnsi" w:hAnsiTheme="minorHAnsi"/>
        </w:rPr>
      </w:pPr>
      <w:r w:rsidRPr="00350027">
        <w:rPr>
          <w:rFonts w:asciiTheme="minorHAnsi" w:hAnsiTheme="minorHAnsi"/>
          <w:noProof/>
          <w:lang w:eastAsia="en-GB"/>
        </w:rPr>
        <w:drawing>
          <wp:inline distT="0" distB="0" distL="0" distR="0" wp14:anchorId="135996DE" wp14:editId="6EFD74A0">
            <wp:extent cx="6324600" cy="211455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6324600" cy="2114550"/>
                    </a:xfrm>
                    <a:prstGeom prst="rect">
                      <a:avLst/>
                    </a:prstGeom>
                    <a:noFill/>
                    <a:ln>
                      <a:noFill/>
                    </a:ln>
                  </pic:spPr>
                </pic:pic>
              </a:graphicData>
            </a:graphic>
          </wp:inline>
        </w:drawing>
      </w:r>
    </w:p>
    <w:p w14:paraId="3456D414" w14:textId="77777777" w:rsidR="00C63E25" w:rsidRPr="00350027" w:rsidRDefault="00C63E25" w:rsidP="00C63E25">
      <w:pPr>
        <w:rPr>
          <w:rFonts w:asciiTheme="minorHAnsi" w:hAnsiTheme="minorHAnsi"/>
        </w:rPr>
      </w:pPr>
    </w:p>
    <w:p w14:paraId="0212C14F"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Figure 6.10-1 Engineering Interface Dataset</w:t>
      </w:r>
    </w:p>
    <w:p w14:paraId="248EB676" w14:textId="77777777" w:rsidR="00C63E25" w:rsidRPr="00350027" w:rsidRDefault="00C63E25" w:rsidP="00C63E25">
      <w:pPr>
        <w:rPr>
          <w:rFonts w:asciiTheme="minorHAnsi" w:hAnsiTheme="minorHAnsi"/>
        </w:rPr>
      </w:pPr>
    </w:p>
    <w:p w14:paraId="11FAA0A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10086"/>
      </w:tblGrid>
      <w:tr w:rsidR="00C63E25" w:rsidRPr="00350027" w14:paraId="25E0147B" w14:textId="77777777" w:rsidTr="00F33256">
        <w:tc>
          <w:tcPr>
            <w:tcW w:w="1559" w:type="dxa"/>
          </w:tcPr>
          <w:p w14:paraId="56F180E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MRJ_SCU_STC_SRS_667</w:t>
            </w:r>
          </w:p>
        </w:tc>
        <w:tc>
          <w:tcPr>
            <w:tcW w:w="9320" w:type="dxa"/>
          </w:tcPr>
          <w:p w14:paraId="09EB092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apply the CAN Message ID definitions from the table below for message</w:t>
            </w:r>
          </w:p>
          <w:p w14:paraId="18CA8126" w14:textId="77777777" w:rsidR="00C63E25" w:rsidRPr="00350027" w:rsidRDefault="00C63E25" w:rsidP="00F33256">
            <w:pPr>
              <w:rPr>
                <w:rFonts w:asciiTheme="minorHAnsi" w:hAnsiTheme="minorHAnsi"/>
              </w:rPr>
            </w:pPr>
            <w:r w:rsidRPr="00350027">
              <w:rPr>
                <w:rFonts w:asciiTheme="minorHAnsi" w:hAnsiTheme="minorHAnsi"/>
              </w:rPr>
              <w:t>transmission.</w:t>
            </w:r>
          </w:p>
          <w:p w14:paraId="2BC944D4" w14:textId="77777777" w:rsidR="00C63E25" w:rsidRPr="00350027" w:rsidRDefault="00C63E25" w:rsidP="00F33256">
            <w:pPr>
              <w:rPr>
                <w:rFonts w:asciiTheme="minorHAnsi" w:hAnsiTheme="minorHAnsi"/>
              </w:rPr>
            </w:pPr>
          </w:p>
          <w:p w14:paraId="6362516E" w14:textId="77777777" w:rsidR="00C63E25" w:rsidRPr="00350027" w:rsidRDefault="00C63E25" w:rsidP="00F33256">
            <w:pPr>
              <w:rPr>
                <w:rFonts w:asciiTheme="minorHAnsi" w:hAnsiTheme="minorHAnsi"/>
              </w:rPr>
            </w:pPr>
            <w:r w:rsidRPr="00350027">
              <w:rPr>
                <w:rFonts w:asciiTheme="minorHAnsi" w:hAnsiTheme="minorHAnsi"/>
              </w:rPr>
              <w:object w:dxaOrig="9870" w:dyaOrig="7553" w14:anchorId="0C6FFDE3">
                <v:shape id="_x0000_i1079" type="#_x0000_t75" style="width:493.5pt;height:378pt" o:ole="">
                  <v:imagedata r:id="rId124" o:title=""/>
                </v:shape>
                <o:OLEObject Type="Embed" ProgID="Word.Document.8" ShapeID="_x0000_i1079" DrawAspect="Content" ObjectID="_1831714029" r:id="rId125"/>
              </w:object>
            </w:r>
          </w:p>
          <w:p w14:paraId="4DDACFB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6.10-1 CAN Message IDs</w:t>
            </w:r>
          </w:p>
          <w:p w14:paraId="5E5E6DE6" w14:textId="77777777" w:rsidR="00C63E25" w:rsidRPr="00350027" w:rsidRDefault="00C63E25" w:rsidP="00F33256">
            <w:pPr>
              <w:rPr>
                <w:rFonts w:asciiTheme="minorHAnsi" w:hAnsiTheme="minorHAnsi"/>
              </w:rPr>
            </w:pPr>
          </w:p>
          <w:p w14:paraId="67AAFE06" w14:textId="77777777" w:rsidR="00C63E25" w:rsidRPr="00350027" w:rsidRDefault="00C63E25" w:rsidP="00F33256">
            <w:pPr>
              <w:rPr>
                <w:rFonts w:asciiTheme="minorHAnsi" w:hAnsiTheme="minorHAnsi"/>
                <w:i/>
                <w:iCs/>
              </w:rPr>
            </w:pPr>
          </w:p>
        </w:tc>
      </w:tr>
      <w:tr w:rsidR="00C63E25" w:rsidRPr="00350027" w14:paraId="46E8B8D5" w14:textId="77777777" w:rsidTr="00F33256">
        <w:tc>
          <w:tcPr>
            <w:tcW w:w="1559" w:type="dxa"/>
          </w:tcPr>
          <w:p w14:paraId="207E8688" w14:textId="77777777" w:rsidR="00C63E25" w:rsidRPr="00350027" w:rsidRDefault="00C63E25" w:rsidP="00F33256">
            <w:pPr>
              <w:rPr>
                <w:rFonts w:asciiTheme="minorHAnsi" w:hAnsiTheme="minorHAnsi"/>
                <w:i/>
                <w:iCs/>
              </w:rPr>
            </w:pPr>
          </w:p>
        </w:tc>
        <w:tc>
          <w:tcPr>
            <w:tcW w:w="9320" w:type="dxa"/>
          </w:tcPr>
          <w:p w14:paraId="30FBCCB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AD58C8B" w14:textId="77777777" w:rsidTr="00F33256">
        <w:tc>
          <w:tcPr>
            <w:tcW w:w="1559" w:type="dxa"/>
          </w:tcPr>
          <w:p w14:paraId="690799FE" w14:textId="77777777" w:rsidR="00C63E25" w:rsidRPr="00350027" w:rsidRDefault="00C63E25" w:rsidP="00F33256">
            <w:pPr>
              <w:rPr>
                <w:rFonts w:asciiTheme="minorHAnsi" w:hAnsiTheme="minorHAnsi"/>
                <w:i/>
                <w:iCs/>
              </w:rPr>
            </w:pPr>
          </w:p>
        </w:tc>
        <w:tc>
          <w:tcPr>
            <w:tcW w:w="9320" w:type="dxa"/>
          </w:tcPr>
          <w:p w14:paraId="63ABA49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CAN ICD</w:t>
            </w:r>
          </w:p>
        </w:tc>
      </w:tr>
      <w:tr w:rsidR="00C63E25" w:rsidRPr="00350027" w14:paraId="1BC064E0" w14:textId="77777777" w:rsidTr="00F33256">
        <w:tc>
          <w:tcPr>
            <w:tcW w:w="1559" w:type="dxa"/>
          </w:tcPr>
          <w:p w14:paraId="7D7D94F9" w14:textId="77777777" w:rsidR="00C63E25" w:rsidRPr="00350027" w:rsidRDefault="00C63E25" w:rsidP="00F33256">
            <w:pPr>
              <w:rPr>
                <w:rFonts w:asciiTheme="minorHAnsi" w:hAnsiTheme="minorHAnsi"/>
                <w:i/>
                <w:iCs/>
              </w:rPr>
            </w:pPr>
          </w:p>
        </w:tc>
        <w:tc>
          <w:tcPr>
            <w:tcW w:w="9320" w:type="dxa"/>
          </w:tcPr>
          <w:p w14:paraId="55C9048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EEA9C13" w14:textId="77777777" w:rsidR="00C63E25" w:rsidRPr="00350027" w:rsidRDefault="00C63E25" w:rsidP="00C63E25">
      <w:pPr>
        <w:rPr>
          <w:rFonts w:asciiTheme="minorHAnsi" w:hAnsiTheme="minorHAnsi"/>
        </w:rPr>
      </w:pPr>
    </w:p>
    <w:p w14:paraId="49724F4E" w14:textId="77777777" w:rsidR="00C63E25" w:rsidRPr="00350027" w:rsidRDefault="00C63E25" w:rsidP="00C63E25">
      <w:pPr>
        <w:rPr>
          <w:rFonts w:asciiTheme="minorHAnsi" w:hAnsiTheme="minorHAnsi"/>
        </w:rPr>
      </w:pPr>
      <w:r w:rsidRPr="00350027">
        <w:rPr>
          <w:rFonts w:asciiTheme="minorHAnsi" w:hAnsiTheme="minorHAnsi"/>
        </w:rPr>
        <w:t>If contention exists between the CPU and the eCAN controller for access to certain eCAN</w:t>
      </w:r>
    </w:p>
    <w:p w14:paraId="41594B56" w14:textId="77777777" w:rsidR="00C63E25" w:rsidRPr="00350027" w:rsidRDefault="00C63E25" w:rsidP="00C63E25">
      <w:pPr>
        <w:rPr>
          <w:rFonts w:asciiTheme="minorHAnsi" w:hAnsiTheme="minorHAnsi"/>
        </w:rPr>
      </w:pPr>
      <w:r w:rsidRPr="00350027">
        <w:rPr>
          <w:rFonts w:asciiTheme="minorHAnsi" w:hAnsiTheme="minorHAnsi"/>
        </w:rPr>
        <w:t>register areas, a CPU read may erroneously read all zeros (0x00000000), and a CPU write</w:t>
      </w:r>
    </w:p>
    <w:p w14:paraId="19AC0094" w14:textId="77777777" w:rsidR="00C63E25" w:rsidRPr="00350027" w:rsidRDefault="00C63E25" w:rsidP="00C63E25">
      <w:pPr>
        <w:rPr>
          <w:rFonts w:asciiTheme="minorHAnsi" w:hAnsiTheme="minorHAnsi"/>
        </w:rPr>
      </w:pPr>
      <w:r w:rsidRPr="00350027">
        <w:rPr>
          <w:rFonts w:asciiTheme="minorHAnsi" w:hAnsiTheme="minorHAnsi"/>
        </w:rPr>
        <w:t xml:space="preserve">may erroneously fail to execute (TI document CAN Errata SPRZ193L). </w:t>
      </w:r>
    </w:p>
    <w:p w14:paraId="769EFB8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DA3B4E3" w14:textId="77777777" w:rsidTr="00F33256">
        <w:tc>
          <w:tcPr>
            <w:tcW w:w="1559" w:type="dxa"/>
          </w:tcPr>
          <w:p w14:paraId="4C24CBC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MRJ_SCU_STC_SRS_937</w:t>
            </w:r>
          </w:p>
        </w:tc>
        <w:tc>
          <w:tcPr>
            <w:tcW w:w="9320" w:type="dxa"/>
          </w:tcPr>
          <w:p w14:paraId="3AAB5C40" w14:textId="77777777" w:rsidR="00C63E25" w:rsidRPr="00350027" w:rsidRDefault="00C63E25" w:rsidP="00F33256">
            <w:pPr>
              <w:rPr>
                <w:rFonts w:asciiTheme="minorHAnsi" w:hAnsiTheme="minorHAnsi"/>
              </w:rPr>
            </w:pPr>
            <w:r w:rsidRPr="00350027">
              <w:rPr>
                <w:rFonts w:asciiTheme="minorHAnsi" w:hAnsiTheme="minorHAnsi"/>
              </w:rPr>
              <w:t>For all CPU reads from the eCAM mailbox RAM area, if the read returns all zeros, the software shall discard the first read and use the result of a second read. Interrupts must be disabled during the consecutive CPU reads.</w:t>
            </w:r>
          </w:p>
          <w:p w14:paraId="5AFEE8DA" w14:textId="77777777" w:rsidR="00C63E25" w:rsidRPr="00350027" w:rsidRDefault="00C63E25" w:rsidP="00F33256">
            <w:pPr>
              <w:rPr>
                <w:rFonts w:asciiTheme="minorHAnsi" w:hAnsiTheme="minorHAnsi"/>
              </w:rPr>
            </w:pPr>
          </w:p>
          <w:p w14:paraId="0037D8BA" w14:textId="77777777" w:rsidR="00C63E25" w:rsidRPr="00350027" w:rsidRDefault="00C63E25" w:rsidP="00F33256">
            <w:pPr>
              <w:rPr>
                <w:rFonts w:asciiTheme="minorHAnsi" w:hAnsiTheme="minorHAnsi"/>
              </w:rPr>
            </w:pPr>
            <w:r w:rsidRPr="00350027">
              <w:rPr>
                <w:rFonts w:asciiTheme="minorHAnsi" w:hAnsiTheme="minorHAnsi"/>
              </w:rPr>
              <w:t>Justification: Recommended errata work-around from TI.</w:t>
            </w:r>
          </w:p>
          <w:p w14:paraId="79820FC3" w14:textId="77777777" w:rsidR="00C63E25" w:rsidRPr="00350027" w:rsidRDefault="00C63E25" w:rsidP="00F33256">
            <w:pPr>
              <w:rPr>
                <w:rFonts w:asciiTheme="minorHAnsi" w:hAnsiTheme="minorHAnsi"/>
                <w:i/>
                <w:iCs/>
              </w:rPr>
            </w:pPr>
          </w:p>
        </w:tc>
      </w:tr>
      <w:tr w:rsidR="00C63E25" w:rsidRPr="00350027" w14:paraId="721BFCA3" w14:textId="77777777" w:rsidTr="00F33256">
        <w:tc>
          <w:tcPr>
            <w:tcW w:w="1559" w:type="dxa"/>
          </w:tcPr>
          <w:p w14:paraId="5C5F32DE" w14:textId="77777777" w:rsidR="00C63E25" w:rsidRPr="00350027" w:rsidRDefault="00C63E25" w:rsidP="00F33256">
            <w:pPr>
              <w:rPr>
                <w:rFonts w:asciiTheme="minorHAnsi" w:hAnsiTheme="minorHAnsi"/>
                <w:i/>
                <w:iCs/>
              </w:rPr>
            </w:pPr>
          </w:p>
        </w:tc>
        <w:tc>
          <w:tcPr>
            <w:tcW w:w="9320" w:type="dxa"/>
          </w:tcPr>
          <w:p w14:paraId="4B2F56A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72FD883A" w14:textId="77777777" w:rsidTr="00F33256">
        <w:tc>
          <w:tcPr>
            <w:tcW w:w="1559" w:type="dxa"/>
          </w:tcPr>
          <w:p w14:paraId="36B7ED5B" w14:textId="77777777" w:rsidR="00C63E25" w:rsidRPr="00350027" w:rsidRDefault="00C63E25" w:rsidP="00F33256">
            <w:pPr>
              <w:rPr>
                <w:rFonts w:asciiTheme="minorHAnsi" w:hAnsiTheme="minorHAnsi"/>
                <w:i/>
                <w:iCs/>
              </w:rPr>
            </w:pPr>
          </w:p>
        </w:tc>
        <w:tc>
          <w:tcPr>
            <w:tcW w:w="9320" w:type="dxa"/>
          </w:tcPr>
          <w:p w14:paraId="4919848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5786EBBC" w14:textId="77777777" w:rsidTr="00F33256">
        <w:tc>
          <w:tcPr>
            <w:tcW w:w="1559" w:type="dxa"/>
          </w:tcPr>
          <w:p w14:paraId="036015D4" w14:textId="77777777" w:rsidR="00C63E25" w:rsidRPr="00350027" w:rsidRDefault="00C63E25" w:rsidP="00F33256">
            <w:pPr>
              <w:rPr>
                <w:rFonts w:asciiTheme="minorHAnsi" w:hAnsiTheme="minorHAnsi"/>
                <w:i/>
                <w:iCs/>
              </w:rPr>
            </w:pPr>
          </w:p>
        </w:tc>
        <w:tc>
          <w:tcPr>
            <w:tcW w:w="9320" w:type="dxa"/>
          </w:tcPr>
          <w:p w14:paraId="18322A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E0E6A87" w14:textId="77777777" w:rsidR="00C63E25" w:rsidRPr="00350027" w:rsidRDefault="00C63E25" w:rsidP="00C63E25">
      <w:pPr>
        <w:rPr>
          <w:rFonts w:asciiTheme="minorHAnsi" w:hAnsiTheme="minorHAnsi"/>
        </w:rPr>
      </w:pPr>
    </w:p>
    <w:p w14:paraId="3A19B81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C096E8E" w14:textId="77777777" w:rsidTr="00F33256">
        <w:tc>
          <w:tcPr>
            <w:tcW w:w="1559" w:type="dxa"/>
          </w:tcPr>
          <w:p w14:paraId="07B794A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MRJ_SCU_STC_SRS_938</w:t>
            </w:r>
          </w:p>
        </w:tc>
        <w:tc>
          <w:tcPr>
            <w:tcW w:w="9320" w:type="dxa"/>
          </w:tcPr>
          <w:p w14:paraId="28CDDBA0" w14:textId="77777777" w:rsidR="00C63E25" w:rsidRPr="00350027" w:rsidRDefault="00C63E25" w:rsidP="00F33256">
            <w:pPr>
              <w:rPr>
                <w:rFonts w:asciiTheme="minorHAnsi" w:hAnsiTheme="minorHAnsi"/>
              </w:rPr>
            </w:pPr>
            <w:r w:rsidRPr="00350027">
              <w:rPr>
                <w:rFonts w:asciiTheme="minorHAnsi" w:hAnsiTheme="minorHAnsi"/>
              </w:rPr>
              <w:t>For all CPU writes to the LAM/MOTO/MOTS register area, the software shall write the data twice with a minimum of 4 CPU cycles in between writes. Interrupts must be disabled during the consecutive CPU writes.</w:t>
            </w:r>
          </w:p>
          <w:p w14:paraId="7C6F5B9E" w14:textId="77777777" w:rsidR="00C63E25" w:rsidRPr="00350027" w:rsidRDefault="00C63E25" w:rsidP="00F33256">
            <w:pPr>
              <w:rPr>
                <w:rFonts w:asciiTheme="minorHAnsi" w:hAnsiTheme="minorHAnsi"/>
              </w:rPr>
            </w:pPr>
          </w:p>
          <w:p w14:paraId="571ABC13" w14:textId="77777777" w:rsidR="00C63E25" w:rsidRPr="00350027" w:rsidRDefault="00C63E25" w:rsidP="00F33256">
            <w:pPr>
              <w:rPr>
                <w:rFonts w:asciiTheme="minorHAnsi" w:hAnsiTheme="minorHAnsi"/>
              </w:rPr>
            </w:pPr>
            <w:r w:rsidRPr="00350027">
              <w:rPr>
                <w:rFonts w:asciiTheme="minorHAnsi" w:hAnsiTheme="minorHAnsi"/>
              </w:rPr>
              <w:t>Justification: Recommended errata work-around from TI.</w:t>
            </w:r>
          </w:p>
          <w:p w14:paraId="37AE1286" w14:textId="77777777" w:rsidR="00C63E25" w:rsidRPr="00350027" w:rsidRDefault="00C63E25" w:rsidP="00F33256">
            <w:pPr>
              <w:rPr>
                <w:rFonts w:asciiTheme="minorHAnsi" w:hAnsiTheme="minorHAnsi"/>
                <w:i/>
                <w:iCs/>
              </w:rPr>
            </w:pPr>
          </w:p>
        </w:tc>
      </w:tr>
      <w:tr w:rsidR="00C63E25" w:rsidRPr="00350027" w14:paraId="737DD33A" w14:textId="77777777" w:rsidTr="00F33256">
        <w:tc>
          <w:tcPr>
            <w:tcW w:w="1559" w:type="dxa"/>
          </w:tcPr>
          <w:p w14:paraId="00E30931" w14:textId="77777777" w:rsidR="00C63E25" w:rsidRPr="00350027" w:rsidRDefault="00C63E25" w:rsidP="00F33256">
            <w:pPr>
              <w:rPr>
                <w:rFonts w:asciiTheme="minorHAnsi" w:hAnsiTheme="minorHAnsi"/>
                <w:i/>
                <w:iCs/>
              </w:rPr>
            </w:pPr>
          </w:p>
        </w:tc>
        <w:tc>
          <w:tcPr>
            <w:tcW w:w="9320" w:type="dxa"/>
          </w:tcPr>
          <w:p w14:paraId="20E45AD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7136F6D7" w14:textId="77777777" w:rsidTr="00F33256">
        <w:tc>
          <w:tcPr>
            <w:tcW w:w="1559" w:type="dxa"/>
          </w:tcPr>
          <w:p w14:paraId="3D1D5DB5" w14:textId="77777777" w:rsidR="00C63E25" w:rsidRPr="00350027" w:rsidRDefault="00C63E25" w:rsidP="00F33256">
            <w:pPr>
              <w:rPr>
                <w:rFonts w:asciiTheme="minorHAnsi" w:hAnsiTheme="minorHAnsi"/>
                <w:i/>
                <w:iCs/>
              </w:rPr>
            </w:pPr>
          </w:p>
        </w:tc>
        <w:tc>
          <w:tcPr>
            <w:tcW w:w="9320" w:type="dxa"/>
          </w:tcPr>
          <w:p w14:paraId="2AA0ADC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48375415" w14:textId="77777777" w:rsidTr="00F33256">
        <w:tc>
          <w:tcPr>
            <w:tcW w:w="1559" w:type="dxa"/>
          </w:tcPr>
          <w:p w14:paraId="64A8909C" w14:textId="77777777" w:rsidR="00C63E25" w:rsidRPr="00350027" w:rsidRDefault="00C63E25" w:rsidP="00F33256">
            <w:pPr>
              <w:rPr>
                <w:rFonts w:asciiTheme="minorHAnsi" w:hAnsiTheme="minorHAnsi"/>
                <w:i/>
                <w:iCs/>
              </w:rPr>
            </w:pPr>
          </w:p>
        </w:tc>
        <w:tc>
          <w:tcPr>
            <w:tcW w:w="9320" w:type="dxa"/>
          </w:tcPr>
          <w:p w14:paraId="31C0B0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A17DA0" w14:textId="77777777" w:rsidR="00C63E25" w:rsidRPr="00350027" w:rsidRDefault="00C63E25" w:rsidP="00C63E25">
      <w:pPr>
        <w:rPr>
          <w:rFonts w:asciiTheme="minorHAnsi" w:hAnsiTheme="minorHAnsi"/>
        </w:rPr>
      </w:pPr>
    </w:p>
    <w:p w14:paraId="075D2E5B" w14:textId="77777777" w:rsidR="00C63E25" w:rsidRPr="00350027" w:rsidRDefault="00C63E25" w:rsidP="00C63E25">
      <w:pPr>
        <w:pStyle w:val="Heading3"/>
        <w:rPr>
          <w:rFonts w:asciiTheme="minorHAnsi" w:hAnsiTheme="minorHAnsi"/>
        </w:rPr>
      </w:pPr>
      <w:bookmarkStart w:id="79" w:name="_Toc464110962"/>
      <w:r w:rsidRPr="00350027">
        <w:rPr>
          <w:rFonts w:asciiTheme="minorHAnsi" w:hAnsiTheme="minorHAnsi"/>
        </w:rPr>
        <w:t>CAN Bus Message Framing</w:t>
      </w:r>
      <w:bookmarkEnd w:id="79"/>
    </w:p>
    <w:p w14:paraId="1CC81AA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9129"/>
      </w:tblGrid>
      <w:tr w:rsidR="00C63E25" w:rsidRPr="00350027" w14:paraId="473A7930" w14:textId="77777777" w:rsidTr="00F33256">
        <w:tc>
          <w:tcPr>
            <w:tcW w:w="1559" w:type="dxa"/>
          </w:tcPr>
          <w:p w14:paraId="43B21D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MRJ_SCU_STC_SRS_1097</w:t>
            </w:r>
          </w:p>
        </w:tc>
        <w:tc>
          <w:tcPr>
            <w:tcW w:w="9320" w:type="dxa"/>
          </w:tcPr>
          <w:p w14:paraId="23144CE3" w14:textId="77777777" w:rsidR="00C63E25" w:rsidRPr="00350027" w:rsidRDefault="00C63E25" w:rsidP="00F33256">
            <w:pPr>
              <w:rPr>
                <w:rFonts w:asciiTheme="minorHAnsi" w:hAnsiTheme="minorHAnsi"/>
              </w:rPr>
            </w:pPr>
            <w:r w:rsidRPr="00350027">
              <w:rPr>
                <w:rFonts w:asciiTheme="minorHAnsi" w:hAnsiTheme="minorHAnsi"/>
              </w:rPr>
              <w:t xml:space="preserve">To support engineering development and testing the </w:t>
            </w:r>
            <w:r w:rsidRPr="00350027">
              <w:rPr>
                <w:rFonts w:asciiTheme="minorHAnsi" w:hAnsiTheme="minorHAnsi"/>
                <w:i/>
                <w:iCs/>
              </w:rPr>
              <w:t xml:space="preserve">STC Program </w:t>
            </w:r>
            <w:r w:rsidRPr="00350027">
              <w:rPr>
                <w:rFonts w:asciiTheme="minorHAnsi" w:hAnsiTheme="minorHAnsi"/>
              </w:rPr>
              <w:t>shall send the SBP_STATUS message according to the schedule provided in Table 6.10-1.</w:t>
            </w:r>
          </w:p>
          <w:p w14:paraId="5CD66865" w14:textId="77777777" w:rsidR="00C63E25" w:rsidRPr="00350027" w:rsidRDefault="00C63E25" w:rsidP="00F33256">
            <w:pPr>
              <w:rPr>
                <w:rFonts w:asciiTheme="minorHAnsi" w:hAnsiTheme="minorHAnsi"/>
              </w:rPr>
            </w:pPr>
          </w:p>
          <w:p w14:paraId="286FD2EB" w14:textId="77777777" w:rsidR="00C63E25" w:rsidRPr="00350027" w:rsidRDefault="0031659F" w:rsidP="00F33256">
            <w:pPr>
              <w:rPr>
                <w:rFonts w:asciiTheme="minorHAnsi" w:hAnsiTheme="minorHAnsi"/>
              </w:rPr>
            </w:pPr>
            <w:r w:rsidRPr="00350027">
              <w:rPr>
                <w:rFonts w:asciiTheme="minorHAnsi" w:hAnsiTheme="minorHAnsi"/>
              </w:rPr>
              <w:object w:dxaOrig="9512" w:dyaOrig="8192" w14:anchorId="3F6BA656">
                <v:shape id="_x0000_i1080" type="#_x0000_t75" style="width:445.5pt;height:383.25pt" o:ole="">
                  <v:imagedata r:id="rId126" o:title=""/>
                </v:shape>
                <o:OLEObject Type="Embed" ProgID="Word.Document.12" ShapeID="_x0000_i1080" DrawAspect="Content" ObjectID="_1831714030" r:id="rId127"/>
              </w:object>
            </w:r>
          </w:p>
          <w:p w14:paraId="64FB4E3F" w14:textId="77777777" w:rsidR="00C63E25" w:rsidRPr="00350027" w:rsidRDefault="00C63E25" w:rsidP="00F33256">
            <w:pPr>
              <w:rPr>
                <w:rFonts w:asciiTheme="minorHAnsi" w:hAnsiTheme="minorHAnsi"/>
              </w:rPr>
            </w:pPr>
            <w:r w:rsidRPr="00350027">
              <w:rPr>
                <w:rFonts w:asciiTheme="minorHAnsi" w:hAnsiTheme="minorHAnsi"/>
              </w:rPr>
              <w:t xml:space="preserve">                                             Table 6.10-1: CAN Transmission Schedule </w:t>
            </w:r>
          </w:p>
          <w:p w14:paraId="17F5AEAA" w14:textId="77777777" w:rsidR="00C63E25" w:rsidRPr="00350027" w:rsidRDefault="00C63E25" w:rsidP="00F33256">
            <w:pPr>
              <w:rPr>
                <w:rFonts w:asciiTheme="minorHAnsi" w:hAnsiTheme="minorHAnsi"/>
                <w:i/>
                <w:iCs/>
              </w:rPr>
            </w:pPr>
          </w:p>
        </w:tc>
      </w:tr>
      <w:tr w:rsidR="00C63E25" w:rsidRPr="00350027" w14:paraId="38A3D72F" w14:textId="77777777" w:rsidTr="00F33256">
        <w:tc>
          <w:tcPr>
            <w:tcW w:w="1559" w:type="dxa"/>
          </w:tcPr>
          <w:p w14:paraId="29480094" w14:textId="77777777" w:rsidR="00C63E25" w:rsidRPr="00350027" w:rsidRDefault="00C63E25" w:rsidP="00F33256">
            <w:pPr>
              <w:rPr>
                <w:rFonts w:asciiTheme="minorHAnsi" w:hAnsiTheme="minorHAnsi"/>
                <w:i/>
                <w:iCs/>
              </w:rPr>
            </w:pPr>
          </w:p>
        </w:tc>
        <w:tc>
          <w:tcPr>
            <w:tcW w:w="9320" w:type="dxa"/>
          </w:tcPr>
          <w:p w14:paraId="4A4AF4F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E13665D" w14:textId="77777777" w:rsidTr="00F33256">
        <w:tc>
          <w:tcPr>
            <w:tcW w:w="1559" w:type="dxa"/>
          </w:tcPr>
          <w:p w14:paraId="0082F5CD" w14:textId="77777777" w:rsidR="00C63E25" w:rsidRPr="00350027" w:rsidRDefault="00C63E25" w:rsidP="00F33256">
            <w:pPr>
              <w:rPr>
                <w:rFonts w:asciiTheme="minorHAnsi" w:hAnsiTheme="minorHAnsi"/>
                <w:i/>
                <w:iCs/>
              </w:rPr>
            </w:pPr>
          </w:p>
        </w:tc>
        <w:tc>
          <w:tcPr>
            <w:tcW w:w="9320" w:type="dxa"/>
          </w:tcPr>
          <w:p w14:paraId="3B1C772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1FC6B98B" w14:textId="77777777" w:rsidTr="00F33256">
        <w:tc>
          <w:tcPr>
            <w:tcW w:w="1559" w:type="dxa"/>
          </w:tcPr>
          <w:p w14:paraId="594ACB43" w14:textId="77777777" w:rsidR="00C63E25" w:rsidRPr="00350027" w:rsidRDefault="00C63E25" w:rsidP="00F33256">
            <w:pPr>
              <w:rPr>
                <w:rFonts w:asciiTheme="minorHAnsi" w:hAnsiTheme="minorHAnsi"/>
                <w:i/>
                <w:iCs/>
              </w:rPr>
            </w:pPr>
          </w:p>
        </w:tc>
        <w:tc>
          <w:tcPr>
            <w:tcW w:w="9320" w:type="dxa"/>
          </w:tcPr>
          <w:p w14:paraId="25649C2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5C8C045" w14:textId="77777777" w:rsidR="00C63E25" w:rsidRPr="00350027" w:rsidRDefault="00C63E25" w:rsidP="00C63E25">
      <w:pPr>
        <w:rPr>
          <w:rFonts w:asciiTheme="minorHAnsi" w:hAnsiTheme="minorHAnsi"/>
        </w:rPr>
      </w:pPr>
    </w:p>
    <w:p w14:paraId="2184E871" w14:textId="77777777" w:rsidR="00C63E25" w:rsidRPr="00350027" w:rsidRDefault="00C63E25" w:rsidP="00C63E25">
      <w:pPr>
        <w:pStyle w:val="Heading3"/>
        <w:rPr>
          <w:rFonts w:asciiTheme="minorHAnsi" w:hAnsiTheme="minorHAnsi"/>
        </w:rPr>
      </w:pPr>
      <w:bookmarkStart w:id="80" w:name="_Toc464110963"/>
      <w:r w:rsidRPr="00350027">
        <w:rPr>
          <w:rFonts w:asciiTheme="minorHAnsi" w:hAnsiTheme="minorHAnsi"/>
        </w:rPr>
        <w:t>CAN Bus Message Definitions</w:t>
      </w:r>
      <w:bookmarkEnd w:id="80"/>
    </w:p>
    <w:p w14:paraId="02D5F492" w14:textId="77777777" w:rsidR="00C63E25" w:rsidRPr="00350027" w:rsidRDefault="00C63E25" w:rsidP="00C63E25">
      <w:pPr>
        <w:pStyle w:val="Heading4"/>
        <w:rPr>
          <w:rFonts w:asciiTheme="minorHAnsi" w:hAnsiTheme="minorHAnsi"/>
        </w:rPr>
      </w:pPr>
      <w:r w:rsidRPr="00350027">
        <w:rPr>
          <w:rFonts w:asciiTheme="minorHAnsi" w:hAnsiTheme="minorHAnsi"/>
        </w:rPr>
        <w:t>SBP_STATUS ID 102 (Steering Status)</w:t>
      </w:r>
    </w:p>
    <w:p w14:paraId="65143D6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EC86261" w14:textId="77777777" w:rsidTr="00F33256">
        <w:tc>
          <w:tcPr>
            <w:tcW w:w="1559" w:type="dxa"/>
          </w:tcPr>
          <w:p w14:paraId="5483C93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MRJ_SCU_STC_SRS_1100</w:t>
            </w:r>
          </w:p>
        </w:tc>
        <w:tc>
          <w:tcPr>
            <w:tcW w:w="9320" w:type="dxa"/>
          </w:tcPr>
          <w:p w14:paraId="5ECB5A69" w14:textId="77777777" w:rsidR="00C63E25" w:rsidRPr="00350027" w:rsidRDefault="00C63E25" w:rsidP="00F33256">
            <w:pPr>
              <w:rPr>
                <w:rFonts w:asciiTheme="minorHAnsi" w:hAnsiTheme="minorHAnsi"/>
              </w:rPr>
            </w:pPr>
            <w:r w:rsidRPr="00350027">
              <w:rPr>
                <w:rFonts w:asciiTheme="minorHAnsi" w:hAnsiTheme="minorHAnsi"/>
              </w:rPr>
              <w:t xml:space="preserve">The update rate for the Steering Status message from </w:t>
            </w:r>
            <w:r w:rsidRPr="00350027">
              <w:rPr>
                <w:rFonts w:asciiTheme="minorHAnsi" w:hAnsiTheme="minorHAnsi"/>
                <w:i/>
                <w:iCs/>
              </w:rPr>
              <w:t>STC Program</w:t>
            </w:r>
            <w:r w:rsidRPr="00350027">
              <w:rPr>
                <w:rFonts w:asciiTheme="minorHAnsi" w:hAnsiTheme="minorHAnsi"/>
              </w:rPr>
              <w:t xml:space="preserve"> shall be 10ms ± 1ms.</w:t>
            </w:r>
          </w:p>
          <w:p w14:paraId="3A584BA8" w14:textId="77777777" w:rsidR="00C63E25" w:rsidRPr="00350027" w:rsidRDefault="00C63E25" w:rsidP="00F33256">
            <w:pPr>
              <w:rPr>
                <w:rFonts w:asciiTheme="minorHAnsi" w:hAnsiTheme="minorHAnsi"/>
              </w:rPr>
            </w:pPr>
          </w:p>
          <w:p w14:paraId="685B39E1" w14:textId="77777777" w:rsidR="00C63E25" w:rsidRPr="00350027" w:rsidRDefault="00C63E25" w:rsidP="00F33256">
            <w:pPr>
              <w:rPr>
                <w:rFonts w:asciiTheme="minorHAnsi" w:hAnsiTheme="minorHAnsi"/>
                <w:i/>
                <w:iCs/>
              </w:rPr>
            </w:pPr>
          </w:p>
        </w:tc>
      </w:tr>
      <w:tr w:rsidR="00C63E25" w:rsidRPr="00350027" w14:paraId="7ACE77B7" w14:textId="77777777" w:rsidTr="00F33256">
        <w:tc>
          <w:tcPr>
            <w:tcW w:w="1559" w:type="dxa"/>
          </w:tcPr>
          <w:p w14:paraId="3872DD75" w14:textId="77777777" w:rsidR="00C63E25" w:rsidRPr="00350027" w:rsidRDefault="00C63E25" w:rsidP="00F33256">
            <w:pPr>
              <w:rPr>
                <w:rFonts w:asciiTheme="minorHAnsi" w:hAnsiTheme="minorHAnsi"/>
                <w:i/>
                <w:iCs/>
              </w:rPr>
            </w:pPr>
          </w:p>
        </w:tc>
        <w:tc>
          <w:tcPr>
            <w:tcW w:w="9320" w:type="dxa"/>
          </w:tcPr>
          <w:p w14:paraId="29A6B08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B665BE" w14:textId="77777777" w:rsidTr="00F33256">
        <w:tc>
          <w:tcPr>
            <w:tcW w:w="1559" w:type="dxa"/>
          </w:tcPr>
          <w:p w14:paraId="5DD3976C" w14:textId="77777777" w:rsidR="00C63E25" w:rsidRPr="00350027" w:rsidRDefault="00C63E25" w:rsidP="00F33256">
            <w:pPr>
              <w:rPr>
                <w:rFonts w:asciiTheme="minorHAnsi" w:hAnsiTheme="minorHAnsi"/>
                <w:i/>
                <w:iCs/>
              </w:rPr>
            </w:pPr>
          </w:p>
        </w:tc>
        <w:tc>
          <w:tcPr>
            <w:tcW w:w="9320" w:type="dxa"/>
          </w:tcPr>
          <w:p w14:paraId="1964F27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FF7AE0F" w14:textId="77777777" w:rsidTr="00F33256">
        <w:tc>
          <w:tcPr>
            <w:tcW w:w="1559" w:type="dxa"/>
          </w:tcPr>
          <w:p w14:paraId="006A11CE" w14:textId="77777777" w:rsidR="00C63E25" w:rsidRPr="00350027" w:rsidRDefault="00C63E25" w:rsidP="00F33256">
            <w:pPr>
              <w:rPr>
                <w:rFonts w:asciiTheme="minorHAnsi" w:hAnsiTheme="minorHAnsi"/>
                <w:i/>
                <w:iCs/>
              </w:rPr>
            </w:pPr>
          </w:p>
        </w:tc>
        <w:tc>
          <w:tcPr>
            <w:tcW w:w="9320" w:type="dxa"/>
          </w:tcPr>
          <w:p w14:paraId="0039AEE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BDD4822" w14:textId="77777777" w:rsidR="00C63E25" w:rsidRPr="00350027" w:rsidRDefault="00C63E25" w:rsidP="00C63E25">
      <w:pPr>
        <w:rPr>
          <w:rFonts w:asciiTheme="minorHAnsi" w:hAnsiTheme="minorHAnsi"/>
        </w:rPr>
      </w:pPr>
    </w:p>
    <w:p w14:paraId="132503C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10202"/>
      </w:tblGrid>
      <w:tr w:rsidR="00C63E25" w:rsidRPr="00350027" w14:paraId="288DCA9F" w14:textId="77777777" w:rsidTr="00F33256">
        <w:tc>
          <w:tcPr>
            <w:tcW w:w="1559" w:type="dxa"/>
          </w:tcPr>
          <w:p w14:paraId="0E0F222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MRJ_SCU_STC_SRS_1101</w:t>
            </w:r>
          </w:p>
        </w:tc>
        <w:tc>
          <w:tcPr>
            <w:tcW w:w="9320" w:type="dxa"/>
          </w:tcPr>
          <w:p w14:paraId="759D9D09" w14:textId="77777777" w:rsidR="00C63E25" w:rsidRPr="00350027" w:rsidRDefault="00C63E25" w:rsidP="00F33256">
            <w:pPr>
              <w:rPr>
                <w:rFonts w:asciiTheme="minorHAnsi" w:hAnsiTheme="minorHAnsi"/>
              </w:rPr>
            </w:pPr>
            <w:r w:rsidRPr="00350027">
              <w:rPr>
                <w:rFonts w:asciiTheme="minorHAnsi" w:hAnsiTheme="minorHAnsi"/>
              </w:rPr>
              <w:t xml:space="preserve">The Steering Status message from </w:t>
            </w:r>
            <w:r w:rsidRPr="00350027">
              <w:rPr>
                <w:rFonts w:asciiTheme="minorHAnsi" w:hAnsiTheme="minorHAnsi"/>
                <w:i/>
                <w:iCs/>
              </w:rPr>
              <w:t>STC Program</w:t>
            </w:r>
            <w:r w:rsidRPr="00350027">
              <w:rPr>
                <w:rFonts w:asciiTheme="minorHAnsi" w:hAnsiTheme="minorHAnsi"/>
              </w:rPr>
              <w:t xml:space="preserve"> shall comply with the format in the Table 6.10-2.</w:t>
            </w:r>
          </w:p>
          <w:p w14:paraId="3A9E59EE" w14:textId="77777777" w:rsidR="00C63E25" w:rsidRPr="00350027" w:rsidRDefault="00C63E25" w:rsidP="00F33256">
            <w:pPr>
              <w:rPr>
                <w:rFonts w:asciiTheme="minorHAnsi" w:hAnsiTheme="minorHAnsi"/>
              </w:rPr>
            </w:pPr>
          </w:p>
          <w:p w14:paraId="67ECDC72" w14:textId="77777777" w:rsidR="00C63E25" w:rsidRPr="00350027" w:rsidRDefault="0031659F" w:rsidP="00F33256">
            <w:pPr>
              <w:rPr>
                <w:rFonts w:asciiTheme="minorHAnsi" w:hAnsiTheme="minorHAnsi"/>
              </w:rPr>
            </w:pPr>
            <w:r w:rsidRPr="00350027">
              <w:rPr>
                <w:rFonts w:asciiTheme="minorHAnsi" w:hAnsiTheme="minorHAnsi"/>
              </w:rPr>
              <w:object w:dxaOrig="10726" w:dyaOrig="7253" w14:anchorId="1FD905EA">
                <v:shape id="_x0000_i1081" type="#_x0000_t75" style="width:499.5pt;height:339pt" o:ole="">
                  <v:imagedata r:id="rId128" o:title=""/>
                </v:shape>
                <o:OLEObject Type="Embed" ProgID="Word.Document.8" ShapeID="_x0000_i1081" DrawAspect="Content" ObjectID="_1831714031" r:id="rId129"/>
              </w:object>
            </w:r>
          </w:p>
          <w:p w14:paraId="04D1EB37" w14:textId="77777777" w:rsidR="00C63E25" w:rsidRPr="00350027" w:rsidRDefault="00C63E25" w:rsidP="00F33256">
            <w:pPr>
              <w:rPr>
                <w:rFonts w:asciiTheme="minorHAnsi" w:hAnsiTheme="minorHAnsi"/>
              </w:rPr>
            </w:pPr>
            <w:r w:rsidRPr="00350027">
              <w:rPr>
                <w:rFonts w:asciiTheme="minorHAnsi" w:hAnsiTheme="minorHAnsi"/>
              </w:rPr>
              <w:t xml:space="preserve">                                                    Table 6.10-2: Steering Status </w:t>
            </w:r>
          </w:p>
          <w:p w14:paraId="043962BE" w14:textId="77777777" w:rsidR="00C63E25" w:rsidRPr="00350027" w:rsidRDefault="00C63E25" w:rsidP="00F33256">
            <w:pPr>
              <w:rPr>
                <w:rFonts w:asciiTheme="minorHAnsi" w:hAnsiTheme="minorHAnsi"/>
                <w:i/>
                <w:iCs/>
              </w:rPr>
            </w:pPr>
          </w:p>
        </w:tc>
      </w:tr>
      <w:tr w:rsidR="00C63E25" w:rsidRPr="00350027" w14:paraId="34EB5741" w14:textId="77777777" w:rsidTr="00F33256">
        <w:tc>
          <w:tcPr>
            <w:tcW w:w="1559" w:type="dxa"/>
          </w:tcPr>
          <w:p w14:paraId="62A3070F" w14:textId="77777777" w:rsidR="00C63E25" w:rsidRPr="00350027" w:rsidRDefault="00C63E25" w:rsidP="00F33256">
            <w:pPr>
              <w:rPr>
                <w:rFonts w:asciiTheme="minorHAnsi" w:hAnsiTheme="minorHAnsi"/>
                <w:i/>
                <w:iCs/>
              </w:rPr>
            </w:pPr>
          </w:p>
        </w:tc>
        <w:tc>
          <w:tcPr>
            <w:tcW w:w="9320" w:type="dxa"/>
          </w:tcPr>
          <w:p w14:paraId="2352A75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4E8B33D" w14:textId="77777777" w:rsidTr="00F33256">
        <w:tc>
          <w:tcPr>
            <w:tcW w:w="1559" w:type="dxa"/>
          </w:tcPr>
          <w:p w14:paraId="437F227E" w14:textId="77777777" w:rsidR="00C63E25" w:rsidRPr="00350027" w:rsidRDefault="00C63E25" w:rsidP="00F33256">
            <w:pPr>
              <w:rPr>
                <w:rFonts w:asciiTheme="minorHAnsi" w:hAnsiTheme="minorHAnsi"/>
                <w:i/>
                <w:iCs/>
              </w:rPr>
            </w:pPr>
          </w:p>
        </w:tc>
        <w:tc>
          <w:tcPr>
            <w:tcW w:w="9320" w:type="dxa"/>
          </w:tcPr>
          <w:p w14:paraId="7F5B195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4ED2F53" w14:textId="77777777" w:rsidTr="00F33256">
        <w:tc>
          <w:tcPr>
            <w:tcW w:w="1559" w:type="dxa"/>
          </w:tcPr>
          <w:p w14:paraId="4E311CAD" w14:textId="77777777" w:rsidR="00C63E25" w:rsidRPr="00350027" w:rsidRDefault="00C63E25" w:rsidP="00F33256">
            <w:pPr>
              <w:rPr>
                <w:rFonts w:asciiTheme="minorHAnsi" w:hAnsiTheme="minorHAnsi"/>
                <w:i/>
                <w:iCs/>
              </w:rPr>
            </w:pPr>
          </w:p>
        </w:tc>
        <w:tc>
          <w:tcPr>
            <w:tcW w:w="9320" w:type="dxa"/>
          </w:tcPr>
          <w:p w14:paraId="4D25F9C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A3D54AC" w14:textId="77777777" w:rsidR="00C63E25" w:rsidRPr="00350027" w:rsidRDefault="00C63E25" w:rsidP="00C63E25">
      <w:pPr>
        <w:rPr>
          <w:rFonts w:asciiTheme="minorHAnsi" w:hAnsiTheme="minorHAnsi"/>
        </w:rPr>
      </w:pPr>
    </w:p>
    <w:p w14:paraId="7DE63C4C" w14:textId="77777777" w:rsidR="00C63E25" w:rsidRPr="00350027" w:rsidRDefault="00C63E25" w:rsidP="00C63E25">
      <w:pPr>
        <w:pStyle w:val="Heading4"/>
        <w:rPr>
          <w:rFonts w:asciiTheme="minorHAnsi" w:hAnsiTheme="minorHAnsi"/>
        </w:rPr>
      </w:pPr>
      <w:r w:rsidRPr="00350027">
        <w:rPr>
          <w:rFonts w:asciiTheme="minorHAnsi" w:hAnsiTheme="minorHAnsi"/>
        </w:rPr>
        <w:t>SBP_STATUS ID 103 (Rudder and Discrete)</w:t>
      </w:r>
    </w:p>
    <w:p w14:paraId="04A42C7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7EECC50" w14:textId="77777777" w:rsidTr="00F33256">
        <w:tc>
          <w:tcPr>
            <w:tcW w:w="1559" w:type="dxa"/>
          </w:tcPr>
          <w:p w14:paraId="2949B63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MRJ_SCU_STC_SRS_1104</w:t>
            </w:r>
          </w:p>
        </w:tc>
        <w:tc>
          <w:tcPr>
            <w:tcW w:w="9320" w:type="dxa"/>
          </w:tcPr>
          <w:p w14:paraId="0BDFC9DA" w14:textId="77777777" w:rsidR="00C63E25" w:rsidRPr="00350027" w:rsidRDefault="00C63E25" w:rsidP="00F33256">
            <w:pPr>
              <w:rPr>
                <w:rFonts w:asciiTheme="minorHAnsi" w:hAnsiTheme="minorHAnsi"/>
              </w:rPr>
            </w:pPr>
            <w:r w:rsidRPr="00350027">
              <w:rPr>
                <w:rFonts w:asciiTheme="minorHAnsi" w:hAnsiTheme="minorHAnsi"/>
              </w:rPr>
              <w:t xml:space="preserve">The update rate for the Rudder and Discrete Status message from </w:t>
            </w:r>
            <w:r w:rsidRPr="00350027">
              <w:rPr>
                <w:rFonts w:asciiTheme="minorHAnsi" w:hAnsiTheme="minorHAnsi"/>
                <w:i/>
                <w:iCs/>
              </w:rPr>
              <w:t>STC Program</w:t>
            </w:r>
            <w:r w:rsidRPr="00350027">
              <w:rPr>
                <w:rFonts w:asciiTheme="minorHAnsi" w:hAnsiTheme="minorHAnsi"/>
              </w:rPr>
              <w:t xml:space="preserve"> shall be 10ms ± 1ms.</w:t>
            </w:r>
          </w:p>
          <w:p w14:paraId="234F6552" w14:textId="77777777" w:rsidR="00C63E25" w:rsidRPr="00350027" w:rsidRDefault="00C63E25" w:rsidP="00F33256">
            <w:pPr>
              <w:rPr>
                <w:rFonts w:asciiTheme="minorHAnsi" w:hAnsiTheme="minorHAnsi"/>
                <w:i/>
                <w:iCs/>
              </w:rPr>
            </w:pPr>
          </w:p>
        </w:tc>
      </w:tr>
      <w:tr w:rsidR="00C63E25" w:rsidRPr="00350027" w14:paraId="6291643C" w14:textId="77777777" w:rsidTr="00F33256">
        <w:tc>
          <w:tcPr>
            <w:tcW w:w="1559" w:type="dxa"/>
          </w:tcPr>
          <w:p w14:paraId="5F20E484" w14:textId="77777777" w:rsidR="00C63E25" w:rsidRPr="00350027" w:rsidRDefault="00C63E25" w:rsidP="00F33256">
            <w:pPr>
              <w:rPr>
                <w:rFonts w:asciiTheme="minorHAnsi" w:hAnsiTheme="minorHAnsi"/>
                <w:i/>
                <w:iCs/>
              </w:rPr>
            </w:pPr>
          </w:p>
        </w:tc>
        <w:tc>
          <w:tcPr>
            <w:tcW w:w="9320" w:type="dxa"/>
          </w:tcPr>
          <w:p w14:paraId="0BEB726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48E4AE7" w14:textId="77777777" w:rsidTr="00F33256">
        <w:tc>
          <w:tcPr>
            <w:tcW w:w="1559" w:type="dxa"/>
          </w:tcPr>
          <w:p w14:paraId="7EBF4B2D" w14:textId="77777777" w:rsidR="00C63E25" w:rsidRPr="00350027" w:rsidRDefault="00C63E25" w:rsidP="00F33256">
            <w:pPr>
              <w:rPr>
                <w:rFonts w:asciiTheme="minorHAnsi" w:hAnsiTheme="minorHAnsi"/>
                <w:i/>
                <w:iCs/>
              </w:rPr>
            </w:pPr>
          </w:p>
        </w:tc>
        <w:tc>
          <w:tcPr>
            <w:tcW w:w="9320" w:type="dxa"/>
          </w:tcPr>
          <w:p w14:paraId="0BB4077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7A566B9" w14:textId="77777777" w:rsidTr="00F33256">
        <w:tc>
          <w:tcPr>
            <w:tcW w:w="1559" w:type="dxa"/>
          </w:tcPr>
          <w:p w14:paraId="31DC3305" w14:textId="77777777" w:rsidR="00C63E25" w:rsidRPr="00350027" w:rsidRDefault="00C63E25" w:rsidP="00F33256">
            <w:pPr>
              <w:rPr>
                <w:rFonts w:asciiTheme="minorHAnsi" w:hAnsiTheme="minorHAnsi"/>
                <w:i/>
                <w:iCs/>
              </w:rPr>
            </w:pPr>
          </w:p>
        </w:tc>
        <w:tc>
          <w:tcPr>
            <w:tcW w:w="9320" w:type="dxa"/>
          </w:tcPr>
          <w:p w14:paraId="679E1C0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F62938F" w14:textId="77777777" w:rsidR="00C63E25" w:rsidRPr="00350027" w:rsidRDefault="00C63E25" w:rsidP="00C63E25">
      <w:pPr>
        <w:rPr>
          <w:rFonts w:asciiTheme="minorHAnsi" w:hAnsiTheme="minorHAnsi"/>
        </w:rPr>
      </w:pPr>
    </w:p>
    <w:p w14:paraId="63C3B24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10342"/>
      </w:tblGrid>
      <w:tr w:rsidR="00C63E25" w:rsidRPr="00350027" w14:paraId="72CE995C" w14:textId="77777777" w:rsidTr="00F33256">
        <w:tc>
          <w:tcPr>
            <w:tcW w:w="1559" w:type="dxa"/>
          </w:tcPr>
          <w:p w14:paraId="659C66F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MRJ_SCU_STC_SRS_1105</w:t>
            </w:r>
          </w:p>
        </w:tc>
        <w:tc>
          <w:tcPr>
            <w:tcW w:w="9320" w:type="dxa"/>
          </w:tcPr>
          <w:p w14:paraId="3C275C56" w14:textId="77777777" w:rsidR="00C63E25" w:rsidRPr="00350027" w:rsidRDefault="00C63E25" w:rsidP="00F33256">
            <w:pPr>
              <w:rPr>
                <w:rFonts w:asciiTheme="minorHAnsi" w:hAnsiTheme="minorHAnsi"/>
              </w:rPr>
            </w:pPr>
            <w:r w:rsidRPr="00350027">
              <w:rPr>
                <w:rFonts w:asciiTheme="minorHAnsi" w:hAnsiTheme="minorHAnsi"/>
              </w:rPr>
              <w:t xml:space="preserve">The Rudder and Discrete Status message from </w:t>
            </w:r>
            <w:r w:rsidRPr="00350027">
              <w:rPr>
                <w:rFonts w:asciiTheme="minorHAnsi" w:hAnsiTheme="minorHAnsi"/>
                <w:i/>
                <w:iCs/>
              </w:rPr>
              <w:t>STC Program</w:t>
            </w:r>
            <w:r w:rsidRPr="00350027">
              <w:rPr>
                <w:rFonts w:asciiTheme="minorHAnsi" w:hAnsiTheme="minorHAnsi"/>
              </w:rPr>
              <w:t xml:space="preserve"> shall comply with the format in the Table 6.10-3.</w:t>
            </w:r>
          </w:p>
          <w:p w14:paraId="4D0E2F13" w14:textId="77777777" w:rsidR="00C63E25" w:rsidRPr="00350027" w:rsidRDefault="00C63E25" w:rsidP="00F33256">
            <w:pPr>
              <w:rPr>
                <w:rFonts w:asciiTheme="minorHAnsi" w:hAnsiTheme="minorHAnsi"/>
              </w:rPr>
            </w:pPr>
          </w:p>
          <w:p w14:paraId="3430D1F5" w14:textId="77777777" w:rsidR="00C63E25" w:rsidRPr="00350027" w:rsidRDefault="0031659F" w:rsidP="00F33256">
            <w:pPr>
              <w:rPr>
                <w:rFonts w:asciiTheme="minorHAnsi" w:hAnsiTheme="minorHAnsi"/>
              </w:rPr>
            </w:pPr>
            <w:r w:rsidRPr="00350027">
              <w:rPr>
                <w:rFonts w:asciiTheme="minorHAnsi" w:hAnsiTheme="minorHAnsi"/>
              </w:rPr>
              <w:object w:dxaOrig="10726" w:dyaOrig="13212" w14:anchorId="63C49F39">
                <v:shape id="_x0000_i1082" type="#_x0000_t75" style="width:506.25pt;height:623.25pt" o:ole="">
                  <v:imagedata r:id="rId130" o:title=""/>
                </v:shape>
                <o:OLEObject Type="Embed" ProgID="Word.Document.8" ShapeID="_x0000_i1082" DrawAspect="Content" ObjectID="_1831714032" r:id="rId131"/>
              </w:object>
            </w:r>
          </w:p>
          <w:p w14:paraId="4FF3669D" w14:textId="77777777" w:rsidR="00C63E25" w:rsidRPr="00350027" w:rsidRDefault="00C63E25" w:rsidP="00F33256">
            <w:pPr>
              <w:rPr>
                <w:rFonts w:asciiTheme="minorHAnsi" w:hAnsiTheme="minorHAnsi"/>
              </w:rPr>
            </w:pPr>
            <w:r w:rsidRPr="00350027">
              <w:rPr>
                <w:rFonts w:asciiTheme="minorHAnsi" w:hAnsiTheme="minorHAnsi"/>
              </w:rPr>
              <w:t xml:space="preserve">                                                  Table 6.10-3: Rudder and Discrete Status</w:t>
            </w:r>
          </w:p>
          <w:p w14:paraId="47B4813B" w14:textId="77777777" w:rsidR="00C63E25" w:rsidRPr="00350027" w:rsidRDefault="00C63E25" w:rsidP="00F33256">
            <w:pPr>
              <w:rPr>
                <w:rFonts w:asciiTheme="minorHAnsi" w:hAnsiTheme="minorHAnsi"/>
                <w:i/>
                <w:iCs/>
              </w:rPr>
            </w:pPr>
          </w:p>
        </w:tc>
      </w:tr>
      <w:tr w:rsidR="00C63E25" w:rsidRPr="00350027" w14:paraId="6732D0CA" w14:textId="77777777" w:rsidTr="00F33256">
        <w:tc>
          <w:tcPr>
            <w:tcW w:w="1559" w:type="dxa"/>
          </w:tcPr>
          <w:p w14:paraId="7ADE51F5" w14:textId="77777777" w:rsidR="00C63E25" w:rsidRPr="00350027" w:rsidRDefault="00C63E25" w:rsidP="00F33256">
            <w:pPr>
              <w:rPr>
                <w:rFonts w:asciiTheme="minorHAnsi" w:hAnsiTheme="minorHAnsi"/>
                <w:i/>
                <w:iCs/>
              </w:rPr>
            </w:pPr>
          </w:p>
        </w:tc>
        <w:tc>
          <w:tcPr>
            <w:tcW w:w="9320" w:type="dxa"/>
          </w:tcPr>
          <w:p w14:paraId="3DFB27C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82E2E2" w14:textId="77777777" w:rsidTr="00F33256">
        <w:tc>
          <w:tcPr>
            <w:tcW w:w="1559" w:type="dxa"/>
          </w:tcPr>
          <w:p w14:paraId="2380D61D" w14:textId="77777777" w:rsidR="00C63E25" w:rsidRPr="00350027" w:rsidRDefault="00C63E25" w:rsidP="00F33256">
            <w:pPr>
              <w:rPr>
                <w:rFonts w:asciiTheme="minorHAnsi" w:hAnsiTheme="minorHAnsi"/>
                <w:i/>
                <w:iCs/>
              </w:rPr>
            </w:pPr>
          </w:p>
        </w:tc>
        <w:tc>
          <w:tcPr>
            <w:tcW w:w="9320" w:type="dxa"/>
          </w:tcPr>
          <w:p w14:paraId="20A2CC4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53BAD38" w14:textId="77777777" w:rsidTr="00F33256">
        <w:tc>
          <w:tcPr>
            <w:tcW w:w="1559" w:type="dxa"/>
          </w:tcPr>
          <w:p w14:paraId="5846C8F3" w14:textId="77777777" w:rsidR="00C63E25" w:rsidRPr="00350027" w:rsidRDefault="00C63E25" w:rsidP="00F33256">
            <w:pPr>
              <w:rPr>
                <w:rFonts w:asciiTheme="minorHAnsi" w:hAnsiTheme="minorHAnsi"/>
                <w:i/>
                <w:iCs/>
              </w:rPr>
            </w:pPr>
          </w:p>
        </w:tc>
        <w:tc>
          <w:tcPr>
            <w:tcW w:w="9320" w:type="dxa"/>
          </w:tcPr>
          <w:p w14:paraId="2E97EBB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7104FA" w14:textId="77777777" w:rsidR="00C63E25" w:rsidRPr="00350027" w:rsidRDefault="00C63E25" w:rsidP="00C63E25">
      <w:pPr>
        <w:rPr>
          <w:rFonts w:asciiTheme="minorHAnsi" w:hAnsiTheme="minorHAnsi"/>
        </w:rPr>
      </w:pPr>
    </w:p>
    <w:p w14:paraId="63D8B72C" w14:textId="77777777" w:rsidR="00C63E25" w:rsidRPr="00350027" w:rsidRDefault="00C63E25" w:rsidP="00C63E25">
      <w:pPr>
        <w:pStyle w:val="Heading4"/>
        <w:rPr>
          <w:rFonts w:asciiTheme="minorHAnsi" w:hAnsiTheme="minorHAnsi"/>
        </w:rPr>
      </w:pPr>
      <w:r w:rsidRPr="00350027">
        <w:rPr>
          <w:rFonts w:asciiTheme="minorHAnsi" w:hAnsiTheme="minorHAnsi"/>
        </w:rPr>
        <w:t>SBP_STATUS ID 110 to 119 (Sensor #n Status)</w:t>
      </w:r>
    </w:p>
    <w:p w14:paraId="0BF7F05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96D164E" w14:textId="77777777" w:rsidTr="00F33256">
        <w:tc>
          <w:tcPr>
            <w:tcW w:w="1559" w:type="dxa"/>
          </w:tcPr>
          <w:p w14:paraId="41CC463F"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MRJ_SCU_STC_SRS_1107</w:t>
            </w:r>
          </w:p>
        </w:tc>
        <w:tc>
          <w:tcPr>
            <w:tcW w:w="9320" w:type="dxa"/>
          </w:tcPr>
          <w:p w14:paraId="54AFB667" w14:textId="77777777" w:rsidR="00C63E25" w:rsidRPr="00350027" w:rsidRDefault="00C63E25" w:rsidP="00F33256">
            <w:pPr>
              <w:rPr>
                <w:rFonts w:asciiTheme="minorHAnsi" w:hAnsiTheme="minorHAnsi"/>
              </w:rPr>
            </w:pPr>
            <w:r w:rsidRPr="00350027">
              <w:rPr>
                <w:rFonts w:asciiTheme="minorHAnsi" w:hAnsiTheme="minorHAnsi"/>
              </w:rPr>
              <w:t xml:space="preserve">The update rate for the Sensor #n Status message for Sensor #n from </w:t>
            </w:r>
            <w:r w:rsidRPr="00350027">
              <w:rPr>
                <w:rFonts w:asciiTheme="minorHAnsi" w:hAnsiTheme="minorHAnsi"/>
                <w:i/>
                <w:iCs/>
              </w:rPr>
              <w:t>STC Program</w:t>
            </w:r>
            <w:r w:rsidRPr="00350027">
              <w:rPr>
                <w:rFonts w:asciiTheme="minorHAnsi" w:hAnsiTheme="minorHAnsi"/>
              </w:rPr>
              <w:t xml:space="preserve"> shall be 51.2ms ± 1ms.</w:t>
            </w:r>
          </w:p>
          <w:p w14:paraId="73F56D40" w14:textId="77777777" w:rsidR="00C63E25" w:rsidRPr="00350027" w:rsidRDefault="00C63E25" w:rsidP="00F33256">
            <w:pPr>
              <w:rPr>
                <w:rFonts w:asciiTheme="minorHAnsi" w:hAnsiTheme="minorHAnsi"/>
                <w:i/>
                <w:iCs/>
              </w:rPr>
            </w:pPr>
          </w:p>
        </w:tc>
      </w:tr>
      <w:tr w:rsidR="00C63E25" w:rsidRPr="00350027" w14:paraId="30494AE2" w14:textId="77777777" w:rsidTr="00F33256">
        <w:tc>
          <w:tcPr>
            <w:tcW w:w="1559" w:type="dxa"/>
          </w:tcPr>
          <w:p w14:paraId="58FD7119" w14:textId="77777777" w:rsidR="00C63E25" w:rsidRPr="00350027" w:rsidRDefault="00C63E25" w:rsidP="00F33256">
            <w:pPr>
              <w:rPr>
                <w:rFonts w:asciiTheme="minorHAnsi" w:hAnsiTheme="minorHAnsi"/>
                <w:i/>
                <w:iCs/>
              </w:rPr>
            </w:pPr>
          </w:p>
        </w:tc>
        <w:tc>
          <w:tcPr>
            <w:tcW w:w="9320" w:type="dxa"/>
          </w:tcPr>
          <w:p w14:paraId="0DE89FD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A1937B" w14:textId="77777777" w:rsidTr="00F33256">
        <w:tc>
          <w:tcPr>
            <w:tcW w:w="1559" w:type="dxa"/>
          </w:tcPr>
          <w:p w14:paraId="06CA8E08" w14:textId="77777777" w:rsidR="00C63E25" w:rsidRPr="00350027" w:rsidRDefault="00C63E25" w:rsidP="00F33256">
            <w:pPr>
              <w:rPr>
                <w:rFonts w:asciiTheme="minorHAnsi" w:hAnsiTheme="minorHAnsi"/>
                <w:i/>
                <w:iCs/>
              </w:rPr>
            </w:pPr>
          </w:p>
        </w:tc>
        <w:tc>
          <w:tcPr>
            <w:tcW w:w="9320" w:type="dxa"/>
          </w:tcPr>
          <w:p w14:paraId="23B778C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B43E6FE" w14:textId="77777777" w:rsidTr="00F33256">
        <w:tc>
          <w:tcPr>
            <w:tcW w:w="1559" w:type="dxa"/>
          </w:tcPr>
          <w:p w14:paraId="61A3B511" w14:textId="77777777" w:rsidR="00C63E25" w:rsidRPr="00350027" w:rsidRDefault="00C63E25" w:rsidP="00F33256">
            <w:pPr>
              <w:rPr>
                <w:rFonts w:asciiTheme="minorHAnsi" w:hAnsiTheme="minorHAnsi"/>
                <w:i/>
                <w:iCs/>
              </w:rPr>
            </w:pPr>
          </w:p>
        </w:tc>
        <w:tc>
          <w:tcPr>
            <w:tcW w:w="9320" w:type="dxa"/>
          </w:tcPr>
          <w:p w14:paraId="60662FC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701883A" w14:textId="77777777" w:rsidR="00C63E25" w:rsidRPr="00350027" w:rsidRDefault="00C63E25" w:rsidP="00C63E25">
      <w:pPr>
        <w:rPr>
          <w:rFonts w:asciiTheme="minorHAnsi" w:hAnsiTheme="minorHAnsi"/>
        </w:rPr>
      </w:pPr>
    </w:p>
    <w:p w14:paraId="60D3C66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9151"/>
      </w:tblGrid>
      <w:tr w:rsidR="00C63E25" w:rsidRPr="00350027" w14:paraId="4E69C545" w14:textId="77777777" w:rsidTr="00F33256">
        <w:tc>
          <w:tcPr>
            <w:tcW w:w="1559" w:type="dxa"/>
          </w:tcPr>
          <w:p w14:paraId="376F332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MRJ_SCU_STC_SRS_1103</w:t>
            </w:r>
          </w:p>
        </w:tc>
        <w:tc>
          <w:tcPr>
            <w:tcW w:w="9320" w:type="dxa"/>
          </w:tcPr>
          <w:p w14:paraId="400997C3" w14:textId="77777777" w:rsidR="00C63E25" w:rsidRPr="00350027" w:rsidRDefault="00C63E25" w:rsidP="00F33256">
            <w:pPr>
              <w:rPr>
                <w:rFonts w:asciiTheme="minorHAnsi" w:hAnsiTheme="minorHAnsi"/>
              </w:rPr>
            </w:pPr>
            <w:r w:rsidRPr="00350027">
              <w:rPr>
                <w:rFonts w:asciiTheme="minorHAnsi" w:hAnsiTheme="minorHAnsi"/>
              </w:rPr>
              <w:t xml:space="preserve">The Sensor #n Status message from </w:t>
            </w:r>
            <w:r w:rsidRPr="00350027">
              <w:rPr>
                <w:rFonts w:asciiTheme="minorHAnsi" w:hAnsiTheme="minorHAnsi"/>
                <w:i/>
                <w:iCs/>
              </w:rPr>
              <w:t>STC Program</w:t>
            </w:r>
            <w:r w:rsidRPr="00350027">
              <w:rPr>
                <w:rFonts w:asciiTheme="minorHAnsi" w:hAnsiTheme="minorHAnsi"/>
              </w:rPr>
              <w:t xml:space="preserve"> shall comply with the format in the Table 6.10-4.</w:t>
            </w:r>
          </w:p>
          <w:p w14:paraId="4B0FE9B5" w14:textId="77777777" w:rsidR="00C63E25" w:rsidRPr="00350027" w:rsidRDefault="00C63E25" w:rsidP="00F33256">
            <w:pPr>
              <w:rPr>
                <w:rFonts w:asciiTheme="minorHAnsi" w:hAnsiTheme="minorHAnsi"/>
              </w:rPr>
            </w:pPr>
          </w:p>
          <w:p w14:paraId="3C85A4BD" w14:textId="77777777" w:rsidR="00C63E25" w:rsidRPr="00350027" w:rsidRDefault="0031659F" w:rsidP="00F33256">
            <w:pPr>
              <w:rPr>
                <w:rFonts w:asciiTheme="minorHAnsi" w:hAnsiTheme="minorHAnsi"/>
              </w:rPr>
            </w:pPr>
            <w:r w:rsidRPr="00350027">
              <w:rPr>
                <w:rFonts w:asciiTheme="minorHAnsi" w:hAnsiTheme="minorHAnsi"/>
              </w:rPr>
              <w:object w:dxaOrig="10726" w:dyaOrig="7822" w14:anchorId="091D36E9">
                <v:shape id="_x0000_i1083" type="#_x0000_t75" style="width:447pt;height:325.5pt" o:ole="">
                  <v:imagedata r:id="rId132" o:title=""/>
                </v:shape>
                <o:OLEObject Type="Embed" ProgID="Word.Document.8" ShapeID="_x0000_i1083" DrawAspect="Content" ObjectID="_1831714033" r:id="rId133"/>
              </w:object>
            </w:r>
          </w:p>
          <w:p w14:paraId="6E0DB449" w14:textId="77777777" w:rsidR="00C63E25" w:rsidRPr="00350027" w:rsidRDefault="00C63E25" w:rsidP="00F33256">
            <w:pPr>
              <w:rPr>
                <w:rFonts w:asciiTheme="minorHAnsi" w:hAnsiTheme="minorHAnsi"/>
              </w:rPr>
            </w:pPr>
            <w:r w:rsidRPr="00350027">
              <w:rPr>
                <w:rFonts w:asciiTheme="minorHAnsi" w:hAnsiTheme="minorHAnsi"/>
              </w:rPr>
              <w:t xml:space="preserve">                                                                  Table 6.10-4: Sensor #n Status</w:t>
            </w:r>
          </w:p>
          <w:p w14:paraId="1ECA3541" w14:textId="77777777" w:rsidR="00C63E25" w:rsidRPr="00350027" w:rsidRDefault="00C63E25" w:rsidP="00F33256">
            <w:pPr>
              <w:rPr>
                <w:rFonts w:asciiTheme="minorHAnsi" w:hAnsiTheme="minorHAnsi"/>
                <w:i/>
                <w:iCs/>
              </w:rPr>
            </w:pPr>
          </w:p>
        </w:tc>
      </w:tr>
      <w:tr w:rsidR="00C63E25" w:rsidRPr="00350027" w14:paraId="1AA4E1F6" w14:textId="77777777" w:rsidTr="00F33256">
        <w:tc>
          <w:tcPr>
            <w:tcW w:w="1559" w:type="dxa"/>
          </w:tcPr>
          <w:p w14:paraId="4AC1CCEB" w14:textId="77777777" w:rsidR="00C63E25" w:rsidRPr="00350027" w:rsidRDefault="00C63E25" w:rsidP="00F33256">
            <w:pPr>
              <w:rPr>
                <w:rFonts w:asciiTheme="minorHAnsi" w:hAnsiTheme="minorHAnsi"/>
                <w:i/>
                <w:iCs/>
              </w:rPr>
            </w:pPr>
          </w:p>
        </w:tc>
        <w:tc>
          <w:tcPr>
            <w:tcW w:w="9320" w:type="dxa"/>
          </w:tcPr>
          <w:p w14:paraId="07DF3FF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38B4409" w14:textId="77777777" w:rsidTr="00F33256">
        <w:tc>
          <w:tcPr>
            <w:tcW w:w="1559" w:type="dxa"/>
          </w:tcPr>
          <w:p w14:paraId="427D52F0" w14:textId="77777777" w:rsidR="00C63E25" w:rsidRPr="00350027" w:rsidRDefault="00C63E25" w:rsidP="00F33256">
            <w:pPr>
              <w:rPr>
                <w:rFonts w:asciiTheme="minorHAnsi" w:hAnsiTheme="minorHAnsi"/>
                <w:i/>
                <w:iCs/>
              </w:rPr>
            </w:pPr>
          </w:p>
        </w:tc>
        <w:tc>
          <w:tcPr>
            <w:tcW w:w="9320" w:type="dxa"/>
          </w:tcPr>
          <w:p w14:paraId="5CE3A05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C816B9C" w14:textId="77777777" w:rsidTr="00F33256">
        <w:tc>
          <w:tcPr>
            <w:tcW w:w="1559" w:type="dxa"/>
          </w:tcPr>
          <w:p w14:paraId="30BDCE9C" w14:textId="77777777" w:rsidR="00C63E25" w:rsidRPr="00350027" w:rsidRDefault="00C63E25" w:rsidP="00F33256">
            <w:pPr>
              <w:rPr>
                <w:rFonts w:asciiTheme="minorHAnsi" w:hAnsiTheme="minorHAnsi"/>
                <w:i/>
                <w:iCs/>
              </w:rPr>
            </w:pPr>
          </w:p>
        </w:tc>
        <w:tc>
          <w:tcPr>
            <w:tcW w:w="9320" w:type="dxa"/>
          </w:tcPr>
          <w:p w14:paraId="7CABF9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C0A2CFE" w14:textId="77777777" w:rsidR="00C63E25" w:rsidRPr="00350027" w:rsidRDefault="00C63E25" w:rsidP="00C63E25">
      <w:pPr>
        <w:rPr>
          <w:rFonts w:asciiTheme="minorHAnsi" w:hAnsiTheme="minorHAnsi"/>
        </w:rPr>
      </w:pPr>
    </w:p>
    <w:p w14:paraId="6D6CE6B6" w14:textId="77777777" w:rsidR="00C63E25" w:rsidRPr="00350027" w:rsidRDefault="00C63E25" w:rsidP="00C63E25">
      <w:pPr>
        <w:pStyle w:val="Heading2"/>
        <w:rPr>
          <w:rFonts w:asciiTheme="minorHAnsi" w:hAnsiTheme="minorHAnsi"/>
        </w:rPr>
      </w:pPr>
      <w:bookmarkStart w:id="81" w:name="_Toc464110964"/>
      <w:r w:rsidRPr="00350027">
        <w:rPr>
          <w:rFonts w:asciiTheme="minorHAnsi" w:hAnsiTheme="minorHAnsi"/>
        </w:rPr>
        <w:t>Implementation Constraints</w:t>
      </w:r>
      <w:bookmarkEnd w:id="81"/>
    </w:p>
    <w:p w14:paraId="05DBB72D" w14:textId="77777777" w:rsidR="00C63E25" w:rsidRPr="00350027" w:rsidRDefault="00C63E25" w:rsidP="00C63E25">
      <w:pPr>
        <w:pStyle w:val="Heading3"/>
        <w:rPr>
          <w:rFonts w:asciiTheme="minorHAnsi" w:hAnsiTheme="minorHAnsi"/>
        </w:rPr>
      </w:pPr>
      <w:bookmarkStart w:id="82" w:name="_Toc464110965"/>
      <w:r w:rsidRPr="00350027">
        <w:rPr>
          <w:rFonts w:asciiTheme="minorHAnsi" w:hAnsiTheme="minorHAnsi"/>
        </w:rPr>
        <w:t>Software Development and Verification</w:t>
      </w:r>
      <w:bookmarkEnd w:id="82"/>
    </w:p>
    <w:p w14:paraId="590EF1EB"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be developed and verified to meet the objectives of DO-178B for Level A software.</w:t>
      </w:r>
    </w:p>
    <w:p w14:paraId="2D63A388"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be implemented in C and Assembler coding language for the SM320F2812PGFMEP DSP.</w:t>
      </w:r>
      <w:r w:rsidRPr="00350027">
        <w:rPr>
          <w:rFonts w:asciiTheme="minorHAnsi" w:hAnsiTheme="minorHAnsi"/>
        </w:rPr>
        <w:br/>
        <w:t>The assembler source code will be written in accordance with the conventions of the C language compiler for the target system, e.g. stack implementation, register usage and global variable naming.</w:t>
      </w:r>
    </w:p>
    <w:p w14:paraId="6285661B" w14:textId="77777777" w:rsidR="00C63E25" w:rsidRPr="00350027" w:rsidRDefault="00C63E25" w:rsidP="00C63E25">
      <w:pPr>
        <w:pStyle w:val="Heading3"/>
        <w:rPr>
          <w:rFonts w:asciiTheme="minorHAnsi" w:hAnsiTheme="minorHAnsi"/>
        </w:rPr>
      </w:pPr>
      <w:bookmarkStart w:id="83" w:name="_Toc464110966"/>
      <w:r w:rsidRPr="00350027">
        <w:rPr>
          <w:rFonts w:asciiTheme="minorHAnsi" w:hAnsiTheme="minorHAnsi"/>
        </w:rPr>
        <w:t>Memory</w:t>
      </w:r>
      <w:bookmarkEnd w:id="83"/>
    </w:p>
    <w:p w14:paraId="32AB018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7E8A67C" w14:textId="77777777" w:rsidTr="00F33256">
        <w:tc>
          <w:tcPr>
            <w:tcW w:w="1559" w:type="dxa"/>
          </w:tcPr>
          <w:p w14:paraId="6565C10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MRJ_SCU_STC_SRS_498</w:t>
            </w:r>
          </w:p>
        </w:tc>
        <w:tc>
          <w:tcPr>
            <w:tcW w:w="9320" w:type="dxa"/>
          </w:tcPr>
          <w:p w14:paraId="0BABEDF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should not utilise more than 70% of the available FLASH memory for the initial certification of the product.</w:t>
            </w:r>
          </w:p>
          <w:p w14:paraId="5DD5A35A" w14:textId="77777777" w:rsidR="00C63E25" w:rsidRPr="00350027" w:rsidRDefault="00C63E25" w:rsidP="00F33256">
            <w:pPr>
              <w:rPr>
                <w:rFonts w:asciiTheme="minorHAnsi" w:hAnsiTheme="minorHAnsi"/>
                <w:i/>
                <w:iCs/>
              </w:rPr>
            </w:pPr>
          </w:p>
        </w:tc>
      </w:tr>
      <w:tr w:rsidR="00C63E25" w:rsidRPr="00350027" w14:paraId="6A7A5ACB" w14:textId="77777777" w:rsidTr="00F33256">
        <w:tc>
          <w:tcPr>
            <w:tcW w:w="1559" w:type="dxa"/>
          </w:tcPr>
          <w:p w14:paraId="6347C760" w14:textId="77777777" w:rsidR="00C63E25" w:rsidRPr="00350027" w:rsidRDefault="00C63E25" w:rsidP="00F33256">
            <w:pPr>
              <w:rPr>
                <w:rFonts w:asciiTheme="minorHAnsi" w:hAnsiTheme="minorHAnsi"/>
                <w:i/>
                <w:iCs/>
              </w:rPr>
            </w:pPr>
          </w:p>
        </w:tc>
        <w:tc>
          <w:tcPr>
            <w:tcW w:w="9320" w:type="dxa"/>
          </w:tcPr>
          <w:p w14:paraId="53B8900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2B31E23" w14:textId="77777777" w:rsidTr="00F33256">
        <w:tc>
          <w:tcPr>
            <w:tcW w:w="1559" w:type="dxa"/>
          </w:tcPr>
          <w:p w14:paraId="72FA206B" w14:textId="77777777" w:rsidR="00C63E25" w:rsidRPr="00350027" w:rsidRDefault="00C63E25" w:rsidP="00F33256">
            <w:pPr>
              <w:rPr>
                <w:rFonts w:asciiTheme="minorHAnsi" w:hAnsiTheme="minorHAnsi"/>
                <w:i/>
                <w:iCs/>
              </w:rPr>
            </w:pPr>
          </w:p>
        </w:tc>
        <w:tc>
          <w:tcPr>
            <w:tcW w:w="9320" w:type="dxa"/>
          </w:tcPr>
          <w:p w14:paraId="00BAA0B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5464F58" w14:textId="77777777" w:rsidTr="00F33256">
        <w:tc>
          <w:tcPr>
            <w:tcW w:w="1559" w:type="dxa"/>
          </w:tcPr>
          <w:p w14:paraId="7C97DFE8" w14:textId="77777777" w:rsidR="00C63E25" w:rsidRPr="00350027" w:rsidRDefault="00C63E25" w:rsidP="00F33256">
            <w:pPr>
              <w:rPr>
                <w:rFonts w:asciiTheme="minorHAnsi" w:hAnsiTheme="minorHAnsi"/>
                <w:i/>
                <w:iCs/>
              </w:rPr>
            </w:pPr>
          </w:p>
        </w:tc>
        <w:tc>
          <w:tcPr>
            <w:tcW w:w="9320" w:type="dxa"/>
          </w:tcPr>
          <w:p w14:paraId="6975BFA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55ECF77" w14:textId="77777777" w:rsidR="00C63E25" w:rsidRPr="00350027" w:rsidRDefault="00C63E25" w:rsidP="00C63E25">
      <w:pPr>
        <w:rPr>
          <w:rFonts w:asciiTheme="minorHAnsi" w:hAnsiTheme="minorHAnsi"/>
        </w:rPr>
      </w:pPr>
    </w:p>
    <w:p w14:paraId="3149E2A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7E4B837" w14:textId="77777777" w:rsidTr="00F33256">
        <w:tc>
          <w:tcPr>
            <w:tcW w:w="1559" w:type="dxa"/>
          </w:tcPr>
          <w:p w14:paraId="7A899D2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MRJ_SCU_STC_SRS_499</w:t>
            </w:r>
          </w:p>
        </w:tc>
        <w:tc>
          <w:tcPr>
            <w:tcW w:w="9320" w:type="dxa"/>
          </w:tcPr>
          <w:p w14:paraId="0C5FA62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should not utilise more than 70% of the available RAM for the initial certification of the product.</w:t>
            </w:r>
          </w:p>
          <w:p w14:paraId="4C7537A6" w14:textId="77777777" w:rsidR="00C63E25" w:rsidRPr="00350027" w:rsidRDefault="00C63E25" w:rsidP="00F33256">
            <w:pPr>
              <w:rPr>
                <w:rFonts w:asciiTheme="minorHAnsi" w:hAnsiTheme="minorHAnsi"/>
                <w:i/>
                <w:iCs/>
              </w:rPr>
            </w:pPr>
          </w:p>
        </w:tc>
      </w:tr>
      <w:tr w:rsidR="00C63E25" w:rsidRPr="00350027" w14:paraId="7BE185A2" w14:textId="77777777" w:rsidTr="00F33256">
        <w:tc>
          <w:tcPr>
            <w:tcW w:w="1559" w:type="dxa"/>
          </w:tcPr>
          <w:p w14:paraId="2C7BF8D0" w14:textId="77777777" w:rsidR="00C63E25" w:rsidRPr="00350027" w:rsidRDefault="00C63E25" w:rsidP="00F33256">
            <w:pPr>
              <w:rPr>
                <w:rFonts w:asciiTheme="minorHAnsi" w:hAnsiTheme="minorHAnsi"/>
                <w:i/>
                <w:iCs/>
              </w:rPr>
            </w:pPr>
          </w:p>
        </w:tc>
        <w:tc>
          <w:tcPr>
            <w:tcW w:w="9320" w:type="dxa"/>
          </w:tcPr>
          <w:p w14:paraId="2B050D7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2E28F31" w14:textId="77777777" w:rsidTr="00F33256">
        <w:tc>
          <w:tcPr>
            <w:tcW w:w="1559" w:type="dxa"/>
          </w:tcPr>
          <w:p w14:paraId="15D09309" w14:textId="77777777" w:rsidR="00C63E25" w:rsidRPr="00350027" w:rsidRDefault="00C63E25" w:rsidP="00F33256">
            <w:pPr>
              <w:rPr>
                <w:rFonts w:asciiTheme="minorHAnsi" w:hAnsiTheme="minorHAnsi"/>
                <w:i/>
                <w:iCs/>
              </w:rPr>
            </w:pPr>
          </w:p>
        </w:tc>
        <w:tc>
          <w:tcPr>
            <w:tcW w:w="9320" w:type="dxa"/>
          </w:tcPr>
          <w:p w14:paraId="7DA58B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0705305" w14:textId="77777777" w:rsidTr="00F33256">
        <w:tc>
          <w:tcPr>
            <w:tcW w:w="1559" w:type="dxa"/>
          </w:tcPr>
          <w:p w14:paraId="589C2670" w14:textId="77777777" w:rsidR="00C63E25" w:rsidRPr="00350027" w:rsidRDefault="00C63E25" w:rsidP="00F33256">
            <w:pPr>
              <w:rPr>
                <w:rFonts w:asciiTheme="minorHAnsi" w:hAnsiTheme="minorHAnsi"/>
                <w:i/>
                <w:iCs/>
              </w:rPr>
            </w:pPr>
          </w:p>
        </w:tc>
        <w:tc>
          <w:tcPr>
            <w:tcW w:w="9320" w:type="dxa"/>
          </w:tcPr>
          <w:p w14:paraId="797B762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02D97BF" w14:textId="77777777" w:rsidR="00C63E25" w:rsidRPr="00350027" w:rsidRDefault="00C63E25" w:rsidP="00C63E25">
      <w:pPr>
        <w:rPr>
          <w:rFonts w:asciiTheme="minorHAnsi" w:hAnsiTheme="minorHAnsi"/>
        </w:rPr>
      </w:pPr>
    </w:p>
    <w:p w14:paraId="3023455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EFF4CEF" w14:textId="77777777" w:rsidTr="00F33256">
        <w:tc>
          <w:tcPr>
            <w:tcW w:w="1559" w:type="dxa"/>
          </w:tcPr>
          <w:p w14:paraId="5427007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MRJ_SCU_STC_SRS_1162</w:t>
            </w:r>
          </w:p>
        </w:tc>
        <w:tc>
          <w:tcPr>
            <w:tcW w:w="9320" w:type="dxa"/>
          </w:tcPr>
          <w:p w14:paraId="774A302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not use more than 70% of its allocated stack space.</w:t>
            </w:r>
          </w:p>
          <w:p w14:paraId="7426D861" w14:textId="77777777" w:rsidR="00C63E25" w:rsidRPr="00350027" w:rsidRDefault="00C63E25" w:rsidP="00F33256">
            <w:pPr>
              <w:rPr>
                <w:rFonts w:asciiTheme="minorHAnsi" w:hAnsiTheme="minorHAnsi"/>
              </w:rPr>
            </w:pPr>
          </w:p>
          <w:p w14:paraId="1147FDB3" w14:textId="77777777" w:rsidR="00C63E25" w:rsidRPr="00350027" w:rsidRDefault="00C63E25" w:rsidP="00F33256">
            <w:pPr>
              <w:rPr>
                <w:rFonts w:asciiTheme="minorHAnsi" w:hAnsiTheme="minorHAnsi"/>
              </w:rPr>
            </w:pPr>
            <w:r w:rsidRPr="00350027">
              <w:rPr>
                <w:rFonts w:asciiTheme="minorHAnsi" w:hAnsiTheme="minorHAnsi"/>
              </w:rPr>
              <w:t>Justification: Stack margin of less than 70% ensures no stack overrun during runtime.</w:t>
            </w:r>
          </w:p>
          <w:p w14:paraId="11DC6444" w14:textId="77777777" w:rsidR="00C63E25" w:rsidRPr="00350027" w:rsidRDefault="00C63E25" w:rsidP="00F33256">
            <w:pPr>
              <w:rPr>
                <w:rFonts w:asciiTheme="minorHAnsi" w:hAnsiTheme="minorHAnsi"/>
                <w:i/>
                <w:iCs/>
              </w:rPr>
            </w:pPr>
          </w:p>
        </w:tc>
      </w:tr>
      <w:tr w:rsidR="00C63E25" w:rsidRPr="00350027" w14:paraId="4C8A0CAA" w14:textId="77777777" w:rsidTr="00F33256">
        <w:tc>
          <w:tcPr>
            <w:tcW w:w="1559" w:type="dxa"/>
          </w:tcPr>
          <w:p w14:paraId="33374A90" w14:textId="77777777" w:rsidR="00C63E25" w:rsidRPr="00350027" w:rsidRDefault="00C63E25" w:rsidP="00F33256">
            <w:pPr>
              <w:rPr>
                <w:rFonts w:asciiTheme="minorHAnsi" w:hAnsiTheme="minorHAnsi"/>
                <w:i/>
                <w:iCs/>
              </w:rPr>
            </w:pPr>
          </w:p>
        </w:tc>
        <w:tc>
          <w:tcPr>
            <w:tcW w:w="9320" w:type="dxa"/>
          </w:tcPr>
          <w:p w14:paraId="6B3432B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3405396A" w14:textId="77777777" w:rsidTr="00F33256">
        <w:tc>
          <w:tcPr>
            <w:tcW w:w="1559" w:type="dxa"/>
          </w:tcPr>
          <w:p w14:paraId="6714B78A" w14:textId="77777777" w:rsidR="00C63E25" w:rsidRPr="00350027" w:rsidRDefault="00C63E25" w:rsidP="00F33256">
            <w:pPr>
              <w:rPr>
                <w:rFonts w:asciiTheme="minorHAnsi" w:hAnsiTheme="minorHAnsi"/>
                <w:i/>
                <w:iCs/>
              </w:rPr>
            </w:pPr>
          </w:p>
        </w:tc>
        <w:tc>
          <w:tcPr>
            <w:tcW w:w="9320" w:type="dxa"/>
          </w:tcPr>
          <w:p w14:paraId="20D2048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9CC95BC" w14:textId="77777777" w:rsidTr="00F33256">
        <w:tc>
          <w:tcPr>
            <w:tcW w:w="1559" w:type="dxa"/>
          </w:tcPr>
          <w:p w14:paraId="47786715" w14:textId="77777777" w:rsidR="00C63E25" w:rsidRPr="00350027" w:rsidRDefault="00C63E25" w:rsidP="00F33256">
            <w:pPr>
              <w:rPr>
                <w:rFonts w:asciiTheme="minorHAnsi" w:hAnsiTheme="minorHAnsi"/>
                <w:i/>
                <w:iCs/>
              </w:rPr>
            </w:pPr>
          </w:p>
        </w:tc>
        <w:tc>
          <w:tcPr>
            <w:tcW w:w="9320" w:type="dxa"/>
          </w:tcPr>
          <w:p w14:paraId="711766B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8990E90" w14:textId="77777777" w:rsidR="00C63E25" w:rsidRPr="00350027" w:rsidRDefault="00C63E25" w:rsidP="00C63E25">
      <w:pPr>
        <w:rPr>
          <w:rFonts w:asciiTheme="minorHAnsi" w:hAnsiTheme="minorHAnsi"/>
        </w:rPr>
      </w:pPr>
    </w:p>
    <w:p w14:paraId="12D065CF" w14:textId="77777777" w:rsidR="00C63E25" w:rsidRPr="00350027" w:rsidRDefault="00C63E25" w:rsidP="00C63E25">
      <w:pPr>
        <w:pStyle w:val="Heading3"/>
        <w:rPr>
          <w:rFonts w:asciiTheme="minorHAnsi" w:hAnsiTheme="minorHAnsi"/>
        </w:rPr>
      </w:pPr>
      <w:bookmarkStart w:id="84" w:name="_Toc464110967"/>
      <w:r w:rsidRPr="00350027">
        <w:rPr>
          <w:rFonts w:asciiTheme="minorHAnsi" w:hAnsiTheme="minorHAnsi"/>
        </w:rPr>
        <w:t>Processor Throughput</w:t>
      </w:r>
      <w:bookmarkEnd w:id="84"/>
    </w:p>
    <w:p w14:paraId="5FDE723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92FF7E0" w14:textId="77777777" w:rsidTr="00F33256">
        <w:tc>
          <w:tcPr>
            <w:tcW w:w="1559" w:type="dxa"/>
          </w:tcPr>
          <w:p w14:paraId="73D094C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MRJ_SCU_STC_SRS_501</w:t>
            </w:r>
          </w:p>
        </w:tc>
        <w:tc>
          <w:tcPr>
            <w:tcW w:w="9320" w:type="dxa"/>
          </w:tcPr>
          <w:p w14:paraId="23E8663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should not utilise more than 70% of the available processing throughput for the initial certification of the product.  BIT processing during otherwise idle time will not be included in total processing time.</w:t>
            </w:r>
          </w:p>
          <w:p w14:paraId="25A72B2C" w14:textId="77777777" w:rsidR="00C63E25" w:rsidRPr="00350027" w:rsidRDefault="00C63E25" w:rsidP="00F33256">
            <w:pPr>
              <w:rPr>
                <w:rFonts w:asciiTheme="minorHAnsi" w:hAnsiTheme="minorHAnsi"/>
                <w:i/>
                <w:iCs/>
              </w:rPr>
            </w:pPr>
          </w:p>
        </w:tc>
      </w:tr>
      <w:tr w:rsidR="00C63E25" w:rsidRPr="00350027" w14:paraId="58E71433" w14:textId="77777777" w:rsidTr="00F33256">
        <w:tc>
          <w:tcPr>
            <w:tcW w:w="1559" w:type="dxa"/>
          </w:tcPr>
          <w:p w14:paraId="60450B63" w14:textId="77777777" w:rsidR="00C63E25" w:rsidRPr="00350027" w:rsidRDefault="00C63E25" w:rsidP="00F33256">
            <w:pPr>
              <w:rPr>
                <w:rFonts w:asciiTheme="minorHAnsi" w:hAnsiTheme="minorHAnsi"/>
                <w:i/>
                <w:iCs/>
              </w:rPr>
            </w:pPr>
          </w:p>
        </w:tc>
        <w:tc>
          <w:tcPr>
            <w:tcW w:w="9320" w:type="dxa"/>
          </w:tcPr>
          <w:p w14:paraId="53D2CBF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6D1296A" w14:textId="77777777" w:rsidTr="00F33256">
        <w:tc>
          <w:tcPr>
            <w:tcW w:w="1559" w:type="dxa"/>
          </w:tcPr>
          <w:p w14:paraId="33FECA16" w14:textId="77777777" w:rsidR="00C63E25" w:rsidRPr="00350027" w:rsidRDefault="00C63E25" w:rsidP="00F33256">
            <w:pPr>
              <w:rPr>
                <w:rFonts w:asciiTheme="minorHAnsi" w:hAnsiTheme="minorHAnsi"/>
                <w:i/>
                <w:iCs/>
              </w:rPr>
            </w:pPr>
          </w:p>
        </w:tc>
        <w:tc>
          <w:tcPr>
            <w:tcW w:w="9320" w:type="dxa"/>
          </w:tcPr>
          <w:p w14:paraId="509B748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1FEB943" w14:textId="77777777" w:rsidTr="00F33256">
        <w:tc>
          <w:tcPr>
            <w:tcW w:w="1559" w:type="dxa"/>
          </w:tcPr>
          <w:p w14:paraId="512EBC52" w14:textId="77777777" w:rsidR="00C63E25" w:rsidRPr="00350027" w:rsidRDefault="00C63E25" w:rsidP="00F33256">
            <w:pPr>
              <w:rPr>
                <w:rFonts w:asciiTheme="minorHAnsi" w:hAnsiTheme="minorHAnsi"/>
                <w:i/>
                <w:iCs/>
              </w:rPr>
            </w:pPr>
          </w:p>
        </w:tc>
        <w:tc>
          <w:tcPr>
            <w:tcW w:w="9320" w:type="dxa"/>
          </w:tcPr>
          <w:p w14:paraId="08FB768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4161D3A" w14:textId="77777777" w:rsidR="00C63E25" w:rsidRPr="00350027" w:rsidRDefault="00C63E25" w:rsidP="00C63E25">
      <w:pPr>
        <w:rPr>
          <w:rFonts w:asciiTheme="minorHAnsi" w:hAnsiTheme="minorHAnsi"/>
        </w:rPr>
      </w:pPr>
    </w:p>
    <w:p w14:paraId="2F6C0467" w14:textId="77777777" w:rsidR="00C63E25" w:rsidRPr="00350027" w:rsidRDefault="00C63E25" w:rsidP="00C63E25">
      <w:pPr>
        <w:pStyle w:val="Heading3"/>
        <w:rPr>
          <w:rFonts w:asciiTheme="minorHAnsi" w:hAnsiTheme="minorHAnsi"/>
        </w:rPr>
      </w:pPr>
      <w:bookmarkStart w:id="85" w:name="_Toc464110968"/>
      <w:r w:rsidRPr="00350027">
        <w:rPr>
          <w:rFonts w:asciiTheme="minorHAnsi" w:hAnsiTheme="minorHAnsi"/>
        </w:rPr>
        <w:t>Additional Safety Related Requirements</w:t>
      </w:r>
      <w:bookmarkEnd w:id="85"/>
    </w:p>
    <w:p w14:paraId="5DF19E1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DBF0F09" w14:textId="77777777" w:rsidTr="00F33256">
        <w:tc>
          <w:tcPr>
            <w:tcW w:w="1559" w:type="dxa"/>
          </w:tcPr>
          <w:p w14:paraId="194A947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MRJ_SCU_STC_SRS_503</w:t>
            </w:r>
          </w:p>
        </w:tc>
        <w:tc>
          <w:tcPr>
            <w:tcW w:w="9320" w:type="dxa"/>
          </w:tcPr>
          <w:p w14:paraId="5D2DCD2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should be implemented in a way which protects data and code items located in RAM against Single Event Upsets by means of:</w:t>
            </w:r>
          </w:p>
          <w:p w14:paraId="4125298A" w14:textId="77777777" w:rsidR="00C63E25" w:rsidRPr="00350027" w:rsidRDefault="00C63E25" w:rsidP="00F33256">
            <w:pPr>
              <w:rPr>
                <w:rFonts w:asciiTheme="minorHAnsi" w:hAnsiTheme="minorHAnsi"/>
              </w:rPr>
            </w:pPr>
            <w:r w:rsidRPr="00350027">
              <w:rPr>
                <w:rFonts w:asciiTheme="minorHAnsi" w:hAnsiTheme="minorHAnsi"/>
              </w:rPr>
              <w:t>- either refreshing data values continuously in a periodic manner</w:t>
            </w:r>
          </w:p>
          <w:p w14:paraId="49B76614" w14:textId="77777777" w:rsidR="00C63E25" w:rsidRPr="00350027" w:rsidRDefault="00C63E25" w:rsidP="00F33256">
            <w:pPr>
              <w:rPr>
                <w:rFonts w:asciiTheme="minorHAnsi" w:hAnsiTheme="minorHAnsi"/>
              </w:rPr>
            </w:pPr>
            <w:r w:rsidRPr="00350027">
              <w:rPr>
                <w:rFonts w:asciiTheme="minorHAnsi" w:hAnsiTheme="minorHAnsi"/>
              </w:rPr>
              <w:t>- or verifying that the data value has not changed.</w:t>
            </w:r>
          </w:p>
          <w:p w14:paraId="1BD3EA08" w14:textId="77777777" w:rsidR="00C63E25" w:rsidRPr="00350027" w:rsidRDefault="00C63E25" w:rsidP="00F33256">
            <w:pPr>
              <w:rPr>
                <w:rFonts w:asciiTheme="minorHAnsi" w:hAnsiTheme="minorHAnsi"/>
              </w:rPr>
            </w:pPr>
          </w:p>
          <w:p w14:paraId="2BC5E370" w14:textId="77777777" w:rsidR="00C63E25" w:rsidRPr="00350027" w:rsidRDefault="00C63E25" w:rsidP="00F33256">
            <w:pPr>
              <w:rPr>
                <w:rFonts w:asciiTheme="minorHAnsi" w:hAnsiTheme="minorHAnsi"/>
              </w:rPr>
            </w:pPr>
            <w:r w:rsidRPr="00350027">
              <w:rPr>
                <w:rFonts w:asciiTheme="minorHAnsi" w:hAnsiTheme="minorHAnsi"/>
              </w:rPr>
              <w:t xml:space="preserve">Justification: For SEU mitigation RAM copies of variables and code will be compared by the SCU software with their flash or NVM counterparts if not refreshed during runtime operation. </w:t>
            </w:r>
          </w:p>
          <w:p w14:paraId="61B311CF" w14:textId="77777777" w:rsidR="00C63E25" w:rsidRPr="00350027" w:rsidRDefault="00C63E25" w:rsidP="00F33256">
            <w:pPr>
              <w:rPr>
                <w:rFonts w:asciiTheme="minorHAnsi" w:hAnsiTheme="minorHAnsi"/>
                <w:i/>
                <w:iCs/>
              </w:rPr>
            </w:pPr>
          </w:p>
        </w:tc>
      </w:tr>
      <w:tr w:rsidR="00C63E25" w:rsidRPr="00350027" w14:paraId="647ACFE7" w14:textId="77777777" w:rsidTr="00F33256">
        <w:tc>
          <w:tcPr>
            <w:tcW w:w="1559" w:type="dxa"/>
          </w:tcPr>
          <w:p w14:paraId="15B0A822" w14:textId="77777777" w:rsidR="00C63E25" w:rsidRPr="00350027" w:rsidRDefault="00C63E25" w:rsidP="00F33256">
            <w:pPr>
              <w:rPr>
                <w:rFonts w:asciiTheme="minorHAnsi" w:hAnsiTheme="minorHAnsi"/>
                <w:i/>
                <w:iCs/>
              </w:rPr>
            </w:pPr>
          </w:p>
        </w:tc>
        <w:tc>
          <w:tcPr>
            <w:tcW w:w="9320" w:type="dxa"/>
          </w:tcPr>
          <w:p w14:paraId="352EEE5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51B35B66" w14:textId="77777777" w:rsidTr="00F33256">
        <w:tc>
          <w:tcPr>
            <w:tcW w:w="1559" w:type="dxa"/>
          </w:tcPr>
          <w:p w14:paraId="5686CF9F" w14:textId="77777777" w:rsidR="00C63E25" w:rsidRPr="00350027" w:rsidRDefault="00C63E25" w:rsidP="00F33256">
            <w:pPr>
              <w:rPr>
                <w:rFonts w:asciiTheme="minorHAnsi" w:hAnsiTheme="minorHAnsi"/>
                <w:i/>
                <w:iCs/>
              </w:rPr>
            </w:pPr>
          </w:p>
        </w:tc>
        <w:tc>
          <w:tcPr>
            <w:tcW w:w="9320" w:type="dxa"/>
          </w:tcPr>
          <w:p w14:paraId="0CD7E68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53D31893" w14:textId="77777777" w:rsidTr="00F33256">
        <w:tc>
          <w:tcPr>
            <w:tcW w:w="1559" w:type="dxa"/>
          </w:tcPr>
          <w:p w14:paraId="68C64526" w14:textId="77777777" w:rsidR="00C63E25" w:rsidRPr="00350027" w:rsidRDefault="00C63E25" w:rsidP="00F33256">
            <w:pPr>
              <w:rPr>
                <w:rFonts w:asciiTheme="minorHAnsi" w:hAnsiTheme="minorHAnsi"/>
                <w:i/>
                <w:iCs/>
              </w:rPr>
            </w:pPr>
          </w:p>
        </w:tc>
        <w:tc>
          <w:tcPr>
            <w:tcW w:w="9320" w:type="dxa"/>
          </w:tcPr>
          <w:p w14:paraId="1957AEA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462A12F" w14:textId="77777777" w:rsidR="00C63E25" w:rsidRPr="00350027" w:rsidRDefault="00C63E25" w:rsidP="00C63E25">
      <w:pPr>
        <w:rPr>
          <w:rFonts w:asciiTheme="minorHAnsi" w:hAnsiTheme="minorHAnsi"/>
        </w:rPr>
      </w:pPr>
    </w:p>
    <w:p w14:paraId="36CE637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05E9AFD" w14:textId="77777777" w:rsidTr="00F33256">
        <w:tc>
          <w:tcPr>
            <w:tcW w:w="1559" w:type="dxa"/>
          </w:tcPr>
          <w:p w14:paraId="26CB7CF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MRJ_SCU_STC_SRS_729</w:t>
            </w:r>
          </w:p>
        </w:tc>
        <w:tc>
          <w:tcPr>
            <w:tcW w:w="9320" w:type="dxa"/>
          </w:tcPr>
          <w:p w14:paraId="6785DF4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use the -me compiler option for all code files, which run from flash and call functions (by use of BF or SBF) containing instructions that use program-memory addressing, where the BF or SBF instruction is within 8 words of the instruction using program-memory addressing.</w:t>
            </w:r>
          </w:p>
          <w:p w14:paraId="15D4896E"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Instructions that use program-memory addressing include MAC/XMAC, DMAC/XMACD, QMACL, IMACL, PREAD/XPREAD and PWRITE/XPWRITE. This requirement only applies to code where the BF or SBF instruction is within 8 words of the instruction using program-memory addressing. </w:t>
            </w:r>
          </w:p>
          <w:p w14:paraId="15A90F7D" w14:textId="77777777" w:rsidR="00C63E25" w:rsidRPr="00350027" w:rsidRDefault="00C63E25" w:rsidP="00F33256">
            <w:pPr>
              <w:rPr>
                <w:rFonts w:asciiTheme="minorHAnsi" w:hAnsiTheme="minorHAnsi"/>
              </w:rPr>
            </w:pPr>
          </w:p>
          <w:p w14:paraId="11C3EFAD" w14:textId="77777777" w:rsidR="00C63E25" w:rsidRPr="00350027" w:rsidRDefault="00C63E25" w:rsidP="00F33256">
            <w:pPr>
              <w:rPr>
                <w:rFonts w:asciiTheme="minorHAnsi" w:hAnsiTheme="minorHAnsi"/>
              </w:rPr>
            </w:pPr>
            <w:r w:rsidRPr="00350027">
              <w:rPr>
                <w:rFonts w:asciiTheme="minorHAnsi" w:hAnsiTheme="minorHAnsi"/>
              </w:rPr>
              <w:t>Note: This requirement stems from a known DSP errata.</w:t>
            </w:r>
          </w:p>
          <w:p w14:paraId="24CE7B58" w14:textId="77777777" w:rsidR="00C63E25" w:rsidRPr="00350027" w:rsidRDefault="00C63E25" w:rsidP="00F33256">
            <w:pPr>
              <w:rPr>
                <w:rFonts w:asciiTheme="minorHAnsi" w:hAnsiTheme="minorHAnsi"/>
                <w:i/>
                <w:iCs/>
              </w:rPr>
            </w:pPr>
          </w:p>
        </w:tc>
      </w:tr>
      <w:tr w:rsidR="00C63E25" w:rsidRPr="00350027" w14:paraId="5E60DEF1" w14:textId="77777777" w:rsidTr="00F33256">
        <w:tc>
          <w:tcPr>
            <w:tcW w:w="1559" w:type="dxa"/>
          </w:tcPr>
          <w:p w14:paraId="686CA257" w14:textId="77777777" w:rsidR="00C63E25" w:rsidRPr="00350027" w:rsidRDefault="00C63E25" w:rsidP="00F33256">
            <w:pPr>
              <w:rPr>
                <w:rFonts w:asciiTheme="minorHAnsi" w:hAnsiTheme="minorHAnsi"/>
                <w:i/>
                <w:iCs/>
              </w:rPr>
            </w:pPr>
          </w:p>
        </w:tc>
        <w:tc>
          <w:tcPr>
            <w:tcW w:w="9320" w:type="dxa"/>
          </w:tcPr>
          <w:p w14:paraId="2A9CD9E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88386FC" w14:textId="77777777" w:rsidTr="00F33256">
        <w:tc>
          <w:tcPr>
            <w:tcW w:w="1559" w:type="dxa"/>
          </w:tcPr>
          <w:p w14:paraId="4555A3D5" w14:textId="77777777" w:rsidR="00C63E25" w:rsidRPr="00350027" w:rsidRDefault="00C63E25" w:rsidP="00F33256">
            <w:pPr>
              <w:rPr>
                <w:rFonts w:asciiTheme="minorHAnsi" w:hAnsiTheme="minorHAnsi"/>
                <w:i/>
                <w:iCs/>
              </w:rPr>
            </w:pPr>
          </w:p>
        </w:tc>
        <w:tc>
          <w:tcPr>
            <w:tcW w:w="9320" w:type="dxa"/>
          </w:tcPr>
          <w:p w14:paraId="017B0BE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F3E60C1" w14:textId="77777777" w:rsidTr="00F33256">
        <w:tc>
          <w:tcPr>
            <w:tcW w:w="1559" w:type="dxa"/>
          </w:tcPr>
          <w:p w14:paraId="18DE5FFF" w14:textId="77777777" w:rsidR="00C63E25" w:rsidRPr="00350027" w:rsidRDefault="00C63E25" w:rsidP="00F33256">
            <w:pPr>
              <w:rPr>
                <w:rFonts w:asciiTheme="minorHAnsi" w:hAnsiTheme="minorHAnsi"/>
                <w:i/>
                <w:iCs/>
              </w:rPr>
            </w:pPr>
          </w:p>
        </w:tc>
        <w:tc>
          <w:tcPr>
            <w:tcW w:w="9320" w:type="dxa"/>
          </w:tcPr>
          <w:p w14:paraId="26156E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127D91" w14:textId="77777777" w:rsidR="00C63E25" w:rsidRPr="00350027" w:rsidRDefault="00C63E25" w:rsidP="00C63E25">
      <w:pPr>
        <w:rPr>
          <w:rFonts w:asciiTheme="minorHAnsi" w:hAnsiTheme="minorHAnsi"/>
        </w:rPr>
      </w:pPr>
    </w:p>
    <w:p w14:paraId="5B67F90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3AD00DF" w14:textId="77777777" w:rsidTr="00F33256">
        <w:tc>
          <w:tcPr>
            <w:tcW w:w="1559" w:type="dxa"/>
          </w:tcPr>
          <w:p w14:paraId="3EC90A6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MRJ_SCU_STC_SRS_723</w:t>
            </w:r>
          </w:p>
        </w:tc>
        <w:tc>
          <w:tcPr>
            <w:tcW w:w="9320" w:type="dxa"/>
          </w:tcPr>
          <w:p w14:paraId="41A03C13" w14:textId="77777777" w:rsidR="00C63E25" w:rsidRPr="00350027" w:rsidRDefault="00C63E25" w:rsidP="00F33256">
            <w:pPr>
              <w:rPr>
                <w:rFonts w:asciiTheme="minorHAnsi" w:hAnsiTheme="minorHAnsi"/>
              </w:rPr>
            </w:pPr>
            <w:r w:rsidRPr="00350027">
              <w:rPr>
                <w:rFonts w:asciiTheme="minorHAnsi" w:hAnsiTheme="minorHAnsi"/>
              </w:rPr>
              <w:t>The STC Program shall not locate code within 8 words of the end of valid memory (flash and RAM). The valid code sections will be defined in the linker command file.</w:t>
            </w:r>
          </w:p>
          <w:p w14:paraId="3B2D8303" w14:textId="77777777" w:rsidR="00C63E25" w:rsidRPr="00350027" w:rsidRDefault="00C63E25" w:rsidP="00F33256">
            <w:pPr>
              <w:rPr>
                <w:rFonts w:asciiTheme="minorHAnsi" w:hAnsiTheme="minorHAnsi"/>
              </w:rPr>
            </w:pPr>
          </w:p>
          <w:p w14:paraId="5C07E953" w14:textId="77777777" w:rsidR="00C63E25" w:rsidRPr="00350027" w:rsidRDefault="00C63E25" w:rsidP="00F33256">
            <w:pPr>
              <w:rPr>
                <w:rFonts w:asciiTheme="minorHAnsi" w:hAnsiTheme="minorHAnsi"/>
              </w:rPr>
            </w:pPr>
            <w:r w:rsidRPr="00350027">
              <w:rPr>
                <w:rFonts w:asciiTheme="minorHAnsi" w:hAnsiTheme="minorHAnsi"/>
              </w:rPr>
              <w:t>Note: This requirement is related to the linker command file and is part of the protection mechanism against a known DSP errata.</w:t>
            </w:r>
          </w:p>
          <w:p w14:paraId="368EE9D2" w14:textId="77777777" w:rsidR="00C63E25" w:rsidRPr="00350027" w:rsidRDefault="00C63E25" w:rsidP="00F33256">
            <w:pPr>
              <w:rPr>
                <w:rFonts w:asciiTheme="minorHAnsi" w:hAnsiTheme="minorHAnsi"/>
                <w:i/>
                <w:iCs/>
              </w:rPr>
            </w:pPr>
          </w:p>
        </w:tc>
      </w:tr>
      <w:tr w:rsidR="00C63E25" w:rsidRPr="00350027" w14:paraId="1293919B" w14:textId="77777777" w:rsidTr="00F33256">
        <w:tc>
          <w:tcPr>
            <w:tcW w:w="1559" w:type="dxa"/>
          </w:tcPr>
          <w:p w14:paraId="3F072DD9" w14:textId="77777777" w:rsidR="00C63E25" w:rsidRPr="00350027" w:rsidRDefault="00C63E25" w:rsidP="00F33256">
            <w:pPr>
              <w:rPr>
                <w:rFonts w:asciiTheme="minorHAnsi" w:hAnsiTheme="minorHAnsi"/>
                <w:i/>
                <w:iCs/>
              </w:rPr>
            </w:pPr>
          </w:p>
        </w:tc>
        <w:tc>
          <w:tcPr>
            <w:tcW w:w="9320" w:type="dxa"/>
          </w:tcPr>
          <w:p w14:paraId="1176B89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1308E8C" w14:textId="77777777" w:rsidTr="00F33256">
        <w:tc>
          <w:tcPr>
            <w:tcW w:w="1559" w:type="dxa"/>
          </w:tcPr>
          <w:p w14:paraId="4245B59C" w14:textId="77777777" w:rsidR="00C63E25" w:rsidRPr="00350027" w:rsidRDefault="00C63E25" w:rsidP="00F33256">
            <w:pPr>
              <w:rPr>
                <w:rFonts w:asciiTheme="minorHAnsi" w:hAnsiTheme="minorHAnsi"/>
                <w:i/>
                <w:iCs/>
              </w:rPr>
            </w:pPr>
          </w:p>
        </w:tc>
        <w:tc>
          <w:tcPr>
            <w:tcW w:w="9320" w:type="dxa"/>
          </w:tcPr>
          <w:p w14:paraId="0754F46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2176D97" w14:textId="77777777" w:rsidTr="00F33256">
        <w:tc>
          <w:tcPr>
            <w:tcW w:w="1559" w:type="dxa"/>
          </w:tcPr>
          <w:p w14:paraId="1ED9721E" w14:textId="77777777" w:rsidR="00C63E25" w:rsidRPr="00350027" w:rsidRDefault="00C63E25" w:rsidP="00F33256">
            <w:pPr>
              <w:rPr>
                <w:rFonts w:asciiTheme="minorHAnsi" w:hAnsiTheme="minorHAnsi"/>
                <w:i/>
                <w:iCs/>
              </w:rPr>
            </w:pPr>
          </w:p>
        </w:tc>
        <w:tc>
          <w:tcPr>
            <w:tcW w:w="9320" w:type="dxa"/>
          </w:tcPr>
          <w:p w14:paraId="16FBB9E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7D42D2B" w14:textId="77777777" w:rsidR="00C63E25" w:rsidRPr="00350027" w:rsidRDefault="00C63E25" w:rsidP="00C63E25">
      <w:pPr>
        <w:rPr>
          <w:rFonts w:asciiTheme="minorHAnsi" w:hAnsiTheme="minorHAnsi"/>
        </w:rPr>
      </w:pPr>
    </w:p>
    <w:p w14:paraId="51D5B95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A92E024" w14:textId="77777777" w:rsidTr="00F33256">
        <w:tc>
          <w:tcPr>
            <w:tcW w:w="1559" w:type="dxa"/>
          </w:tcPr>
          <w:p w14:paraId="0F35107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MRJ_SCU_STC_SRS_939</w:t>
            </w:r>
          </w:p>
        </w:tc>
        <w:tc>
          <w:tcPr>
            <w:tcW w:w="9320" w:type="dxa"/>
          </w:tcPr>
          <w:p w14:paraId="01C5330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not use Flash/ROM memory area 0x3F7FF0 through 0x3F7FF7.</w:t>
            </w:r>
          </w:p>
          <w:p w14:paraId="05430A7B" w14:textId="77777777" w:rsidR="00C63E25" w:rsidRPr="00350027" w:rsidRDefault="00C63E25" w:rsidP="00F33256">
            <w:pPr>
              <w:rPr>
                <w:rFonts w:asciiTheme="minorHAnsi" w:hAnsiTheme="minorHAnsi"/>
              </w:rPr>
            </w:pPr>
          </w:p>
          <w:p w14:paraId="77F5C4FC" w14:textId="77777777" w:rsidR="00C63E25" w:rsidRPr="00350027" w:rsidRDefault="00C63E25" w:rsidP="00F33256">
            <w:pPr>
              <w:rPr>
                <w:rFonts w:asciiTheme="minorHAnsi" w:hAnsiTheme="minorHAnsi"/>
                <w:i/>
                <w:iCs/>
              </w:rPr>
            </w:pPr>
          </w:p>
        </w:tc>
      </w:tr>
      <w:tr w:rsidR="00C63E25" w:rsidRPr="00350027" w14:paraId="03BC4488" w14:textId="77777777" w:rsidTr="00F33256">
        <w:tc>
          <w:tcPr>
            <w:tcW w:w="1559" w:type="dxa"/>
          </w:tcPr>
          <w:p w14:paraId="5FAD7F4C" w14:textId="77777777" w:rsidR="00C63E25" w:rsidRPr="00350027" w:rsidRDefault="00C63E25" w:rsidP="00F33256">
            <w:pPr>
              <w:rPr>
                <w:rFonts w:asciiTheme="minorHAnsi" w:hAnsiTheme="minorHAnsi"/>
                <w:i/>
                <w:iCs/>
              </w:rPr>
            </w:pPr>
          </w:p>
        </w:tc>
        <w:tc>
          <w:tcPr>
            <w:tcW w:w="9320" w:type="dxa"/>
          </w:tcPr>
          <w:p w14:paraId="1DF9659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7F45E0C" w14:textId="77777777" w:rsidTr="00F33256">
        <w:tc>
          <w:tcPr>
            <w:tcW w:w="1559" w:type="dxa"/>
          </w:tcPr>
          <w:p w14:paraId="689DB89F" w14:textId="77777777" w:rsidR="00C63E25" w:rsidRPr="00350027" w:rsidRDefault="00C63E25" w:rsidP="00F33256">
            <w:pPr>
              <w:rPr>
                <w:rFonts w:asciiTheme="minorHAnsi" w:hAnsiTheme="minorHAnsi"/>
                <w:i/>
                <w:iCs/>
              </w:rPr>
            </w:pPr>
          </w:p>
        </w:tc>
        <w:tc>
          <w:tcPr>
            <w:tcW w:w="9320" w:type="dxa"/>
          </w:tcPr>
          <w:p w14:paraId="05C093D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3E22F89" w14:textId="77777777" w:rsidTr="00F33256">
        <w:tc>
          <w:tcPr>
            <w:tcW w:w="1559" w:type="dxa"/>
          </w:tcPr>
          <w:p w14:paraId="04C8BC05" w14:textId="77777777" w:rsidR="00C63E25" w:rsidRPr="00350027" w:rsidRDefault="00C63E25" w:rsidP="00F33256">
            <w:pPr>
              <w:rPr>
                <w:rFonts w:asciiTheme="minorHAnsi" w:hAnsiTheme="minorHAnsi"/>
                <w:i/>
                <w:iCs/>
              </w:rPr>
            </w:pPr>
          </w:p>
        </w:tc>
        <w:tc>
          <w:tcPr>
            <w:tcW w:w="9320" w:type="dxa"/>
          </w:tcPr>
          <w:p w14:paraId="23E1AE2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4664CD" w14:textId="77777777" w:rsidR="00C63E25" w:rsidRPr="00350027" w:rsidRDefault="00C63E25" w:rsidP="00C63E25">
      <w:pPr>
        <w:rPr>
          <w:rFonts w:asciiTheme="minorHAnsi" w:hAnsiTheme="minorHAnsi"/>
        </w:rPr>
      </w:pPr>
    </w:p>
    <w:p w14:paraId="2295D1A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364CAE4" w14:textId="77777777" w:rsidTr="00F33256">
        <w:tc>
          <w:tcPr>
            <w:tcW w:w="1559" w:type="dxa"/>
          </w:tcPr>
          <w:p w14:paraId="6898006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MRJ_SCU_STC_SRS_730</w:t>
            </w:r>
          </w:p>
        </w:tc>
        <w:tc>
          <w:tcPr>
            <w:tcW w:w="9320" w:type="dxa"/>
          </w:tcPr>
          <w:p w14:paraId="2A5547D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be implemented in a way so that the McBSP FIFO is not being written to while reading from it.</w:t>
            </w:r>
          </w:p>
          <w:p w14:paraId="24B2C333" w14:textId="77777777" w:rsidR="00C63E25" w:rsidRPr="00350027" w:rsidRDefault="00C63E25" w:rsidP="00F33256">
            <w:pPr>
              <w:rPr>
                <w:rFonts w:asciiTheme="minorHAnsi" w:hAnsiTheme="minorHAnsi"/>
              </w:rPr>
            </w:pPr>
            <w:r w:rsidRPr="00350027">
              <w:rPr>
                <w:rFonts w:asciiTheme="minorHAnsi" w:hAnsiTheme="minorHAnsi"/>
              </w:rPr>
              <w:t>Note: This requirement stems from a known DSP errata.</w:t>
            </w:r>
          </w:p>
          <w:p w14:paraId="78F7542A" w14:textId="77777777" w:rsidR="00C63E25" w:rsidRPr="00350027" w:rsidRDefault="00C63E25" w:rsidP="00F33256">
            <w:pPr>
              <w:rPr>
                <w:rFonts w:asciiTheme="minorHAnsi" w:hAnsiTheme="minorHAnsi"/>
                <w:i/>
                <w:iCs/>
              </w:rPr>
            </w:pPr>
          </w:p>
        </w:tc>
      </w:tr>
      <w:tr w:rsidR="00C63E25" w:rsidRPr="00350027" w14:paraId="02D93052" w14:textId="77777777" w:rsidTr="00F33256">
        <w:tc>
          <w:tcPr>
            <w:tcW w:w="1559" w:type="dxa"/>
          </w:tcPr>
          <w:p w14:paraId="0CC85B95" w14:textId="77777777" w:rsidR="00C63E25" w:rsidRPr="00350027" w:rsidRDefault="00C63E25" w:rsidP="00F33256">
            <w:pPr>
              <w:rPr>
                <w:rFonts w:asciiTheme="minorHAnsi" w:hAnsiTheme="minorHAnsi"/>
                <w:i/>
                <w:iCs/>
              </w:rPr>
            </w:pPr>
          </w:p>
        </w:tc>
        <w:tc>
          <w:tcPr>
            <w:tcW w:w="9320" w:type="dxa"/>
          </w:tcPr>
          <w:p w14:paraId="7D6E12E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AA680E" w14:textId="77777777" w:rsidTr="00F33256">
        <w:tc>
          <w:tcPr>
            <w:tcW w:w="1559" w:type="dxa"/>
          </w:tcPr>
          <w:p w14:paraId="611F7701" w14:textId="77777777" w:rsidR="00C63E25" w:rsidRPr="00350027" w:rsidRDefault="00C63E25" w:rsidP="00F33256">
            <w:pPr>
              <w:rPr>
                <w:rFonts w:asciiTheme="minorHAnsi" w:hAnsiTheme="minorHAnsi"/>
                <w:i/>
                <w:iCs/>
              </w:rPr>
            </w:pPr>
          </w:p>
        </w:tc>
        <w:tc>
          <w:tcPr>
            <w:tcW w:w="9320" w:type="dxa"/>
          </w:tcPr>
          <w:p w14:paraId="0F254A9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C5C350C" w14:textId="77777777" w:rsidTr="00F33256">
        <w:tc>
          <w:tcPr>
            <w:tcW w:w="1559" w:type="dxa"/>
          </w:tcPr>
          <w:p w14:paraId="3866B096" w14:textId="77777777" w:rsidR="00C63E25" w:rsidRPr="00350027" w:rsidRDefault="00C63E25" w:rsidP="00F33256">
            <w:pPr>
              <w:rPr>
                <w:rFonts w:asciiTheme="minorHAnsi" w:hAnsiTheme="minorHAnsi"/>
                <w:i/>
                <w:iCs/>
              </w:rPr>
            </w:pPr>
          </w:p>
        </w:tc>
        <w:tc>
          <w:tcPr>
            <w:tcW w:w="9320" w:type="dxa"/>
          </w:tcPr>
          <w:p w14:paraId="569139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86BCE40" w14:textId="77777777" w:rsidR="00C63E25" w:rsidRPr="00350027" w:rsidRDefault="00C63E25" w:rsidP="00C63E25">
      <w:pPr>
        <w:rPr>
          <w:rFonts w:asciiTheme="minorHAnsi" w:hAnsiTheme="minorHAnsi"/>
        </w:rPr>
      </w:pPr>
    </w:p>
    <w:p w14:paraId="7AD42C4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1B718CA" w14:textId="77777777" w:rsidTr="00F33256">
        <w:tc>
          <w:tcPr>
            <w:tcW w:w="1559" w:type="dxa"/>
          </w:tcPr>
          <w:p w14:paraId="38B2FD5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MRJ_SCU_STC_SRS_731</w:t>
            </w:r>
          </w:p>
        </w:tc>
        <w:tc>
          <w:tcPr>
            <w:tcW w:w="9320" w:type="dxa"/>
          </w:tcPr>
          <w:p w14:paraId="45AD441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not read the following address locations: 0x7001, 0x7401, 0x7C01.</w:t>
            </w:r>
          </w:p>
          <w:p w14:paraId="23196E76" w14:textId="77777777" w:rsidR="00C63E25" w:rsidRPr="00350027" w:rsidRDefault="00C63E25" w:rsidP="00F33256">
            <w:pPr>
              <w:rPr>
                <w:rFonts w:asciiTheme="minorHAnsi" w:hAnsiTheme="minorHAnsi"/>
              </w:rPr>
            </w:pPr>
            <w:r w:rsidRPr="00350027">
              <w:rPr>
                <w:rFonts w:asciiTheme="minorHAnsi" w:hAnsiTheme="minorHAnsi"/>
              </w:rPr>
              <w:t>Note: This requirement stems from a known DSP errata.</w:t>
            </w:r>
          </w:p>
          <w:p w14:paraId="21AF6B60" w14:textId="77777777" w:rsidR="00C63E25" w:rsidRPr="00350027" w:rsidRDefault="00C63E25" w:rsidP="00F33256">
            <w:pPr>
              <w:rPr>
                <w:rFonts w:asciiTheme="minorHAnsi" w:hAnsiTheme="minorHAnsi"/>
                <w:i/>
                <w:iCs/>
              </w:rPr>
            </w:pPr>
          </w:p>
        </w:tc>
      </w:tr>
      <w:tr w:rsidR="00C63E25" w:rsidRPr="00350027" w14:paraId="379C8644" w14:textId="77777777" w:rsidTr="00F33256">
        <w:tc>
          <w:tcPr>
            <w:tcW w:w="1559" w:type="dxa"/>
          </w:tcPr>
          <w:p w14:paraId="483EF232" w14:textId="77777777" w:rsidR="00C63E25" w:rsidRPr="00350027" w:rsidRDefault="00C63E25" w:rsidP="00F33256">
            <w:pPr>
              <w:rPr>
                <w:rFonts w:asciiTheme="minorHAnsi" w:hAnsiTheme="minorHAnsi"/>
                <w:i/>
                <w:iCs/>
              </w:rPr>
            </w:pPr>
          </w:p>
        </w:tc>
        <w:tc>
          <w:tcPr>
            <w:tcW w:w="9320" w:type="dxa"/>
          </w:tcPr>
          <w:p w14:paraId="31DE48D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7232717" w14:textId="77777777" w:rsidTr="00F33256">
        <w:tc>
          <w:tcPr>
            <w:tcW w:w="1559" w:type="dxa"/>
          </w:tcPr>
          <w:p w14:paraId="0AD7C0B7" w14:textId="77777777" w:rsidR="00C63E25" w:rsidRPr="00350027" w:rsidRDefault="00C63E25" w:rsidP="00F33256">
            <w:pPr>
              <w:rPr>
                <w:rFonts w:asciiTheme="minorHAnsi" w:hAnsiTheme="minorHAnsi"/>
                <w:i/>
                <w:iCs/>
              </w:rPr>
            </w:pPr>
          </w:p>
        </w:tc>
        <w:tc>
          <w:tcPr>
            <w:tcW w:w="9320" w:type="dxa"/>
          </w:tcPr>
          <w:p w14:paraId="1208D01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F9F3E5C" w14:textId="77777777" w:rsidTr="00F33256">
        <w:tc>
          <w:tcPr>
            <w:tcW w:w="1559" w:type="dxa"/>
          </w:tcPr>
          <w:p w14:paraId="1A9F946B" w14:textId="77777777" w:rsidR="00C63E25" w:rsidRPr="00350027" w:rsidRDefault="00C63E25" w:rsidP="00F33256">
            <w:pPr>
              <w:rPr>
                <w:rFonts w:asciiTheme="minorHAnsi" w:hAnsiTheme="minorHAnsi"/>
                <w:i/>
                <w:iCs/>
              </w:rPr>
            </w:pPr>
          </w:p>
        </w:tc>
        <w:tc>
          <w:tcPr>
            <w:tcW w:w="9320" w:type="dxa"/>
          </w:tcPr>
          <w:p w14:paraId="770D98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B28388B" w14:textId="77777777" w:rsidR="00C63E25" w:rsidRPr="00350027" w:rsidRDefault="00C63E25" w:rsidP="00C63E25">
      <w:pPr>
        <w:rPr>
          <w:rFonts w:asciiTheme="minorHAnsi" w:hAnsiTheme="minorHAnsi"/>
        </w:rPr>
      </w:pPr>
    </w:p>
    <w:p w14:paraId="510E26A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9DF4E09" w14:textId="77777777" w:rsidTr="00F33256">
        <w:tc>
          <w:tcPr>
            <w:tcW w:w="1559" w:type="dxa"/>
          </w:tcPr>
          <w:p w14:paraId="26ECCB5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MRJ_SCU_STC_SRS_733</w:t>
            </w:r>
          </w:p>
        </w:tc>
        <w:tc>
          <w:tcPr>
            <w:tcW w:w="9320" w:type="dxa"/>
          </w:tcPr>
          <w:p w14:paraId="65410B03" w14:textId="77777777" w:rsidR="00C63E25" w:rsidRPr="00350027" w:rsidRDefault="00C63E25" w:rsidP="00F33256">
            <w:pPr>
              <w:rPr>
                <w:rFonts w:asciiTheme="minorHAnsi" w:hAnsiTheme="minorHAnsi"/>
              </w:rPr>
            </w:pPr>
            <w:r w:rsidRPr="00350027">
              <w:rPr>
                <w:rFonts w:asciiTheme="minorHAnsi" w:hAnsiTheme="minorHAnsi"/>
              </w:rPr>
              <w:t xml:space="preserve">The ADC interface timing of the </w:t>
            </w:r>
            <w:r w:rsidRPr="00350027">
              <w:rPr>
                <w:rFonts w:asciiTheme="minorHAnsi" w:hAnsiTheme="minorHAnsi"/>
                <w:i/>
                <w:iCs/>
              </w:rPr>
              <w:t>STC Program</w:t>
            </w:r>
            <w:r w:rsidRPr="00350027">
              <w:rPr>
                <w:rFonts w:asciiTheme="minorHAnsi" w:hAnsiTheme="minorHAnsi"/>
              </w:rPr>
              <w:t xml:space="preserve"> shall take into account one extra ADC clock period when reading/polling the ADC result register.</w:t>
            </w:r>
          </w:p>
          <w:p w14:paraId="0B506675" w14:textId="77777777" w:rsidR="00C63E25" w:rsidRPr="00350027" w:rsidRDefault="00C63E25" w:rsidP="00F33256">
            <w:pPr>
              <w:rPr>
                <w:rFonts w:asciiTheme="minorHAnsi" w:hAnsiTheme="minorHAnsi"/>
              </w:rPr>
            </w:pPr>
            <w:r w:rsidRPr="00350027">
              <w:rPr>
                <w:rFonts w:asciiTheme="minorHAnsi" w:hAnsiTheme="minorHAnsi"/>
              </w:rPr>
              <w:t>Note: This requirement stems from a known DSP errata.</w:t>
            </w:r>
          </w:p>
          <w:p w14:paraId="26774D5A" w14:textId="77777777" w:rsidR="00C63E25" w:rsidRPr="00350027" w:rsidRDefault="00C63E25" w:rsidP="00F33256">
            <w:pPr>
              <w:rPr>
                <w:rFonts w:asciiTheme="minorHAnsi" w:hAnsiTheme="minorHAnsi"/>
                <w:i/>
                <w:iCs/>
              </w:rPr>
            </w:pPr>
          </w:p>
        </w:tc>
      </w:tr>
      <w:tr w:rsidR="00C63E25" w:rsidRPr="00350027" w14:paraId="75A18D38" w14:textId="77777777" w:rsidTr="00F33256">
        <w:tc>
          <w:tcPr>
            <w:tcW w:w="1559" w:type="dxa"/>
          </w:tcPr>
          <w:p w14:paraId="16C18F08" w14:textId="77777777" w:rsidR="00C63E25" w:rsidRPr="00350027" w:rsidRDefault="00C63E25" w:rsidP="00F33256">
            <w:pPr>
              <w:rPr>
                <w:rFonts w:asciiTheme="minorHAnsi" w:hAnsiTheme="minorHAnsi"/>
                <w:i/>
                <w:iCs/>
              </w:rPr>
            </w:pPr>
          </w:p>
        </w:tc>
        <w:tc>
          <w:tcPr>
            <w:tcW w:w="9320" w:type="dxa"/>
          </w:tcPr>
          <w:p w14:paraId="1A98DEA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3D1F968" w14:textId="77777777" w:rsidTr="00F33256">
        <w:tc>
          <w:tcPr>
            <w:tcW w:w="1559" w:type="dxa"/>
          </w:tcPr>
          <w:p w14:paraId="51B3892A" w14:textId="77777777" w:rsidR="00C63E25" w:rsidRPr="00350027" w:rsidRDefault="00C63E25" w:rsidP="00F33256">
            <w:pPr>
              <w:rPr>
                <w:rFonts w:asciiTheme="minorHAnsi" w:hAnsiTheme="minorHAnsi"/>
                <w:i/>
                <w:iCs/>
              </w:rPr>
            </w:pPr>
          </w:p>
        </w:tc>
        <w:tc>
          <w:tcPr>
            <w:tcW w:w="9320" w:type="dxa"/>
          </w:tcPr>
          <w:p w14:paraId="6FA1F8C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0063437" w14:textId="77777777" w:rsidTr="00F33256">
        <w:tc>
          <w:tcPr>
            <w:tcW w:w="1559" w:type="dxa"/>
          </w:tcPr>
          <w:p w14:paraId="1959E23A" w14:textId="77777777" w:rsidR="00C63E25" w:rsidRPr="00350027" w:rsidRDefault="00C63E25" w:rsidP="00F33256">
            <w:pPr>
              <w:rPr>
                <w:rFonts w:asciiTheme="minorHAnsi" w:hAnsiTheme="minorHAnsi"/>
                <w:i/>
                <w:iCs/>
              </w:rPr>
            </w:pPr>
          </w:p>
        </w:tc>
        <w:tc>
          <w:tcPr>
            <w:tcW w:w="9320" w:type="dxa"/>
          </w:tcPr>
          <w:p w14:paraId="28487D9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90DE439" w14:textId="77777777" w:rsidR="00C63E25" w:rsidRPr="00350027" w:rsidRDefault="00C63E25" w:rsidP="00C63E25">
      <w:pPr>
        <w:rPr>
          <w:rFonts w:asciiTheme="minorHAnsi" w:hAnsiTheme="minorHAnsi"/>
        </w:rPr>
      </w:pPr>
    </w:p>
    <w:p w14:paraId="74F901B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4ECE343" w14:textId="77777777" w:rsidTr="00F33256">
        <w:tc>
          <w:tcPr>
            <w:tcW w:w="1559" w:type="dxa"/>
          </w:tcPr>
          <w:p w14:paraId="0FC310DB"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MRJ_SCU_STC_SRS_1144</w:t>
            </w:r>
          </w:p>
        </w:tc>
        <w:tc>
          <w:tcPr>
            <w:tcW w:w="9320" w:type="dxa"/>
          </w:tcPr>
          <w:p w14:paraId="496A6751" w14:textId="77777777" w:rsidR="00C63E25" w:rsidRPr="00350027" w:rsidRDefault="00C63E25" w:rsidP="00F33256">
            <w:pPr>
              <w:rPr>
                <w:rFonts w:asciiTheme="minorHAnsi" w:hAnsiTheme="minorHAnsi"/>
              </w:rPr>
            </w:pPr>
            <w:r w:rsidRPr="00350027">
              <w:rPr>
                <w:rFonts w:asciiTheme="minorHAnsi" w:hAnsiTheme="minorHAnsi"/>
              </w:rPr>
              <w:t xml:space="preserve">During accesses to the eCAN registers, the </w:t>
            </w:r>
            <w:r w:rsidRPr="00350027">
              <w:rPr>
                <w:rFonts w:asciiTheme="minorHAnsi" w:hAnsiTheme="minorHAnsi"/>
                <w:i/>
                <w:iCs/>
              </w:rPr>
              <w:t>STC Program</w:t>
            </w:r>
            <w:r w:rsidRPr="00350027">
              <w:rPr>
                <w:rFonts w:asciiTheme="minorHAnsi" w:hAnsiTheme="minorHAnsi"/>
              </w:rPr>
              <w:t xml:space="preserve"> shall use the double read/double write functions as proposed by the TI Errata sheet [ref. C16].</w:t>
            </w:r>
          </w:p>
          <w:p w14:paraId="120A6C64" w14:textId="77777777" w:rsidR="00C63E25" w:rsidRPr="00350027" w:rsidRDefault="00C63E25" w:rsidP="00F33256">
            <w:pPr>
              <w:rPr>
                <w:rFonts w:asciiTheme="minorHAnsi" w:hAnsiTheme="minorHAnsi"/>
                <w:i/>
                <w:iCs/>
              </w:rPr>
            </w:pPr>
          </w:p>
        </w:tc>
      </w:tr>
      <w:tr w:rsidR="00C63E25" w:rsidRPr="00350027" w14:paraId="01D50F96" w14:textId="77777777" w:rsidTr="00F33256">
        <w:tc>
          <w:tcPr>
            <w:tcW w:w="1559" w:type="dxa"/>
          </w:tcPr>
          <w:p w14:paraId="7ED75E3F" w14:textId="77777777" w:rsidR="00C63E25" w:rsidRPr="00350027" w:rsidRDefault="00C63E25" w:rsidP="00F33256">
            <w:pPr>
              <w:rPr>
                <w:rFonts w:asciiTheme="minorHAnsi" w:hAnsiTheme="minorHAnsi"/>
                <w:i/>
                <w:iCs/>
              </w:rPr>
            </w:pPr>
          </w:p>
        </w:tc>
        <w:tc>
          <w:tcPr>
            <w:tcW w:w="9320" w:type="dxa"/>
          </w:tcPr>
          <w:p w14:paraId="2747A01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4A244F6" w14:textId="77777777" w:rsidTr="00F33256">
        <w:tc>
          <w:tcPr>
            <w:tcW w:w="1559" w:type="dxa"/>
          </w:tcPr>
          <w:p w14:paraId="65C3ABAE" w14:textId="77777777" w:rsidR="00C63E25" w:rsidRPr="00350027" w:rsidRDefault="00C63E25" w:rsidP="00F33256">
            <w:pPr>
              <w:rPr>
                <w:rFonts w:asciiTheme="minorHAnsi" w:hAnsiTheme="minorHAnsi"/>
                <w:i/>
                <w:iCs/>
              </w:rPr>
            </w:pPr>
          </w:p>
        </w:tc>
        <w:tc>
          <w:tcPr>
            <w:tcW w:w="9320" w:type="dxa"/>
          </w:tcPr>
          <w:p w14:paraId="1E9E29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3E1A879" w14:textId="77777777" w:rsidTr="00F33256">
        <w:tc>
          <w:tcPr>
            <w:tcW w:w="1559" w:type="dxa"/>
          </w:tcPr>
          <w:p w14:paraId="503C65BC" w14:textId="77777777" w:rsidR="00C63E25" w:rsidRPr="00350027" w:rsidRDefault="00C63E25" w:rsidP="00F33256">
            <w:pPr>
              <w:rPr>
                <w:rFonts w:asciiTheme="minorHAnsi" w:hAnsiTheme="minorHAnsi"/>
                <w:i/>
                <w:iCs/>
              </w:rPr>
            </w:pPr>
          </w:p>
        </w:tc>
        <w:tc>
          <w:tcPr>
            <w:tcW w:w="9320" w:type="dxa"/>
          </w:tcPr>
          <w:p w14:paraId="3817CB5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308DCD6" w14:textId="77777777" w:rsidR="00C63E25" w:rsidRPr="00350027" w:rsidRDefault="00C63E25" w:rsidP="00C63E25">
      <w:pPr>
        <w:rPr>
          <w:rFonts w:asciiTheme="minorHAnsi" w:hAnsiTheme="minorHAnsi"/>
        </w:rPr>
      </w:pPr>
    </w:p>
    <w:p w14:paraId="060CBE0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D16ECCF" w14:textId="77777777" w:rsidTr="00F33256">
        <w:tc>
          <w:tcPr>
            <w:tcW w:w="1559" w:type="dxa"/>
          </w:tcPr>
          <w:p w14:paraId="31E30CE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MRJ_SCU_STC_SRS_1208</w:t>
            </w:r>
          </w:p>
        </w:tc>
        <w:tc>
          <w:tcPr>
            <w:tcW w:w="9320" w:type="dxa"/>
          </w:tcPr>
          <w:p w14:paraId="6E72DC2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not include an interrupt enable instruction immediately after a PIEACK clear instruction.</w:t>
            </w:r>
          </w:p>
          <w:p w14:paraId="477420B0" w14:textId="77777777" w:rsidR="00C63E25" w:rsidRPr="00350027" w:rsidRDefault="00C63E25" w:rsidP="00F33256">
            <w:pPr>
              <w:rPr>
                <w:rFonts w:asciiTheme="minorHAnsi" w:hAnsiTheme="minorHAnsi"/>
                <w:i/>
                <w:iCs/>
              </w:rPr>
            </w:pPr>
          </w:p>
        </w:tc>
      </w:tr>
      <w:tr w:rsidR="00C63E25" w:rsidRPr="00350027" w14:paraId="4A7F87FD" w14:textId="77777777" w:rsidTr="00F33256">
        <w:tc>
          <w:tcPr>
            <w:tcW w:w="1559" w:type="dxa"/>
          </w:tcPr>
          <w:p w14:paraId="0387981F" w14:textId="77777777" w:rsidR="00C63E25" w:rsidRPr="00350027" w:rsidRDefault="00C63E25" w:rsidP="00F33256">
            <w:pPr>
              <w:rPr>
                <w:rFonts w:asciiTheme="minorHAnsi" w:hAnsiTheme="minorHAnsi"/>
                <w:i/>
                <w:iCs/>
              </w:rPr>
            </w:pPr>
          </w:p>
        </w:tc>
        <w:tc>
          <w:tcPr>
            <w:tcW w:w="9320" w:type="dxa"/>
          </w:tcPr>
          <w:p w14:paraId="03E3855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AF9A3EA" w14:textId="77777777" w:rsidTr="00F33256">
        <w:tc>
          <w:tcPr>
            <w:tcW w:w="1559" w:type="dxa"/>
          </w:tcPr>
          <w:p w14:paraId="1990DAE4" w14:textId="77777777" w:rsidR="00C63E25" w:rsidRPr="00350027" w:rsidRDefault="00C63E25" w:rsidP="00F33256">
            <w:pPr>
              <w:rPr>
                <w:rFonts w:asciiTheme="minorHAnsi" w:hAnsiTheme="minorHAnsi"/>
                <w:i/>
                <w:iCs/>
              </w:rPr>
            </w:pPr>
          </w:p>
        </w:tc>
        <w:tc>
          <w:tcPr>
            <w:tcW w:w="9320" w:type="dxa"/>
          </w:tcPr>
          <w:p w14:paraId="652A187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776B3AB" w14:textId="77777777" w:rsidTr="00F33256">
        <w:tc>
          <w:tcPr>
            <w:tcW w:w="1559" w:type="dxa"/>
          </w:tcPr>
          <w:p w14:paraId="76120632" w14:textId="77777777" w:rsidR="00C63E25" w:rsidRPr="00350027" w:rsidRDefault="00C63E25" w:rsidP="00F33256">
            <w:pPr>
              <w:rPr>
                <w:rFonts w:asciiTheme="minorHAnsi" w:hAnsiTheme="minorHAnsi"/>
                <w:i/>
                <w:iCs/>
              </w:rPr>
            </w:pPr>
          </w:p>
        </w:tc>
        <w:tc>
          <w:tcPr>
            <w:tcW w:w="9320" w:type="dxa"/>
          </w:tcPr>
          <w:p w14:paraId="2C84A33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FD7B1E4" w14:textId="77777777" w:rsidR="00C63E25" w:rsidRPr="00350027" w:rsidRDefault="00C63E25" w:rsidP="00C63E25">
      <w:pPr>
        <w:rPr>
          <w:rFonts w:asciiTheme="minorHAnsi" w:hAnsiTheme="minorHAnsi"/>
        </w:rPr>
      </w:pPr>
    </w:p>
    <w:p w14:paraId="30D03A97" w14:textId="77777777" w:rsidR="00C63E25" w:rsidRPr="00350027" w:rsidRDefault="00C63E25" w:rsidP="00C63E25">
      <w:pPr>
        <w:pStyle w:val="Heading2"/>
        <w:rPr>
          <w:rFonts w:asciiTheme="minorHAnsi" w:hAnsiTheme="minorHAnsi"/>
        </w:rPr>
      </w:pPr>
      <w:bookmarkStart w:id="86" w:name="_Toc464110969"/>
      <w:r w:rsidRPr="00350027">
        <w:rPr>
          <w:rFonts w:asciiTheme="minorHAnsi" w:hAnsiTheme="minorHAnsi"/>
        </w:rPr>
        <w:t>STC Constants Data</w:t>
      </w:r>
      <w:bookmarkEnd w:id="86"/>
    </w:p>
    <w:p w14:paraId="3F6486A0" w14:textId="77777777" w:rsidR="00C63E25" w:rsidRPr="00350027" w:rsidRDefault="00C63E25" w:rsidP="00C63E25">
      <w:pPr>
        <w:pStyle w:val="Heading3"/>
        <w:rPr>
          <w:rFonts w:asciiTheme="minorHAnsi" w:hAnsiTheme="minorHAnsi"/>
        </w:rPr>
      </w:pPr>
      <w:bookmarkStart w:id="87" w:name="_Toc464110970"/>
      <w:r w:rsidRPr="00350027">
        <w:rPr>
          <w:rFonts w:asciiTheme="minorHAnsi" w:hAnsiTheme="minorHAnsi"/>
        </w:rPr>
        <w:t>SACT LVDT Ratio to Steering Actuator Position Lookup Table</w:t>
      </w:r>
      <w:bookmarkEnd w:id="87"/>
    </w:p>
    <w:p w14:paraId="0E8D84D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3BC5F0D" w14:textId="77777777" w:rsidTr="00F33256">
        <w:tc>
          <w:tcPr>
            <w:tcW w:w="1559" w:type="dxa"/>
          </w:tcPr>
          <w:p w14:paraId="662CED7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MRJ_SCU_STC_SRS_111</w:t>
            </w:r>
          </w:p>
        </w:tc>
        <w:tc>
          <w:tcPr>
            <w:tcW w:w="9320" w:type="dxa"/>
          </w:tcPr>
          <w:p w14:paraId="649FAAA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have a lookup table derived from the following LH LVDT Ratio-to-Angle Lookup Table to convert between LVDT Ratiometric Position and Actual Steering Angle ('Angle' [deg]). The ratio-to-angle lookup table is created by polynomial interpolation between the existing data points.  The integer part of the Q0.14 ratio gives the lower index into the look-up and the fractional part is used to derive the weights of the two table entries that are linearly interpolated.  The angles are in Q8.7 to cover the full ±140° range.  </w:t>
            </w:r>
          </w:p>
          <w:p w14:paraId="5C62A521" w14:textId="77777777" w:rsidR="00C63E25" w:rsidRPr="00350027" w:rsidRDefault="00C63E25" w:rsidP="00F33256">
            <w:pPr>
              <w:rPr>
                <w:rFonts w:asciiTheme="minorHAnsi" w:hAnsiTheme="minorHAnsi"/>
              </w:rPr>
            </w:pPr>
            <w:r w:rsidRPr="00350027">
              <w:rPr>
                <w:rFonts w:asciiTheme="minorHAnsi" w:hAnsiTheme="minorHAnsi"/>
              </w:rPr>
              <w:t xml:space="preserve">left_lvdt_angle_lookup [1024] = </w:t>
            </w:r>
          </w:p>
          <w:p w14:paraId="4F65C25F" w14:textId="77777777" w:rsidR="00C63E25" w:rsidRPr="00350027" w:rsidRDefault="00C63E25" w:rsidP="00F33256">
            <w:pPr>
              <w:rPr>
                <w:rFonts w:asciiTheme="minorHAnsi" w:hAnsiTheme="minorHAnsi"/>
              </w:rPr>
            </w:pPr>
            <w:r w:rsidRPr="00350027">
              <w:rPr>
                <w:rFonts w:asciiTheme="minorHAnsi" w:hAnsiTheme="minorHAnsi"/>
              </w:rPr>
              <w:t>{</w:t>
            </w:r>
          </w:p>
          <w:p w14:paraId="0DDE991F" w14:textId="77777777" w:rsidR="00C63E25" w:rsidRPr="00350027" w:rsidRDefault="00C63E25" w:rsidP="00F33256">
            <w:pPr>
              <w:rPr>
                <w:rFonts w:asciiTheme="minorHAnsi" w:hAnsiTheme="minorHAnsi"/>
              </w:rPr>
            </w:pPr>
            <w:r w:rsidRPr="00350027">
              <w:rPr>
                <w:rFonts w:asciiTheme="minorHAnsi" w:hAnsiTheme="minorHAnsi"/>
              </w:rPr>
              <w:t xml:space="preserve">     3456, 3168, 3044, 2951, 2875, 2802, 2741, 2680, </w:t>
            </w:r>
          </w:p>
          <w:p w14:paraId="2FA4EF3D" w14:textId="77777777" w:rsidR="00C63E25" w:rsidRPr="00350027" w:rsidRDefault="00C63E25" w:rsidP="00F33256">
            <w:pPr>
              <w:rPr>
                <w:rFonts w:asciiTheme="minorHAnsi" w:hAnsiTheme="minorHAnsi"/>
              </w:rPr>
            </w:pPr>
            <w:r w:rsidRPr="00350027">
              <w:rPr>
                <w:rFonts w:asciiTheme="minorHAnsi" w:hAnsiTheme="minorHAnsi"/>
              </w:rPr>
              <w:t xml:space="preserve">     2629, 2577, 2529, 2482, 2436, 2395, 2355, 2314, </w:t>
            </w:r>
          </w:p>
          <w:p w14:paraId="657ABABE" w14:textId="77777777" w:rsidR="00C63E25" w:rsidRPr="00350027" w:rsidRDefault="00C63E25" w:rsidP="00F33256">
            <w:pPr>
              <w:rPr>
                <w:rFonts w:asciiTheme="minorHAnsi" w:hAnsiTheme="minorHAnsi"/>
              </w:rPr>
            </w:pPr>
            <w:r w:rsidRPr="00350027">
              <w:rPr>
                <w:rFonts w:asciiTheme="minorHAnsi" w:hAnsiTheme="minorHAnsi"/>
              </w:rPr>
              <w:t xml:space="preserve">     2276, 2239, 2203, 2166, 2133, 2099, 2065, 2032, </w:t>
            </w:r>
          </w:p>
          <w:p w14:paraId="305B0515" w14:textId="77777777" w:rsidR="00C63E25" w:rsidRPr="00350027" w:rsidRDefault="00C63E25" w:rsidP="00F33256">
            <w:pPr>
              <w:rPr>
                <w:rFonts w:asciiTheme="minorHAnsi" w:hAnsiTheme="minorHAnsi"/>
              </w:rPr>
            </w:pPr>
            <w:r w:rsidRPr="00350027">
              <w:rPr>
                <w:rFonts w:asciiTheme="minorHAnsi" w:hAnsiTheme="minorHAnsi"/>
              </w:rPr>
              <w:t xml:space="preserve">     2002, 1971, 1940, 1910, 1881, 1852, 1822, 1793, </w:t>
            </w:r>
          </w:p>
          <w:p w14:paraId="2EDECC59" w14:textId="77777777" w:rsidR="00C63E25" w:rsidRPr="00350027" w:rsidRDefault="00C63E25" w:rsidP="00F33256">
            <w:pPr>
              <w:rPr>
                <w:rFonts w:asciiTheme="minorHAnsi" w:hAnsiTheme="minorHAnsi"/>
              </w:rPr>
            </w:pPr>
            <w:r w:rsidRPr="00350027">
              <w:rPr>
                <w:rFonts w:asciiTheme="minorHAnsi" w:hAnsiTheme="minorHAnsi"/>
              </w:rPr>
              <w:t xml:space="preserve">     1766, 1739, 1711, 1684, 1657, 1632, 1606, 1581, </w:t>
            </w:r>
          </w:p>
          <w:p w14:paraId="34524461" w14:textId="77777777" w:rsidR="00C63E25" w:rsidRPr="00350027" w:rsidRDefault="00C63E25" w:rsidP="00F33256">
            <w:pPr>
              <w:rPr>
                <w:rFonts w:asciiTheme="minorHAnsi" w:hAnsiTheme="minorHAnsi"/>
              </w:rPr>
            </w:pPr>
            <w:r w:rsidRPr="00350027">
              <w:rPr>
                <w:rFonts w:asciiTheme="minorHAnsi" w:hAnsiTheme="minorHAnsi"/>
              </w:rPr>
              <w:t xml:space="preserve">     1555, 1530, 1505, 1481, 1457, 1432, 1408, 1385, </w:t>
            </w:r>
          </w:p>
          <w:p w14:paraId="5316131B" w14:textId="77777777" w:rsidR="00C63E25" w:rsidRPr="00350027" w:rsidRDefault="00C63E25" w:rsidP="00F33256">
            <w:pPr>
              <w:rPr>
                <w:rFonts w:asciiTheme="minorHAnsi" w:hAnsiTheme="minorHAnsi"/>
              </w:rPr>
            </w:pPr>
            <w:r w:rsidRPr="00350027">
              <w:rPr>
                <w:rFonts w:asciiTheme="minorHAnsi" w:hAnsiTheme="minorHAnsi"/>
              </w:rPr>
              <w:t xml:space="preserve">     1362, 1338, 1315, 1292, 1270, 1247, 1225, 1203, </w:t>
            </w:r>
          </w:p>
          <w:p w14:paraId="10E7D2CC" w14:textId="77777777" w:rsidR="00C63E25" w:rsidRPr="00350027" w:rsidRDefault="00C63E25" w:rsidP="00F33256">
            <w:pPr>
              <w:rPr>
                <w:rFonts w:asciiTheme="minorHAnsi" w:hAnsiTheme="minorHAnsi"/>
              </w:rPr>
            </w:pPr>
            <w:r w:rsidRPr="00350027">
              <w:rPr>
                <w:rFonts w:asciiTheme="minorHAnsi" w:hAnsiTheme="minorHAnsi"/>
              </w:rPr>
              <w:t xml:space="preserve">     1181, 1159, 1137, 1115, 1094, 1072, 1051, 1029, </w:t>
            </w:r>
          </w:p>
          <w:p w14:paraId="288E8360" w14:textId="77777777" w:rsidR="00C63E25" w:rsidRPr="00350027" w:rsidRDefault="00C63E25" w:rsidP="00F33256">
            <w:pPr>
              <w:rPr>
                <w:rFonts w:asciiTheme="minorHAnsi" w:hAnsiTheme="minorHAnsi"/>
              </w:rPr>
            </w:pPr>
            <w:r w:rsidRPr="00350027">
              <w:rPr>
                <w:rFonts w:asciiTheme="minorHAnsi" w:hAnsiTheme="minorHAnsi"/>
              </w:rPr>
              <w:t xml:space="preserve">     1008, 988, 967, 947, 926, 906, 886, 866, </w:t>
            </w:r>
          </w:p>
          <w:p w14:paraId="7E52B43E" w14:textId="77777777" w:rsidR="00C63E25" w:rsidRPr="00350027" w:rsidRDefault="00C63E25" w:rsidP="00F33256">
            <w:pPr>
              <w:rPr>
                <w:rFonts w:asciiTheme="minorHAnsi" w:hAnsiTheme="minorHAnsi"/>
              </w:rPr>
            </w:pPr>
            <w:r w:rsidRPr="00350027">
              <w:rPr>
                <w:rFonts w:asciiTheme="minorHAnsi" w:hAnsiTheme="minorHAnsi"/>
              </w:rPr>
              <w:t xml:space="preserve">     846, 825, 805, 785, 766, 746, 727, 708, </w:t>
            </w:r>
          </w:p>
          <w:p w14:paraId="45D99B78" w14:textId="77777777" w:rsidR="00C63E25" w:rsidRPr="00350027" w:rsidRDefault="00C63E25" w:rsidP="00F33256">
            <w:pPr>
              <w:rPr>
                <w:rFonts w:asciiTheme="minorHAnsi" w:hAnsiTheme="minorHAnsi"/>
              </w:rPr>
            </w:pPr>
            <w:r w:rsidRPr="00350027">
              <w:rPr>
                <w:rFonts w:asciiTheme="minorHAnsi" w:hAnsiTheme="minorHAnsi"/>
              </w:rPr>
              <w:t xml:space="preserve">     688, 669, 650, 630, 612, 593, 574, 555, </w:t>
            </w:r>
          </w:p>
          <w:p w14:paraId="482E28A1" w14:textId="77777777" w:rsidR="00C63E25" w:rsidRPr="00350027" w:rsidRDefault="00C63E25" w:rsidP="00F33256">
            <w:pPr>
              <w:rPr>
                <w:rFonts w:asciiTheme="minorHAnsi" w:hAnsiTheme="minorHAnsi"/>
              </w:rPr>
            </w:pPr>
            <w:r w:rsidRPr="00350027">
              <w:rPr>
                <w:rFonts w:asciiTheme="minorHAnsi" w:hAnsiTheme="minorHAnsi"/>
              </w:rPr>
              <w:t xml:space="preserve">     536, 517, 499, 480, 462, 444, 426, 407, </w:t>
            </w:r>
          </w:p>
          <w:p w14:paraId="2DD980C1" w14:textId="77777777" w:rsidR="00C63E25" w:rsidRPr="00350027" w:rsidRDefault="00C63E25" w:rsidP="00F33256">
            <w:pPr>
              <w:rPr>
                <w:rFonts w:asciiTheme="minorHAnsi" w:hAnsiTheme="minorHAnsi"/>
              </w:rPr>
            </w:pPr>
            <w:r w:rsidRPr="00350027">
              <w:rPr>
                <w:rFonts w:asciiTheme="minorHAnsi" w:hAnsiTheme="minorHAnsi"/>
              </w:rPr>
              <w:t xml:space="preserve">     389, 371, 353, 335, 318, 300, 282, 264, </w:t>
            </w:r>
          </w:p>
          <w:p w14:paraId="0C2D44E8" w14:textId="77777777" w:rsidR="00C63E25" w:rsidRPr="00350027" w:rsidRDefault="00C63E25" w:rsidP="00F33256">
            <w:pPr>
              <w:rPr>
                <w:rFonts w:asciiTheme="minorHAnsi" w:hAnsiTheme="minorHAnsi"/>
              </w:rPr>
            </w:pPr>
            <w:r w:rsidRPr="00350027">
              <w:rPr>
                <w:rFonts w:asciiTheme="minorHAnsi" w:hAnsiTheme="minorHAnsi"/>
              </w:rPr>
              <w:t xml:space="preserve">     246, 229, 211, 194, 176, 159, 141, 124, </w:t>
            </w:r>
          </w:p>
          <w:p w14:paraId="3FB93520" w14:textId="77777777" w:rsidR="00C63E25" w:rsidRPr="00350027" w:rsidRDefault="00C63E25" w:rsidP="00F33256">
            <w:pPr>
              <w:rPr>
                <w:rFonts w:asciiTheme="minorHAnsi" w:hAnsiTheme="minorHAnsi"/>
              </w:rPr>
            </w:pPr>
            <w:r w:rsidRPr="00350027">
              <w:rPr>
                <w:rFonts w:asciiTheme="minorHAnsi" w:hAnsiTheme="minorHAnsi"/>
              </w:rPr>
              <w:t xml:space="preserve">     107, 89, 72, 55, 37, 20, 3, -14, </w:t>
            </w:r>
          </w:p>
          <w:p w14:paraId="3F37D2FC" w14:textId="77777777" w:rsidR="00C63E25" w:rsidRPr="00350027" w:rsidRDefault="00C63E25" w:rsidP="00F33256">
            <w:pPr>
              <w:rPr>
                <w:rFonts w:asciiTheme="minorHAnsi" w:hAnsiTheme="minorHAnsi"/>
              </w:rPr>
            </w:pPr>
            <w:r w:rsidRPr="00350027">
              <w:rPr>
                <w:rFonts w:asciiTheme="minorHAnsi" w:hAnsiTheme="minorHAnsi"/>
              </w:rPr>
              <w:t xml:space="preserve">     -31, -48, -64, -81, -98, -115, -132, -148, </w:t>
            </w:r>
          </w:p>
          <w:p w14:paraId="5BA5D687" w14:textId="77777777" w:rsidR="00C63E25" w:rsidRPr="00350027" w:rsidRDefault="00C63E25" w:rsidP="00F33256">
            <w:pPr>
              <w:rPr>
                <w:rFonts w:asciiTheme="minorHAnsi" w:hAnsiTheme="minorHAnsi"/>
              </w:rPr>
            </w:pPr>
            <w:r w:rsidRPr="00350027">
              <w:rPr>
                <w:rFonts w:asciiTheme="minorHAnsi" w:hAnsiTheme="minorHAnsi"/>
              </w:rPr>
              <w:t xml:space="preserve">     -165, -181, -198, -215, -231, -248, -264, -281, </w:t>
            </w:r>
          </w:p>
          <w:p w14:paraId="0423CFBD" w14:textId="77777777" w:rsidR="00C63E25" w:rsidRPr="00350027" w:rsidRDefault="00C63E25" w:rsidP="00F33256">
            <w:pPr>
              <w:rPr>
                <w:rFonts w:asciiTheme="minorHAnsi" w:hAnsiTheme="minorHAnsi"/>
              </w:rPr>
            </w:pPr>
            <w:r w:rsidRPr="00350027">
              <w:rPr>
                <w:rFonts w:asciiTheme="minorHAnsi" w:hAnsiTheme="minorHAnsi"/>
              </w:rPr>
              <w:t xml:space="preserve">     -297, -313, -330, -346, -362, -378, -395, -411, </w:t>
            </w:r>
          </w:p>
          <w:p w14:paraId="6CE53F34" w14:textId="77777777" w:rsidR="00C63E25" w:rsidRPr="00350027" w:rsidRDefault="00C63E25" w:rsidP="00F33256">
            <w:pPr>
              <w:rPr>
                <w:rFonts w:asciiTheme="minorHAnsi" w:hAnsiTheme="minorHAnsi"/>
              </w:rPr>
            </w:pPr>
            <w:r w:rsidRPr="00350027">
              <w:rPr>
                <w:rFonts w:asciiTheme="minorHAnsi" w:hAnsiTheme="minorHAnsi"/>
              </w:rPr>
              <w:t xml:space="preserve">     -427, -443, -459, -475, -491, -507, -524, -539, </w:t>
            </w:r>
          </w:p>
          <w:p w14:paraId="31B69AEA" w14:textId="77777777" w:rsidR="00C63E25" w:rsidRPr="00350027" w:rsidRDefault="00C63E25" w:rsidP="00F33256">
            <w:pPr>
              <w:rPr>
                <w:rFonts w:asciiTheme="minorHAnsi" w:hAnsiTheme="minorHAnsi"/>
              </w:rPr>
            </w:pPr>
            <w:r w:rsidRPr="00350027">
              <w:rPr>
                <w:rFonts w:asciiTheme="minorHAnsi" w:hAnsiTheme="minorHAnsi"/>
              </w:rPr>
              <w:t xml:space="preserve">     -555, -571, -587, -603, -619, -635, -651, -667, </w:t>
            </w:r>
          </w:p>
          <w:p w14:paraId="4561C193" w14:textId="77777777" w:rsidR="00C63E25" w:rsidRPr="00350027" w:rsidRDefault="00C63E25" w:rsidP="00F33256">
            <w:pPr>
              <w:rPr>
                <w:rFonts w:asciiTheme="minorHAnsi" w:hAnsiTheme="minorHAnsi"/>
              </w:rPr>
            </w:pPr>
            <w:r w:rsidRPr="00350027">
              <w:rPr>
                <w:rFonts w:asciiTheme="minorHAnsi" w:hAnsiTheme="minorHAnsi"/>
              </w:rPr>
              <w:t xml:space="preserve">     -682, -698, -714, -730, -745, -761, -776, -792, </w:t>
            </w:r>
          </w:p>
          <w:p w14:paraId="524BF194" w14:textId="77777777" w:rsidR="00C63E25" w:rsidRPr="00350027" w:rsidRDefault="00C63E25" w:rsidP="00F33256">
            <w:pPr>
              <w:rPr>
                <w:rFonts w:asciiTheme="minorHAnsi" w:hAnsiTheme="minorHAnsi"/>
              </w:rPr>
            </w:pPr>
            <w:r w:rsidRPr="00350027">
              <w:rPr>
                <w:rFonts w:asciiTheme="minorHAnsi" w:hAnsiTheme="minorHAnsi"/>
              </w:rPr>
              <w:t xml:space="preserve">     -808, -823, -839, -854, -870, -885, -901, -916, </w:t>
            </w:r>
          </w:p>
          <w:p w14:paraId="467F980D" w14:textId="77777777" w:rsidR="00C63E25" w:rsidRPr="00350027" w:rsidRDefault="00C63E25" w:rsidP="00F33256">
            <w:pPr>
              <w:rPr>
                <w:rFonts w:asciiTheme="minorHAnsi" w:hAnsiTheme="minorHAnsi"/>
              </w:rPr>
            </w:pPr>
            <w:r w:rsidRPr="00350027">
              <w:rPr>
                <w:rFonts w:asciiTheme="minorHAnsi" w:hAnsiTheme="minorHAnsi"/>
              </w:rPr>
              <w:t xml:space="preserve">     -931, -947, -962, -978, -993, -1008, -1024, -1039, </w:t>
            </w:r>
          </w:p>
          <w:p w14:paraId="27F90A09" w14:textId="77777777" w:rsidR="00C63E25" w:rsidRPr="00350027" w:rsidRDefault="00C63E25" w:rsidP="00F33256">
            <w:pPr>
              <w:rPr>
                <w:rFonts w:asciiTheme="minorHAnsi" w:hAnsiTheme="minorHAnsi"/>
              </w:rPr>
            </w:pPr>
            <w:r w:rsidRPr="00350027">
              <w:rPr>
                <w:rFonts w:asciiTheme="minorHAnsi" w:hAnsiTheme="minorHAnsi"/>
              </w:rPr>
              <w:t xml:space="preserve">     -1054, -1069, -1084, -1099, -1114, -1130, -1145, -1160, </w:t>
            </w:r>
          </w:p>
          <w:p w14:paraId="1802B08C" w14:textId="77777777" w:rsidR="00C63E25" w:rsidRPr="00350027" w:rsidRDefault="00C63E25" w:rsidP="00F33256">
            <w:pPr>
              <w:rPr>
                <w:rFonts w:asciiTheme="minorHAnsi" w:hAnsiTheme="minorHAnsi"/>
              </w:rPr>
            </w:pPr>
            <w:r w:rsidRPr="00350027">
              <w:rPr>
                <w:rFonts w:asciiTheme="minorHAnsi" w:hAnsiTheme="minorHAnsi"/>
              </w:rPr>
              <w:t xml:space="preserve">     -1175, -1190, -1205, -1220, -1235, -1250, -1265, -1281, </w:t>
            </w:r>
          </w:p>
          <w:p w14:paraId="3A3BA3F5" w14:textId="77777777" w:rsidR="00C63E25" w:rsidRPr="00350027" w:rsidRDefault="00C63E25" w:rsidP="00F33256">
            <w:pPr>
              <w:rPr>
                <w:rFonts w:asciiTheme="minorHAnsi" w:hAnsiTheme="minorHAnsi"/>
              </w:rPr>
            </w:pPr>
            <w:r w:rsidRPr="00350027">
              <w:rPr>
                <w:rFonts w:asciiTheme="minorHAnsi" w:hAnsiTheme="minorHAnsi"/>
              </w:rPr>
              <w:t xml:space="preserve">     -1296, -1311, -1325, -1340, -1355, -1370, -1385, -1400, </w:t>
            </w:r>
          </w:p>
          <w:p w14:paraId="1D0DB138" w14:textId="77777777" w:rsidR="00C63E25" w:rsidRPr="00350027" w:rsidRDefault="00C63E25" w:rsidP="00F33256">
            <w:pPr>
              <w:rPr>
                <w:rFonts w:asciiTheme="minorHAnsi" w:hAnsiTheme="minorHAnsi"/>
              </w:rPr>
            </w:pPr>
            <w:r w:rsidRPr="00350027">
              <w:rPr>
                <w:rFonts w:asciiTheme="minorHAnsi" w:hAnsiTheme="minorHAnsi"/>
              </w:rPr>
              <w:t xml:space="preserve">     -1415, -1430, -1445, -1460, -1475, -1490, -1505, -1520, </w:t>
            </w:r>
          </w:p>
          <w:p w14:paraId="31546233"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-1535, -1550, -1565, -1579, -1594, -1609, -1623, -1638, </w:t>
            </w:r>
          </w:p>
          <w:p w14:paraId="0D48027E" w14:textId="77777777" w:rsidR="00C63E25" w:rsidRPr="00350027" w:rsidRDefault="00C63E25" w:rsidP="00F33256">
            <w:pPr>
              <w:rPr>
                <w:rFonts w:asciiTheme="minorHAnsi" w:hAnsiTheme="minorHAnsi"/>
              </w:rPr>
            </w:pPr>
            <w:r w:rsidRPr="00350027">
              <w:rPr>
                <w:rFonts w:asciiTheme="minorHAnsi" w:hAnsiTheme="minorHAnsi"/>
              </w:rPr>
              <w:t xml:space="preserve">     -1653, -1667, -1682, -1697, -1712, -1726, -1741, -1756, </w:t>
            </w:r>
          </w:p>
          <w:p w14:paraId="1E944596" w14:textId="77777777" w:rsidR="00C63E25" w:rsidRPr="00350027" w:rsidRDefault="00C63E25" w:rsidP="00F33256">
            <w:pPr>
              <w:rPr>
                <w:rFonts w:asciiTheme="minorHAnsi" w:hAnsiTheme="minorHAnsi"/>
              </w:rPr>
            </w:pPr>
            <w:r w:rsidRPr="00350027">
              <w:rPr>
                <w:rFonts w:asciiTheme="minorHAnsi" w:hAnsiTheme="minorHAnsi"/>
              </w:rPr>
              <w:t xml:space="preserve">     -1770, -1785, -1800, -1814, -1829, -1843, -1858, -1873, </w:t>
            </w:r>
          </w:p>
          <w:p w14:paraId="393E4C9B" w14:textId="77777777" w:rsidR="00C63E25" w:rsidRPr="00350027" w:rsidRDefault="00C63E25" w:rsidP="00F33256">
            <w:pPr>
              <w:rPr>
                <w:rFonts w:asciiTheme="minorHAnsi" w:hAnsiTheme="minorHAnsi"/>
              </w:rPr>
            </w:pPr>
            <w:r w:rsidRPr="00350027">
              <w:rPr>
                <w:rFonts w:asciiTheme="minorHAnsi" w:hAnsiTheme="minorHAnsi"/>
              </w:rPr>
              <w:t xml:space="preserve">     -1887, -1902, -1916, -1931, -1945, -1960, -1975, -1989, </w:t>
            </w:r>
          </w:p>
          <w:p w14:paraId="260DAA3B" w14:textId="77777777" w:rsidR="00C63E25" w:rsidRPr="00350027" w:rsidRDefault="00C63E25" w:rsidP="00F33256">
            <w:pPr>
              <w:rPr>
                <w:rFonts w:asciiTheme="minorHAnsi" w:hAnsiTheme="minorHAnsi"/>
              </w:rPr>
            </w:pPr>
            <w:r w:rsidRPr="00350027">
              <w:rPr>
                <w:rFonts w:asciiTheme="minorHAnsi" w:hAnsiTheme="minorHAnsi"/>
              </w:rPr>
              <w:t xml:space="preserve">     -2004, -2018, -2033, -2048, -2062, -2076, -2091, -2105, </w:t>
            </w:r>
          </w:p>
          <w:p w14:paraId="75485DB1" w14:textId="77777777" w:rsidR="00C63E25" w:rsidRPr="00350027" w:rsidRDefault="00C63E25" w:rsidP="00F33256">
            <w:pPr>
              <w:rPr>
                <w:rFonts w:asciiTheme="minorHAnsi" w:hAnsiTheme="minorHAnsi"/>
              </w:rPr>
            </w:pPr>
            <w:r w:rsidRPr="00350027">
              <w:rPr>
                <w:rFonts w:asciiTheme="minorHAnsi" w:hAnsiTheme="minorHAnsi"/>
              </w:rPr>
              <w:t xml:space="preserve">     -2120, -2134, -2149, -2163, -2178, -2192, -2206, -2221, </w:t>
            </w:r>
          </w:p>
          <w:p w14:paraId="743F3B58" w14:textId="77777777" w:rsidR="00C63E25" w:rsidRPr="00350027" w:rsidRDefault="00C63E25" w:rsidP="00F33256">
            <w:pPr>
              <w:rPr>
                <w:rFonts w:asciiTheme="minorHAnsi" w:hAnsiTheme="minorHAnsi"/>
              </w:rPr>
            </w:pPr>
            <w:r w:rsidRPr="00350027">
              <w:rPr>
                <w:rFonts w:asciiTheme="minorHAnsi" w:hAnsiTheme="minorHAnsi"/>
              </w:rPr>
              <w:t xml:space="preserve">     -2235, -2250, -2264, -2279, -2293, -2308, -2322, -2337, </w:t>
            </w:r>
          </w:p>
          <w:p w14:paraId="38D49C79" w14:textId="77777777" w:rsidR="00C63E25" w:rsidRPr="00350027" w:rsidRDefault="00C63E25" w:rsidP="00F33256">
            <w:pPr>
              <w:rPr>
                <w:rFonts w:asciiTheme="minorHAnsi" w:hAnsiTheme="minorHAnsi"/>
              </w:rPr>
            </w:pPr>
            <w:r w:rsidRPr="00350027">
              <w:rPr>
                <w:rFonts w:asciiTheme="minorHAnsi" w:hAnsiTheme="minorHAnsi"/>
              </w:rPr>
              <w:t xml:space="preserve">     -2351, -2365, -2380, -2394, -2409, -2423, -2438, -2452, </w:t>
            </w:r>
          </w:p>
          <w:p w14:paraId="4F83B163" w14:textId="77777777" w:rsidR="00C63E25" w:rsidRPr="00350027" w:rsidRDefault="00C63E25" w:rsidP="00F33256">
            <w:pPr>
              <w:rPr>
                <w:rFonts w:asciiTheme="minorHAnsi" w:hAnsiTheme="minorHAnsi"/>
              </w:rPr>
            </w:pPr>
            <w:r w:rsidRPr="00350027">
              <w:rPr>
                <w:rFonts w:asciiTheme="minorHAnsi" w:hAnsiTheme="minorHAnsi"/>
              </w:rPr>
              <w:t xml:space="preserve">     -2466, -2481, -2495, -2509, -2524, -2538, -2552, -2567, </w:t>
            </w:r>
          </w:p>
          <w:p w14:paraId="0A38FE3B" w14:textId="77777777" w:rsidR="00C63E25" w:rsidRPr="00350027" w:rsidRDefault="00C63E25" w:rsidP="00F33256">
            <w:pPr>
              <w:rPr>
                <w:rFonts w:asciiTheme="minorHAnsi" w:hAnsiTheme="minorHAnsi"/>
              </w:rPr>
            </w:pPr>
            <w:r w:rsidRPr="00350027">
              <w:rPr>
                <w:rFonts w:asciiTheme="minorHAnsi" w:hAnsiTheme="minorHAnsi"/>
              </w:rPr>
              <w:t xml:space="preserve">     -2581, -2595, -2610, -2624, -2638, -2653, -2667, -2681, </w:t>
            </w:r>
          </w:p>
          <w:p w14:paraId="477DDA0D" w14:textId="77777777" w:rsidR="00C63E25" w:rsidRPr="00350027" w:rsidRDefault="00C63E25" w:rsidP="00F33256">
            <w:pPr>
              <w:rPr>
                <w:rFonts w:asciiTheme="minorHAnsi" w:hAnsiTheme="minorHAnsi"/>
              </w:rPr>
            </w:pPr>
            <w:r w:rsidRPr="00350027">
              <w:rPr>
                <w:rFonts w:asciiTheme="minorHAnsi" w:hAnsiTheme="minorHAnsi"/>
              </w:rPr>
              <w:t xml:space="preserve">     -2695, -2710, -2724, -2738, -2753, -2767, -2781, -2796, </w:t>
            </w:r>
          </w:p>
          <w:p w14:paraId="4222FC8A" w14:textId="77777777" w:rsidR="00C63E25" w:rsidRPr="00350027" w:rsidRDefault="00C63E25" w:rsidP="00F33256">
            <w:pPr>
              <w:rPr>
                <w:rFonts w:asciiTheme="minorHAnsi" w:hAnsiTheme="minorHAnsi"/>
              </w:rPr>
            </w:pPr>
            <w:r w:rsidRPr="00350027">
              <w:rPr>
                <w:rFonts w:asciiTheme="minorHAnsi" w:hAnsiTheme="minorHAnsi"/>
              </w:rPr>
              <w:t xml:space="preserve">     -2810, -2824, -2839, -2853, -2867, -2881, -2895, -2910, </w:t>
            </w:r>
          </w:p>
          <w:p w14:paraId="533F0F7A" w14:textId="77777777" w:rsidR="00C63E25" w:rsidRPr="00350027" w:rsidRDefault="00C63E25" w:rsidP="00F33256">
            <w:pPr>
              <w:rPr>
                <w:rFonts w:asciiTheme="minorHAnsi" w:hAnsiTheme="minorHAnsi"/>
              </w:rPr>
            </w:pPr>
            <w:r w:rsidRPr="00350027">
              <w:rPr>
                <w:rFonts w:asciiTheme="minorHAnsi" w:hAnsiTheme="minorHAnsi"/>
              </w:rPr>
              <w:t xml:space="preserve">     -2924, -2938, -2952, -2966, -2981, -2995, -3009, -3023, </w:t>
            </w:r>
          </w:p>
          <w:p w14:paraId="354190E4" w14:textId="77777777" w:rsidR="00C63E25" w:rsidRPr="00350027" w:rsidRDefault="00C63E25" w:rsidP="00F33256">
            <w:pPr>
              <w:rPr>
                <w:rFonts w:asciiTheme="minorHAnsi" w:hAnsiTheme="minorHAnsi"/>
              </w:rPr>
            </w:pPr>
            <w:r w:rsidRPr="00350027">
              <w:rPr>
                <w:rFonts w:asciiTheme="minorHAnsi" w:hAnsiTheme="minorHAnsi"/>
              </w:rPr>
              <w:t xml:space="preserve">     -3037, -3052, -3066, -3080, -3094, -3109, -3123, -3137, </w:t>
            </w:r>
          </w:p>
          <w:p w14:paraId="2F603EF0" w14:textId="77777777" w:rsidR="00C63E25" w:rsidRPr="00350027" w:rsidRDefault="00C63E25" w:rsidP="00F33256">
            <w:pPr>
              <w:rPr>
                <w:rFonts w:asciiTheme="minorHAnsi" w:hAnsiTheme="minorHAnsi"/>
              </w:rPr>
            </w:pPr>
            <w:r w:rsidRPr="00350027">
              <w:rPr>
                <w:rFonts w:asciiTheme="minorHAnsi" w:hAnsiTheme="minorHAnsi"/>
              </w:rPr>
              <w:t xml:space="preserve">     -3152, -3166, -3180, -3195, -3209, -3223, -3237, -3252, </w:t>
            </w:r>
          </w:p>
          <w:p w14:paraId="1A5B5B4D" w14:textId="77777777" w:rsidR="00C63E25" w:rsidRPr="00350027" w:rsidRDefault="00C63E25" w:rsidP="00F33256">
            <w:pPr>
              <w:rPr>
                <w:rFonts w:asciiTheme="minorHAnsi" w:hAnsiTheme="minorHAnsi"/>
              </w:rPr>
            </w:pPr>
            <w:r w:rsidRPr="00350027">
              <w:rPr>
                <w:rFonts w:asciiTheme="minorHAnsi" w:hAnsiTheme="minorHAnsi"/>
              </w:rPr>
              <w:t xml:space="preserve">     -3266, -3280, -3294, -3308, -3323, -3337, -3351, -3365, </w:t>
            </w:r>
          </w:p>
          <w:p w14:paraId="3DCA51D8" w14:textId="77777777" w:rsidR="00C63E25" w:rsidRPr="00350027" w:rsidRDefault="00C63E25" w:rsidP="00F33256">
            <w:pPr>
              <w:rPr>
                <w:rFonts w:asciiTheme="minorHAnsi" w:hAnsiTheme="minorHAnsi"/>
              </w:rPr>
            </w:pPr>
            <w:r w:rsidRPr="00350027">
              <w:rPr>
                <w:rFonts w:asciiTheme="minorHAnsi" w:hAnsiTheme="minorHAnsi"/>
              </w:rPr>
              <w:t xml:space="preserve">     -3379, -3394, -3408, -3422, -3436, -3450, -3465, -3479, </w:t>
            </w:r>
          </w:p>
          <w:p w14:paraId="15B2A024" w14:textId="77777777" w:rsidR="00C63E25" w:rsidRPr="00350027" w:rsidRDefault="00C63E25" w:rsidP="00F33256">
            <w:pPr>
              <w:rPr>
                <w:rFonts w:asciiTheme="minorHAnsi" w:hAnsiTheme="minorHAnsi"/>
              </w:rPr>
            </w:pPr>
            <w:r w:rsidRPr="00350027">
              <w:rPr>
                <w:rFonts w:asciiTheme="minorHAnsi" w:hAnsiTheme="minorHAnsi"/>
              </w:rPr>
              <w:t xml:space="preserve">     -3493, -3507, -3521, -3536, -3550, -3564, -3578, -3592, </w:t>
            </w:r>
          </w:p>
          <w:p w14:paraId="00B6424C" w14:textId="77777777" w:rsidR="00C63E25" w:rsidRPr="00350027" w:rsidRDefault="00C63E25" w:rsidP="00F33256">
            <w:pPr>
              <w:rPr>
                <w:rFonts w:asciiTheme="minorHAnsi" w:hAnsiTheme="minorHAnsi"/>
              </w:rPr>
            </w:pPr>
            <w:r w:rsidRPr="00350027">
              <w:rPr>
                <w:rFonts w:asciiTheme="minorHAnsi" w:hAnsiTheme="minorHAnsi"/>
              </w:rPr>
              <w:t xml:space="preserve">     -3607, -3621, -3635, -3649, -3663, -3678, -3692, -3706, </w:t>
            </w:r>
          </w:p>
          <w:p w14:paraId="6B1A2071" w14:textId="77777777" w:rsidR="00C63E25" w:rsidRPr="00350027" w:rsidRDefault="00C63E25" w:rsidP="00F33256">
            <w:pPr>
              <w:rPr>
                <w:rFonts w:asciiTheme="minorHAnsi" w:hAnsiTheme="minorHAnsi"/>
              </w:rPr>
            </w:pPr>
            <w:r w:rsidRPr="00350027">
              <w:rPr>
                <w:rFonts w:asciiTheme="minorHAnsi" w:hAnsiTheme="minorHAnsi"/>
              </w:rPr>
              <w:t xml:space="preserve">     -3720, -3735, -3749, -3763, -3778, -3792, -3806, -3821, </w:t>
            </w:r>
          </w:p>
          <w:p w14:paraId="645B9027" w14:textId="77777777" w:rsidR="00C63E25" w:rsidRPr="00350027" w:rsidRDefault="00C63E25" w:rsidP="00F33256">
            <w:pPr>
              <w:rPr>
                <w:rFonts w:asciiTheme="minorHAnsi" w:hAnsiTheme="minorHAnsi"/>
              </w:rPr>
            </w:pPr>
            <w:r w:rsidRPr="00350027">
              <w:rPr>
                <w:rFonts w:asciiTheme="minorHAnsi" w:hAnsiTheme="minorHAnsi"/>
              </w:rPr>
              <w:t xml:space="preserve">     -3835, -3849, -3863, -3878, -3892, -3906, -3920, -3934, </w:t>
            </w:r>
          </w:p>
          <w:p w14:paraId="27B60C59" w14:textId="77777777" w:rsidR="00C63E25" w:rsidRPr="00350027" w:rsidRDefault="00C63E25" w:rsidP="00F33256">
            <w:pPr>
              <w:rPr>
                <w:rFonts w:asciiTheme="minorHAnsi" w:hAnsiTheme="minorHAnsi"/>
              </w:rPr>
            </w:pPr>
            <w:r w:rsidRPr="00350027">
              <w:rPr>
                <w:rFonts w:asciiTheme="minorHAnsi" w:hAnsiTheme="minorHAnsi"/>
              </w:rPr>
              <w:t xml:space="preserve">     -3949, -3963, -3977, -3991, -4006, -4020, -4034, -4049, </w:t>
            </w:r>
          </w:p>
          <w:p w14:paraId="0E04868E" w14:textId="77777777" w:rsidR="00C63E25" w:rsidRPr="00350027" w:rsidRDefault="00C63E25" w:rsidP="00F33256">
            <w:pPr>
              <w:rPr>
                <w:rFonts w:asciiTheme="minorHAnsi" w:hAnsiTheme="minorHAnsi"/>
              </w:rPr>
            </w:pPr>
            <w:r w:rsidRPr="00350027">
              <w:rPr>
                <w:rFonts w:asciiTheme="minorHAnsi" w:hAnsiTheme="minorHAnsi"/>
              </w:rPr>
              <w:t xml:space="preserve">     -4063, -4077, -4092, -4106, -4120, -4134, -4149, -4163, </w:t>
            </w:r>
          </w:p>
          <w:p w14:paraId="5EAAAF5B" w14:textId="77777777" w:rsidR="00C63E25" w:rsidRPr="00350027" w:rsidRDefault="00C63E25" w:rsidP="00F33256">
            <w:pPr>
              <w:rPr>
                <w:rFonts w:asciiTheme="minorHAnsi" w:hAnsiTheme="minorHAnsi"/>
              </w:rPr>
            </w:pPr>
            <w:r w:rsidRPr="00350027">
              <w:rPr>
                <w:rFonts w:asciiTheme="minorHAnsi" w:hAnsiTheme="minorHAnsi"/>
              </w:rPr>
              <w:t xml:space="preserve">     -4177, -4191, -4205, -4220, -4234, -4248, -4262, -4277, </w:t>
            </w:r>
          </w:p>
          <w:p w14:paraId="5516119F" w14:textId="77777777" w:rsidR="00C63E25" w:rsidRPr="00350027" w:rsidRDefault="00C63E25" w:rsidP="00F33256">
            <w:pPr>
              <w:rPr>
                <w:rFonts w:asciiTheme="minorHAnsi" w:hAnsiTheme="minorHAnsi"/>
              </w:rPr>
            </w:pPr>
            <w:r w:rsidRPr="00350027">
              <w:rPr>
                <w:rFonts w:asciiTheme="minorHAnsi" w:hAnsiTheme="minorHAnsi"/>
              </w:rPr>
              <w:t xml:space="preserve">     -4291, -4305, -4320, -4334, -4348, -4363, -4377, -4391, </w:t>
            </w:r>
          </w:p>
          <w:p w14:paraId="4AAED940" w14:textId="77777777" w:rsidR="00C63E25" w:rsidRPr="00350027" w:rsidRDefault="00C63E25" w:rsidP="00F33256">
            <w:pPr>
              <w:rPr>
                <w:rFonts w:asciiTheme="minorHAnsi" w:hAnsiTheme="minorHAnsi"/>
              </w:rPr>
            </w:pPr>
            <w:r w:rsidRPr="00350027">
              <w:rPr>
                <w:rFonts w:asciiTheme="minorHAnsi" w:hAnsiTheme="minorHAnsi"/>
              </w:rPr>
              <w:t xml:space="preserve">     -4406, -4420, -4434, -4449, -4463, -4477, -4492, -4506, </w:t>
            </w:r>
          </w:p>
          <w:p w14:paraId="30D159F2" w14:textId="77777777" w:rsidR="00C63E25" w:rsidRPr="00350027" w:rsidRDefault="00C63E25" w:rsidP="00F33256">
            <w:pPr>
              <w:rPr>
                <w:rFonts w:asciiTheme="minorHAnsi" w:hAnsiTheme="minorHAnsi"/>
              </w:rPr>
            </w:pPr>
            <w:r w:rsidRPr="00350027">
              <w:rPr>
                <w:rFonts w:asciiTheme="minorHAnsi" w:hAnsiTheme="minorHAnsi"/>
              </w:rPr>
              <w:t xml:space="preserve">     -4521, -4535, -4550, -4564, -4578, -4593, -4607, -4622, </w:t>
            </w:r>
          </w:p>
          <w:p w14:paraId="6A746FC1" w14:textId="77777777" w:rsidR="00C63E25" w:rsidRPr="00350027" w:rsidRDefault="00C63E25" w:rsidP="00F33256">
            <w:pPr>
              <w:rPr>
                <w:rFonts w:asciiTheme="minorHAnsi" w:hAnsiTheme="minorHAnsi"/>
              </w:rPr>
            </w:pPr>
            <w:r w:rsidRPr="00350027">
              <w:rPr>
                <w:rFonts w:asciiTheme="minorHAnsi" w:hAnsiTheme="minorHAnsi"/>
              </w:rPr>
              <w:t xml:space="preserve">     -4636, -4650, -4665, -4679, -4693, -4708, -4722, -4736, </w:t>
            </w:r>
          </w:p>
          <w:p w14:paraId="0FF02CF6" w14:textId="77777777" w:rsidR="00C63E25" w:rsidRPr="00350027" w:rsidRDefault="00C63E25" w:rsidP="00F33256">
            <w:pPr>
              <w:rPr>
                <w:rFonts w:asciiTheme="minorHAnsi" w:hAnsiTheme="minorHAnsi"/>
              </w:rPr>
            </w:pPr>
            <w:r w:rsidRPr="00350027">
              <w:rPr>
                <w:rFonts w:asciiTheme="minorHAnsi" w:hAnsiTheme="minorHAnsi"/>
              </w:rPr>
              <w:t xml:space="preserve">     -4751, -4765, -4780, -4794, -4809, -4823, -4837, -4852, </w:t>
            </w:r>
          </w:p>
          <w:p w14:paraId="0BF997C9" w14:textId="77777777" w:rsidR="00C63E25" w:rsidRPr="00350027" w:rsidRDefault="00C63E25" w:rsidP="00F33256">
            <w:pPr>
              <w:rPr>
                <w:rFonts w:asciiTheme="minorHAnsi" w:hAnsiTheme="minorHAnsi"/>
              </w:rPr>
            </w:pPr>
            <w:r w:rsidRPr="00350027">
              <w:rPr>
                <w:rFonts w:asciiTheme="minorHAnsi" w:hAnsiTheme="minorHAnsi"/>
              </w:rPr>
              <w:t xml:space="preserve">     -4866, -4881, -4896, -4910, -4925, -4939, -4954, -4968, </w:t>
            </w:r>
          </w:p>
          <w:p w14:paraId="0140B943" w14:textId="77777777" w:rsidR="00C63E25" w:rsidRPr="00350027" w:rsidRDefault="00C63E25" w:rsidP="00F33256">
            <w:pPr>
              <w:rPr>
                <w:rFonts w:asciiTheme="minorHAnsi" w:hAnsiTheme="minorHAnsi"/>
              </w:rPr>
            </w:pPr>
            <w:r w:rsidRPr="00350027">
              <w:rPr>
                <w:rFonts w:asciiTheme="minorHAnsi" w:hAnsiTheme="minorHAnsi"/>
              </w:rPr>
              <w:t xml:space="preserve">     -4983, -4998, -5012, -5026, -5041, -5055, -5070, -5084, </w:t>
            </w:r>
          </w:p>
          <w:p w14:paraId="2B0FFE82" w14:textId="77777777" w:rsidR="00C63E25" w:rsidRPr="00350027" w:rsidRDefault="00C63E25" w:rsidP="00F33256">
            <w:pPr>
              <w:rPr>
                <w:rFonts w:asciiTheme="minorHAnsi" w:hAnsiTheme="minorHAnsi"/>
              </w:rPr>
            </w:pPr>
            <w:r w:rsidRPr="00350027">
              <w:rPr>
                <w:rFonts w:asciiTheme="minorHAnsi" w:hAnsiTheme="minorHAnsi"/>
              </w:rPr>
              <w:t xml:space="preserve">     -5099, -5113, -5128, -5142, -5157, -5172, -5187, -5201, </w:t>
            </w:r>
          </w:p>
          <w:p w14:paraId="1FA3796D" w14:textId="77777777" w:rsidR="00C63E25" w:rsidRPr="00350027" w:rsidRDefault="00C63E25" w:rsidP="00F33256">
            <w:pPr>
              <w:rPr>
                <w:rFonts w:asciiTheme="minorHAnsi" w:hAnsiTheme="minorHAnsi"/>
              </w:rPr>
            </w:pPr>
            <w:r w:rsidRPr="00350027">
              <w:rPr>
                <w:rFonts w:asciiTheme="minorHAnsi" w:hAnsiTheme="minorHAnsi"/>
              </w:rPr>
              <w:t xml:space="preserve">     -5216, -5231, -5245, -5260, -5275, -5289, -5304, -5318, </w:t>
            </w:r>
          </w:p>
          <w:p w14:paraId="5D76126A" w14:textId="77777777" w:rsidR="00C63E25" w:rsidRPr="00350027" w:rsidRDefault="00C63E25" w:rsidP="00F33256">
            <w:pPr>
              <w:rPr>
                <w:rFonts w:asciiTheme="minorHAnsi" w:hAnsiTheme="minorHAnsi"/>
              </w:rPr>
            </w:pPr>
            <w:r w:rsidRPr="00350027">
              <w:rPr>
                <w:rFonts w:asciiTheme="minorHAnsi" w:hAnsiTheme="minorHAnsi"/>
              </w:rPr>
              <w:t xml:space="preserve">     -5333, -5347, -5362, -5377, -5391, -5406, -5421, -5435, </w:t>
            </w:r>
          </w:p>
          <w:p w14:paraId="15AD5D77" w14:textId="77777777" w:rsidR="00C63E25" w:rsidRPr="00350027" w:rsidRDefault="00C63E25" w:rsidP="00F33256">
            <w:pPr>
              <w:rPr>
                <w:rFonts w:asciiTheme="minorHAnsi" w:hAnsiTheme="minorHAnsi"/>
              </w:rPr>
            </w:pPr>
            <w:r w:rsidRPr="00350027">
              <w:rPr>
                <w:rFonts w:asciiTheme="minorHAnsi" w:hAnsiTheme="minorHAnsi"/>
              </w:rPr>
              <w:t xml:space="preserve">     -5450, -5465, -5480, -5494, -5509, -5524, -5538, -5553, </w:t>
            </w:r>
          </w:p>
          <w:p w14:paraId="36E75E12" w14:textId="77777777" w:rsidR="00C63E25" w:rsidRPr="00350027" w:rsidRDefault="00C63E25" w:rsidP="00F33256">
            <w:pPr>
              <w:rPr>
                <w:rFonts w:asciiTheme="minorHAnsi" w:hAnsiTheme="minorHAnsi"/>
              </w:rPr>
            </w:pPr>
            <w:r w:rsidRPr="00350027">
              <w:rPr>
                <w:rFonts w:asciiTheme="minorHAnsi" w:hAnsiTheme="minorHAnsi"/>
              </w:rPr>
              <w:t xml:space="preserve">     -5568, -5582, -5597, -5612, -5627, -5641, -5656, -5671, </w:t>
            </w:r>
          </w:p>
          <w:p w14:paraId="6510A916" w14:textId="77777777" w:rsidR="00C63E25" w:rsidRPr="00350027" w:rsidRDefault="00C63E25" w:rsidP="00F33256">
            <w:pPr>
              <w:rPr>
                <w:rFonts w:asciiTheme="minorHAnsi" w:hAnsiTheme="minorHAnsi"/>
              </w:rPr>
            </w:pPr>
            <w:r w:rsidRPr="00350027">
              <w:rPr>
                <w:rFonts w:asciiTheme="minorHAnsi" w:hAnsiTheme="minorHAnsi"/>
              </w:rPr>
              <w:t xml:space="preserve">     -5686, -5701, -5716, -5730, -5745, -5760, -5775, -5790, </w:t>
            </w:r>
          </w:p>
          <w:p w14:paraId="4B3394F2" w14:textId="77777777" w:rsidR="00C63E25" w:rsidRPr="00350027" w:rsidRDefault="00C63E25" w:rsidP="00F33256">
            <w:pPr>
              <w:rPr>
                <w:rFonts w:asciiTheme="minorHAnsi" w:hAnsiTheme="minorHAnsi"/>
              </w:rPr>
            </w:pPr>
            <w:r w:rsidRPr="00350027">
              <w:rPr>
                <w:rFonts w:asciiTheme="minorHAnsi" w:hAnsiTheme="minorHAnsi"/>
              </w:rPr>
              <w:t xml:space="preserve">     -5805, -5819, -5834, -5849, -5864, -5879, -5894, -5909, </w:t>
            </w:r>
          </w:p>
          <w:p w14:paraId="14E5ED98" w14:textId="77777777" w:rsidR="00C63E25" w:rsidRPr="00350027" w:rsidRDefault="00C63E25" w:rsidP="00F33256">
            <w:pPr>
              <w:rPr>
                <w:rFonts w:asciiTheme="minorHAnsi" w:hAnsiTheme="minorHAnsi"/>
              </w:rPr>
            </w:pPr>
            <w:r w:rsidRPr="00350027">
              <w:rPr>
                <w:rFonts w:asciiTheme="minorHAnsi" w:hAnsiTheme="minorHAnsi"/>
              </w:rPr>
              <w:t xml:space="preserve">     -5924, -5939, -5954, -5968, -5983, -5998, -6013, -6028, </w:t>
            </w:r>
          </w:p>
          <w:p w14:paraId="53D8A65A" w14:textId="77777777" w:rsidR="00C63E25" w:rsidRPr="00350027" w:rsidRDefault="00C63E25" w:rsidP="00F33256">
            <w:pPr>
              <w:rPr>
                <w:rFonts w:asciiTheme="minorHAnsi" w:hAnsiTheme="minorHAnsi"/>
              </w:rPr>
            </w:pPr>
            <w:r w:rsidRPr="00350027">
              <w:rPr>
                <w:rFonts w:asciiTheme="minorHAnsi" w:hAnsiTheme="minorHAnsi"/>
              </w:rPr>
              <w:t xml:space="preserve">     -6043, -6058, -6073, -6088, -6103, -6118, -6133, -6148, </w:t>
            </w:r>
          </w:p>
          <w:p w14:paraId="3972A522" w14:textId="77777777" w:rsidR="00C63E25" w:rsidRPr="00350027" w:rsidRDefault="00C63E25" w:rsidP="00F33256">
            <w:pPr>
              <w:rPr>
                <w:rFonts w:asciiTheme="minorHAnsi" w:hAnsiTheme="minorHAnsi"/>
              </w:rPr>
            </w:pPr>
            <w:r w:rsidRPr="00350027">
              <w:rPr>
                <w:rFonts w:asciiTheme="minorHAnsi" w:hAnsiTheme="minorHAnsi"/>
              </w:rPr>
              <w:t xml:space="preserve">     -6163, -6178, -6193, -6209, -6224, -6239, -6254, -6269, </w:t>
            </w:r>
          </w:p>
          <w:p w14:paraId="7E35EC67" w14:textId="77777777" w:rsidR="00C63E25" w:rsidRPr="00350027" w:rsidRDefault="00C63E25" w:rsidP="00F33256">
            <w:pPr>
              <w:rPr>
                <w:rFonts w:asciiTheme="minorHAnsi" w:hAnsiTheme="minorHAnsi"/>
              </w:rPr>
            </w:pPr>
            <w:r w:rsidRPr="00350027">
              <w:rPr>
                <w:rFonts w:asciiTheme="minorHAnsi" w:hAnsiTheme="minorHAnsi"/>
              </w:rPr>
              <w:t xml:space="preserve">     -6284, -6299, -6314, -6329, -6345, -6360, -6375, -6390, </w:t>
            </w:r>
          </w:p>
          <w:p w14:paraId="75BB3090" w14:textId="77777777" w:rsidR="00C63E25" w:rsidRPr="00350027" w:rsidRDefault="00C63E25" w:rsidP="00F33256">
            <w:pPr>
              <w:rPr>
                <w:rFonts w:asciiTheme="minorHAnsi" w:hAnsiTheme="minorHAnsi"/>
              </w:rPr>
            </w:pPr>
            <w:r w:rsidRPr="00350027">
              <w:rPr>
                <w:rFonts w:asciiTheme="minorHAnsi" w:hAnsiTheme="minorHAnsi"/>
              </w:rPr>
              <w:t xml:space="preserve">     -6405, -6420, -6436, -6451, -6466, -6481, -6497, -6512, </w:t>
            </w:r>
          </w:p>
          <w:p w14:paraId="2942FBFA" w14:textId="77777777" w:rsidR="00C63E25" w:rsidRPr="00350027" w:rsidRDefault="00C63E25" w:rsidP="00F33256">
            <w:pPr>
              <w:rPr>
                <w:rFonts w:asciiTheme="minorHAnsi" w:hAnsiTheme="minorHAnsi"/>
              </w:rPr>
            </w:pPr>
            <w:r w:rsidRPr="00350027">
              <w:rPr>
                <w:rFonts w:asciiTheme="minorHAnsi" w:hAnsiTheme="minorHAnsi"/>
              </w:rPr>
              <w:t xml:space="preserve">     -6527, -6542, -6558, -6573, -6589, -6604, -6619, -6635, </w:t>
            </w:r>
          </w:p>
          <w:p w14:paraId="09C95C72" w14:textId="77777777" w:rsidR="00C63E25" w:rsidRPr="00350027" w:rsidRDefault="00C63E25" w:rsidP="00F33256">
            <w:pPr>
              <w:rPr>
                <w:rFonts w:asciiTheme="minorHAnsi" w:hAnsiTheme="minorHAnsi"/>
              </w:rPr>
            </w:pPr>
            <w:r w:rsidRPr="00350027">
              <w:rPr>
                <w:rFonts w:asciiTheme="minorHAnsi" w:hAnsiTheme="minorHAnsi"/>
              </w:rPr>
              <w:t xml:space="preserve">     -6650, -6665, -6681, -6696, -6712, -6727, -6742, -6758, </w:t>
            </w:r>
          </w:p>
          <w:p w14:paraId="0CEC44DA" w14:textId="77777777" w:rsidR="00C63E25" w:rsidRPr="00350027" w:rsidRDefault="00C63E25" w:rsidP="00F33256">
            <w:pPr>
              <w:rPr>
                <w:rFonts w:asciiTheme="minorHAnsi" w:hAnsiTheme="minorHAnsi"/>
              </w:rPr>
            </w:pPr>
            <w:r w:rsidRPr="00350027">
              <w:rPr>
                <w:rFonts w:asciiTheme="minorHAnsi" w:hAnsiTheme="minorHAnsi"/>
              </w:rPr>
              <w:t xml:space="preserve">     -6773, -6789, -6804, -6820, -6835, -6851, -6866, -6882, </w:t>
            </w:r>
          </w:p>
          <w:p w14:paraId="5F1A24F4" w14:textId="77777777" w:rsidR="00C63E25" w:rsidRPr="00350027" w:rsidRDefault="00C63E25" w:rsidP="00F33256">
            <w:pPr>
              <w:rPr>
                <w:rFonts w:asciiTheme="minorHAnsi" w:hAnsiTheme="minorHAnsi"/>
              </w:rPr>
            </w:pPr>
            <w:r w:rsidRPr="00350027">
              <w:rPr>
                <w:rFonts w:asciiTheme="minorHAnsi" w:hAnsiTheme="minorHAnsi"/>
              </w:rPr>
              <w:t xml:space="preserve">     -6897, -6913, -6928, -6944, -6959, -6975, -6990, -7006, </w:t>
            </w:r>
          </w:p>
          <w:p w14:paraId="0908829B" w14:textId="77777777" w:rsidR="00C63E25" w:rsidRPr="00350027" w:rsidRDefault="00C63E25" w:rsidP="00F33256">
            <w:pPr>
              <w:rPr>
                <w:rFonts w:asciiTheme="minorHAnsi" w:hAnsiTheme="minorHAnsi"/>
              </w:rPr>
            </w:pPr>
            <w:r w:rsidRPr="00350027">
              <w:rPr>
                <w:rFonts w:asciiTheme="minorHAnsi" w:hAnsiTheme="minorHAnsi"/>
              </w:rPr>
              <w:t xml:space="preserve">     -7022, -7037, -7053, -7068, -7084, -7100, -7115, -7131, </w:t>
            </w:r>
          </w:p>
          <w:p w14:paraId="26871F3F" w14:textId="77777777" w:rsidR="00C63E25" w:rsidRPr="00350027" w:rsidRDefault="00C63E25" w:rsidP="00F33256">
            <w:pPr>
              <w:rPr>
                <w:rFonts w:asciiTheme="minorHAnsi" w:hAnsiTheme="minorHAnsi"/>
              </w:rPr>
            </w:pPr>
            <w:r w:rsidRPr="00350027">
              <w:rPr>
                <w:rFonts w:asciiTheme="minorHAnsi" w:hAnsiTheme="minorHAnsi"/>
              </w:rPr>
              <w:t xml:space="preserve">     -7147, -7162, -7178, -7194, -7210, -7226, -7242, -7257, </w:t>
            </w:r>
          </w:p>
          <w:p w14:paraId="28C66A70" w14:textId="77777777" w:rsidR="00C63E25" w:rsidRPr="00350027" w:rsidRDefault="00C63E25" w:rsidP="00F33256">
            <w:pPr>
              <w:rPr>
                <w:rFonts w:asciiTheme="minorHAnsi" w:hAnsiTheme="minorHAnsi"/>
              </w:rPr>
            </w:pPr>
            <w:r w:rsidRPr="00350027">
              <w:rPr>
                <w:rFonts w:asciiTheme="minorHAnsi" w:hAnsiTheme="minorHAnsi"/>
              </w:rPr>
              <w:t xml:space="preserve">     -7273, -7289, -7305, -7321, -7337, -7353, -7369, -7385, </w:t>
            </w:r>
          </w:p>
          <w:p w14:paraId="5EEE0727" w14:textId="77777777" w:rsidR="00C63E25" w:rsidRPr="00350027" w:rsidRDefault="00C63E25" w:rsidP="00F33256">
            <w:pPr>
              <w:rPr>
                <w:rFonts w:asciiTheme="minorHAnsi" w:hAnsiTheme="minorHAnsi"/>
              </w:rPr>
            </w:pPr>
            <w:r w:rsidRPr="00350027">
              <w:rPr>
                <w:rFonts w:asciiTheme="minorHAnsi" w:hAnsiTheme="minorHAnsi"/>
              </w:rPr>
              <w:t xml:space="preserve">     -7401, -7417, -7433, -7449, -7465, -7481, -7497, -7513, </w:t>
            </w:r>
          </w:p>
          <w:p w14:paraId="6C955368" w14:textId="77777777" w:rsidR="00C63E25" w:rsidRPr="00350027" w:rsidRDefault="00C63E25" w:rsidP="00F33256">
            <w:pPr>
              <w:rPr>
                <w:rFonts w:asciiTheme="minorHAnsi" w:hAnsiTheme="minorHAnsi"/>
              </w:rPr>
            </w:pPr>
            <w:r w:rsidRPr="00350027">
              <w:rPr>
                <w:rFonts w:asciiTheme="minorHAnsi" w:hAnsiTheme="minorHAnsi"/>
              </w:rPr>
              <w:t xml:space="preserve">     -7529, -7545, -7561, -7577, -7593, -7609, -7625, -7641, </w:t>
            </w:r>
          </w:p>
          <w:p w14:paraId="37ADC0BB" w14:textId="77777777" w:rsidR="00C63E25" w:rsidRPr="00350027" w:rsidRDefault="00C63E25" w:rsidP="00F33256">
            <w:pPr>
              <w:rPr>
                <w:rFonts w:asciiTheme="minorHAnsi" w:hAnsiTheme="minorHAnsi"/>
              </w:rPr>
            </w:pPr>
            <w:r w:rsidRPr="00350027">
              <w:rPr>
                <w:rFonts w:asciiTheme="minorHAnsi" w:hAnsiTheme="minorHAnsi"/>
              </w:rPr>
              <w:t xml:space="preserve">     -7657, -7674, -7690, -7706, -7722, -7738, -7754, -7770, </w:t>
            </w:r>
          </w:p>
          <w:p w14:paraId="1FC79AD4" w14:textId="77777777" w:rsidR="00C63E25" w:rsidRPr="00350027" w:rsidRDefault="00C63E25" w:rsidP="00F33256">
            <w:pPr>
              <w:rPr>
                <w:rFonts w:asciiTheme="minorHAnsi" w:hAnsiTheme="minorHAnsi"/>
              </w:rPr>
            </w:pPr>
            <w:r w:rsidRPr="00350027">
              <w:rPr>
                <w:rFonts w:asciiTheme="minorHAnsi" w:hAnsiTheme="minorHAnsi"/>
              </w:rPr>
              <w:t xml:space="preserve">     -7787, -7803, -7819, -7835, -7852, -7868, -7885, -7901, </w:t>
            </w:r>
          </w:p>
          <w:p w14:paraId="478B8923" w14:textId="77777777" w:rsidR="00C63E25" w:rsidRPr="00350027" w:rsidRDefault="00C63E25" w:rsidP="00F33256">
            <w:pPr>
              <w:rPr>
                <w:rFonts w:asciiTheme="minorHAnsi" w:hAnsiTheme="minorHAnsi"/>
              </w:rPr>
            </w:pPr>
            <w:r w:rsidRPr="00350027">
              <w:rPr>
                <w:rFonts w:asciiTheme="minorHAnsi" w:hAnsiTheme="minorHAnsi"/>
              </w:rPr>
              <w:t xml:space="preserve">     -7918, -7934, -7951, -7967, -7984, -8000, -8016, -8033, </w:t>
            </w:r>
          </w:p>
          <w:p w14:paraId="4F18E08D" w14:textId="77777777" w:rsidR="00C63E25" w:rsidRPr="00350027" w:rsidRDefault="00C63E25" w:rsidP="00F33256">
            <w:pPr>
              <w:rPr>
                <w:rFonts w:asciiTheme="minorHAnsi" w:hAnsiTheme="minorHAnsi"/>
              </w:rPr>
            </w:pPr>
            <w:r w:rsidRPr="00350027">
              <w:rPr>
                <w:rFonts w:asciiTheme="minorHAnsi" w:hAnsiTheme="minorHAnsi"/>
              </w:rPr>
              <w:t xml:space="preserve">     -8049, -8066, -8082, -8099, -8115, -8132, -8148, -8165, </w:t>
            </w:r>
          </w:p>
          <w:p w14:paraId="086B5D17"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-8181, -8198, -8214, -8231, -8248, -8265, -8281, -8298, </w:t>
            </w:r>
          </w:p>
          <w:p w14:paraId="19DEE2FF" w14:textId="77777777" w:rsidR="00C63E25" w:rsidRPr="00350027" w:rsidRDefault="00C63E25" w:rsidP="00F33256">
            <w:pPr>
              <w:rPr>
                <w:rFonts w:asciiTheme="minorHAnsi" w:hAnsiTheme="minorHAnsi"/>
              </w:rPr>
            </w:pPr>
            <w:r w:rsidRPr="00350027">
              <w:rPr>
                <w:rFonts w:asciiTheme="minorHAnsi" w:hAnsiTheme="minorHAnsi"/>
              </w:rPr>
              <w:t xml:space="preserve">     -8315, -8332, -8349, -8366, -8383, -8400, -8417, -8434, </w:t>
            </w:r>
          </w:p>
          <w:p w14:paraId="16B7077D" w14:textId="77777777" w:rsidR="00C63E25" w:rsidRPr="00350027" w:rsidRDefault="00C63E25" w:rsidP="00F33256">
            <w:pPr>
              <w:rPr>
                <w:rFonts w:asciiTheme="minorHAnsi" w:hAnsiTheme="minorHAnsi"/>
              </w:rPr>
            </w:pPr>
            <w:r w:rsidRPr="00350027">
              <w:rPr>
                <w:rFonts w:asciiTheme="minorHAnsi" w:hAnsiTheme="minorHAnsi"/>
              </w:rPr>
              <w:t xml:space="preserve">     -8451, -8468, -8485, -8502, -8518, -8535, -8552, -8569, </w:t>
            </w:r>
          </w:p>
          <w:p w14:paraId="06A6F864" w14:textId="77777777" w:rsidR="00C63E25" w:rsidRPr="00350027" w:rsidRDefault="00C63E25" w:rsidP="00F33256">
            <w:pPr>
              <w:rPr>
                <w:rFonts w:asciiTheme="minorHAnsi" w:hAnsiTheme="minorHAnsi"/>
              </w:rPr>
            </w:pPr>
            <w:r w:rsidRPr="00350027">
              <w:rPr>
                <w:rFonts w:asciiTheme="minorHAnsi" w:hAnsiTheme="minorHAnsi"/>
              </w:rPr>
              <w:t xml:space="preserve">     -8586, -8604, -8621, -8638, -8655, -8672, -8689, -8706, </w:t>
            </w:r>
          </w:p>
          <w:p w14:paraId="4E93CDB9" w14:textId="77777777" w:rsidR="00C63E25" w:rsidRPr="00350027" w:rsidRDefault="00C63E25" w:rsidP="00F33256">
            <w:pPr>
              <w:rPr>
                <w:rFonts w:asciiTheme="minorHAnsi" w:hAnsiTheme="minorHAnsi"/>
              </w:rPr>
            </w:pPr>
            <w:r w:rsidRPr="00350027">
              <w:rPr>
                <w:rFonts w:asciiTheme="minorHAnsi" w:hAnsiTheme="minorHAnsi"/>
              </w:rPr>
              <w:t xml:space="preserve">     -8724, -8741, -8758, -8776, -8793, -8810, -8828, -8845, </w:t>
            </w:r>
          </w:p>
          <w:p w14:paraId="1748114B" w14:textId="77777777" w:rsidR="00C63E25" w:rsidRPr="00350027" w:rsidRDefault="00C63E25" w:rsidP="00F33256">
            <w:pPr>
              <w:rPr>
                <w:rFonts w:asciiTheme="minorHAnsi" w:hAnsiTheme="minorHAnsi"/>
              </w:rPr>
            </w:pPr>
            <w:r w:rsidRPr="00350027">
              <w:rPr>
                <w:rFonts w:asciiTheme="minorHAnsi" w:hAnsiTheme="minorHAnsi"/>
              </w:rPr>
              <w:t xml:space="preserve">     -8862, -8879, -8897, -8914, -8931, -8949, -8966, -8984, </w:t>
            </w:r>
          </w:p>
          <w:p w14:paraId="42CC30FB" w14:textId="77777777" w:rsidR="00C63E25" w:rsidRPr="00350027" w:rsidRDefault="00C63E25" w:rsidP="00F33256">
            <w:pPr>
              <w:rPr>
                <w:rFonts w:asciiTheme="minorHAnsi" w:hAnsiTheme="minorHAnsi"/>
              </w:rPr>
            </w:pPr>
            <w:r w:rsidRPr="00350027">
              <w:rPr>
                <w:rFonts w:asciiTheme="minorHAnsi" w:hAnsiTheme="minorHAnsi"/>
              </w:rPr>
              <w:t xml:space="preserve">     -9001, -9019, -9037, -9055, -9072, -9090, -9108, -9125, </w:t>
            </w:r>
          </w:p>
          <w:p w14:paraId="2E7FD2A5" w14:textId="77777777" w:rsidR="00C63E25" w:rsidRPr="00350027" w:rsidRDefault="00C63E25" w:rsidP="00F33256">
            <w:pPr>
              <w:rPr>
                <w:rFonts w:asciiTheme="minorHAnsi" w:hAnsiTheme="minorHAnsi"/>
              </w:rPr>
            </w:pPr>
            <w:r w:rsidRPr="00350027">
              <w:rPr>
                <w:rFonts w:asciiTheme="minorHAnsi" w:hAnsiTheme="minorHAnsi"/>
              </w:rPr>
              <w:t xml:space="preserve">     -9143, -9161, -9178, -9196, -9214, -9232, -9250, -9268, </w:t>
            </w:r>
          </w:p>
          <w:p w14:paraId="78C0C606" w14:textId="77777777" w:rsidR="00C63E25" w:rsidRPr="00350027" w:rsidRDefault="00C63E25" w:rsidP="00F33256">
            <w:pPr>
              <w:rPr>
                <w:rFonts w:asciiTheme="minorHAnsi" w:hAnsiTheme="minorHAnsi"/>
              </w:rPr>
            </w:pPr>
            <w:r w:rsidRPr="00350027">
              <w:rPr>
                <w:rFonts w:asciiTheme="minorHAnsi" w:hAnsiTheme="minorHAnsi"/>
              </w:rPr>
              <w:t xml:space="preserve">     -9286, -9304, -9322, -9340, -9358, -9376, -9394, -9412, </w:t>
            </w:r>
          </w:p>
          <w:p w14:paraId="1679DC54" w14:textId="77777777" w:rsidR="00C63E25" w:rsidRPr="00350027" w:rsidRDefault="00C63E25" w:rsidP="00F33256">
            <w:pPr>
              <w:rPr>
                <w:rFonts w:asciiTheme="minorHAnsi" w:hAnsiTheme="minorHAnsi"/>
              </w:rPr>
            </w:pPr>
            <w:r w:rsidRPr="00350027">
              <w:rPr>
                <w:rFonts w:asciiTheme="minorHAnsi" w:hAnsiTheme="minorHAnsi"/>
              </w:rPr>
              <w:t xml:space="preserve">     -9430, -9448, -9466, -9485, -9503, -9521, -9539, -9558, </w:t>
            </w:r>
          </w:p>
          <w:p w14:paraId="5C0637A3" w14:textId="77777777" w:rsidR="00C63E25" w:rsidRPr="00350027" w:rsidRDefault="00C63E25" w:rsidP="00F33256">
            <w:pPr>
              <w:rPr>
                <w:rFonts w:asciiTheme="minorHAnsi" w:hAnsiTheme="minorHAnsi"/>
              </w:rPr>
            </w:pPr>
            <w:r w:rsidRPr="00350027">
              <w:rPr>
                <w:rFonts w:asciiTheme="minorHAnsi" w:hAnsiTheme="minorHAnsi"/>
              </w:rPr>
              <w:t xml:space="preserve">     -9576, -9594, -9613, -9631, -9650, -9668, -9686, -9705, </w:t>
            </w:r>
          </w:p>
          <w:p w14:paraId="75916019" w14:textId="77777777" w:rsidR="00C63E25" w:rsidRPr="00350027" w:rsidRDefault="00C63E25" w:rsidP="00F33256">
            <w:pPr>
              <w:rPr>
                <w:rFonts w:asciiTheme="minorHAnsi" w:hAnsiTheme="minorHAnsi"/>
              </w:rPr>
            </w:pPr>
            <w:r w:rsidRPr="00350027">
              <w:rPr>
                <w:rFonts w:asciiTheme="minorHAnsi" w:hAnsiTheme="minorHAnsi"/>
              </w:rPr>
              <w:t xml:space="preserve">     -9723, -9742, -9761, -9779, -9798, -9817, -9835, -9854, </w:t>
            </w:r>
          </w:p>
          <w:p w14:paraId="652090E5" w14:textId="77777777" w:rsidR="00C63E25" w:rsidRPr="00350027" w:rsidRDefault="00C63E25" w:rsidP="00F33256">
            <w:pPr>
              <w:rPr>
                <w:rFonts w:asciiTheme="minorHAnsi" w:hAnsiTheme="minorHAnsi"/>
              </w:rPr>
            </w:pPr>
            <w:r w:rsidRPr="00350027">
              <w:rPr>
                <w:rFonts w:asciiTheme="minorHAnsi" w:hAnsiTheme="minorHAnsi"/>
              </w:rPr>
              <w:t xml:space="preserve">     -9873, -9892, -9911, -9930, -9948, -9967, -9986, -10005, </w:t>
            </w:r>
          </w:p>
          <w:p w14:paraId="2D639E19" w14:textId="77777777" w:rsidR="00C63E25" w:rsidRPr="00350027" w:rsidRDefault="00C63E25" w:rsidP="00F33256">
            <w:pPr>
              <w:rPr>
                <w:rFonts w:asciiTheme="minorHAnsi" w:hAnsiTheme="minorHAnsi"/>
              </w:rPr>
            </w:pPr>
            <w:r w:rsidRPr="00350027">
              <w:rPr>
                <w:rFonts w:asciiTheme="minorHAnsi" w:hAnsiTheme="minorHAnsi"/>
              </w:rPr>
              <w:t xml:space="preserve">     -10024, -10044, -10063, -10082, -10101, -10120, -10139, -10158, </w:t>
            </w:r>
          </w:p>
          <w:p w14:paraId="61B4F70D" w14:textId="77777777" w:rsidR="00C63E25" w:rsidRPr="00350027" w:rsidRDefault="00C63E25" w:rsidP="00F33256">
            <w:pPr>
              <w:rPr>
                <w:rFonts w:asciiTheme="minorHAnsi" w:hAnsiTheme="minorHAnsi"/>
              </w:rPr>
            </w:pPr>
            <w:r w:rsidRPr="00350027">
              <w:rPr>
                <w:rFonts w:asciiTheme="minorHAnsi" w:hAnsiTheme="minorHAnsi"/>
              </w:rPr>
              <w:t xml:space="preserve">     -10177, -10196, -10215, -10235, -10254, -10274, -10293, -10313, </w:t>
            </w:r>
          </w:p>
          <w:p w14:paraId="7676A2FC" w14:textId="77777777" w:rsidR="00C63E25" w:rsidRPr="00350027" w:rsidRDefault="00C63E25" w:rsidP="00F33256">
            <w:pPr>
              <w:rPr>
                <w:rFonts w:asciiTheme="minorHAnsi" w:hAnsiTheme="minorHAnsi"/>
              </w:rPr>
            </w:pPr>
            <w:r w:rsidRPr="00350027">
              <w:rPr>
                <w:rFonts w:asciiTheme="minorHAnsi" w:hAnsiTheme="minorHAnsi"/>
              </w:rPr>
              <w:t xml:space="preserve">     -10332, -10352, -10371, -10391, -10411, -10431, -10450, -10470, </w:t>
            </w:r>
          </w:p>
          <w:p w14:paraId="405781A7" w14:textId="77777777" w:rsidR="00C63E25" w:rsidRPr="00350027" w:rsidRDefault="00C63E25" w:rsidP="00F33256">
            <w:pPr>
              <w:rPr>
                <w:rFonts w:asciiTheme="minorHAnsi" w:hAnsiTheme="minorHAnsi"/>
              </w:rPr>
            </w:pPr>
            <w:r w:rsidRPr="00350027">
              <w:rPr>
                <w:rFonts w:asciiTheme="minorHAnsi" w:hAnsiTheme="minorHAnsi"/>
              </w:rPr>
              <w:t xml:space="preserve">     -10490, -10510, -10530, -10550, -10570, -10590, -10610, -10630, </w:t>
            </w:r>
          </w:p>
          <w:p w14:paraId="7815B0EA" w14:textId="77777777" w:rsidR="00C63E25" w:rsidRPr="00350027" w:rsidRDefault="00C63E25" w:rsidP="00F33256">
            <w:pPr>
              <w:rPr>
                <w:rFonts w:asciiTheme="minorHAnsi" w:hAnsiTheme="minorHAnsi"/>
              </w:rPr>
            </w:pPr>
            <w:r w:rsidRPr="00350027">
              <w:rPr>
                <w:rFonts w:asciiTheme="minorHAnsi" w:hAnsiTheme="minorHAnsi"/>
              </w:rPr>
              <w:t xml:space="preserve">     -10650, -10670, -10690, -10710, -10730, -10750, -10771, -10791, </w:t>
            </w:r>
          </w:p>
          <w:p w14:paraId="73310B9F" w14:textId="77777777" w:rsidR="00C63E25" w:rsidRPr="00350027" w:rsidRDefault="00C63E25" w:rsidP="00F33256">
            <w:pPr>
              <w:rPr>
                <w:rFonts w:asciiTheme="minorHAnsi" w:hAnsiTheme="minorHAnsi"/>
              </w:rPr>
            </w:pPr>
            <w:r w:rsidRPr="00350027">
              <w:rPr>
                <w:rFonts w:asciiTheme="minorHAnsi" w:hAnsiTheme="minorHAnsi"/>
              </w:rPr>
              <w:t xml:space="preserve">     -10812, -10832, -10853, -10873, -10894, -10914, -10935, -10955, </w:t>
            </w:r>
          </w:p>
          <w:p w14:paraId="3B97D477" w14:textId="77777777" w:rsidR="00C63E25" w:rsidRPr="00350027" w:rsidRDefault="00C63E25" w:rsidP="00F33256">
            <w:pPr>
              <w:rPr>
                <w:rFonts w:asciiTheme="minorHAnsi" w:hAnsiTheme="minorHAnsi"/>
              </w:rPr>
            </w:pPr>
            <w:r w:rsidRPr="00350027">
              <w:rPr>
                <w:rFonts w:asciiTheme="minorHAnsi" w:hAnsiTheme="minorHAnsi"/>
              </w:rPr>
              <w:t xml:space="preserve">     -10976, -10996, -11017, -11038, -11059, -11080, -11101, -11122, </w:t>
            </w:r>
          </w:p>
          <w:p w14:paraId="4ABE9CE4" w14:textId="77777777" w:rsidR="00C63E25" w:rsidRPr="00350027" w:rsidRDefault="00C63E25" w:rsidP="00F33256">
            <w:pPr>
              <w:rPr>
                <w:rFonts w:asciiTheme="minorHAnsi" w:hAnsiTheme="minorHAnsi"/>
              </w:rPr>
            </w:pPr>
            <w:r w:rsidRPr="00350027">
              <w:rPr>
                <w:rFonts w:asciiTheme="minorHAnsi" w:hAnsiTheme="minorHAnsi"/>
              </w:rPr>
              <w:t xml:space="preserve">     -11143, -11165, -11186, -11207, -11229, -11250, -11271, -11293, </w:t>
            </w:r>
          </w:p>
          <w:p w14:paraId="0D95B17F" w14:textId="77777777" w:rsidR="00C63E25" w:rsidRPr="00350027" w:rsidRDefault="00C63E25" w:rsidP="00F33256">
            <w:pPr>
              <w:rPr>
                <w:rFonts w:asciiTheme="minorHAnsi" w:hAnsiTheme="minorHAnsi"/>
              </w:rPr>
            </w:pPr>
            <w:r w:rsidRPr="00350027">
              <w:rPr>
                <w:rFonts w:asciiTheme="minorHAnsi" w:hAnsiTheme="minorHAnsi"/>
              </w:rPr>
              <w:t xml:space="preserve">     -11314, -11335, -11356, -11378, -11399, -11421, -11443, -11465, </w:t>
            </w:r>
          </w:p>
          <w:p w14:paraId="42C7005F" w14:textId="77777777" w:rsidR="00C63E25" w:rsidRPr="00350027" w:rsidRDefault="00C63E25" w:rsidP="00F33256">
            <w:pPr>
              <w:rPr>
                <w:rFonts w:asciiTheme="minorHAnsi" w:hAnsiTheme="minorHAnsi"/>
              </w:rPr>
            </w:pPr>
            <w:r w:rsidRPr="00350027">
              <w:rPr>
                <w:rFonts w:asciiTheme="minorHAnsi" w:hAnsiTheme="minorHAnsi"/>
              </w:rPr>
              <w:t xml:space="preserve">     -11487, -11509, -11531, -11553, -11575, -11597, -11619, -11641, </w:t>
            </w:r>
          </w:p>
          <w:p w14:paraId="67660EEE" w14:textId="77777777" w:rsidR="00C63E25" w:rsidRPr="00350027" w:rsidRDefault="00C63E25" w:rsidP="00F33256">
            <w:pPr>
              <w:rPr>
                <w:rFonts w:asciiTheme="minorHAnsi" w:hAnsiTheme="minorHAnsi"/>
              </w:rPr>
            </w:pPr>
            <w:r w:rsidRPr="00350027">
              <w:rPr>
                <w:rFonts w:asciiTheme="minorHAnsi" w:hAnsiTheme="minorHAnsi"/>
              </w:rPr>
              <w:t xml:space="preserve">     -11664, -11686, -11709, -11731, -11754, -11776, -11799, -11822, </w:t>
            </w:r>
          </w:p>
          <w:p w14:paraId="5157B92B" w14:textId="77777777" w:rsidR="00C63E25" w:rsidRPr="00350027" w:rsidRDefault="00C63E25" w:rsidP="00F33256">
            <w:pPr>
              <w:rPr>
                <w:rFonts w:asciiTheme="minorHAnsi" w:hAnsiTheme="minorHAnsi"/>
              </w:rPr>
            </w:pPr>
            <w:r w:rsidRPr="00350027">
              <w:rPr>
                <w:rFonts w:asciiTheme="minorHAnsi" w:hAnsiTheme="minorHAnsi"/>
              </w:rPr>
              <w:t xml:space="preserve">     -11844, -11867, -11890, -11913, -11936, -11959, -11982, -12005, </w:t>
            </w:r>
          </w:p>
          <w:p w14:paraId="2D67985D" w14:textId="77777777" w:rsidR="00C63E25" w:rsidRPr="00350027" w:rsidRDefault="00C63E25" w:rsidP="00F33256">
            <w:pPr>
              <w:rPr>
                <w:rFonts w:asciiTheme="minorHAnsi" w:hAnsiTheme="minorHAnsi"/>
              </w:rPr>
            </w:pPr>
            <w:r w:rsidRPr="00350027">
              <w:rPr>
                <w:rFonts w:asciiTheme="minorHAnsi" w:hAnsiTheme="minorHAnsi"/>
              </w:rPr>
              <w:t xml:space="preserve">     -12028, -12051, -12075, -12098, -12122, -12145, -12169, -12192, </w:t>
            </w:r>
          </w:p>
          <w:p w14:paraId="7A4CF748" w14:textId="77777777" w:rsidR="00C63E25" w:rsidRPr="00350027" w:rsidRDefault="00C63E25" w:rsidP="00F33256">
            <w:pPr>
              <w:rPr>
                <w:rFonts w:asciiTheme="minorHAnsi" w:hAnsiTheme="minorHAnsi"/>
              </w:rPr>
            </w:pPr>
            <w:r w:rsidRPr="00350027">
              <w:rPr>
                <w:rFonts w:asciiTheme="minorHAnsi" w:hAnsiTheme="minorHAnsi"/>
              </w:rPr>
              <w:t xml:space="preserve">     -12216, -12240, -12264, -12287, -12311, -12335, -12360, -12384, </w:t>
            </w:r>
          </w:p>
          <w:p w14:paraId="75B77AA4" w14:textId="77777777" w:rsidR="00C63E25" w:rsidRPr="00350027" w:rsidRDefault="00C63E25" w:rsidP="00F33256">
            <w:pPr>
              <w:rPr>
                <w:rFonts w:asciiTheme="minorHAnsi" w:hAnsiTheme="minorHAnsi"/>
              </w:rPr>
            </w:pPr>
            <w:r w:rsidRPr="00350027">
              <w:rPr>
                <w:rFonts w:asciiTheme="minorHAnsi" w:hAnsiTheme="minorHAnsi"/>
              </w:rPr>
              <w:t xml:space="preserve">     -12408, -12432, -12456, -12481, -12505, -12530, -12554, -12579, </w:t>
            </w:r>
          </w:p>
          <w:p w14:paraId="1AE8DE97" w14:textId="77777777" w:rsidR="00C63E25" w:rsidRPr="00350027" w:rsidRDefault="00C63E25" w:rsidP="00F33256">
            <w:pPr>
              <w:rPr>
                <w:rFonts w:asciiTheme="minorHAnsi" w:hAnsiTheme="minorHAnsi"/>
              </w:rPr>
            </w:pPr>
            <w:r w:rsidRPr="00350027">
              <w:rPr>
                <w:rFonts w:asciiTheme="minorHAnsi" w:hAnsiTheme="minorHAnsi"/>
              </w:rPr>
              <w:t xml:space="preserve">     -12604, -12629, -12654, -12679, -12704, -12730, -12755, -12781, </w:t>
            </w:r>
          </w:p>
          <w:p w14:paraId="72B007D1" w14:textId="77777777" w:rsidR="00C63E25" w:rsidRPr="00350027" w:rsidRDefault="00C63E25" w:rsidP="00F33256">
            <w:pPr>
              <w:rPr>
                <w:rFonts w:asciiTheme="minorHAnsi" w:hAnsiTheme="minorHAnsi"/>
              </w:rPr>
            </w:pPr>
            <w:r w:rsidRPr="00350027">
              <w:rPr>
                <w:rFonts w:asciiTheme="minorHAnsi" w:hAnsiTheme="minorHAnsi"/>
              </w:rPr>
              <w:t xml:space="preserve">     -12806, -12832, -12858, -12884, -12910, -12936, -12962, -12988, </w:t>
            </w:r>
          </w:p>
          <w:p w14:paraId="6628C945" w14:textId="77777777" w:rsidR="00C63E25" w:rsidRPr="00350027" w:rsidRDefault="00C63E25" w:rsidP="00F33256">
            <w:pPr>
              <w:rPr>
                <w:rFonts w:asciiTheme="minorHAnsi" w:hAnsiTheme="minorHAnsi"/>
              </w:rPr>
            </w:pPr>
            <w:r w:rsidRPr="00350027">
              <w:rPr>
                <w:rFonts w:asciiTheme="minorHAnsi" w:hAnsiTheme="minorHAnsi"/>
              </w:rPr>
              <w:t xml:space="preserve">     -13014, -13040, -13066, -13093, -13120, -13147, -13174, -13201, </w:t>
            </w:r>
          </w:p>
          <w:p w14:paraId="45BE4F15" w14:textId="77777777" w:rsidR="00C63E25" w:rsidRPr="00350027" w:rsidRDefault="00C63E25" w:rsidP="00F33256">
            <w:pPr>
              <w:rPr>
                <w:rFonts w:asciiTheme="minorHAnsi" w:hAnsiTheme="minorHAnsi"/>
              </w:rPr>
            </w:pPr>
            <w:r w:rsidRPr="00350027">
              <w:rPr>
                <w:rFonts w:asciiTheme="minorHAnsi" w:hAnsiTheme="minorHAnsi"/>
              </w:rPr>
              <w:t xml:space="preserve">     -13228, -13255, -13282, -13310, -13337, -13365, -13393, -13420, </w:t>
            </w:r>
          </w:p>
          <w:p w14:paraId="30ECAB80" w14:textId="77777777" w:rsidR="00C63E25" w:rsidRPr="00350027" w:rsidRDefault="00C63E25" w:rsidP="00F33256">
            <w:pPr>
              <w:rPr>
                <w:rFonts w:asciiTheme="minorHAnsi" w:hAnsiTheme="minorHAnsi"/>
              </w:rPr>
            </w:pPr>
            <w:r w:rsidRPr="00350027">
              <w:rPr>
                <w:rFonts w:asciiTheme="minorHAnsi" w:hAnsiTheme="minorHAnsi"/>
              </w:rPr>
              <w:t xml:space="preserve">     -13448, -13476, -13505, -13533, -13561, -13590, -13619, -13648, </w:t>
            </w:r>
          </w:p>
          <w:p w14:paraId="027C234C" w14:textId="77777777" w:rsidR="00C63E25" w:rsidRPr="00350027" w:rsidRDefault="00C63E25" w:rsidP="00F33256">
            <w:pPr>
              <w:rPr>
                <w:rFonts w:asciiTheme="minorHAnsi" w:hAnsiTheme="minorHAnsi"/>
              </w:rPr>
            </w:pPr>
            <w:r w:rsidRPr="00350027">
              <w:rPr>
                <w:rFonts w:asciiTheme="minorHAnsi" w:hAnsiTheme="minorHAnsi"/>
              </w:rPr>
              <w:t xml:space="preserve">     -13677, -13706, -13736, -13765, -13794, -13823, -13853, -13883, </w:t>
            </w:r>
          </w:p>
          <w:p w14:paraId="6F62CD42" w14:textId="77777777" w:rsidR="00C63E25" w:rsidRPr="00350027" w:rsidRDefault="00C63E25" w:rsidP="00F33256">
            <w:pPr>
              <w:rPr>
                <w:rFonts w:asciiTheme="minorHAnsi" w:hAnsiTheme="minorHAnsi"/>
              </w:rPr>
            </w:pPr>
            <w:r w:rsidRPr="00350027">
              <w:rPr>
                <w:rFonts w:asciiTheme="minorHAnsi" w:hAnsiTheme="minorHAnsi"/>
              </w:rPr>
              <w:t xml:space="preserve">     -13914, -13944, -13975, -14005, -14036, -14067, -14098, -14129, </w:t>
            </w:r>
          </w:p>
          <w:p w14:paraId="3C695517" w14:textId="77777777" w:rsidR="00C63E25" w:rsidRPr="00350027" w:rsidRDefault="00C63E25" w:rsidP="00F33256">
            <w:pPr>
              <w:rPr>
                <w:rFonts w:asciiTheme="minorHAnsi" w:hAnsiTheme="minorHAnsi"/>
              </w:rPr>
            </w:pPr>
            <w:r w:rsidRPr="00350027">
              <w:rPr>
                <w:rFonts w:asciiTheme="minorHAnsi" w:hAnsiTheme="minorHAnsi"/>
              </w:rPr>
              <w:t xml:space="preserve">     -14161, -14192, -14224, -14256, -14288, -14320, -14352, -14385, </w:t>
            </w:r>
          </w:p>
          <w:p w14:paraId="2FF2245B" w14:textId="77777777" w:rsidR="00C63E25" w:rsidRPr="00350027" w:rsidRDefault="00C63E25" w:rsidP="00F33256">
            <w:pPr>
              <w:rPr>
                <w:rFonts w:asciiTheme="minorHAnsi" w:hAnsiTheme="minorHAnsi"/>
              </w:rPr>
            </w:pPr>
            <w:r w:rsidRPr="00350027">
              <w:rPr>
                <w:rFonts w:asciiTheme="minorHAnsi" w:hAnsiTheme="minorHAnsi"/>
              </w:rPr>
              <w:t xml:space="preserve">     -14419, -14452, -14485, -14518, -14551, -14585, -14619, -14654, </w:t>
            </w:r>
          </w:p>
          <w:p w14:paraId="77697818" w14:textId="77777777" w:rsidR="00C63E25" w:rsidRPr="00350027" w:rsidRDefault="00C63E25" w:rsidP="00F33256">
            <w:pPr>
              <w:rPr>
                <w:rFonts w:asciiTheme="minorHAnsi" w:hAnsiTheme="minorHAnsi"/>
              </w:rPr>
            </w:pPr>
            <w:r w:rsidRPr="00350027">
              <w:rPr>
                <w:rFonts w:asciiTheme="minorHAnsi" w:hAnsiTheme="minorHAnsi"/>
              </w:rPr>
              <w:t xml:space="preserve">     -14688, -14723, -14758, -14794, -14829, -14865, -14901, -14937, </w:t>
            </w:r>
          </w:p>
          <w:p w14:paraId="24312409" w14:textId="77777777" w:rsidR="00C63E25" w:rsidRPr="00350027" w:rsidRDefault="00C63E25" w:rsidP="00F33256">
            <w:pPr>
              <w:rPr>
                <w:rFonts w:asciiTheme="minorHAnsi" w:hAnsiTheme="minorHAnsi"/>
              </w:rPr>
            </w:pPr>
            <w:r w:rsidRPr="00350027">
              <w:rPr>
                <w:rFonts w:asciiTheme="minorHAnsi" w:hAnsiTheme="minorHAnsi"/>
              </w:rPr>
              <w:t xml:space="preserve">     -14973, -15011, -15049, -15086, -15125, -15163, -15202, -15240, </w:t>
            </w:r>
          </w:p>
          <w:p w14:paraId="0C4035BB" w14:textId="77777777" w:rsidR="00C63E25" w:rsidRPr="00350027" w:rsidRDefault="00C63E25" w:rsidP="00F33256">
            <w:pPr>
              <w:rPr>
                <w:rFonts w:asciiTheme="minorHAnsi" w:hAnsiTheme="minorHAnsi"/>
              </w:rPr>
            </w:pPr>
            <w:r w:rsidRPr="00350027">
              <w:rPr>
                <w:rFonts w:asciiTheme="minorHAnsi" w:hAnsiTheme="minorHAnsi"/>
              </w:rPr>
              <w:t xml:space="preserve">     -15279, -15318, -15356, -15397, -15437, -15478, -15520, -15563, </w:t>
            </w:r>
          </w:p>
          <w:p w14:paraId="1659ECDA" w14:textId="77777777" w:rsidR="00C63E25" w:rsidRPr="00350027" w:rsidRDefault="00C63E25" w:rsidP="00F33256">
            <w:pPr>
              <w:rPr>
                <w:rFonts w:asciiTheme="minorHAnsi" w:hAnsiTheme="minorHAnsi"/>
              </w:rPr>
            </w:pPr>
            <w:r w:rsidRPr="00350027">
              <w:rPr>
                <w:rFonts w:asciiTheme="minorHAnsi" w:hAnsiTheme="minorHAnsi"/>
              </w:rPr>
              <w:t xml:space="preserve">     -15605, -15648, -15690, -15733, -15777, -15822, -15867, -15913, </w:t>
            </w:r>
          </w:p>
          <w:p w14:paraId="12E0173A" w14:textId="77777777" w:rsidR="00C63E25" w:rsidRPr="00350027" w:rsidRDefault="00C63E25" w:rsidP="00F33256">
            <w:pPr>
              <w:rPr>
                <w:rFonts w:asciiTheme="minorHAnsi" w:hAnsiTheme="minorHAnsi"/>
              </w:rPr>
            </w:pPr>
            <w:r w:rsidRPr="00350027">
              <w:rPr>
                <w:rFonts w:asciiTheme="minorHAnsi" w:hAnsiTheme="minorHAnsi"/>
              </w:rPr>
              <w:t xml:space="preserve">     -15959, -16006, -16053, -16101, -16149, -16197, -16246, -16298, </w:t>
            </w:r>
          </w:p>
          <w:p w14:paraId="39E7D01B" w14:textId="77777777" w:rsidR="00C63E25" w:rsidRPr="00350027" w:rsidRDefault="00C63E25" w:rsidP="00F33256">
            <w:pPr>
              <w:rPr>
                <w:rFonts w:asciiTheme="minorHAnsi" w:hAnsiTheme="minorHAnsi"/>
              </w:rPr>
            </w:pPr>
            <w:r w:rsidRPr="00350027">
              <w:rPr>
                <w:rFonts w:asciiTheme="minorHAnsi" w:hAnsiTheme="minorHAnsi"/>
              </w:rPr>
              <w:t xml:space="preserve">     -16350, -16402, -16456, -16509, -16565, -16620, -16678, -16737, </w:t>
            </w:r>
          </w:p>
          <w:p w14:paraId="0D2772F4" w14:textId="77777777" w:rsidR="00C63E25" w:rsidRPr="00350027" w:rsidRDefault="00C63E25" w:rsidP="00F33256">
            <w:pPr>
              <w:rPr>
                <w:rFonts w:asciiTheme="minorHAnsi" w:hAnsiTheme="minorHAnsi"/>
              </w:rPr>
            </w:pPr>
            <w:r w:rsidRPr="00350027">
              <w:rPr>
                <w:rFonts w:asciiTheme="minorHAnsi" w:hAnsiTheme="minorHAnsi"/>
              </w:rPr>
              <w:t xml:space="preserve">     -16797, -16856, -16917, -16981, -17045, -17112, -17181, -17253, </w:t>
            </w:r>
          </w:p>
          <w:p w14:paraId="3D71B7A2" w14:textId="77777777" w:rsidR="00C63E25" w:rsidRPr="00350027" w:rsidRDefault="00C63E25" w:rsidP="00F33256">
            <w:pPr>
              <w:rPr>
                <w:rFonts w:asciiTheme="minorHAnsi" w:hAnsiTheme="minorHAnsi"/>
              </w:rPr>
            </w:pPr>
            <w:r w:rsidRPr="00350027">
              <w:rPr>
                <w:rFonts w:asciiTheme="minorHAnsi" w:hAnsiTheme="minorHAnsi"/>
              </w:rPr>
              <w:t xml:space="preserve">     -17325, -17397, -17476, -17557, -17644, -17732, -17822, -17920</w:t>
            </w:r>
          </w:p>
          <w:p w14:paraId="4E9E9625" w14:textId="77777777" w:rsidR="00C63E25" w:rsidRPr="00350027" w:rsidRDefault="00C63E25" w:rsidP="00F33256">
            <w:pPr>
              <w:rPr>
                <w:rFonts w:asciiTheme="minorHAnsi" w:hAnsiTheme="minorHAnsi"/>
              </w:rPr>
            </w:pPr>
            <w:r w:rsidRPr="00350027">
              <w:rPr>
                <w:rFonts w:asciiTheme="minorHAnsi" w:hAnsiTheme="minorHAnsi"/>
              </w:rPr>
              <w:t>}</w:t>
            </w:r>
          </w:p>
          <w:p w14:paraId="34F2F08B" w14:textId="77777777" w:rsidR="00C63E25" w:rsidRPr="00350027" w:rsidRDefault="00C63E25" w:rsidP="00F33256">
            <w:pPr>
              <w:rPr>
                <w:rFonts w:asciiTheme="minorHAnsi" w:hAnsiTheme="minorHAnsi"/>
              </w:rPr>
            </w:pPr>
          </w:p>
          <w:p w14:paraId="6702DBEF" w14:textId="77777777" w:rsidR="00C63E25" w:rsidRPr="00350027" w:rsidRDefault="00C63E25" w:rsidP="00F33256">
            <w:pPr>
              <w:rPr>
                <w:rFonts w:asciiTheme="minorHAnsi" w:hAnsiTheme="minorHAnsi"/>
                <w:i/>
                <w:iCs/>
              </w:rPr>
            </w:pPr>
          </w:p>
        </w:tc>
      </w:tr>
      <w:tr w:rsidR="00C63E25" w:rsidRPr="00350027" w14:paraId="12C860FA" w14:textId="77777777" w:rsidTr="00F33256">
        <w:tc>
          <w:tcPr>
            <w:tcW w:w="1559" w:type="dxa"/>
          </w:tcPr>
          <w:p w14:paraId="1C975FE6" w14:textId="77777777" w:rsidR="00C63E25" w:rsidRPr="00350027" w:rsidRDefault="00C63E25" w:rsidP="00F33256">
            <w:pPr>
              <w:rPr>
                <w:rFonts w:asciiTheme="minorHAnsi" w:hAnsiTheme="minorHAnsi"/>
                <w:i/>
                <w:iCs/>
              </w:rPr>
            </w:pPr>
          </w:p>
        </w:tc>
        <w:tc>
          <w:tcPr>
            <w:tcW w:w="9320" w:type="dxa"/>
          </w:tcPr>
          <w:p w14:paraId="7646BCD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5742E4A" w14:textId="77777777" w:rsidTr="00F33256">
        <w:tc>
          <w:tcPr>
            <w:tcW w:w="1559" w:type="dxa"/>
          </w:tcPr>
          <w:p w14:paraId="2C3CFF82" w14:textId="77777777" w:rsidR="00C63E25" w:rsidRPr="00350027" w:rsidRDefault="00C63E25" w:rsidP="00F33256">
            <w:pPr>
              <w:rPr>
                <w:rFonts w:asciiTheme="minorHAnsi" w:hAnsiTheme="minorHAnsi"/>
                <w:i/>
                <w:iCs/>
              </w:rPr>
            </w:pPr>
          </w:p>
        </w:tc>
        <w:tc>
          <w:tcPr>
            <w:tcW w:w="9320" w:type="dxa"/>
          </w:tcPr>
          <w:p w14:paraId="3B22E9E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790AAD6" w14:textId="77777777" w:rsidTr="00F33256">
        <w:tc>
          <w:tcPr>
            <w:tcW w:w="1559" w:type="dxa"/>
          </w:tcPr>
          <w:p w14:paraId="1520B1E4" w14:textId="77777777" w:rsidR="00C63E25" w:rsidRPr="00350027" w:rsidRDefault="00C63E25" w:rsidP="00F33256">
            <w:pPr>
              <w:rPr>
                <w:rFonts w:asciiTheme="minorHAnsi" w:hAnsiTheme="minorHAnsi"/>
                <w:i/>
                <w:iCs/>
              </w:rPr>
            </w:pPr>
          </w:p>
        </w:tc>
        <w:tc>
          <w:tcPr>
            <w:tcW w:w="9320" w:type="dxa"/>
          </w:tcPr>
          <w:p w14:paraId="2255259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3F6B36D" w14:textId="77777777" w:rsidR="00C63E25" w:rsidRPr="00350027" w:rsidRDefault="00C63E25" w:rsidP="00C63E25">
      <w:pPr>
        <w:rPr>
          <w:rFonts w:asciiTheme="minorHAnsi" w:hAnsiTheme="minorHAnsi"/>
        </w:rPr>
      </w:pPr>
    </w:p>
    <w:p w14:paraId="6A4E34B6" w14:textId="77777777" w:rsidR="00C63E25" w:rsidRPr="00350027" w:rsidRDefault="00C63E25" w:rsidP="00C63E25">
      <w:pPr>
        <w:pStyle w:val="Heading3"/>
        <w:rPr>
          <w:rFonts w:asciiTheme="minorHAnsi" w:hAnsiTheme="minorHAnsi"/>
        </w:rPr>
      </w:pPr>
      <w:bookmarkStart w:id="88" w:name="_Toc464110971"/>
      <w:r w:rsidRPr="00350027">
        <w:rPr>
          <w:rFonts w:asciiTheme="minorHAnsi" w:hAnsiTheme="minorHAnsi"/>
        </w:rPr>
        <w:t>PID Controller Tuning Constants</w:t>
      </w:r>
      <w:bookmarkEnd w:id="88"/>
    </w:p>
    <w:p w14:paraId="55491B55" w14:textId="77777777" w:rsidR="00C63E25" w:rsidRPr="00350027" w:rsidRDefault="00C63E25" w:rsidP="00C63E25">
      <w:pPr>
        <w:rPr>
          <w:rFonts w:asciiTheme="minorHAnsi" w:hAnsiTheme="minorHAnsi"/>
        </w:rPr>
      </w:pPr>
      <w:r w:rsidRPr="00350027">
        <w:rPr>
          <w:rFonts w:asciiTheme="minorHAnsi" w:hAnsiTheme="minorHAnsi"/>
        </w:rPr>
        <w:t>See MRJ_SCU_STC_SRS_197.</w:t>
      </w:r>
    </w:p>
    <w:p w14:paraId="70AA7753" w14:textId="77777777" w:rsidR="00C63E25" w:rsidRPr="00350027" w:rsidRDefault="00C63E25" w:rsidP="00C63E25">
      <w:pPr>
        <w:pStyle w:val="Heading3"/>
        <w:rPr>
          <w:rFonts w:asciiTheme="minorHAnsi" w:hAnsiTheme="minorHAnsi"/>
        </w:rPr>
      </w:pPr>
      <w:bookmarkStart w:id="89" w:name="_Toc464110972"/>
      <w:r w:rsidRPr="00350027">
        <w:rPr>
          <w:rFonts w:asciiTheme="minorHAnsi" w:hAnsiTheme="minorHAnsi"/>
        </w:rPr>
        <w:lastRenderedPageBreak/>
        <w:t>LVDT/RVDT Excitation Lookup Table</w:t>
      </w:r>
      <w:bookmarkEnd w:id="89"/>
    </w:p>
    <w:p w14:paraId="56B0971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243"/>
      </w:tblGrid>
      <w:tr w:rsidR="00C63E25" w:rsidRPr="00350027" w14:paraId="1A61B2E2" w14:textId="77777777" w:rsidTr="00F33256">
        <w:tc>
          <w:tcPr>
            <w:tcW w:w="1559" w:type="dxa"/>
          </w:tcPr>
          <w:p w14:paraId="4FA276B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MRJ_SCU_STC_SRS_272</w:t>
            </w:r>
          </w:p>
        </w:tc>
        <w:tc>
          <w:tcPr>
            <w:tcW w:w="9320" w:type="dxa"/>
          </w:tcPr>
          <w:p w14:paraId="26B177B7" w14:textId="77777777" w:rsidR="00C63E25" w:rsidRPr="00350027" w:rsidRDefault="00C63E25" w:rsidP="00F33256">
            <w:pPr>
              <w:rPr>
                <w:rFonts w:asciiTheme="minorHAnsi" w:hAnsiTheme="minorHAnsi"/>
              </w:rPr>
            </w:pPr>
            <w:r w:rsidRPr="00350027">
              <w:rPr>
                <w:rFonts w:asciiTheme="minorHAnsi" w:hAnsiTheme="minorHAnsi"/>
              </w:rPr>
              <w:t xml:space="preserve">The STC shall use the following circular table of 16 bit unsigned constants for updating the compare register associated with the PWM1 output, using the next value in the table with each compare register update.  </w:t>
            </w:r>
          </w:p>
          <w:p w14:paraId="014A7F86" w14:textId="77777777" w:rsidR="00C63E25" w:rsidRPr="00350027" w:rsidRDefault="00C63E25" w:rsidP="00F33256">
            <w:pPr>
              <w:rPr>
                <w:rFonts w:asciiTheme="minorHAnsi" w:hAnsiTheme="minorHAnsi"/>
              </w:rPr>
            </w:pPr>
            <w:r w:rsidRPr="00350027">
              <w:rPr>
                <w:rFonts w:asciiTheme="minorHAnsi" w:hAnsiTheme="minorHAnsi"/>
              </w:rPr>
              <w:object w:dxaOrig="9026" w:dyaOrig="3397" w14:anchorId="40D03D05">
                <v:shape id="_x0000_i1084" type="#_x0000_t75" style="width:451.5pt;height:169.5pt" o:ole="">
                  <v:imagedata r:id="rId134" o:title=""/>
                </v:shape>
                <o:OLEObject Type="Embed" ProgID="Word.Document.12" ShapeID="_x0000_i1084" DrawAspect="Content" ObjectID="_1831714034" r:id="rId135"/>
              </w:object>
            </w:r>
          </w:p>
          <w:p w14:paraId="220AFB91" w14:textId="77777777" w:rsidR="00C63E25" w:rsidRPr="00350027" w:rsidRDefault="00C63E25" w:rsidP="00F33256">
            <w:pPr>
              <w:rPr>
                <w:rFonts w:asciiTheme="minorHAnsi" w:hAnsiTheme="minorHAnsi"/>
                <w:i/>
                <w:iCs/>
              </w:rPr>
            </w:pPr>
          </w:p>
        </w:tc>
      </w:tr>
      <w:tr w:rsidR="00C63E25" w:rsidRPr="00350027" w14:paraId="53AC1E61" w14:textId="77777777" w:rsidTr="00F33256">
        <w:tc>
          <w:tcPr>
            <w:tcW w:w="1559" w:type="dxa"/>
          </w:tcPr>
          <w:p w14:paraId="311858D7" w14:textId="77777777" w:rsidR="00C63E25" w:rsidRPr="00350027" w:rsidRDefault="00C63E25" w:rsidP="00F33256">
            <w:pPr>
              <w:rPr>
                <w:rFonts w:asciiTheme="minorHAnsi" w:hAnsiTheme="minorHAnsi"/>
                <w:i/>
                <w:iCs/>
              </w:rPr>
            </w:pPr>
          </w:p>
        </w:tc>
        <w:tc>
          <w:tcPr>
            <w:tcW w:w="9320" w:type="dxa"/>
          </w:tcPr>
          <w:p w14:paraId="0E14EBF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F224BEC" w14:textId="77777777" w:rsidTr="00F33256">
        <w:tc>
          <w:tcPr>
            <w:tcW w:w="1559" w:type="dxa"/>
          </w:tcPr>
          <w:p w14:paraId="0D165CAD" w14:textId="77777777" w:rsidR="00C63E25" w:rsidRPr="00350027" w:rsidRDefault="00C63E25" w:rsidP="00F33256">
            <w:pPr>
              <w:rPr>
                <w:rFonts w:asciiTheme="minorHAnsi" w:hAnsiTheme="minorHAnsi"/>
                <w:i/>
                <w:iCs/>
              </w:rPr>
            </w:pPr>
          </w:p>
        </w:tc>
        <w:tc>
          <w:tcPr>
            <w:tcW w:w="9320" w:type="dxa"/>
          </w:tcPr>
          <w:p w14:paraId="2DEE042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006103F" w14:textId="77777777" w:rsidTr="00F33256">
        <w:tc>
          <w:tcPr>
            <w:tcW w:w="1559" w:type="dxa"/>
          </w:tcPr>
          <w:p w14:paraId="01C76AF7" w14:textId="77777777" w:rsidR="00C63E25" w:rsidRPr="00350027" w:rsidRDefault="00C63E25" w:rsidP="00F33256">
            <w:pPr>
              <w:rPr>
                <w:rFonts w:asciiTheme="minorHAnsi" w:hAnsiTheme="minorHAnsi"/>
                <w:i/>
                <w:iCs/>
              </w:rPr>
            </w:pPr>
          </w:p>
        </w:tc>
        <w:tc>
          <w:tcPr>
            <w:tcW w:w="9320" w:type="dxa"/>
          </w:tcPr>
          <w:p w14:paraId="5A5F2B1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3A9EC0B" w14:textId="77777777" w:rsidR="00C63E25" w:rsidRPr="00350027" w:rsidRDefault="00C63E25" w:rsidP="00C63E25">
      <w:pPr>
        <w:rPr>
          <w:rFonts w:asciiTheme="minorHAnsi" w:hAnsiTheme="minorHAnsi"/>
        </w:rPr>
      </w:pPr>
    </w:p>
    <w:p w14:paraId="38D153D0" w14:textId="77777777" w:rsidR="00C63E25" w:rsidRPr="00350027" w:rsidRDefault="00C63E25" w:rsidP="00C63E25">
      <w:pPr>
        <w:pStyle w:val="Heading3"/>
        <w:rPr>
          <w:rFonts w:asciiTheme="minorHAnsi" w:hAnsiTheme="minorHAnsi"/>
        </w:rPr>
      </w:pPr>
      <w:bookmarkStart w:id="90" w:name="_Toc464110973"/>
      <w:r w:rsidRPr="00350027">
        <w:rPr>
          <w:rFonts w:asciiTheme="minorHAnsi" w:hAnsiTheme="minorHAnsi"/>
        </w:rPr>
        <w:t>32-Bit CRC Table</w:t>
      </w:r>
      <w:bookmarkEnd w:id="90"/>
    </w:p>
    <w:p w14:paraId="5189290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1C210B3" w14:textId="77777777" w:rsidTr="00F33256">
        <w:tc>
          <w:tcPr>
            <w:tcW w:w="1559" w:type="dxa"/>
          </w:tcPr>
          <w:p w14:paraId="15F7E2E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MRJ_SCU_STC_SRS_688</w:t>
            </w:r>
          </w:p>
        </w:tc>
        <w:tc>
          <w:tcPr>
            <w:tcW w:w="9320" w:type="dxa"/>
          </w:tcPr>
          <w:p w14:paraId="61C8D7A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utilise the following CRC Table for any of its 32-Bit CRC calculations.</w:t>
            </w:r>
          </w:p>
          <w:p w14:paraId="7106787C" w14:textId="77777777" w:rsidR="00C63E25" w:rsidRPr="00350027" w:rsidRDefault="00C63E25" w:rsidP="00F33256">
            <w:pPr>
              <w:rPr>
                <w:rFonts w:asciiTheme="minorHAnsi" w:hAnsiTheme="minorHAnsi"/>
              </w:rPr>
            </w:pPr>
            <w:r w:rsidRPr="00350027">
              <w:rPr>
                <w:rFonts w:asciiTheme="minorHAnsi" w:hAnsiTheme="minorHAnsi"/>
              </w:rPr>
              <w:t>Justification: This is the table utilised by the CRC utility used to embed the checksums during build process</w:t>
            </w:r>
          </w:p>
          <w:p w14:paraId="2049242F" w14:textId="77777777" w:rsidR="00C63E25" w:rsidRPr="00350027" w:rsidRDefault="00C63E25" w:rsidP="00F33256">
            <w:pPr>
              <w:rPr>
                <w:rFonts w:asciiTheme="minorHAnsi" w:hAnsiTheme="minorHAnsi"/>
              </w:rPr>
            </w:pPr>
          </w:p>
          <w:p w14:paraId="30FDF1B9" w14:textId="77777777" w:rsidR="00C63E25" w:rsidRPr="00350027" w:rsidRDefault="00C63E25" w:rsidP="00F33256">
            <w:pPr>
              <w:rPr>
                <w:rFonts w:asciiTheme="minorHAnsi" w:hAnsiTheme="minorHAnsi"/>
              </w:rPr>
            </w:pPr>
            <w:r w:rsidRPr="00350027">
              <w:rPr>
                <w:rFonts w:asciiTheme="minorHAnsi" w:hAnsiTheme="minorHAnsi"/>
              </w:rPr>
              <w:t>CRCTable[256] =</w:t>
            </w:r>
          </w:p>
          <w:p w14:paraId="192F0719" w14:textId="77777777" w:rsidR="00C63E25" w:rsidRPr="00350027" w:rsidRDefault="00C63E25" w:rsidP="00F33256">
            <w:pPr>
              <w:rPr>
                <w:rFonts w:asciiTheme="minorHAnsi" w:hAnsiTheme="minorHAnsi"/>
              </w:rPr>
            </w:pPr>
            <w:r w:rsidRPr="00350027">
              <w:rPr>
                <w:rFonts w:asciiTheme="minorHAnsi" w:hAnsiTheme="minorHAnsi"/>
              </w:rPr>
              <w:t xml:space="preserve">  {0x00000000UL, 0x77073096UL, 0xEE0E612CUL, 0x990951BAUL, </w:t>
            </w:r>
          </w:p>
          <w:p w14:paraId="3C300919" w14:textId="77777777" w:rsidR="00C63E25" w:rsidRPr="00350027" w:rsidRDefault="00C63E25" w:rsidP="00F33256">
            <w:pPr>
              <w:rPr>
                <w:rFonts w:asciiTheme="minorHAnsi" w:hAnsiTheme="minorHAnsi"/>
              </w:rPr>
            </w:pPr>
            <w:r w:rsidRPr="00350027">
              <w:rPr>
                <w:rFonts w:asciiTheme="minorHAnsi" w:hAnsiTheme="minorHAnsi"/>
              </w:rPr>
              <w:t xml:space="preserve">   0x076DC419UL, 0x706AF48FUL, 0xE963A535UL, 0x9E6495A3UL, </w:t>
            </w:r>
          </w:p>
          <w:p w14:paraId="19D9D4B5" w14:textId="77777777" w:rsidR="00C63E25" w:rsidRPr="00350027" w:rsidRDefault="00C63E25" w:rsidP="00F33256">
            <w:pPr>
              <w:rPr>
                <w:rFonts w:asciiTheme="minorHAnsi" w:hAnsiTheme="minorHAnsi"/>
              </w:rPr>
            </w:pPr>
            <w:r w:rsidRPr="00350027">
              <w:rPr>
                <w:rFonts w:asciiTheme="minorHAnsi" w:hAnsiTheme="minorHAnsi"/>
              </w:rPr>
              <w:t xml:space="preserve">   0x0EDB8832UL, 0x79DCB8A4UL, 0xE0D5E91EUL, 0x97D2D988UL,</w:t>
            </w:r>
          </w:p>
          <w:p w14:paraId="54C1E850" w14:textId="77777777" w:rsidR="00C63E25" w:rsidRPr="00350027" w:rsidRDefault="00C63E25" w:rsidP="00F33256">
            <w:pPr>
              <w:rPr>
                <w:rFonts w:asciiTheme="minorHAnsi" w:hAnsiTheme="minorHAnsi"/>
              </w:rPr>
            </w:pPr>
            <w:r w:rsidRPr="00350027">
              <w:rPr>
                <w:rFonts w:asciiTheme="minorHAnsi" w:hAnsiTheme="minorHAnsi"/>
              </w:rPr>
              <w:t xml:space="preserve">   0x09B64C2BUL, 0x7EB17CBDUL, 0xE7B82D07UL, 0x90BF1D91UL, </w:t>
            </w:r>
          </w:p>
          <w:p w14:paraId="2DFA269F" w14:textId="77777777" w:rsidR="00C63E25" w:rsidRPr="00350027" w:rsidRDefault="00C63E25" w:rsidP="00F33256">
            <w:pPr>
              <w:rPr>
                <w:rFonts w:asciiTheme="minorHAnsi" w:hAnsiTheme="minorHAnsi"/>
              </w:rPr>
            </w:pPr>
            <w:r w:rsidRPr="00350027">
              <w:rPr>
                <w:rFonts w:asciiTheme="minorHAnsi" w:hAnsiTheme="minorHAnsi"/>
              </w:rPr>
              <w:t xml:space="preserve">   0x1DB71064UL, 0x6AB020F2UL, 0xF3B97148UL, 0x84BE41DEUL, </w:t>
            </w:r>
          </w:p>
          <w:p w14:paraId="70A86844" w14:textId="77777777" w:rsidR="00C63E25" w:rsidRPr="00350027" w:rsidRDefault="00C63E25" w:rsidP="00F33256">
            <w:pPr>
              <w:rPr>
                <w:rFonts w:asciiTheme="minorHAnsi" w:hAnsiTheme="minorHAnsi"/>
              </w:rPr>
            </w:pPr>
            <w:r w:rsidRPr="00350027">
              <w:rPr>
                <w:rFonts w:asciiTheme="minorHAnsi" w:hAnsiTheme="minorHAnsi"/>
              </w:rPr>
              <w:t xml:space="preserve">   0x1ADAD47DUL, 0x6DDDE4EBUL, 0xF4D4B551UL, 0x83D385C7UL,</w:t>
            </w:r>
          </w:p>
          <w:p w14:paraId="07B4F5FD" w14:textId="77777777" w:rsidR="00C63E25" w:rsidRPr="00350027" w:rsidRDefault="00C63E25" w:rsidP="00F33256">
            <w:pPr>
              <w:rPr>
                <w:rFonts w:asciiTheme="minorHAnsi" w:hAnsiTheme="minorHAnsi"/>
              </w:rPr>
            </w:pPr>
            <w:r w:rsidRPr="00350027">
              <w:rPr>
                <w:rFonts w:asciiTheme="minorHAnsi" w:hAnsiTheme="minorHAnsi"/>
              </w:rPr>
              <w:t xml:space="preserve">   0x136C9856UL, 0x646BA8C0UL, 0xFD62F97AUL, 0x8A65C9ECUL, </w:t>
            </w:r>
          </w:p>
          <w:p w14:paraId="444D92FF" w14:textId="77777777" w:rsidR="00C63E25" w:rsidRPr="00350027" w:rsidRDefault="00C63E25" w:rsidP="00F33256">
            <w:pPr>
              <w:rPr>
                <w:rFonts w:asciiTheme="minorHAnsi" w:hAnsiTheme="minorHAnsi"/>
              </w:rPr>
            </w:pPr>
            <w:r w:rsidRPr="00350027">
              <w:rPr>
                <w:rFonts w:asciiTheme="minorHAnsi" w:hAnsiTheme="minorHAnsi"/>
              </w:rPr>
              <w:t xml:space="preserve">   0x14015C4FUL, 0x63066CD9UL, 0xFA0F3D63UL, 0x8D080DF5UL, </w:t>
            </w:r>
          </w:p>
          <w:p w14:paraId="6F0D214B" w14:textId="77777777" w:rsidR="00C63E25" w:rsidRPr="00350027" w:rsidRDefault="00C63E25" w:rsidP="00F33256">
            <w:pPr>
              <w:rPr>
                <w:rFonts w:asciiTheme="minorHAnsi" w:hAnsiTheme="minorHAnsi"/>
              </w:rPr>
            </w:pPr>
            <w:r w:rsidRPr="00350027">
              <w:rPr>
                <w:rFonts w:asciiTheme="minorHAnsi" w:hAnsiTheme="minorHAnsi"/>
              </w:rPr>
              <w:t xml:space="preserve">   0x3B6E20C8UL, 0x4C69105EUL, 0xD56041E4UL, 0xA2677172UL,</w:t>
            </w:r>
          </w:p>
          <w:p w14:paraId="65C32039" w14:textId="77777777" w:rsidR="00C63E25" w:rsidRPr="00350027" w:rsidRDefault="00C63E25" w:rsidP="00F33256">
            <w:pPr>
              <w:rPr>
                <w:rFonts w:asciiTheme="minorHAnsi" w:hAnsiTheme="minorHAnsi"/>
              </w:rPr>
            </w:pPr>
            <w:r w:rsidRPr="00350027">
              <w:rPr>
                <w:rFonts w:asciiTheme="minorHAnsi" w:hAnsiTheme="minorHAnsi"/>
              </w:rPr>
              <w:t xml:space="preserve">   0x3C03E4D1UL, 0x4B04D447UL, 0xD20D85FDUL, 0xA50AB56BUL, </w:t>
            </w:r>
          </w:p>
          <w:p w14:paraId="09B80CCB" w14:textId="77777777" w:rsidR="00C63E25" w:rsidRPr="00350027" w:rsidRDefault="00C63E25" w:rsidP="00F33256">
            <w:pPr>
              <w:rPr>
                <w:rFonts w:asciiTheme="minorHAnsi" w:hAnsiTheme="minorHAnsi"/>
              </w:rPr>
            </w:pPr>
            <w:r w:rsidRPr="00350027">
              <w:rPr>
                <w:rFonts w:asciiTheme="minorHAnsi" w:hAnsiTheme="minorHAnsi"/>
              </w:rPr>
              <w:t xml:space="preserve">   0x35B5A8FAUL, 0x42B2986CUL, 0xDBBBC9D6UL, 0xACBCF940UL, </w:t>
            </w:r>
          </w:p>
          <w:p w14:paraId="74CF724D" w14:textId="77777777" w:rsidR="00C63E25" w:rsidRPr="00350027" w:rsidRDefault="00C63E25" w:rsidP="00F33256">
            <w:pPr>
              <w:rPr>
                <w:rFonts w:asciiTheme="minorHAnsi" w:hAnsiTheme="minorHAnsi"/>
              </w:rPr>
            </w:pPr>
            <w:r w:rsidRPr="00350027">
              <w:rPr>
                <w:rFonts w:asciiTheme="minorHAnsi" w:hAnsiTheme="minorHAnsi"/>
              </w:rPr>
              <w:t xml:space="preserve">   0x32D86CE3UL, 0x45DF5C75UL, 0xDCD60DCFUL, 0xABD13D59UL,</w:t>
            </w:r>
          </w:p>
          <w:p w14:paraId="5560FAC5" w14:textId="77777777" w:rsidR="00C63E25" w:rsidRPr="00350027" w:rsidRDefault="00C63E25" w:rsidP="00F33256">
            <w:pPr>
              <w:rPr>
                <w:rFonts w:asciiTheme="minorHAnsi" w:hAnsiTheme="minorHAnsi"/>
              </w:rPr>
            </w:pPr>
            <w:r w:rsidRPr="00350027">
              <w:rPr>
                <w:rFonts w:asciiTheme="minorHAnsi" w:hAnsiTheme="minorHAnsi"/>
              </w:rPr>
              <w:t xml:space="preserve">   0x26D930ACUL, 0x51DE003AUL, 0xC8D75180UL, 0xBFD06116UL, </w:t>
            </w:r>
          </w:p>
          <w:p w14:paraId="048128B8" w14:textId="77777777" w:rsidR="00C63E25" w:rsidRPr="00350027" w:rsidRDefault="00C63E25" w:rsidP="00F33256">
            <w:pPr>
              <w:rPr>
                <w:rFonts w:asciiTheme="minorHAnsi" w:hAnsiTheme="minorHAnsi"/>
              </w:rPr>
            </w:pPr>
            <w:r w:rsidRPr="00350027">
              <w:rPr>
                <w:rFonts w:asciiTheme="minorHAnsi" w:hAnsiTheme="minorHAnsi"/>
              </w:rPr>
              <w:t xml:space="preserve">   0x21B4F4B5UL, 0x56B3C423UL, 0xCFBA9599UL, 0xB8BDA50FUL, </w:t>
            </w:r>
          </w:p>
          <w:p w14:paraId="6A03C374" w14:textId="77777777" w:rsidR="00C63E25" w:rsidRPr="00350027" w:rsidRDefault="00C63E25" w:rsidP="00F33256">
            <w:pPr>
              <w:rPr>
                <w:rFonts w:asciiTheme="minorHAnsi" w:hAnsiTheme="minorHAnsi"/>
              </w:rPr>
            </w:pPr>
            <w:r w:rsidRPr="00350027">
              <w:rPr>
                <w:rFonts w:asciiTheme="minorHAnsi" w:hAnsiTheme="minorHAnsi"/>
              </w:rPr>
              <w:t xml:space="preserve">   0x2802B89EUL, 0x5F058808UL, 0xC60CD9B2UL, 0xB10BE924UL,</w:t>
            </w:r>
          </w:p>
          <w:p w14:paraId="2D6E2437" w14:textId="77777777" w:rsidR="00C63E25" w:rsidRPr="00350027" w:rsidRDefault="00C63E25" w:rsidP="00F33256">
            <w:pPr>
              <w:rPr>
                <w:rFonts w:asciiTheme="minorHAnsi" w:hAnsiTheme="minorHAnsi"/>
              </w:rPr>
            </w:pPr>
            <w:r w:rsidRPr="00350027">
              <w:rPr>
                <w:rFonts w:asciiTheme="minorHAnsi" w:hAnsiTheme="minorHAnsi"/>
              </w:rPr>
              <w:t xml:space="preserve">   0x2F6F7C87UL, 0x58684C11UL, 0xC1611DABUL, 0xB6662D3DUL, </w:t>
            </w:r>
          </w:p>
          <w:p w14:paraId="75701B1C" w14:textId="77777777" w:rsidR="00C63E25" w:rsidRPr="00350027" w:rsidRDefault="00C63E25" w:rsidP="00F33256">
            <w:pPr>
              <w:rPr>
                <w:rFonts w:asciiTheme="minorHAnsi" w:hAnsiTheme="minorHAnsi"/>
              </w:rPr>
            </w:pPr>
            <w:r w:rsidRPr="00350027">
              <w:rPr>
                <w:rFonts w:asciiTheme="minorHAnsi" w:hAnsiTheme="minorHAnsi"/>
              </w:rPr>
              <w:t xml:space="preserve">   0x76DC4190UL, 0x01DB7106UL, 0x98D220BCUL, 0xEFD5102AUL, </w:t>
            </w:r>
          </w:p>
          <w:p w14:paraId="68CCE5CC" w14:textId="77777777" w:rsidR="00C63E25" w:rsidRPr="00350027" w:rsidRDefault="00C63E25" w:rsidP="00F33256">
            <w:pPr>
              <w:rPr>
                <w:rFonts w:asciiTheme="minorHAnsi" w:hAnsiTheme="minorHAnsi"/>
              </w:rPr>
            </w:pPr>
            <w:r w:rsidRPr="00350027">
              <w:rPr>
                <w:rFonts w:asciiTheme="minorHAnsi" w:hAnsiTheme="minorHAnsi"/>
              </w:rPr>
              <w:t xml:space="preserve">   0x71B18589UL, 0x06B6B51FUL, 0x9FBFE4A5UL, 0xE8B8D433UL,</w:t>
            </w:r>
          </w:p>
          <w:p w14:paraId="1798C137" w14:textId="77777777" w:rsidR="00C63E25" w:rsidRPr="00350027" w:rsidRDefault="00C63E25" w:rsidP="00F33256">
            <w:pPr>
              <w:rPr>
                <w:rFonts w:asciiTheme="minorHAnsi" w:hAnsiTheme="minorHAnsi"/>
              </w:rPr>
            </w:pPr>
            <w:r w:rsidRPr="00350027">
              <w:rPr>
                <w:rFonts w:asciiTheme="minorHAnsi" w:hAnsiTheme="minorHAnsi"/>
              </w:rPr>
              <w:t xml:space="preserve">   0x7807C9A2UL, 0x0F00F934UL, 0x9609A88EUL, 0xE10E9818UL, </w:t>
            </w:r>
          </w:p>
          <w:p w14:paraId="5A39295B" w14:textId="77777777" w:rsidR="00C63E25" w:rsidRPr="00350027" w:rsidRDefault="00C63E25" w:rsidP="00F33256">
            <w:pPr>
              <w:rPr>
                <w:rFonts w:asciiTheme="minorHAnsi" w:hAnsiTheme="minorHAnsi"/>
              </w:rPr>
            </w:pPr>
            <w:r w:rsidRPr="00350027">
              <w:rPr>
                <w:rFonts w:asciiTheme="minorHAnsi" w:hAnsiTheme="minorHAnsi"/>
              </w:rPr>
              <w:t xml:space="preserve">   0x7F6A0DBBUL, 0x086D3D2DUL, 0x91646C97UL, 0xE6635C01UL, </w:t>
            </w:r>
          </w:p>
          <w:p w14:paraId="5DF461BF" w14:textId="77777777" w:rsidR="00C63E25" w:rsidRPr="00350027" w:rsidRDefault="00C63E25" w:rsidP="00F33256">
            <w:pPr>
              <w:rPr>
                <w:rFonts w:asciiTheme="minorHAnsi" w:hAnsiTheme="minorHAnsi"/>
              </w:rPr>
            </w:pPr>
            <w:r w:rsidRPr="00350027">
              <w:rPr>
                <w:rFonts w:asciiTheme="minorHAnsi" w:hAnsiTheme="minorHAnsi"/>
              </w:rPr>
              <w:t xml:space="preserve">   0x6B6B51F4UL, 0x1C6C6162UL, 0x856530D8UL, 0xF262004EUL,</w:t>
            </w:r>
          </w:p>
          <w:p w14:paraId="0356C67D" w14:textId="77777777" w:rsidR="00C63E25" w:rsidRPr="00350027" w:rsidRDefault="00C63E25" w:rsidP="00F33256">
            <w:pPr>
              <w:rPr>
                <w:rFonts w:asciiTheme="minorHAnsi" w:hAnsiTheme="minorHAnsi"/>
              </w:rPr>
            </w:pPr>
            <w:r w:rsidRPr="00350027">
              <w:rPr>
                <w:rFonts w:asciiTheme="minorHAnsi" w:hAnsiTheme="minorHAnsi"/>
              </w:rPr>
              <w:t xml:space="preserve">   0x6C0695EDUL, 0x1B01A57BUL, 0x8208F4C1UL, 0xF50FC457UL, </w:t>
            </w:r>
          </w:p>
          <w:p w14:paraId="330964AE" w14:textId="77777777" w:rsidR="00C63E25" w:rsidRPr="00350027" w:rsidRDefault="00C63E25" w:rsidP="00F33256">
            <w:pPr>
              <w:rPr>
                <w:rFonts w:asciiTheme="minorHAnsi" w:hAnsiTheme="minorHAnsi"/>
              </w:rPr>
            </w:pPr>
            <w:r w:rsidRPr="00350027">
              <w:rPr>
                <w:rFonts w:asciiTheme="minorHAnsi" w:hAnsiTheme="minorHAnsi"/>
              </w:rPr>
              <w:t xml:space="preserve">   0x65B0D9C6UL, 0x12B7E950UL, 0x8BBEB8EAUL, 0xFCB9887CUL, </w:t>
            </w:r>
          </w:p>
          <w:p w14:paraId="0A6834B1" w14:textId="77777777" w:rsidR="00C63E25" w:rsidRPr="00350027" w:rsidRDefault="00C63E25" w:rsidP="00F33256">
            <w:pPr>
              <w:rPr>
                <w:rFonts w:asciiTheme="minorHAnsi" w:hAnsiTheme="minorHAnsi"/>
              </w:rPr>
            </w:pPr>
            <w:r w:rsidRPr="00350027">
              <w:rPr>
                <w:rFonts w:asciiTheme="minorHAnsi" w:hAnsiTheme="minorHAnsi"/>
              </w:rPr>
              <w:t xml:space="preserve">   0x62DD1DDFUL, 0x15DA2D49UL, 0x8CD37CF3UL, 0xFBD44C65UL,</w:t>
            </w:r>
          </w:p>
          <w:p w14:paraId="5ABA16BB"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0x4DB26158UL, 0x3AB551CEUL, 0xA3BC0074UL, 0xD4BB30E2UL, </w:t>
            </w:r>
          </w:p>
          <w:p w14:paraId="3006F91F" w14:textId="77777777" w:rsidR="00C63E25" w:rsidRPr="00350027" w:rsidRDefault="00C63E25" w:rsidP="00F33256">
            <w:pPr>
              <w:rPr>
                <w:rFonts w:asciiTheme="minorHAnsi" w:hAnsiTheme="minorHAnsi"/>
              </w:rPr>
            </w:pPr>
            <w:r w:rsidRPr="00350027">
              <w:rPr>
                <w:rFonts w:asciiTheme="minorHAnsi" w:hAnsiTheme="minorHAnsi"/>
              </w:rPr>
              <w:t xml:space="preserve">   0x4ADFA541UL, 0x3DD895D7UL, 0xA4D1C46DUL, 0xD3D6F4FBUL, </w:t>
            </w:r>
          </w:p>
          <w:p w14:paraId="168FF767" w14:textId="77777777" w:rsidR="00C63E25" w:rsidRPr="00350027" w:rsidRDefault="00C63E25" w:rsidP="00F33256">
            <w:pPr>
              <w:rPr>
                <w:rFonts w:asciiTheme="minorHAnsi" w:hAnsiTheme="minorHAnsi"/>
              </w:rPr>
            </w:pPr>
            <w:r w:rsidRPr="00350027">
              <w:rPr>
                <w:rFonts w:asciiTheme="minorHAnsi" w:hAnsiTheme="minorHAnsi"/>
              </w:rPr>
              <w:t xml:space="preserve">   0x4369E96AUL, 0x346ED9FCUL, 0xAD678846UL, 0xDA60B8D0UL,</w:t>
            </w:r>
          </w:p>
          <w:p w14:paraId="2C12D56E" w14:textId="77777777" w:rsidR="00C63E25" w:rsidRPr="00350027" w:rsidRDefault="00C63E25" w:rsidP="00F33256">
            <w:pPr>
              <w:rPr>
                <w:rFonts w:asciiTheme="minorHAnsi" w:hAnsiTheme="minorHAnsi"/>
              </w:rPr>
            </w:pPr>
            <w:r w:rsidRPr="00350027">
              <w:rPr>
                <w:rFonts w:asciiTheme="minorHAnsi" w:hAnsiTheme="minorHAnsi"/>
              </w:rPr>
              <w:t xml:space="preserve">   0x44042D73UL, 0x33031DE5UL, 0xAA0A4C5FUL, 0xDD0D7CC9UL, </w:t>
            </w:r>
          </w:p>
          <w:p w14:paraId="69929A7A" w14:textId="77777777" w:rsidR="00C63E25" w:rsidRPr="00350027" w:rsidRDefault="00C63E25" w:rsidP="00F33256">
            <w:pPr>
              <w:rPr>
                <w:rFonts w:asciiTheme="minorHAnsi" w:hAnsiTheme="minorHAnsi"/>
              </w:rPr>
            </w:pPr>
            <w:r w:rsidRPr="00350027">
              <w:rPr>
                <w:rFonts w:asciiTheme="minorHAnsi" w:hAnsiTheme="minorHAnsi"/>
              </w:rPr>
              <w:t xml:space="preserve">   0x5005713CUL, 0x270241AAUL, 0xBE0B1010UL, 0xC90C2086UL, </w:t>
            </w:r>
          </w:p>
          <w:p w14:paraId="383D1908" w14:textId="77777777" w:rsidR="00C63E25" w:rsidRPr="00350027" w:rsidRDefault="00C63E25" w:rsidP="00F33256">
            <w:pPr>
              <w:rPr>
                <w:rFonts w:asciiTheme="minorHAnsi" w:hAnsiTheme="minorHAnsi"/>
              </w:rPr>
            </w:pPr>
            <w:r w:rsidRPr="00350027">
              <w:rPr>
                <w:rFonts w:asciiTheme="minorHAnsi" w:hAnsiTheme="minorHAnsi"/>
              </w:rPr>
              <w:t xml:space="preserve">   0x5768B525UL, 0x206F85B3UL, 0xB966D409UL, 0xCE61E49FUL,</w:t>
            </w:r>
          </w:p>
          <w:p w14:paraId="1AF6122A" w14:textId="77777777" w:rsidR="00C63E25" w:rsidRPr="00350027" w:rsidRDefault="00C63E25" w:rsidP="00F33256">
            <w:pPr>
              <w:rPr>
                <w:rFonts w:asciiTheme="minorHAnsi" w:hAnsiTheme="minorHAnsi"/>
              </w:rPr>
            </w:pPr>
            <w:r w:rsidRPr="00350027">
              <w:rPr>
                <w:rFonts w:asciiTheme="minorHAnsi" w:hAnsiTheme="minorHAnsi"/>
              </w:rPr>
              <w:t xml:space="preserve">   0x5EDEF90EUL, 0x29D9C998UL, 0xB0D09822UL, 0xC7D7A8B4UL, </w:t>
            </w:r>
          </w:p>
          <w:p w14:paraId="6D2388F5" w14:textId="77777777" w:rsidR="00C63E25" w:rsidRPr="00350027" w:rsidRDefault="00C63E25" w:rsidP="00F33256">
            <w:pPr>
              <w:rPr>
                <w:rFonts w:asciiTheme="minorHAnsi" w:hAnsiTheme="minorHAnsi"/>
              </w:rPr>
            </w:pPr>
            <w:r w:rsidRPr="00350027">
              <w:rPr>
                <w:rFonts w:asciiTheme="minorHAnsi" w:hAnsiTheme="minorHAnsi"/>
              </w:rPr>
              <w:t xml:space="preserve">   0x59B33D17UL, 0x2EB40D81UL, 0xB7BD5C3BUL, 0xC0BA6CADUL, </w:t>
            </w:r>
          </w:p>
          <w:p w14:paraId="074A0596" w14:textId="77777777" w:rsidR="00C63E25" w:rsidRPr="00350027" w:rsidRDefault="00C63E25" w:rsidP="00F33256">
            <w:pPr>
              <w:rPr>
                <w:rFonts w:asciiTheme="minorHAnsi" w:hAnsiTheme="minorHAnsi"/>
              </w:rPr>
            </w:pPr>
            <w:r w:rsidRPr="00350027">
              <w:rPr>
                <w:rFonts w:asciiTheme="minorHAnsi" w:hAnsiTheme="minorHAnsi"/>
              </w:rPr>
              <w:t xml:space="preserve">   0xEDB88320UL, 0x9ABFB3B6UL, 0x03B6E20CUL, 0x74B1D29AUL,</w:t>
            </w:r>
          </w:p>
          <w:p w14:paraId="3DC4F23B" w14:textId="77777777" w:rsidR="00C63E25" w:rsidRPr="00350027" w:rsidRDefault="00C63E25" w:rsidP="00F33256">
            <w:pPr>
              <w:rPr>
                <w:rFonts w:asciiTheme="minorHAnsi" w:hAnsiTheme="minorHAnsi"/>
              </w:rPr>
            </w:pPr>
            <w:r w:rsidRPr="00350027">
              <w:rPr>
                <w:rFonts w:asciiTheme="minorHAnsi" w:hAnsiTheme="minorHAnsi"/>
              </w:rPr>
              <w:t xml:space="preserve">   0xEAD54739UL, 0x9DD277AFUL, 0x04DB2615UL, 0x73DC1683UL, </w:t>
            </w:r>
          </w:p>
          <w:p w14:paraId="478D97C0" w14:textId="77777777" w:rsidR="00C63E25" w:rsidRPr="00350027" w:rsidRDefault="00C63E25" w:rsidP="00F33256">
            <w:pPr>
              <w:rPr>
                <w:rFonts w:asciiTheme="minorHAnsi" w:hAnsiTheme="minorHAnsi"/>
              </w:rPr>
            </w:pPr>
            <w:r w:rsidRPr="00350027">
              <w:rPr>
                <w:rFonts w:asciiTheme="minorHAnsi" w:hAnsiTheme="minorHAnsi"/>
              </w:rPr>
              <w:t xml:space="preserve">   0xE3630B12UL, 0x94643B84UL, 0x0D6D6A3EUL, 0x7A6A5AA8UL, </w:t>
            </w:r>
          </w:p>
          <w:p w14:paraId="1E03842F" w14:textId="77777777" w:rsidR="00C63E25" w:rsidRPr="00350027" w:rsidRDefault="00C63E25" w:rsidP="00F33256">
            <w:pPr>
              <w:rPr>
                <w:rFonts w:asciiTheme="minorHAnsi" w:hAnsiTheme="minorHAnsi"/>
              </w:rPr>
            </w:pPr>
            <w:r w:rsidRPr="00350027">
              <w:rPr>
                <w:rFonts w:asciiTheme="minorHAnsi" w:hAnsiTheme="minorHAnsi"/>
              </w:rPr>
              <w:t xml:space="preserve">   0xE40ECF0BUL, 0x9309FF9DUL, 0x0A00AE27UL, 0x7D079EB1UL,</w:t>
            </w:r>
          </w:p>
          <w:p w14:paraId="07F2B3FA" w14:textId="77777777" w:rsidR="00C63E25" w:rsidRPr="00350027" w:rsidRDefault="00C63E25" w:rsidP="00F33256">
            <w:pPr>
              <w:rPr>
                <w:rFonts w:asciiTheme="minorHAnsi" w:hAnsiTheme="minorHAnsi"/>
              </w:rPr>
            </w:pPr>
            <w:r w:rsidRPr="00350027">
              <w:rPr>
                <w:rFonts w:asciiTheme="minorHAnsi" w:hAnsiTheme="minorHAnsi"/>
              </w:rPr>
              <w:t xml:space="preserve">   0xF00F9344UL, 0x8708A3D2UL, 0x1E01F268UL, 0x6906C2FEUL, </w:t>
            </w:r>
          </w:p>
          <w:p w14:paraId="04EF3A71" w14:textId="77777777" w:rsidR="00C63E25" w:rsidRPr="00350027" w:rsidRDefault="00C63E25" w:rsidP="00F33256">
            <w:pPr>
              <w:rPr>
                <w:rFonts w:asciiTheme="minorHAnsi" w:hAnsiTheme="minorHAnsi"/>
              </w:rPr>
            </w:pPr>
            <w:r w:rsidRPr="00350027">
              <w:rPr>
                <w:rFonts w:asciiTheme="minorHAnsi" w:hAnsiTheme="minorHAnsi"/>
              </w:rPr>
              <w:t xml:space="preserve">   0xF762575DUL, 0x806567CBUL, 0x196C3671UL, 0x6E6B06E7UL, </w:t>
            </w:r>
          </w:p>
          <w:p w14:paraId="68A1B280" w14:textId="77777777" w:rsidR="00C63E25" w:rsidRPr="00350027" w:rsidRDefault="00C63E25" w:rsidP="00F33256">
            <w:pPr>
              <w:rPr>
                <w:rFonts w:asciiTheme="minorHAnsi" w:hAnsiTheme="minorHAnsi"/>
              </w:rPr>
            </w:pPr>
            <w:r w:rsidRPr="00350027">
              <w:rPr>
                <w:rFonts w:asciiTheme="minorHAnsi" w:hAnsiTheme="minorHAnsi"/>
              </w:rPr>
              <w:t xml:space="preserve">   0xFED41B76UL, 0x89D32BE0UL, 0x10DA7A5AUL, 0x67DD4ACCUL,</w:t>
            </w:r>
          </w:p>
          <w:p w14:paraId="1E49D436" w14:textId="77777777" w:rsidR="00C63E25" w:rsidRPr="00350027" w:rsidRDefault="00C63E25" w:rsidP="00F33256">
            <w:pPr>
              <w:rPr>
                <w:rFonts w:asciiTheme="minorHAnsi" w:hAnsiTheme="minorHAnsi"/>
              </w:rPr>
            </w:pPr>
            <w:r w:rsidRPr="00350027">
              <w:rPr>
                <w:rFonts w:asciiTheme="minorHAnsi" w:hAnsiTheme="minorHAnsi"/>
              </w:rPr>
              <w:t xml:space="preserve">   0xF9B9DF6FUL, 0x8EBEEFF9UL, 0x17B7BE43UL, 0x60B08ED5UL, </w:t>
            </w:r>
          </w:p>
          <w:p w14:paraId="115ECAD3" w14:textId="77777777" w:rsidR="00C63E25" w:rsidRPr="00350027" w:rsidRDefault="00C63E25" w:rsidP="00F33256">
            <w:pPr>
              <w:rPr>
                <w:rFonts w:asciiTheme="minorHAnsi" w:hAnsiTheme="minorHAnsi"/>
              </w:rPr>
            </w:pPr>
            <w:r w:rsidRPr="00350027">
              <w:rPr>
                <w:rFonts w:asciiTheme="minorHAnsi" w:hAnsiTheme="minorHAnsi"/>
              </w:rPr>
              <w:t xml:space="preserve">   0xD6D6A3E8UL, 0xA1D1937EUL, 0x38D8C2C4UL, 0x4FDFF252UL, </w:t>
            </w:r>
          </w:p>
          <w:p w14:paraId="7C97C4C2" w14:textId="77777777" w:rsidR="00C63E25" w:rsidRPr="00350027" w:rsidRDefault="00C63E25" w:rsidP="00F33256">
            <w:pPr>
              <w:rPr>
                <w:rFonts w:asciiTheme="minorHAnsi" w:hAnsiTheme="minorHAnsi"/>
              </w:rPr>
            </w:pPr>
            <w:r w:rsidRPr="00350027">
              <w:rPr>
                <w:rFonts w:asciiTheme="minorHAnsi" w:hAnsiTheme="minorHAnsi"/>
              </w:rPr>
              <w:t xml:space="preserve">   0xD1BB67F1UL, 0xA6BC5767UL, 0x3FB506DDUL, 0x48B2364BUL,</w:t>
            </w:r>
          </w:p>
          <w:p w14:paraId="65644AF3" w14:textId="77777777" w:rsidR="00C63E25" w:rsidRPr="00350027" w:rsidRDefault="00C63E25" w:rsidP="00F33256">
            <w:pPr>
              <w:rPr>
                <w:rFonts w:asciiTheme="minorHAnsi" w:hAnsiTheme="minorHAnsi"/>
              </w:rPr>
            </w:pPr>
            <w:r w:rsidRPr="00350027">
              <w:rPr>
                <w:rFonts w:asciiTheme="minorHAnsi" w:hAnsiTheme="minorHAnsi"/>
              </w:rPr>
              <w:t xml:space="preserve">   0xD80D2BDAUL, 0xAF0A1B4CUL, 0x36034AF6UL, 0x41047A60UL, </w:t>
            </w:r>
          </w:p>
          <w:p w14:paraId="539C2B83" w14:textId="77777777" w:rsidR="00C63E25" w:rsidRPr="00350027" w:rsidRDefault="00C63E25" w:rsidP="00F33256">
            <w:pPr>
              <w:rPr>
                <w:rFonts w:asciiTheme="minorHAnsi" w:hAnsiTheme="minorHAnsi"/>
              </w:rPr>
            </w:pPr>
            <w:r w:rsidRPr="00350027">
              <w:rPr>
                <w:rFonts w:asciiTheme="minorHAnsi" w:hAnsiTheme="minorHAnsi"/>
              </w:rPr>
              <w:t xml:space="preserve">   0xDF60EFC3UL, 0xA867DF55UL, 0x316E8EEFUL, 0x4669BE79UL, </w:t>
            </w:r>
          </w:p>
          <w:p w14:paraId="293E1543" w14:textId="77777777" w:rsidR="00C63E25" w:rsidRPr="00350027" w:rsidRDefault="00C63E25" w:rsidP="00F33256">
            <w:pPr>
              <w:rPr>
                <w:rFonts w:asciiTheme="minorHAnsi" w:hAnsiTheme="minorHAnsi"/>
              </w:rPr>
            </w:pPr>
            <w:r w:rsidRPr="00350027">
              <w:rPr>
                <w:rFonts w:asciiTheme="minorHAnsi" w:hAnsiTheme="minorHAnsi"/>
              </w:rPr>
              <w:t xml:space="preserve">   0xCB61B38CUL, 0xBC66831AUL, 0x256FD2A0UL, 0x5268E236UL,</w:t>
            </w:r>
          </w:p>
          <w:p w14:paraId="4DC2688E" w14:textId="77777777" w:rsidR="00C63E25" w:rsidRPr="00350027" w:rsidRDefault="00C63E25" w:rsidP="00F33256">
            <w:pPr>
              <w:rPr>
                <w:rFonts w:asciiTheme="minorHAnsi" w:hAnsiTheme="minorHAnsi"/>
              </w:rPr>
            </w:pPr>
            <w:r w:rsidRPr="00350027">
              <w:rPr>
                <w:rFonts w:asciiTheme="minorHAnsi" w:hAnsiTheme="minorHAnsi"/>
              </w:rPr>
              <w:t xml:space="preserve">   0xCC0C7795UL, 0xBB0B4703UL, 0x220216B9UL, 0x5505262FUL, </w:t>
            </w:r>
          </w:p>
          <w:p w14:paraId="3631F8C9" w14:textId="77777777" w:rsidR="00C63E25" w:rsidRPr="00350027" w:rsidRDefault="00C63E25" w:rsidP="00F33256">
            <w:pPr>
              <w:rPr>
                <w:rFonts w:asciiTheme="minorHAnsi" w:hAnsiTheme="minorHAnsi"/>
              </w:rPr>
            </w:pPr>
            <w:r w:rsidRPr="00350027">
              <w:rPr>
                <w:rFonts w:asciiTheme="minorHAnsi" w:hAnsiTheme="minorHAnsi"/>
              </w:rPr>
              <w:t xml:space="preserve">   0xC5BA3BBEUL, 0xB2BD0B28UL, 0x2BB45A92UL, 0x5CB36A04UL, </w:t>
            </w:r>
          </w:p>
          <w:p w14:paraId="362211C2" w14:textId="77777777" w:rsidR="00C63E25" w:rsidRPr="00350027" w:rsidRDefault="00C63E25" w:rsidP="00F33256">
            <w:pPr>
              <w:rPr>
                <w:rFonts w:asciiTheme="minorHAnsi" w:hAnsiTheme="minorHAnsi"/>
              </w:rPr>
            </w:pPr>
            <w:r w:rsidRPr="00350027">
              <w:rPr>
                <w:rFonts w:asciiTheme="minorHAnsi" w:hAnsiTheme="minorHAnsi"/>
              </w:rPr>
              <w:t xml:space="preserve">   0xC2D7FFA7UL, 0xB5D0CF31UL, 0x2CD99E8BUL, 0x5BDEAE1DUL,</w:t>
            </w:r>
          </w:p>
          <w:p w14:paraId="5410180A" w14:textId="77777777" w:rsidR="00C63E25" w:rsidRPr="00350027" w:rsidRDefault="00C63E25" w:rsidP="00F33256">
            <w:pPr>
              <w:rPr>
                <w:rFonts w:asciiTheme="minorHAnsi" w:hAnsiTheme="minorHAnsi"/>
              </w:rPr>
            </w:pPr>
            <w:r w:rsidRPr="00350027">
              <w:rPr>
                <w:rFonts w:asciiTheme="minorHAnsi" w:hAnsiTheme="minorHAnsi"/>
              </w:rPr>
              <w:t xml:space="preserve">   0x9B64C2B0UL, 0xEC63F226UL, 0x756AA39CUL, 0x026D930AUL, </w:t>
            </w:r>
          </w:p>
          <w:p w14:paraId="08772C4D" w14:textId="77777777" w:rsidR="00C63E25" w:rsidRPr="00350027" w:rsidRDefault="00C63E25" w:rsidP="00F33256">
            <w:pPr>
              <w:rPr>
                <w:rFonts w:asciiTheme="minorHAnsi" w:hAnsiTheme="minorHAnsi"/>
              </w:rPr>
            </w:pPr>
            <w:r w:rsidRPr="00350027">
              <w:rPr>
                <w:rFonts w:asciiTheme="minorHAnsi" w:hAnsiTheme="minorHAnsi"/>
              </w:rPr>
              <w:t xml:space="preserve">   0x9C0906A9UL, 0xEB0E363FUL, 0x72076785UL, 0x05005713UL, </w:t>
            </w:r>
          </w:p>
          <w:p w14:paraId="5EEB3254" w14:textId="77777777" w:rsidR="00C63E25" w:rsidRPr="00350027" w:rsidRDefault="00C63E25" w:rsidP="00F33256">
            <w:pPr>
              <w:rPr>
                <w:rFonts w:asciiTheme="minorHAnsi" w:hAnsiTheme="minorHAnsi"/>
              </w:rPr>
            </w:pPr>
            <w:r w:rsidRPr="00350027">
              <w:rPr>
                <w:rFonts w:asciiTheme="minorHAnsi" w:hAnsiTheme="minorHAnsi"/>
              </w:rPr>
              <w:t xml:space="preserve">   0x95BF4A82UL, 0xE2B87A14UL, 0x7BB12BAEUL, 0x0CB61B38UL,</w:t>
            </w:r>
          </w:p>
          <w:p w14:paraId="7FF6AEBB" w14:textId="77777777" w:rsidR="00C63E25" w:rsidRPr="00350027" w:rsidRDefault="00C63E25" w:rsidP="00F33256">
            <w:pPr>
              <w:rPr>
                <w:rFonts w:asciiTheme="minorHAnsi" w:hAnsiTheme="minorHAnsi"/>
              </w:rPr>
            </w:pPr>
            <w:r w:rsidRPr="00350027">
              <w:rPr>
                <w:rFonts w:asciiTheme="minorHAnsi" w:hAnsiTheme="minorHAnsi"/>
              </w:rPr>
              <w:t xml:space="preserve">   0x92D28E9BUL, 0xE5D5BE0DUL, 0x7CDCEFB7UL, 0x0BDBDF21UL, </w:t>
            </w:r>
          </w:p>
          <w:p w14:paraId="359A438E" w14:textId="77777777" w:rsidR="00C63E25" w:rsidRPr="00350027" w:rsidRDefault="00C63E25" w:rsidP="00F33256">
            <w:pPr>
              <w:rPr>
                <w:rFonts w:asciiTheme="minorHAnsi" w:hAnsiTheme="minorHAnsi"/>
              </w:rPr>
            </w:pPr>
            <w:r w:rsidRPr="00350027">
              <w:rPr>
                <w:rFonts w:asciiTheme="minorHAnsi" w:hAnsiTheme="minorHAnsi"/>
              </w:rPr>
              <w:t xml:space="preserve">   0x86D3D2D4UL, 0xF1D4E242UL, 0x68DDB3F8UL, 0x1FDA836EUL, </w:t>
            </w:r>
          </w:p>
          <w:p w14:paraId="7A1E6FBB" w14:textId="77777777" w:rsidR="00C63E25" w:rsidRPr="00350027" w:rsidRDefault="00C63E25" w:rsidP="00F33256">
            <w:pPr>
              <w:rPr>
                <w:rFonts w:asciiTheme="minorHAnsi" w:hAnsiTheme="minorHAnsi"/>
              </w:rPr>
            </w:pPr>
            <w:r w:rsidRPr="00350027">
              <w:rPr>
                <w:rFonts w:asciiTheme="minorHAnsi" w:hAnsiTheme="minorHAnsi"/>
              </w:rPr>
              <w:t xml:space="preserve">   0x81BE16CDUL, 0xF6B9265BUL, 0x6FB077E1UL, 0x18B74777UL,</w:t>
            </w:r>
          </w:p>
          <w:p w14:paraId="7CB14E45" w14:textId="77777777" w:rsidR="00C63E25" w:rsidRPr="00350027" w:rsidRDefault="00C63E25" w:rsidP="00F33256">
            <w:pPr>
              <w:rPr>
                <w:rFonts w:asciiTheme="minorHAnsi" w:hAnsiTheme="minorHAnsi"/>
              </w:rPr>
            </w:pPr>
            <w:r w:rsidRPr="00350027">
              <w:rPr>
                <w:rFonts w:asciiTheme="minorHAnsi" w:hAnsiTheme="minorHAnsi"/>
              </w:rPr>
              <w:t xml:space="preserve">   0x88085AE6UL, 0xFF0F6A70UL, 0x66063BCAUL, 0x11010B5CUL, </w:t>
            </w:r>
          </w:p>
          <w:p w14:paraId="3914984A" w14:textId="77777777" w:rsidR="00C63E25" w:rsidRPr="00350027" w:rsidRDefault="00C63E25" w:rsidP="00F33256">
            <w:pPr>
              <w:rPr>
                <w:rFonts w:asciiTheme="minorHAnsi" w:hAnsiTheme="minorHAnsi"/>
              </w:rPr>
            </w:pPr>
            <w:r w:rsidRPr="00350027">
              <w:rPr>
                <w:rFonts w:asciiTheme="minorHAnsi" w:hAnsiTheme="minorHAnsi"/>
              </w:rPr>
              <w:t xml:space="preserve">   0x8F659EFFUL, 0xF862AE69UL, 0x616BFFD3UL, 0x166CCF45UL, </w:t>
            </w:r>
          </w:p>
          <w:p w14:paraId="66232606" w14:textId="77777777" w:rsidR="00C63E25" w:rsidRPr="00350027" w:rsidRDefault="00C63E25" w:rsidP="00F33256">
            <w:pPr>
              <w:rPr>
                <w:rFonts w:asciiTheme="minorHAnsi" w:hAnsiTheme="minorHAnsi"/>
              </w:rPr>
            </w:pPr>
            <w:r w:rsidRPr="00350027">
              <w:rPr>
                <w:rFonts w:asciiTheme="minorHAnsi" w:hAnsiTheme="minorHAnsi"/>
              </w:rPr>
              <w:t xml:space="preserve">   0xA00AE278UL, 0xD70DD2EEUL, 0x4E048354UL, 0x3903B3C2UL,</w:t>
            </w:r>
          </w:p>
          <w:p w14:paraId="6D769788" w14:textId="77777777" w:rsidR="00C63E25" w:rsidRPr="00350027" w:rsidRDefault="00C63E25" w:rsidP="00F33256">
            <w:pPr>
              <w:rPr>
                <w:rFonts w:asciiTheme="minorHAnsi" w:hAnsiTheme="minorHAnsi"/>
              </w:rPr>
            </w:pPr>
            <w:r w:rsidRPr="00350027">
              <w:rPr>
                <w:rFonts w:asciiTheme="minorHAnsi" w:hAnsiTheme="minorHAnsi"/>
              </w:rPr>
              <w:t xml:space="preserve">   0xA7672661UL, 0xD06016F7UL, 0x4969474DUL, 0x3E6E77DBUL, </w:t>
            </w:r>
          </w:p>
          <w:p w14:paraId="79A03710" w14:textId="77777777" w:rsidR="00C63E25" w:rsidRPr="00350027" w:rsidRDefault="00C63E25" w:rsidP="00F33256">
            <w:pPr>
              <w:rPr>
                <w:rFonts w:asciiTheme="minorHAnsi" w:hAnsiTheme="minorHAnsi"/>
              </w:rPr>
            </w:pPr>
            <w:r w:rsidRPr="00350027">
              <w:rPr>
                <w:rFonts w:asciiTheme="minorHAnsi" w:hAnsiTheme="minorHAnsi"/>
              </w:rPr>
              <w:t xml:space="preserve">   0xAED16A4AUL, 0xD9D65ADCUL, 0x40DF0B66UL, 0x37D83BF0UL, </w:t>
            </w:r>
          </w:p>
          <w:p w14:paraId="126D47FE" w14:textId="77777777" w:rsidR="00C63E25" w:rsidRPr="00350027" w:rsidRDefault="00C63E25" w:rsidP="00F33256">
            <w:pPr>
              <w:rPr>
                <w:rFonts w:asciiTheme="minorHAnsi" w:hAnsiTheme="minorHAnsi"/>
              </w:rPr>
            </w:pPr>
            <w:r w:rsidRPr="00350027">
              <w:rPr>
                <w:rFonts w:asciiTheme="minorHAnsi" w:hAnsiTheme="minorHAnsi"/>
              </w:rPr>
              <w:t xml:space="preserve">   0xA9BCAE53UL, 0xDEBB9EC5UL, 0x47B2CF7FUL, 0x30B5FFE9UL,</w:t>
            </w:r>
          </w:p>
          <w:p w14:paraId="056F9366" w14:textId="77777777" w:rsidR="00C63E25" w:rsidRPr="00350027" w:rsidRDefault="00C63E25" w:rsidP="00F33256">
            <w:pPr>
              <w:rPr>
                <w:rFonts w:asciiTheme="minorHAnsi" w:hAnsiTheme="minorHAnsi"/>
              </w:rPr>
            </w:pPr>
            <w:r w:rsidRPr="00350027">
              <w:rPr>
                <w:rFonts w:asciiTheme="minorHAnsi" w:hAnsiTheme="minorHAnsi"/>
              </w:rPr>
              <w:t xml:space="preserve">   0xBDBDF21CUL, 0xCABAC28AUL, 0x53B39330UL, 0x24B4A3A6UL, </w:t>
            </w:r>
          </w:p>
          <w:p w14:paraId="24766568" w14:textId="77777777" w:rsidR="00C63E25" w:rsidRPr="00350027" w:rsidRDefault="00C63E25" w:rsidP="00F33256">
            <w:pPr>
              <w:rPr>
                <w:rFonts w:asciiTheme="minorHAnsi" w:hAnsiTheme="minorHAnsi"/>
              </w:rPr>
            </w:pPr>
            <w:r w:rsidRPr="00350027">
              <w:rPr>
                <w:rFonts w:asciiTheme="minorHAnsi" w:hAnsiTheme="minorHAnsi"/>
              </w:rPr>
              <w:t xml:space="preserve">   0xBAD03605UL, 0xCDD70693UL, 0x54DE5729UL, 0x23D967BFUL, </w:t>
            </w:r>
          </w:p>
          <w:p w14:paraId="6D1D06D8" w14:textId="77777777" w:rsidR="00C63E25" w:rsidRPr="00350027" w:rsidRDefault="00C63E25" w:rsidP="00F33256">
            <w:pPr>
              <w:rPr>
                <w:rFonts w:asciiTheme="minorHAnsi" w:hAnsiTheme="minorHAnsi"/>
              </w:rPr>
            </w:pPr>
            <w:r w:rsidRPr="00350027">
              <w:rPr>
                <w:rFonts w:asciiTheme="minorHAnsi" w:hAnsiTheme="minorHAnsi"/>
              </w:rPr>
              <w:t xml:space="preserve">   0xB3667A2EUL, 0xC4614AB8UL, 0x5D681B02UL, 0x2A6F2B94UL,</w:t>
            </w:r>
          </w:p>
          <w:p w14:paraId="0D9C71ED" w14:textId="77777777" w:rsidR="00C63E25" w:rsidRPr="00350027" w:rsidRDefault="00C63E25" w:rsidP="00F33256">
            <w:pPr>
              <w:rPr>
                <w:rFonts w:asciiTheme="minorHAnsi" w:hAnsiTheme="minorHAnsi"/>
              </w:rPr>
            </w:pPr>
            <w:r w:rsidRPr="00350027">
              <w:rPr>
                <w:rFonts w:asciiTheme="minorHAnsi" w:hAnsiTheme="minorHAnsi"/>
              </w:rPr>
              <w:t xml:space="preserve">   0xB40BBE37UL, 0xC30C8EA1UL, 0x5A05DF1BUL, 0x2D02EF8DUL};</w:t>
            </w:r>
          </w:p>
          <w:p w14:paraId="45CB427A" w14:textId="77777777" w:rsidR="00C63E25" w:rsidRPr="00350027" w:rsidRDefault="00C63E25" w:rsidP="00F33256">
            <w:pPr>
              <w:rPr>
                <w:rFonts w:asciiTheme="minorHAnsi" w:hAnsiTheme="minorHAnsi"/>
                <w:i/>
                <w:iCs/>
              </w:rPr>
            </w:pPr>
          </w:p>
        </w:tc>
      </w:tr>
      <w:tr w:rsidR="00C63E25" w:rsidRPr="00350027" w14:paraId="4E26E161" w14:textId="77777777" w:rsidTr="00F33256">
        <w:tc>
          <w:tcPr>
            <w:tcW w:w="1559" w:type="dxa"/>
          </w:tcPr>
          <w:p w14:paraId="2D07565B" w14:textId="77777777" w:rsidR="00C63E25" w:rsidRPr="00350027" w:rsidRDefault="00C63E25" w:rsidP="00F33256">
            <w:pPr>
              <w:rPr>
                <w:rFonts w:asciiTheme="minorHAnsi" w:hAnsiTheme="minorHAnsi"/>
                <w:i/>
                <w:iCs/>
              </w:rPr>
            </w:pPr>
          </w:p>
        </w:tc>
        <w:tc>
          <w:tcPr>
            <w:tcW w:w="9320" w:type="dxa"/>
          </w:tcPr>
          <w:p w14:paraId="0D88A4C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6C8F409D" w14:textId="77777777" w:rsidTr="00F33256">
        <w:tc>
          <w:tcPr>
            <w:tcW w:w="1559" w:type="dxa"/>
          </w:tcPr>
          <w:p w14:paraId="44A113B7" w14:textId="77777777" w:rsidR="00C63E25" w:rsidRPr="00350027" w:rsidRDefault="00C63E25" w:rsidP="00F33256">
            <w:pPr>
              <w:rPr>
                <w:rFonts w:asciiTheme="minorHAnsi" w:hAnsiTheme="minorHAnsi"/>
                <w:i/>
                <w:iCs/>
              </w:rPr>
            </w:pPr>
          </w:p>
        </w:tc>
        <w:tc>
          <w:tcPr>
            <w:tcW w:w="9320" w:type="dxa"/>
          </w:tcPr>
          <w:p w14:paraId="727E264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71C717D3" w14:textId="77777777" w:rsidTr="00F33256">
        <w:tc>
          <w:tcPr>
            <w:tcW w:w="1559" w:type="dxa"/>
          </w:tcPr>
          <w:p w14:paraId="4EAECA89" w14:textId="77777777" w:rsidR="00C63E25" w:rsidRPr="00350027" w:rsidRDefault="00C63E25" w:rsidP="00F33256">
            <w:pPr>
              <w:rPr>
                <w:rFonts w:asciiTheme="minorHAnsi" w:hAnsiTheme="minorHAnsi"/>
                <w:i/>
                <w:iCs/>
              </w:rPr>
            </w:pPr>
          </w:p>
        </w:tc>
        <w:tc>
          <w:tcPr>
            <w:tcW w:w="9320" w:type="dxa"/>
          </w:tcPr>
          <w:p w14:paraId="229CBB3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DE9FA9A" w14:textId="77777777" w:rsidR="00C63E25" w:rsidRPr="00350027" w:rsidRDefault="00C63E25" w:rsidP="00C63E25">
      <w:pPr>
        <w:rPr>
          <w:rFonts w:asciiTheme="minorHAnsi" w:hAnsiTheme="minorHAnsi"/>
        </w:rPr>
      </w:pPr>
    </w:p>
    <w:p w14:paraId="143FD704" w14:textId="77777777" w:rsidR="00C63E25" w:rsidRPr="00350027" w:rsidRDefault="00C63E25" w:rsidP="00C63E25">
      <w:pPr>
        <w:pStyle w:val="Heading3"/>
        <w:rPr>
          <w:rFonts w:asciiTheme="minorHAnsi" w:hAnsiTheme="minorHAnsi"/>
        </w:rPr>
      </w:pPr>
      <w:bookmarkStart w:id="91" w:name="_Toc464110974"/>
      <w:r w:rsidRPr="00350027">
        <w:rPr>
          <w:rFonts w:asciiTheme="minorHAnsi" w:hAnsiTheme="minorHAnsi"/>
        </w:rPr>
        <w:t>Sine and Cosine Lookup tables</w:t>
      </w:r>
      <w:bookmarkEnd w:id="91"/>
    </w:p>
    <w:p w14:paraId="70286BA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4D9C568" w14:textId="77777777" w:rsidTr="00F33256">
        <w:tc>
          <w:tcPr>
            <w:tcW w:w="1559" w:type="dxa"/>
          </w:tcPr>
          <w:p w14:paraId="59B7A0A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MRJ_SCU_STC_SRS_892</w:t>
            </w:r>
          </w:p>
        </w:tc>
        <w:tc>
          <w:tcPr>
            <w:tcW w:w="9320" w:type="dxa"/>
          </w:tcPr>
          <w:p w14:paraId="749B8B4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use the following table of 16 bit signed constants as K_CosTable[1] applicable to DFT calculation of  A/D channels 1 to 8:</w:t>
            </w:r>
          </w:p>
          <w:p w14:paraId="0E3ADD64" w14:textId="77777777" w:rsidR="00C63E25" w:rsidRPr="00350027" w:rsidRDefault="00C63E25" w:rsidP="00F33256">
            <w:pPr>
              <w:rPr>
                <w:rFonts w:asciiTheme="minorHAnsi" w:hAnsiTheme="minorHAnsi"/>
              </w:rPr>
            </w:pPr>
            <w:r w:rsidRPr="00350027">
              <w:rPr>
                <w:rFonts w:asciiTheme="minorHAnsi" w:hAnsiTheme="minorHAnsi"/>
              </w:rPr>
              <w:object w:dxaOrig="8306" w:dyaOrig="11289" w14:anchorId="0FC1C163">
                <v:shape id="_x0000_i1085" type="#_x0000_t75" style="width:415.5pt;height:564.75pt" o:ole="">
                  <v:imagedata r:id="rId136" o:title=""/>
                </v:shape>
                <o:OLEObject Type="Embed" ProgID="Word.Document.8" ShapeID="_x0000_i1085" DrawAspect="Content" ObjectID="_1831714035" r:id="rId137"/>
              </w:object>
            </w:r>
          </w:p>
          <w:p w14:paraId="034BFA9B" w14:textId="77777777" w:rsidR="00C63E25" w:rsidRPr="00350027" w:rsidRDefault="00C63E25" w:rsidP="00F33256">
            <w:pPr>
              <w:rPr>
                <w:rFonts w:asciiTheme="minorHAnsi" w:hAnsiTheme="minorHAnsi"/>
                <w:i/>
                <w:iCs/>
              </w:rPr>
            </w:pPr>
          </w:p>
        </w:tc>
      </w:tr>
      <w:tr w:rsidR="00C63E25" w:rsidRPr="00350027" w14:paraId="55BBFA08" w14:textId="77777777" w:rsidTr="00F33256">
        <w:tc>
          <w:tcPr>
            <w:tcW w:w="1559" w:type="dxa"/>
          </w:tcPr>
          <w:p w14:paraId="0176EA00" w14:textId="77777777" w:rsidR="00C63E25" w:rsidRPr="00350027" w:rsidRDefault="00C63E25" w:rsidP="00F33256">
            <w:pPr>
              <w:rPr>
                <w:rFonts w:asciiTheme="minorHAnsi" w:hAnsiTheme="minorHAnsi"/>
                <w:i/>
                <w:iCs/>
              </w:rPr>
            </w:pPr>
          </w:p>
        </w:tc>
        <w:tc>
          <w:tcPr>
            <w:tcW w:w="9320" w:type="dxa"/>
          </w:tcPr>
          <w:p w14:paraId="49FBA37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A62EE03" w14:textId="77777777" w:rsidTr="00F33256">
        <w:tc>
          <w:tcPr>
            <w:tcW w:w="1559" w:type="dxa"/>
          </w:tcPr>
          <w:p w14:paraId="2773E15F" w14:textId="77777777" w:rsidR="00C63E25" w:rsidRPr="00350027" w:rsidRDefault="00C63E25" w:rsidP="00F33256">
            <w:pPr>
              <w:rPr>
                <w:rFonts w:asciiTheme="minorHAnsi" w:hAnsiTheme="minorHAnsi"/>
                <w:i/>
                <w:iCs/>
              </w:rPr>
            </w:pPr>
          </w:p>
        </w:tc>
        <w:tc>
          <w:tcPr>
            <w:tcW w:w="9320" w:type="dxa"/>
          </w:tcPr>
          <w:p w14:paraId="2399B2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602958E" w14:textId="77777777" w:rsidTr="00F33256">
        <w:tc>
          <w:tcPr>
            <w:tcW w:w="1559" w:type="dxa"/>
          </w:tcPr>
          <w:p w14:paraId="2051C46E" w14:textId="77777777" w:rsidR="00C63E25" w:rsidRPr="00350027" w:rsidRDefault="00C63E25" w:rsidP="00F33256">
            <w:pPr>
              <w:rPr>
                <w:rFonts w:asciiTheme="minorHAnsi" w:hAnsiTheme="minorHAnsi"/>
                <w:i/>
                <w:iCs/>
              </w:rPr>
            </w:pPr>
          </w:p>
        </w:tc>
        <w:tc>
          <w:tcPr>
            <w:tcW w:w="9320" w:type="dxa"/>
          </w:tcPr>
          <w:p w14:paraId="7BE9738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C303E60" w14:textId="77777777" w:rsidR="00C63E25" w:rsidRPr="00350027" w:rsidRDefault="00C63E25" w:rsidP="00C63E25">
      <w:pPr>
        <w:rPr>
          <w:rFonts w:asciiTheme="minorHAnsi" w:hAnsiTheme="minorHAnsi"/>
        </w:rPr>
      </w:pPr>
    </w:p>
    <w:p w14:paraId="11D5E84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AC28C8C" w14:textId="77777777" w:rsidTr="00F33256">
        <w:tc>
          <w:tcPr>
            <w:tcW w:w="1559" w:type="dxa"/>
          </w:tcPr>
          <w:p w14:paraId="563BD75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MRJ_SCU_STC_SRS_960</w:t>
            </w:r>
          </w:p>
        </w:tc>
        <w:tc>
          <w:tcPr>
            <w:tcW w:w="9320" w:type="dxa"/>
          </w:tcPr>
          <w:p w14:paraId="50C1C4C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 shall use the following table of 16 bit signed constants as K_CosTable[2] applicable to DFT calculation of  A/D channels 9 to 16:</w:t>
            </w:r>
          </w:p>
          <w:p w14:paraId="34A6F6C3" w14:textId="77777777" w:rsidR="00C63E25" w:rsidRPr="00350027" w:rsidRDefault="00C63E25" w:rsidP="00F33256">
            <w:pPr>
              <w:rPr>
                <w:rFonts w:asciiTheme="minorHAnsi" w:hAnsiTheme="minorHAnsi"/>
              </w:rPr>
            </w:pPr>
            <w:r w:rsidRPr="00350027">
              <w:rPr>
                <w:rFonts w:asciiTheme="minorHAnsi" w:hAnsiTheme="minorHAnsi"/>
              </w:rPr>
              <w:object w:dxaOrig="8306" w:dyaOrig="11289" w14:anchorId="17249AE8">
                <v:shape id="_x0000_i1086" type="#_x0000_t75" style="width:415.5pt;height:564.75pt" o:ole="">
                  <v:imagedata r:id="rId138" o:title=""/>
                </v:shape>
                <o:OLEObject Type="Embed" ProgID="Word.Document.8" ShapeID="_x0000_i1086" DrawAspect="Content" ObjectID="_1831714036" r:id="rId139"/>
              </w:object>
            </w:r>
          </w:p>
          <w:p w14:paraId="045562F9" w14:textId="77777777" w:rsidR="00C63E25" w:rsidRPr="00350027" w:rsidRDefault="00C63E25" w:rsidP="00F33256">
            <w:pPr>
              <w:rPr>
                <w:rFonts w:asciiTheme="minorHAnsi" w:hAnsiTheme="minorHAnsi"/>
                <w:i/>
                <w:iCs/>
              </w:rPr>
            </w:pPr>
          </w:p>
        </w:tc>
      </w:tr>
      <w:tr w:rsidR="00C63E25" w:rsidRPr="00350027" w14:paraId="0A315A4E" w14:textId="77777777" w:rsidTr="00F33256">
        <w:tc>
          <w:tcPr>
            <w:tcW w:w="1559" w:type="dxa"/>
          </w:tcPr>
          <w:p w14:paraId="7496C97F" w14:textId="77777777" w:rsidR="00C63E25" w:rsidRPr="00350027" w:rsidRDefault="00C63E25" w:rsidP="00F33256">
            <w:pPr>
              <w:rPr>
                <w:rFonts w:asciiTheme="minorHAnsi" w:hAnsiTheme="minorHAnsi"/>
                <w:i/>
                <w:iCs/>
              </w:rPr>
            </w:pPr>
          </w:p>
        </w:tc>
        <w:tc>
          <w:tcPr>
            <w:tcW w:w="9320" w:type="dxa"/>
          </w:tcPr>
          <w:p w14:paraId="57BD09E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2CFD0F5" w14:textId="77777777" w:rsidTr="00F33256">
        <w:tc>
          <w:tcPr>
            <w:tcW w:w="1559" w:type="dxa"/>
          </w:tcPr>
          <w:p w14:paraId="22621A16" w14:textId="77777777" w:rsidR="00C63E25" w:rsidRPr="00350027" w:rsidRDefault="00C63E25" w:rsidP="00F33256">
            <w:pPr>
              <w:rPr>
                <w:rFonts w:asciiTheme="minorHAnsi" w:hAnsiTheme="minorHAnsi"/>
                <w:i/>
                <w:iCs/>
              </w:rPr>
            </w:pPr>
          </w:p>
        </w:tc>
        <w:tc>
          <w:tcPr>
            <w:tcW w:w="9320" w:type="dxa"/>
          </w:tcPr>
          <w:p w14:paraId="288F76D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C53CC3B" w14:textId="77777777" w:rsidTr="00F33256">
        <w:tc>
          <w:tcPr>
            <w:tcW w:w="1559" w:type="dxa"/>
          </w:tcPr>
          <w:p w14:paraId="19900439" w14:textId="77777777" w:rsidR="00C63E25" w:rsidRPr="00350027" w:rsidRDefault="00C63E25" w:rsidP="00F33256">
            <w:pPr>
              <w:rPr>
                <w:rFonts w:asciiTheme="minorHAnsi" w:hAnsiTheme="minorHAnsi"/>
                <w:i/>
                <w:iCs/>
              </w:rPr>
            </w:pPr>
          </w:p>
        </w:tc>
        <w:tc>
          <w:tcPr>
            <w:tcW w:w="9320" w:type="dxa"/>
          </w:tcPr>
          <w:p w14:paraId="44FEC18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5CEF25D" w14:textId="77777777" w:rsidR="00C63E25" w:rsidRPr="00350027" w:rsidRDefault="00C63E25" w:rsidP="00C63E25">
      <w:pPr>
        <w:rPr>
          <w:rFonts w:asciiTheme="minorHAnsi" w:hAnsiTheme="minorHAnsi"/>
        </w:rPr>
      </w:pPr>
    </w:p>
    <w:p w14:paraId="5F34A83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28A7ECB" w14:textId="77777777" w:rsidTr="00F33256">
        <w:tc>
          <w:tcPr>
            <w:tcW w:w="1559" w:type="dxa"/>
          </w:tcPr>
          <w:p w14:paraId="0226E67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MRJ_SCU_STC_SRS_893</w:t>
            </w:r>
          </w:p>
        </w:tc>
        <w:tc>
          <w:tcPr>
            <w:tcW w:w="9320" w:type="dxa"/>
          </w:tcPr>
          <w:p w14:paraId="2963D61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 shall use the following table of 16 bit signed constants as K_SinTable[1] applicable to DFT calculation of  A/D channels 1 to 8:</w:t>
            </w:r>
          </w:p>
          <w:p w14:paraId="761A1EE7" w14:textId="77777777" w:rsidR="00C63E25" w:rsidRPr="00350027" w:rsidRDefault="00C63E25" w:rsidP="00F33256">
            <w:pPr>
              <w:rPr>
                <w:rFonts w:asciiTheme="minorHAnsi" w:hAnsiTheme="minorHAnsi"/>
              </w:rPr>
            </w:pPr>
            <w:r w:rsidRPr="00350027">
              <w:rPr>
                <w:rFonts w:asciiTheme="minorHAnsi" w:hAnsiTheme="minorHAnsi"/>
              </w:rPr>
              <w:object w:dxaOrig="8306" w:dyaOrig="10893" w14:anchorId="725762A3">
                <v:shape id="_x0000_i1087" type="#_x0000_t75" style="width:415.5pt;height:544.5pt" o:ole="">
                  <v:imagedata r:id="rId140" o:title=""/>
                </v:shape>
                <o:OLEObject Type="Embed" ProgID="Word.Document.8" ShapeID="_x0000_i1087" DrawAspect="Content" ObjectID="_1831714037" r:id="rId141"/>
              </w:object>
            </w:r>
          </w:p>
          <w:p w14:paraId="63208B3D" w14:textId="77777777" w:rsidR="00C63E25" w:rsidRPr="00350027" w:rsidRDefault="00C63E25" w:rsidP="00F33256">
            <w:pPr>
              <w:rPr>
                <w:rFonts w:asciiTheme="minorHAnsi" w:hAnsiTheme="minorHAnsi"/>
                <w:i/>
                <w:iCs/>
              </w:rPr>
            </w:pPr>
          </w:p>
        </w:tc>
      </w:tr>
      <w:tr w:rsidR="00C63E25" w:rsidRPr="00350027" w14:paraId="1AB6F136" w14:textId="77777777" w:rsidTr="00F33256">
        <w:tc>
          <w:tcPr>
            <w:tcW w:w="1559" w:type="dxa"/>
          </w:tcPr>
          <w:p w14:paraId="462F3791" w14:textId="77777777" w:rsidR="00C63E25" w:rsidRPr="00350027" w:rsidRDefault="00C63E25" w:rsidP="00F33256">
            <w:pPr>
              <w:rPr>
                <w:rFonts w:asciiTheme="minorHAnsi" w:hAnsiTheme="minorHAnsi"/>
                <w:i/>
                <w:iCs/>
              </w:rPr>
            </w:pPr>
          </w:p>
        </w:tc>
        <w:tc>
          <w:tcPr>
            <w:tcW w:w="9320" w:type="dxa"/>
          </w:tcPr>
          <w:p w14:paraId="1C739F6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91CEFB0" w14:textId="77777777" w:rsidTr="00F33256">
        <w:tc>
          <w:tcPr>
            <w:tcW w:w="1559" w:type="dxa"/>
          </w:tcPr>
          <w:p w14:paraId="77506055" w14:textId="77777777" w:rsidR="00C63E25" w:rsidRPr="00350027" w:rsidRDefault="00C63E25" w:rsidP="00F33256">
            <w:pPr>
              <w:rPr>
                <w:rFonts w:asciiTheme="minorHAnsi" w:hAnsiTheme="minorHAnsi"/>
                <w:i/>
                <w:iCs/>
              </w:rPr>
            </w:pPr>
          </w:p>
        </w:tc>
        <w:tc>
          <w:tcPr>
            <w:tcW w:w="9320" w:type="dxa"/>
          </w:tcPr>
          <w:p w14:paraId="618C942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7AFE2EE" w14:textId="77777777" w:rsidTr="00F33256">
        <w:tc>
          <w:tcPr>
            <w:tcW w:w="1559" w:type="dxa"/>
          </w:tcPr>
          <w:p w14:paraId="16242A60" w14:textId="77777777" w:rsidR="00C63E25" w:rsidRPr="00350027" w:rsidRDefault="00C63E25" w:rsidP="00F33256">
            <w:pPr>
              <w:rPr>
                <w:rFonts w:asciiTheme="minorHAnsi" w:hAnsiTheme="minorHAnsi"/>
                <w:i/>
                <w:iCs/>
              </w:rPr>
            </w:pPr>
          </w:p>
        </w:tc>
        <w:tc>
          <w:tcPr>
            <w:tcW w:w="9320" w:type="dxa"/>
          </w:tcPr>
          <w:p w14:paraId="047A6CE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1A1B394" w14:textId="77777777" w:rsidR="00C63E25" w:rsidRPr="00350027" w:rsidRDefault="00C63E25" w:rsidP="00C63E25">
      <w:pPr>
        <w:rPr>
          <w:rFonts w:asciiTheme="minorHAnsi" w:hAnsiTheme="minorHAnsi"/>
        </w:rPr>
      </w:pPr>
    </w:p>
    <w:p w14:paraId="13731CE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A4039A2" w14:textId="77777777" w:rsidTr="00F33256">
        <w:tc>
          <w:tcPr>
            <w:tcW w:w="1559" w:type="dxa"/>
          </w:tcPr>
          <w:p w14:paraId="4229294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MRJ_SCU_STC_SRS_961</w:t>
            </w:r>
          </w:p>
        </w:tc>
        <w:tc>
          <w:tcPr>
            <w:tcW w:w="9320" w:type="dxa"/>
          </w:tcPr>
          <w:p w14:paraId="402174B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 shall use the following table of 16 bit signed constants as K_SinTable[2] applicable to DFT calculation of  A/D channels 9 to 16:</w:t>
            </w:r>
          </w:p>
          <w:p w14:paraId="5E86735B" w14:textId="77777777" w:rsidR="00C63E25" w:rsidRPr="00350027" w:rsidRDefault="00C63E25" w:rsidP="00F33256">
            <w:pPr>
              <w:rPr>
                <w:rFonts w:asciiTheme="minorHAnsi" w:hAnsiTheme="minorHAnsi"/>
              </w:rPr>
            </w:pPr>
            <w:r w:rsidRPr="00350027">
              <w:rPr>
                <w:rFonts w:asciiTheme="minorHAnsi" w:hAnsiTheme="minorHAnsi"/>
              </w:rPr>
              <w:object w:dxaOrig="8306" w:dyaOrig="6933" w14:anchorId="1D6FF570">
                <v:shape id="_x0000_i1088" type="#_x0000_t75" style="width:415.5pt;height:346.5pt" o:ole="">
                  <v:imagedata r:id="rId142" o:title=""/>
                </v:shape>
                <o:OLEObject Type="Embed" ProgID="Word.Document.8" ShapeID="_x0000_i1088" DrawAspect="Content" ObjectID="_1831714038" r:id="rId143"/>
              </w:object>
            </w:r>
          </w:p>
          <w:p w14:paraId="670447B8" w14:textId="77777777" w:rsidR="00C63E25" w:rsidRPr="00350027" w:rsidRDefault="00C63E25" w:rsidP="00F33256">
            <w:pPr>
              <w:rPr>
                <w:rFonts w:asciiTheme="minorHAnsi" w:hAnsiTheme="minorHAnsi"/>
                <w:i/>
                <w:iCs/>
              </w:rPr>
            </w:pPr>
          </w:p>
        </w:tc>
      </w:tr>
      <w:tr w:rsidR="00C63E25" w:rsidRPr="00350027" w14:paraId="43EC2F5D" w14:textId="77777777" w:rsidTr="00F33256">
        <w:tc>
          <w:tcPr>
            <w:tcW w:w="1559" w:type="dxa"/>
          </w:tcPr>
          <w:p w14:paraId="7CEFC2E1" w14:textId="77777777" w:rsidR="00C63E25" w:rsidRPr="00350027" w:rsidRDefault="00C63E25" w:rsidP="00F33256">
            <w:pPr>
              <w:rPr>
                <w:rFonts w:asciiTheme="minorHAnsi" w:hAnsiTheme="minorHAnsi"/>
                <w:i/>
                <w:iCs/>
              </w:rPr>
            </w:pPr>
          </w:p>
        </w:tc>
        <w:tc>
          <w:tcPr>
            <w:tcW w:w="9320" w:type="dxa"/>
          </w:tcPr>
          <w:p w14:paraId="1514397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EA97C8D" w14:textId="77777777" w:rsidTr="00F33256">
        <w:tc>
          <w:tcPr>
            <w:tcW w:w="1559" w:type="dxa"/>
          </w:tcPr>
          <w:p w14:paraId="56E1ED08" w14:textId="77777777" w:rsidR="00C63E25" w:rsidRPr="00350027" w:rsidRDefault="00C63E25" w:rsidP="00F33256">
            <w:pPr>
              <w:rPr>
                <w:rFonts w:asciiTheme="minorHAnsi" w:hAnsiTheme="minorHAnsi"/>
                <w:i/>
                <w:iCs/>
              </w:rPr>
            </w:pPr>
          </w:p>
        </w:tc>
        <w:tc>
          <w:tcPr>
            <w:tcW w:w="9320" w:type="dxa"/>
          </w:tcPr>
          <w:p w14:paraId="344F3B7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EB5F1A4" w14:textId="77777777" w:rsidTr="00F33256">
        <w:tc>
          <w:tcPr>
            <w:tcW w:w="1559" w:type="dxa"/>
          </w:tcPr>
          <w:p w14:paraId="271C2722" w14:textId="77777777" w:rsidR="00C63E25" w:rsidRPr="00350027" w:rsidRDefault="00C63E25" w:rsidP="00F33256">
            <w:pPr>
              <w:rPr>
                <w:rFonts w:asciiTheme="minorHAnsi" w:hAnsiTheme="minorHAnsi"/>
                <w:i/>
                <w:iCs/>
              </w:rPr>
            </w:pPr>
          </w:p>
        </w:tc>
        <w:tc>
          <w:tcPr>
            <w:tcW w:w="9320" w:type="dxa"/>
          </w:tcPr>
          <w:p w14:paraId="7E160B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503F5C6" w14:textId="77777777" w:rsidR="00C63E25" w:rsidRPr="00350027" w:rsidRDefault="00C63E25" w:rsidP="00C63E25">
      <w:pPr>
        <w:rPr>
          <w:rFonts w:asciiTheme="minorHAnsi" w:hAnsiTheme="minorHAnsi"/>
        </w:rPr>
      </w:pPr>
    </w:p>
    <w:p w14:paraId="53F8748F" w14:textId="77777777" w:rsidR="00C63E25" w:rsidRPr="00350027" w:rsidRDefault="00C63E25" w:rsidP="00C63E25">
      <w:pPr>
        <w:pStyle w:val="Heading3"/>
        <w:rPr>
          <w:rFonts w:asciiTheme="minorHAnsi" w:hAnsiTheme="minorHAnsi"/>
        </w:rPr>
      </w:pPr>
      <w:bookmarkStart w:id="92" w:name="_Toc464110975"/>
      <w:r w:rsidRPr="00350027">
        <w:rPr>
          <w:rFonts w:asciiTheme="minorHAnsi" w:hAnsiTheme="minorHAnsi"/>
        </w:rPr>
        <w:t>LVDT Triple Table</w:t>
      </w:r>
      <w:bookmarkEnd w:id="92"/>
    </w:p>
    <w:p w14:paraId="7D9C84A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EA0C68F" w14:textId="77777777" w:rsidTr="00F33256">
        <w:tc>
          <w:tcPr>
            <w:tcW w:w="1559" w:type="dxa"/>
          </w:tcPr>
          <w:p w14:paraId="789A4B1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MRJ_SCU_STC_SRS_1249</w:t>
            </w:r>
          </w:p>
        </w:tc>
        <w:tc>
          <w:tcPr>
            <w:tcW w:w="9320" w:type="dxa"/>
          </w:tcPr>
          <w:p w14:paraId="5240A45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use the following LVDT Triple Table within the determination logic of the SACT_Position.  </w:t>
            </w:r>
          </w:p>
          <w:p w14:paraId="14ECE9AF" w14:textId="77777777" w:rsidR="00C63E25" w:rsidRPr="00350027" w:rsidRDefault="00C63E25" w:rsidP="00F33256">
            <w:pPr>
              <w:rPr>
                <w:rFonts w:asciiTheme="minorHAnsi" w:hAnsiTheme="minorHAnsi"/>
              </w:rPr>
            </w:pPr>
          </w:p>
          <w:p w14:paraId="5FCD96C5" w14:textId="77777777" w:rsidR="00C63E25" w:rsidRPr="00350027" w:rsidRDefault="00C63E25" w:rsidP="00F33256">
            <w:pPr>
              <w:rPr>
                <w:rFonts w:asciiTheme="minorHAnsi" w:hAnsiTheme="minorHAnsi"/>
              </w:rPr>
            </w:pPr>
            <w:r w:rsidRPr="00350027">
              <w:rPr>
                <w:rFonts w:asciiTheme="minorHAnsi" w:hAnsiTheme="minorHAnsi"/>
              </w:rPr>
              <w:object w:dxaOrig="4803" w:dyaOrig="4471" w14:anchorId="6B2784A7">
                <v:shape id="_x0000_i1089" type="#_x0000_t75" style="width:240pt;height:223.5pt" o:ole="">
                  <v:imagedata r:id="rId144" o:title=""/>
                </v:shape>
                <o:OLEObject Type="Embed" ProgID="Word.Document.8" ShapeID="_x0000_i1089" DrawAspect="Content" ObjectID="_1831714039" r:id="rId145"/>
              </w:object>
            </w:r>
          </w:p>
          <w:p w14:paraId="6D1DE63F" w14:textId="77777777" w:rsidR="00C63E25" w:rsidRPr="00350027" w:rsidRDefault="00C63E25" w:rsidP="00F33256">
            <w:pPr>
              <w:rPr>
                <w:rFonts w:asciiTheme="minorHAnsi" w:hAnsiTheme="minorHAnsi"/>
              </w:rPr>
            </w:pPr>
            <w:r w:rsidRPr="00350027">
              <w:rPr>
                <w:rFonts w:asciiTheme="minorHAnsi" w:hAnsiTheme="minorHAnsi"/>
              </w:rPr>
              <w:t>Note: this table is 0-based indexed, where triplet angles 0 to 7 correspond to Angle_1 to Angle_8.</w:t>
            </w:r>
          </w:p>
          <w:p w14:paraId="2F16E132" w14:textId="77777777" w:rsidR="00C63E25" w:rsidRPr="00350027" w:rsidRDefault="00C63E25" w:rsidP="00F33256">
            <w:pPr>
              <w:rPr>
                <w:rFonts w:asciiTheme="minorHAnsi" w:hAnsiTheme="minorHAnsi"/>
              </w:rPr>
            </w:pPr>
          </w:p>
          <w:p w14:paraId="1BC9FAA2" w14:textId="77777777" w:rsidR="00C63E25" w:rsidRPr="00350027" w:rsidRDefault="00C63E25" w:rsidP="00F33256">
            <w:pPr>
              <w:rPr>
                <w:rFonts w:asciiTheme="minorHAnsi" w:hAnsiTheme="minorHAnsi"/>
                <w:i/>
                <w:iCs/>
              </w:rPr>
            </w:pPr>
          </w:p>
        </w:tc>
      </w:tr>
      <w:tr w:rsidR="00C63E25" w:rsidRPr="00350027" w14:paraId="3A3AB9A1" w14:textId="77777777" w:rsidTr="00F33256">
        <w:tc>
          <w:tcPr>
            <w:tcW w:w="1559" w:type="dxa"/>
          </w:tcPr>
          <w:p w14:paraId="68EE2E25" w14:textId="77777777" w:rsidR="00C63E25" w:rsidRPr="00350027" w:rsidRDefault="00C63E25" w:rsidP="00F33256">
            <w:pPr>
              <w:rPr>
                <w:rFonts w:asciiTheme="minorHAnsi" w:hAnsiTheme="minorHAnsi"/>
                <w:i/>
                <w:iCs/>
              </w:rPr>
            </w:pPr>
          </w:p>
        </w:tc>
        <w:tc>
          <w:tcPr>
            <w:tcW w:w="9320" w:type="dxa"/>
          </w:tcPr>
          <w:p w14:paraId="146D254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1F170A1" w14:textId="77777777" w:rsidTr="00F33256">
        <w:tc>
          <w:tcPr>
            <w:tcW w:w="1559" w:type="dxa"/>
          </w:tcPr>
          <w:p w14:paraId="79F023DC" w14:textId="77777777" w:rsidR="00C63E25" w:rsidRPr="00350027" w:rsidRDefault="00C63E25" w:rsidP="00F33256">
            <w:pPr>
              <w:rPr>
                <w:rFonts w:asciiTheme="minorHAnsi" w:hAnsiTheme="minorHAnsi"/>
                <w:i/>
                <w:iCs/>
              </w:rPr>
            </w:pPr>
          </w:p>
        </w:tc>
        <w:tc>
          <w:tcPr>
            <w:tcW w:w="9320" w:type="dxa"/>
          </w:tcPr>
          <w:p w14:paraId="0C9CAEF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0BFC949" w14:textId="77777777" w:rsidTr="00F33256">
        <w:tc>
          <w:tcPr>
            <w:tcW w:w="1559" w:type="dxa"/>
          </w:tcPr>
          <w:p w14:paraId="567AB916" w14:textId="77777777" w:rsidR="00C63E25" w:rsidRPr="00350027" w:rsidRDefault="00C63E25" w:rsidP="00F33256">
            <w:pPr>
              <w:rPr>
                <w:rFonts w:asciiTheme="minorHAnsi" w:hAnsiTheme="minorHAnsi"/>
                <w:i/>
                <w:iCs/>
              </w:rPr>
            </w:pPr>
          </w:p>
        </w:tc>
        <w:tc>
          <w:tcPr>
            <w:tcW w:w="9320" w:type="dxa"/>
          </w:tcPr>
          <w:p w14:paraId="3D1B70B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899E730" w14:textId="77777777" w:rsidR="00C63E25" w:rsidRPr="00350027" w:rsidRDefault="00C63E25" w:rsidP="00C63E25">
      <w:pPr>
        <w:rPr>
          <w:rFonts w:asciiTheme="minorHAnsi" w:hAnsiTheme="minorHAnsi"/>
        </w:rPr>
      </w:pPr>
    </w:p>
    <w:p w14:paraId="0346E4F9" w14:textId="77777777" w:rsidR="00C63E25" w:rsidRPr="00350027" w:rsidRDefault="00C63E25" w:rsidP="00C63E25">
      <w:pPr>
        <w:pStyle w:val="Heading3"/>
        <w:rPr>
          <w:rFonts w:asciiTheme="minorHAnsi" w:hAnsiTheme="minorHAnsi"/>
        </w:rPr>
      </w:pPr>
      <w:bookmarkStart w:id="93" w:name="_Toc464110976"/>
      <w:r w:rsidRPr="00350027">
        <w:rPr>
          <w:rFonts w:asciiTheme="minorHAnsi" w:hAnsiTheme="minorHAnsi"/>
        </w:rPr>
        <w:t>LH LVDT Angle Weighting Table</w:t>
      </w:r>
      <w:bookmarkEnd w:id="93"/>
    </w:p>
    <w:p w14:paraId="51CAD15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138C5B1" w14:textId="77777777" w:rsidTr="00F33256">
        <w:tc>
          <w:tcPr>
            <w:tcW w:w="1559" w:type="dxa"/>
          </w:tcPr>
          <w:p w14:paraId="6CCDC8E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MRJ_SCU_STC_SRS_1251</w:t>
            </w:r>
          </w:p>
        </w:tc>
        <w:tc>
          <w:tcPr>
            <w:tcW w:w="9320" w:type="dxa"/>
          </w:tcPr>
          <w:p w14:paraId="2DA03B2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have a lookup table derived from the following LH LVDT Angle-to-Weight Table to convert between Actual Steering Angle ('Angle' [deg]) and Weighting factor. The weight for each angle is calculated by linear interpolation of the weighting function.</w:t>
            </w:r>
          </w:p>
          <w:p w14:paraId="770A11B8" w14:textId="77777777" w:rsidR="00C63E25" w:rsidRPr="00350027" w:rsidRDefault="00C63E25" w:rsidP="00F33256">
            <w:pPr>
              <w:rPr>
                <w:rFonts w:asciiTheme="minorHAnsi" w:hAnsiTheme="minorHAnsi"/>
              </w:rPr>
            </w:pPr>
            <w:r w:rsidRPr="00350027">
              <w:rPr>
                <w:rFonts w:asciiTheme="minorHAnsi" w:hAnsiTheme="minorHAnsi"/>
              </w:rPr>
              <w:t xml:space="preserve">left_lvdt_weight_lookup [281] = </w:t>
            </w:r>
          </w:p>
          <w:p w14:paraId="5856B5C8" w14:textId="77777777" w:rsidR="00C63E25" w:rsidRPr="00350027" w:rsidRDefault="00C63E25" w:rsidP="00F33256">
            <w:pPr>
              <w:rPr>
                <w:rFonts w:asciiTheme="minorHAnsi" w:hAnsiTheme="minorHAnsi"/>
              </w:rPr>
            </w:pPr>
            <w:r w:rsidRPr="00350027">
              <w:rPr>
                <w:rFonts w:asciiTheme="minorHAnsi" w:hAnsiTheme="minorHAnsi"/>
              </w:rPr>
              <w:t>{</w:t>
            </w:r>
          </w:p>
          <w:p w14:paraId="11888FE7" w14:textId="77777777" w:rsidR="00C63E25" w:rsidRPr="00350027" w:rsidRDefault="00C63E25" w:rsidP="00F33256">
            <w:pPr>
              <w:rPr>
                <w:rFonts w:asciiTheme="minorHAnsi" w:hAnsiTheme="minorHAnsi"/>
              </w:rPr>
            </w:pPr>
            <w:r w:rsidRPr="00350027">
              <w:rPr>
                <w:rFonts w:asciiTheme="minorHAnsi" w:hAnsiTheme="minorHAnsi"/>
              </w:rPr>
              <w:t xml:space="preserve">      595, 630, 665, 700, 770, 805, 840, 893, </w:t>
            </w:r>
          </w:p>
          <w:p w14:paraId="3F054704" w14:textId="77777777" w:rsidR="00C63E25" w:rsidRPr="00350027" w:rsidRDefault="00C63E25" w:rsidP="00F33256">
            <w:pPr>
              <w:rPr>
                <w:rFonts w:asciiTheme="minorHAnsi" w:hAnsiTheme="minorHAnsi"/>
              </w:rPr>
            </w:pPr>
            <w:r w:rsidRPr="00350027">
              <w:rPr>
                <w:rFonts w:asciiTheme="minorHAnsi" w:hAnsiTheme="minorHAnsi"/>
              </w:rPr>
              <w:t xml:space="preserve">      945, 980, 1015, 1068, 1103, 1155, 1208, 1243, </w:t>
            </w:r>
          </w:p>
          <w:p w14:paraId="488243D6" w14:textId="77777777" w:rsidR="00C63E25" w:rsidRPr="00350027" w:rsidRDefault="00C63E25" w:rsidP="00F33256">
            <w:pPr>
              <w:rPr>
                <w:rFonts w:asciiTheme="minorHAnsi" w:hAnsiTheme="minorHAnsi"/>
              </w:rPr>
            </w:pPr>
            <w:r w:rsidRPr="00350027">
              <w:rPr>
                <w:rFonts w:asciiTheme="minorHAnsi" w:hAnsiTheme="minorHAnsi"/>
              </w:rPr>
              <w:t xml:space="preserve">      1278, 1330, 1365, 1400, 1470, 1505, 1523, 1575, </w:t>
            </w:r>
          </w:p>
          <w:p w14:paraId="48714B59" w14:textId="77777777" w:rsidR="00C63E25" w:rsidRPr="00350027" w:rsidRDefault="00C63E25" w:rsidP="00F33256">
            <w:pPr>
              <w:rPr>
                <w:rFonts w:asciiTheme="minorHAnsi" w:hAnsiTheme="minorHAnsi"/>
              </w:rPr>
            </w:pPr>
            <w:r w:rsidRPr="00350027">
              <w:rPr>
                <w:rFonts w:asciiTheme="minorHAnsi" w:hAnsiTheme="minorHAnsi"/>
              </w:rPr>
              <w:t xml:space="preserve">      1628, 1663, 1715, 1750, 1785, 1838, 1873, 1908, </w:t>
            </w:r>
          </w:p>
          <w:p w14:paraId="3D6470AC" w14:textId="77777777" w:rsidR="00C63E25" w:rsidRPr="00350027" w:rsidRDefault="00C63E25" w:rsidP="00F33256">
            <w:pPr>
              <w:rPr>
                <w:rFonts w:asciiTheme="minorHAnsi" w:hAnsiTheme="minorHAnsi"/>
              </w:rPr>
            </w:pPr>
            <w:r w:rsidRPr="00350027">
              <w:rPr>
                <w:rFonts w:asciiTheme="minorHAnsi" w:hAnsiTheme="minorHAnsi"/>
              </w:rPr>
              <w:t xml:space="preserve">      1960, 1995, 2030, 2083, 2118, 2153, 2206, 2241, </w:t>
            </w:r>
          </w:p>
          <w:p w14:paraId="51433A12" w14:textId="77777777" w:rsidR="00C63E25" w:rsidRPr="00350027" w:rsidRDefault="00C63E25" w:rsidP="00F33256">
            <w:pPr>
              <w:rPr>
                <w:rFonts w:asciiTheme="minorHAnsi" w:hAnsiTheme="minorHAnsi"/>
              </w:rPr>
            </w:pPr>
            <w:r w:rsidRPr="00350027">
              <w:rPr>
                <w:rFonts w:asciiTheme="minorHAnsi" w:hAnsiTheme="minorHAnsi"/>
              </w:rPr>
              <w:t xml:space="preserve">      2258, 2311, 2363, 2398, 2433, 2468, 2503, 2538, </w:t>
            </w:r>
          </w:p>
          <w:p w14:paraId="1B17983D" w14:textId="77777777" w:rsidR="00C63E25" w:rsidRPr="00350027" w:rsidRDefault="00C63E25" w:rsidP="00F33256">
            <w:pPr>
              <w:rPr>
                <w:rFonts w:asciiTheme="minorHAnsi" w:hAnsiTheme="minorHAnsi"/>
              </w:rPr>
            </w:pPr>
            <w:r w:rsidRPr="00350027">
              <w:rPr>
                <w:rFonts w:asciiTheme="minorHAnsi" w:hAnsiTheme="minorHAnsi"/>
              </w:rPr>
              <w:t xml:space="preserve">      2573, 2608, 2643, 2696, 2731, 2748, 2801, 2836, </w:t>
            </w:r>
          </w:p>
          <w:p w14:paraId="73380B83" w14:textId="77777777" w:rsidR="00C63E25" w:rsidRPr="00350027" w:rsidRDefault="00C63E25" w:rsidP="00F33256">
            <w:pPr>
              <w:rPr>
                <w:rFonts w:asciiTheme="minorHAnsi" w:hAnsiTheme="minorHAnsi"/>
              </w:rPr>
            </w:pPr>
            <w:r w:rsidRPr="00350027">
              <w:rPr>
                <w:rFonts w:asciiTheme="minorHAnsi" w:hAnsiTheme="minorHAnsi"/>
              </w:rPr>
              <w:t xml:space="preserve">      2871, 2906, 2923, 2958, 3011, 3046, 3063, 3098, </w:t>
            </w:r>
          </w:p>
          <w:p w14:paraId="481E9900" w14:textId="77777777" w:rsidR="00C63E25" w:rsidRPr="00350027" w:rsidRDefault="00C63E25" w:rsidP="00F33256">
            <w:pPr>
              <w:rPr>
                <w:rFonts w:asciiTheme="minorHAnsi" w:hAnsiTheme="minorHAnsi"/>
              </w:rPr>
            </w:pPr>
            <w:r w:rsidRPr="00350027">
              <w:rPr>
                <w:rFonts w:asciiTheme="minorHAnsi" w:hAnsiTheme="minorHAnsi"/>
              </w:rPr>
              <w:t xml:space="preserve">      3133, 3168, 3203, 3221, 3256, 3291, 3326, 3361, </w:t>
            </w:r>
          </w:p>
          <w:p w14:paraId="58E06AF1" w14:textId="77777777" w:rsidR="00C63E25" w:rsidRPr="00350027" w:rsidRDefault="00C63E25" w:rsidP="00F33256">
            <w:pPr>
              <w:rPr>
                <w:rFonts w:asciiTheme="minorHAnsi" w:hAnsiTheme="minorHAnsi"/>
              </w:rPr>
            </w:pPr>
            <w:r w:rsidRPr="00350027">
              <w:rPr>
                <w:rFonts w:asciiTheme="minorHAnsi" w:hAnsiTheme="minorHAnsi"/>
              </w:rPr>
              <w:t xml:space="preserve">      3378, 3413, 3431, 3448, 3501, 3536, 3536, 3571, </w:t>
            </w:r>
          </w:p>
          <w:p w14:paraId="34738681" w14:textId="77777777" w:rsidR="00C63E25" w:rsidRPr="00350027" w:rsidRDefault="00C63E25" w:rsidP="00F33256">
            <w:pPr>
              <w:rPr>
                <w:rFonts w:asciiTheme="minorHAnsi" w:hAnsiTheme="minorHAnsi"/>
              </w:rPr>
            </w:pPr>
            <w:r w:rsidRPr="00350027">
              <w:rPr>
                <w:rFonts w:asciiTheme="minorHAnsi" w:hAnsiTheme="minorHAnsi"/>
              </w:rPr>
              <w:t xml:space="preserve">      3606, 3623, 3641, 3658, 3693, 3728, 3746, 3763, </w:t>
            </w:r>
          </w:p>
          <w:p w14:paraId="4EFBCC5E" w14:textId="77777777" w:rsidR="00C63E25" w:rsidRPr="00350027" w:rsidRDefault="00C63E25" w:rsidP="00F33256">
            <w:pPr>
              <w:rPr>
                <w:rFonts w:asciiTheme="minorHAnsi" w:hAnsiTheme="minorHAnsi"/>
              </w:rPr>
            </w:pPr>
            <w:r w:rsidRPr="00350027">
              <w:rPr>
                <w:rFonts w:asciiTheme="minorHAnsi" w:hAnsiTheme="minorHAnsi"/>
              </w:rPr>
              <w:t xml:space="preserve">      3781, 3798, 3833, 3851, 3868, 3886, 3903, 3921, </w:t>
            </w:r>
          </w:p>
          <w:p w14:paraId="2CDC1342" w14:textId="77777777" w:rsidR="00C63E25" w:rsidRPr="00350027" w:rsidRDefault="00C63E25" w:rsidP="00F33256">
            <w:pPr>
              <w:rPr>
                <w:rFonts w:asciiTheme="minorHAnsi" w:hAnsiTheme="minorHAnsi"/>
              </w:rPr>
            </w:pPr>
            <w:r w:rsidRPr="00350027">
              <w:rPr>
                <w:rFonts w:asciiTheme="minorHAnsi" w:hAnsiTheme="minorHAnsi"/>
              </w:rPr>
              <w:t xml:space="preserve">      3938, 3956, 3973, 3973, 3991, 4008, 4008, 4043, </w:t>
            </w:r>
          </w:p>
          <w:p w14:paraId="11DB8E0A" w14:textId="77777777" w:rsidR="00C63E25" w:rsidRPr="00350027" w:rsidRDefault="00C63E25" w:rsidP="00F33256">
            <w:pPr>
              <w:rPr>
                <w:rFonts w:asciiTheme="minorHAnsi" w:hAnsiTheme="minorHAnsi"/>
              </w:rPr>
            </w:pPr>
            <w:r w:rsidRPr="00350027">
              <w:rPr>
                <w:rFonts w:asciiTheme="minorHAnsi" w:hAnsiTheme="minorHAnsi"/>
              </w:rPr>
              <w:t xml:space="preserve">      4043, 4043, 4061, 4078, 4078, 4078, 4078, 4078, </w:t>
            </w:r>
          </w:p>
          <w:p w14:paraId="2EE4DEEA" w14:textId="77777777" w:rsidR="00C63E25" w:rsidRPr="00350027" w:rsidRDefault="00C63E25" w:rsidP="00F33256">
            <w:pPr>
              <w:rPr>
                <w:rFonts w:asciiTheme="minorHAnsi" w:hAnsiTheme="minorHAnsi"/>
              </w:rPr>
            </w:pPr>
            <w:r w:rsidRPr="00350027">
              <w:rPr>
                <w:rFonts w:asciiTheme="minorHAnsi" w:hAnsiTheme="minorHAnsi"/>
              </w:rPr>
              <w:t xml:space="preserve">      4096, 4096, 4096, 4078, 4078, 4096, 4078, 4061, </w:t>
            </w:r>
          </w:p>
          <w:p w14:paraId="1D488336" w14:textId="77777777" w:rsidR="00C63E25" w:rsidRPr="00350027" w:rsidRDefault="00C63E25" w:rsidP="00F33256">
            <w:pPr>
              <w:rPr>
                <w:rFonts w:asciiTheme="minorHAnsi" w:hAnsiTheme="minorHAnsi"/>
              </w:rPr>
            </w:pPr>
            <w:r w:rsidRPr="00350027">
              <w:rPr>
                <w:rFonts w:asciiTheme="minorHAnsi" w:hAnsiTheme="minorHAnsi"/>
              </w:rPr>
              <w:t xml:space="preserve">      4061, 4043, 4026, 4026, 4008, 3991, 3973, 3956, </w:t>
            </w:r>
          </w:p>
          <w:p w14:paraId="01DE7E0C" w14:textId="77777777" w:rsidR="00C63E25" w:rsidRPr="00350027" w:rsidRDefault="00C63E25" w:rsidP="00F33256">
            <w:pPr>
              <w:rPr>
                <w:rFonts w:asciiTheme="minorHAnsi" w:hAnsiTheme="minorHAnsi"/>
              </w:rPr>
            </w:pPr>
            <w:r w:rsidRPr="00350027">
              <w:rPr>
                <w:rFonts w:asciiTheme="minorHAnsi" w:hAnsiTheme="minorHAnsi"/>
              </w:rPr>
              <w:t xml:space="preserve">      3921, 3886, 3868, 3851, 3816, 3763, 3728, 3676, </w:t>
            </w:r>
          </w:p>
          <w:p w14:paraId="4F963427" w14:textId="77777777" w:rsidR="00C63E25" w:rsidRPr="00350027" w:rsidRDefault="00C63E25" w:rsidP="00F33256">
            <w:pPr>
              <w:rPr>
                <w:rFonts w:asciiTheme="minorHAnsi" w:hAnsiTheme="minorHAnsi"/>
              </w:rPr>
            </w:pPr>
            <w:r w:rsidRPr="00350027">
              <w:rPr>
                <w:rFonts w:asciiTheme="minorHAnsi" w:hAnsiTheme="minorHAnsi"/>
              </w:rPr>
              <w:t xml:space="preserve">      3623, 3588, 3536, 3483, 3413, 3343, 3291, 3221, </w:t>
            </w:r>
          </w:p>
          <w:p w14:paraId="505B92F0" w14:textId="77777777" w:rsidR="00C63E25" w:rsidRPr="00350027" w:rsidRDefault="00C63E25" w:rsidP="00F33256">
            <w:pPr>
              <w:rPr>
                <w:rFonts w:asciiTheme="minorHAnsi" w:hAnsiTheme="minorHAnsi"/>
              </w:rPr>
            </w:pPr>
            <w:r w:rsidRPr="00350027">
              <w:rPr>
                <w:rFonts w:asciiTheme="minorHAnsi" w:hAnsiTheme="minorHAnsi"/>
              </w:rPr>
              <w:t xml:space="preserve">      3133, 3046, 2958, 2871, 2766, 2661, 2573, 2451, </w:t>
            </w:r>
          </w:p>
          <w:p w14:paraId="6420D8B4" w14:textId="77777777" w:rsidR="00C63E25" w:rsidRPr="00350027" w:rsidRDefault="00C63E25" w:rsidP="00F33256">
            <w:pPr>
              <w:rPr>
                <w:rFonts w:asciiTheme="minorHAnsi" w:hAnsiTheme="minorHAnsi"/>
              </w:rPr>
            </w:pPr>
            <w:r w:rsidRPr="00350027">
              <w:rPr>
                <w:rFonts w:asciiTheme="minorHAnsi" w:hAnsiTheme="minorHAnsi"/>
              </w:rPr>
              <w:t xml:space="preserve">      2328, 0, 0, 0, 0, 0, 0, 0, </w:t>
            </w:r>
          </w:p>
          <w:p w14:paraId="5B265139" w14:textId="77777777" w:rsidR="00C63E25" w:rsidRPr="00350027" w:rsidRDefault="00C63E25" w:rsidP="00F33256">
            <w:pPr>
              <w:rPr>
                <w:rFonts w:asciiTheme="minorHAnsi" w:hAnsiTheme="minorHAnsi"/>
              </w:rPr>
            </w:pPr>
            <w:r w:rsidRPr="00350027">
              <w:rPr>
                <w:rFonts w:asciiTheme="minorHAnsi" w:hAnsiTheme="minorHAnsi"/>
              </w:rPr>
              <w:t xml:space="preserve">      0, 0, 0, 0, 0, 0, 0, 0, </w:t>
            </w:r>
          </w:p>
          <w:p w14:paraId="6806DDC2" w14:textId="77777777" w:rsidR="00C63E25" w:rsidRPr="00350027" w:rsidRDefault="00C63E25" w:rsidP="00F33256">
            <w:pPr>
              <w:rPr>
                <w:rFonts w:asciiTheme="minorHAnsi" w:hAnsiTheme="minorHAnsi"/>
              </w:rPr>
            </w:pPr>
            <w:r w:rsidRPr="00350027">
              <w:rPr>
                <w:rFonts w:asciiTheme="minorHAnsi" w:hAnsiTheme="minorHAnsi"/>
              </w:rPr>
              <w:t xml:space="preserve">      0, 0, 0, 0, 0, 0, 0, 0, </w:t>
            </w:r>
          </w:p>
          <w:p w14:paraId="6A764473" w14:textId="77777777" w:rsidR="00C63E25" w:rsidRPr="00350027" w:rsidRDefault="00C63E25" w:rsidP="00F33256">
            <w:pPr>
              <w:rPr>
                <w:rFonts w:asciiTheme="minorHAnsi" w:hAnsiTheme="minorHAnsi"/>
              </w:rPr>
            </w:pPr>
            <w:r w:rsidRPr="00350027">
              <w:rPr>
                <w:rFonts w:asciiTheme="minorHAnsi" w:hAnsiTheme="minorHAnsi"/>
              </w:rPr>
              <w:t xml:space="preserve">      0, 0, 0, 0, 0, 0, 2328, 2451, </w:t>
            </w:r>
          </w:p>
          <w:p w14:paraId="562CDBF9" w14:textId="77777777" w:rsidR="00C63E25" w:rsidRPr="00350027" w:rsidRDefault="00C63E25" w:rsidP="00F33256">
            <w:pPr>
              <w:rPr>
                <w:rFonts w:asciiTheme="minorHAnsi" w:hAnsiTheme="minorHAnsi"/>
              </w:rPr>
            </w:pPr>
            <w:r w:rsidRPr="00350027">
              <w:rPr>
                <w:rFonts w:asciiTheme="minorHAnsi" w:hAnsiTheme="minorHAnsi"/>
              </w:rPr>
              <w:t xml:space="preserve">      2573, 2661, 2766, 2871, 2958, 3046, 3133, 3221, </w:t>
            </w:r>
          </w:p>
          <w:p w14:paraId="11FFC463" w14:textId="77777777" w:rsidR="00C63E25" w:rsidRPr="00350027" w:rsidRDefault="00C63E25" w:rsidP="00F33256">
            <w:pPr>
              <w:rPr>
                <w:rFonts w:asciiTheme="minorHAnsi" w:hAnsiTheme="minorHAnsi"/>
              </w:rPr>
            </w:pPr>
            <w:r w:rsidRPr="00350027">
              <w:rPr>
                <w:rFonts w:asciiTheme="minorHAnsi" w:hAnsiTheme="minorHAnsi"/>
              </w:rPr>
              <w:t xml:space="preserve">      3291, 3343, 3413, 3483, 3536, 3588, 3623, 3676, </w:t>
            </w:r>
          </w:p>
          <w:p w14:paraId="1C1DD725" w14:textId="77777777" w:rsidR="00C63E25" w:rsidRPr="00350027" w:rsidRDefault="00C63E25" w:rsidP="00F33256">
            <w:pPr>
              <w:rPr>
                <w:rFonts w:asciiTheme="minorHAnsi" w:hAnsiTheme="minorHAnsi"/>
              </w:rPr>
            </w:pPr>
            <w:r w:rsidRPr="00350027">
              <w:rPr>
                <w:rFonts w:asciiTheme="minorHAnsi" w:hAnsiTheme="minorHAnsi"/>
              </w:rPr>
              <w:t xml:space="preserve">      3728, 3763, 3816, 3851, 3868, 3886, 3921, 3956, </w:t>
            </w:r>
          </w:p>
          <w:p w14:paraId="3FD35D5D" w14:textId="77777777" w:rsidR="00C63E25" w:rsidRPr="00350027" w:rsidRDefault="00C63E25" w:rsidP="00F33256">
            <w:pPr>
              <w:rPr>
                <w:rFonts w:asciiTheme="minorHAnsi" w:hAnsiTheme="minorHAnsi"/>
              </w:rPr>
            </w:pPr>
            <w:r w:rsidRPr="00350027">
              <w:rPr>
                <w:rFonts w:asciiTheme="minorHAnsi" w:hAnsiTheme="minorHAnsi"/>
              </w:rPr>
              <w:t xml:space="preserve">      3973, 3991, 4008, 4026, 4026, 4043, 4061, 4061, </w:t>
            </w:r>
          </w:p>
          <w:p w14:paraId="2AB19818" w14:textId="77777777" w:rsidR="00C63E25" w:rsidRPr="00350027" w:rsidRDefault="00C63E25" w:rsidP="00F33256">
            <w:pPr>
              <w:rPr>
                <w:rFonts w:asciiTheme="minorHAnsi" w:hAnsiTheme="minorHAnsi"/>
              </w:rPr>
            </w:pPr>
            <w:r w:rsidRPr="00350027">
              <w:rPr>
                <w:rFonts w:asciiTheme="minorHAnsi" w:hAnsiTheme="minorHAnsi"/>
              </w:rPr>
              <w:t xml:space="preserve">      4078, 4096, 4078, 4078, 4096, 4096, 4096, 4078, </w:t>
            </w:r>
          </w:p>
          <w:p w14:paraId="7A24AC5A" w14:textId="77777777" w:rsidR="00C63E25" w:rsidRPr="00350027" w:rsidRDefault="00C63E25" w:rsidP="00F33256">
            <w:pPr>
              <w:rPr>
                <w:rFonts w:asciiTheme="minorHAnsi" w:hAnsiTheme="minorHAnsi"/>
              </w:rPr>
            </w:pPr>
            <w:r w:rsidRPr="00350027">
              <w:rPr>
                <w:rFonts w:asciiTheme="minorHAnsi" w:hAnsiTheme="minorHAnsi"/>
              </w:rPr>
              <w:t xml:space="preserve">      4078, 4078, 4078, 4078, 4061, 4043, 4043, 4043, </w:t>
            </w:r>
          </w:p>
          <w:p w14:paraId="6BF4FE84" w14:textId="77777777" w:rsidR="00C63E25" w:rsidRPr="00350027" w:rsidRDefault="00C63E25" w:rsidP="00F33256">
            <w:pPr>
              <w:rPr>
                <w:rFonts w:asciiTheme="minorHAnsi" w:hAnsiTheme="minorHAnsi"/>
              </w:rPr>
            </w:pPr>
            <w:r w:rsidRPr="00350027">
              <w:rPr>
                <w:rFonts w:asciiTheme="minorHAnsi" w:hAnsiTheme="minorHAnsi"/>
              </w:rPr>
              <w:t xml:space="preserve">      4008, 4008, 3991, 3973, 3973, 3956, 3938, 3921, </w:t>
            </w:r>
          </w:p>
          <w:p w14:paraId="30D4F7AE" w14:textId="77777777" w:rsidR="00C63E25" w:rsidRPr="00350027" w:rsidRDefault="00C63E25" w:rsidP="00F33256">
            <w:pPr>
              <w:rPr>
                <w:rFonts w:asciiTheme="minorHAnsi" w:hAnsiTheme="minorHAnsi"/>
              </w:rPr>
            </w:pPr>
            <w:r w:rsidRPr="00350027">
              <w:rPr>
                <w:rFonts w:asciiTheme="minorHAnsi" w:hAnsiTheme="minorHAnsi"/>
              </w:rPr>
              <w:t xml:space="preserve">      3903, 3886, 3868, 3851, 3833, 3798, 3781, 3763, </w:t>
            </w:r>
          </w:p>
          <w:p w14:paraId="752E8D13" w14:textId="77777777" w:rsidR="00C63E25" w:rsidRPr="00350027" w:rsidRDefault="00C63E25" w:rsidP="00F33256">
            <w:pPr>
              <w:rPr>
                <w:rFonts w:asciiTheme="minorHAnsi" w:hAnsiTheme="minorHAnsi"/>
              </w:rPr>
            </w:pPr>
            <w:r w:rsidRPr="00350027">
              <w:rPr>
                <w:rFonts w:asciiTheme="minorHAnsi" w:hAnsiTheme="minorHAnsi"/>
              </w:rPr>
              <w:t xml:space="preserve">      3746, 3728, 3693, 3658, 3641, 3623, 3606, 3571, </w:t>
            </w:r>
          </w:p>
          <w:p w14:paraId="15E6FAF4" w14:textId="77777777" w:rsidR="00C63E25" w:rsidRPr="00350027" w:rsidRDefault="00C63E25" w:rsidP="00F33256">
            <w:pPr>
              <w:rPr>
                <w:rFonts w:asciiTheme="minorHAnsi" w:hAnsiTheme="minorHAnsi"/>
              </w:rPr>
            </w:pPr>
            <w:r w:rsidRPr="00350027">
              <w:rPr>
                <w:rFonts w:asciiTheme="minorHAnsi" w:hAnsiTheme="minorHAnsi"/>
              </w:rPr>
              <w:t xml:space="preserve">      3536, 3536, 3501, 3448, 3431, 3413, 3378, 3361, </w:t>
            </w:r>
          </w:p>
          <w:p w14:paraId="59362F97" w14:textId="77777777" w:rsidR="00C63E25" w:rsidRPr="00350027" w:rsidRDefault="00C63E25" w:rsidP="00F33256">
            <w:pPr>
              <w:rPr>
                <w:rFonts w:asciiTheme="minorHAnsi" w:hAnsiTheme="minorHAnsi"/>
              </w:rPr>
            </w:pPr>
            <w:r w:rsidRPr="00350027">
              <w:rPr>
                <w:rFonts w:asciiTheme="minorHAnsi" w:hAnsiTheme="minorHAnsi"/>
              </w:rPr>
              <w:t xml:space="preserve">      3326, 3291, 3256, 3221, 3203, 3168, 3133, 3098, </w:t>
            </w:r>
          </w:p>
          <w:p w14:paraId="0ECCA29A" w14:textId="77777777" w:rsidR="00C63E25" w:rsidRPr="00350027" w:rsidRDefault="00C63E25" w:rsidP="00F33256">
            <w:pPr>
              <w:rPr>
                <w:rFonts w:asciiTheme="minorHAnsi" w:hAnsiTheme="minorHAnsi"/>
              </w:rPr>
            </w:pPr>
            <w:r w:rsidRPr="00350027">
              <w:rPr>
                <w:rFonts w:asciiTheme="minorHAnsi" w:hAnsiTheme="minorHAnsi"/>
              </w:rPr>
              <w:t xml:space="preserve">      3063, 3046, 3011, 2958, 2923, 2906, 2871, 2836, </w:t>
            </w:r>
          </w:p>
          <w:p w14:paraId="5B86B341" w14:textId="77777777" w:rsidR="00C63E25" w:rsidRPr="00350027" w:rsidRDefault="00C63E25" w:rsidP="00F33256">
            <w:pPr>
              <w:rPr>
                <w:rFonts w:asciiTheme="minorHAnsi" w:hAnsiTheme="minorHAnsi"/>
              </w:rPr>
            </w:pPr>
            <w:r w:rsidRPr="00350027">
              <w:rPr>
                <w:rFonts w:asciiTheme="minorHAnsi" w:hAnsiTheme="minorHAnsi"/>
              </w:rPr>
              <w:t xml:space="preserve">      2836</w:t>
            </w:r>
          </w:p>
          <w:p w14:paraId="59979F20" w14:textId="77777777" w:rsidR="00C63E25" w:rsidRPr="00350027" w:rsidRDefault="00C63E25" w:rsidP="00F33256">
            <w:pPr>
              <w:rPr>
                <w:rFonts w:asciiTheme="minorHAnsi" w:hAnsiTheme="minorHAnsi"/>
              </w:rPr>
            </w:pPr>
            <w:r w:rsidRPr="00350027">
              <w:rPr>
                <w:rFonts w:asciiTheme="minorHAnsi" w:hAnsiTheme="minorHAnsi"/>
              </w:rPr>
              <w:t>}</w:t>
            </w:r>
          </w:p>
          <w:p w14:paraId="28C078A6" w14:textId="77777777" w:rsidR="00C63E25" w:rsidRPr="00350027" w:rsidRDefault="00C63E25" w:rsidP="00F33256">
            <w:pPr>
              <w:rPr>
                <w:rFonts w:asciiTheme="minorHAnsi" w:hAnsiTheme="minorHAnsi"/>
              </w:rPr>
            </w:pPr>
          </w:p>
          <w:p w14:paraId="7AE152F7" w14:textId="77777777" w:rsidR="00C63E25" w:rsidRPr="00350027" w:rsidRDefault="00C63E25" w:rsidP="00F33256">
            <w:pPr>
              <w:rPr>
                <w:rFonts w:asciiTheme="minorHAnsi" w:hAnsiTheme="minorHAnsi"/>
                <w:i/>
                <w:iCs/>
              </w:rPr>
            </w:pPr>
          </w:p>
        </w:tc>
      </w:tr>
      <w:tr w:rsidR="00C63E25" w:rsidRPr="00350027" w14:paraId="20A4ECDB" w14:textId="77777777" w:rsidTr="00F33256">
        <w:tc>
          <w:tcPr>
            <w:tcW w:w="1559" w:type="dxa"/>
          </w:tcPr>
          <w:p w14:paraId="6A04E9CB" w14:textId="77777777" w:rsidR="00C63E25" w:rsidRPr="00350027" w:rsidRDefault="00C63E25" w:rsidP="00F33256">
            <w:pPr>
              <w:rPr>
                <w:rFonts w:asciiTheme="minorHAnsi" w:hAnsiTheme="minorHAnsi"/>
                <w:i/>
                <w:iCs/>
              </w:rPr>
            </w:pPr>
          </w:p>
        </w:tc>
        <w:tc>
          <w:tcPr>
            <w:tcW w:w="9320" w:type="dxa"/>
          </w:tcPr>
          <w:p w14:paraId="598A106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8580693" w14:textId="77777777" w:rsidTr="00F33256">
        <w:tc>
          <w:tcPr>
            <w:tcW w:w="1559" w:type="dxa"/>
          </w:tcPr>
          <w:p w14:paraId="721F5D6E" w14:textId="77777777" w:rsidR="00C63E25" w:rsidRPr="00350027" w:rsidRDefault="00C63E25" w:rsidP="00F33256">
            <w:pPr>
              <w:rPr>
                <w:rFonts w:asciiTheme="minorHAnsi" w:hAnsiTheme="minorHAnsi"/>
                <w:i/>
                <w:iCs/>
              </w:rPr>
            </w:pPr>
          </w:p>
        </w:tc>
        <w:tc>
          <w:tcPr>
            <w:tcW w:w="9320" w:type="dxa"/>
          </w:tcPr>
          <w:p w14:paraId="385036E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7DD2415" w14:textId="77777777" w:rsidTr="00F33256">
        <w:tc>
          <w:tcPr>
            <w:tcW w:w="1559" w:type="dxa"/>
          </w:tcPr>
          <w:p w14:paraId="6401257E" w14:textId="77777777" w:rsidR="00C63E25" w:rsidRPr="00350027" w:rsidRDefault="00C63E25" w:rsidP="00F33256">
            <w:pPr>
              <w:rPr>
                <w:rFonts w:asciiTheme="minorHAnsi" w:hAnsiTheme="minorHAnsi"/>
                <w:i/>
                <w:iCs/>
              </w:rPr>
            </w:pPr>
          </w:p>
        </w:tc>
        <w:tc>
          <w:tcPr>
            <w:tcW w:w="9320" w:type="dxa"/>
          </w:tcPr>
          <w:p w14:paraId="1B0848C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9BE0408" w14:textId="77777777" w:rsidR="00C63E25" w:rsidRPr="00350027" w:rsidRDefault="00C63E25" w:rsidP="00C63E25">
      <w:pPr>
        <w:rPr>
          <w:rFonts w:asciiTheme="minorHAnsi" w:hAnsiTheme="minorHAnsi"/>
        </w:rPr>
      </w:pPr>
    </w:p>
    <w:p w14:paraId="39AD8EE8" w14:textId="77777777" w:rsidR="00C63E25" w:rsidRPr="00350027" w:rsidRDefault="00C63E25" w:rsidP="00C63E25">
      <w:pPr>
        <w:pStyle w:val="Heading2"/>
        <w:rPr>
          <w:rFonts w:asciiTheme="minorHAnsi" w:hAnsiTheme="minorHAnsi"/>
        </w:rPr>
      </w:pPr>
      <w:bookmarkStart w:id="94" w:name="_Toc464110977"/>
      <w:r w:rsidRPr="00350027">
        <w:rPr>
          <w:rFonts w:asciiTheme="minorHAnsi" w:hAnsiTheme="minorHAnsi"/>
        </w:rPr>
        <w:t>BIT Codes</w:t>
      </w:r>
      <w:bookmarkEnd w:id="94"/>
    </w:p>
    <w:p w14:paraId="5250389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1D9CF26" w14:textId="77777777" w:rsidTr="00F33256">
        <w:tc>
          <w:tcPr>
            <w:tcW w:w="1559" w:type="dxa"/>
          </w:tcPr>
          <w:p w14:paraId="6A98D32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MRJ_SCU_STC_SRS_1253</w:t>
            </w:r>
          </w:p>
        </w:tc>
        <w:tc>
          <w:tcPr>
            <w:tcW w:w="9320" w:type="dxa"/>
          </w:tcPr>
          <w:p w14:paraId="03EA2DA8"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 apply the BITE Code numbers for the BITE Monitors as defined in this section. </w:t>
            </w:r>
          </w:p>
          <w:p w14:paraId="49E6445F" w14:textId="77777777" w:rsidR="00C63E25" w:rsidRPr="00350027" w:rsidRDefault="00C63E25" w:rsidP="00F33256">
            <w:pPr>
              <w:rPr>
                <w:rFonts w:asciiTheme="minorHAnsi" w:hAnsiTheme="minorHAnsi"/>
                <w:i/>
                <w:iCs/>
              </w:rPr>
            </w:pPr>
          </w:p>
        </w:tc>
      </w:tr>
      <w:tr w:rsidR="00C63E25" w:rsidRPr="00350027" w14:paraId="78C68C55" w14:textId="77777777" w:rsidTr="00F33256">
        <w:tc>
          <w:tcPr>
            <w:tcW w:w="1559" w:type="dxa"/>
          </w:tcPr>
          <w:p w14:paraId="3BECA817" w14:textId="77777777" w:rsidR="00C63E25" w:rsidRPr="00350027" w:rsidRDefault="00C63E25" w:rsidP="00F33256">
            <w:pPr>
              <w:rPr>
                <w:rFonts w:asciiTheme="minorHAnsi" w:hAnsiTheme="minorHAnsi"/>
                <w:i/>
                <w:iCs/>
              </w:rPr>
            </w:pPr>
          </w:p>
        </w:tc>
        <w:tc>
          <w:tcPr>
            <w:tcW w:w="9320" w:type="dxa"/>
          </w:tcPr>
          <w:p w14:paraId="00F9588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E3080F4" w14:textId="77777777" w:rsidTr="00F33256">
        <w:tc>
          <w:tcPr>
            <w:tcW w:w="1559" w:type="dxa"/>
          </w:tcPr>
          <w:p w14:paraId="74028FCA" w14:textId="77777777" w:rsidR="00C63E25" w:rsidRPr="00350027" w:rsidRDefault="00C63E25" w:rsidP="00F33256">
            <w:pPr>
              <w:rPr>
                <w:rFonts w:asciiTheme="minorHAnsi" w:hAnsiTheme="minorHAnsi"/>
                <w:i/>
                <w:iCs/>
              </w:rPr>
            </w:pPr>
          </w:p>
        </w:tc>
        <w:tc>
          <w:tcPr>
            <w:tcW w:w="9320" w:type="dxa"/>
          </w:tcPr>
          <w:p w14:paraId="215327F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029B6786" w14:textId="77777777" w:rsidTr="00F33256">
        <w:tc>
          <w:tcPr>
            <w:tcW w:w="1559" w:type="dxa"/>
          </w:tcPr>
          <w:p w14:paraId="75CFC4CA" w14:textId="77777777" w:rsidR="00C63E25" w:rsidRPr="00350027" w:rsidRDefault="00C63E25" w:rsidP="00F33256">
            <w:pPr>
              <w:rPr>
                <w:rFonts w:asciiTheme="minorHAnsi" w:hAnsiTheme="minorHAnsi"/>
                <w:i/>
                <w:iCs/>
              </w:rPr>
            </w:pPr>
          </w:p>
        </w:tc>
        <w:tc>
          <w:tcPr>
            <w:tcW w:w="9320" w:type="dxa"/>
          </w:tcPr>
          <w:p w14:paraId="3EBD636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EDF31E2" w14:textId="77777777" w:rsidR="00C63E25" w:rsidRPr="00350027" w:rsidRDefault="00C63E25" w:rsidP="00C63E25">
      <w:pPr>
        <w:rPr>
          <w:rFonts w:asciiTheme="minorHAnsi" w:hAnsiTheme="minorHAnsi"/>
        </w:rPr>
      </w:pPr>
    </w:p>
    <w:p w14:paraId="73897967" w14:textId="77777777" w:rsidR="00C63E25" w:rsidRPr="00350027" w:rsidRDefault="00C63E25" w:rsidP="00C63E25">
      <w:pPr>
        <w:rPr>
          <w:rFonts w:asciiTheme="minorHAnsi" w:hAnsiTheme="minorHAnsi"/>
        </w:rPr>
      </w:pPr>
      <w:r w:rsidRPr="00350027">
        <w:rPr>
          <w:rFonts w:asciiTheme="minorHAnsi" w:hAnsiTheme="minorHAnsi"/>
        </w:rPr>
        <w:t>The following table contains the BIT Codes to be used by the Control Lane:</w:t>
      </w:r>
    </w:p>
    <w:p w14:paraId="7C034E23" w14:textId="77777777" w:rsidR="00C63E25" w:rsidRPr="00350027" w:rsidRDefault="00C63E25" w:rsidP="00C63E25">
      <w:pPr>
        <w:rPr>
          <w:rFonts w:asciiTheme="minorHAnsi" w:hAnsiTheme="minorHAnsi"/>
        </w:rPr>
      </w:pPr>
      <w:r w:rsidRPr="00350027">
        <w:rPr>
          <w:rFonts w:asciiTheme="minorHAnsi" w:hAnsiTheme="minorHAnsi"/>
        </w:rPr>
        <w:object w:dxaOrig="9398" w:dyaOrig="11284" w14:anchorId="6618F8FF">
          <v:shape id="_x0000_i1090" type="#_x0000_t75" style="width:470.25pt;height:564pt" o:ole="">
            <v:imagedata r:id="rId146" o:title=""/>
          </v:shape>
          <o:OLEObject Type="Embed" ProgID="Word.Document.8" ShapeID="_x0000_i1090" DrawAspect="Content" ObjectID="_1831714040" r:id="rId147"/>
        </w:object>
      </w:r>
    </w:p>
    <w:p w14:paraId="25D9A04F" w14:textId="77777777" w:rsidR="00C63E25" w:rsidRPr="00350027" w:rsidRDefault="00C63E25" w:rsidP="00C63E25">
      <w:pPr>
        <w:rPr>
          <w:rFonts w:asciiTheme="minorHAnsi" w:hAnsiTheme="minorHAnsi"/>
        </w:rPr>
      </w:pPr>
      <w:r w:rsidRPr="00350027">
        <w:rPr>
          <w:rFonts w:asciiTheme="minorHAnsi" w:hAnsiTheme="minorHAnsi"/>
        </w:rPr>
        <w:lastRenderedPageBreak/>
        <w:t>* BIT Code 2 and 3 are determined as Failure status if any of the specified conditions are in Failure</w:t>
      </w:r>
    </w:p>
    <w:p w14:paraId="28E7B976" w14:textId="77777777" w:rsidR="00C63E25" w:rsidRPr="00350027" w:rsidRDefault="00C63E25" w:rsidP="00C63E25">
      <w:pPr>
        <w:rPr>
          <w:rFonts w:asciiTheme="minorHAnsi" w:hAnsiTheme="minorHAnsi"/>
        </w:rPr>
      </w:pPr>
    </w:p>
    <w:p w14:paraId="5CC2B7A3" w14:textId="77777777" w:rsidR="00C63E25" w:rsidRPr="00350027" w:rsidRDefault="00C63E25" w:rsidP="00C63E25">
      <w:pPr>
        <w:rPr>
          <w:rFonts w:asciiTheme="minorHAnsi" w:hAnsiTheme="minorHAnsi"/>
        </w:rPr>
      </w:pPr>
      <w:r w:rsidRPr="00350027">
        <w:rPr>
          <w:rFonts w:asciiTheme="minorHAnsi" w:hAnsiTheme="minorHAnsi"/>
        </w:rPr>
        <w:object w:dxaOrig="9362" w:dyaOrig="11054" w14:anchorId="67153211">
          <v:shape id="_x0000_i1091" type="#_x0000_t75" style="width:468pt;height:552.75pt" o:ole="">
            <v:imagedata r:id="rId148" o:title=""/>
          </v:shape>
          <o:OLEObject Type="Embed" ProgID="Word.Document.12" ShapeID="_x0000_i1091" DrawAspect="Content" ObjectID="_1831714041" r:id="rId149"/>
        </w:object>
      </w:r>
    </w:p>
    <w:p w14:paraId="350BC4E7"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6.13-1 Control Lane BIT Codes</w:t>
      </w:r>
    </w:p>
    <w:p w14:paraId="1F8D9FD8" w14:textId="77777777" w:rsidR="00C63E25" w:rsidRPr="00350027" w:rsidRDefault="00C63E25" w:rsidP="00C63E25">
      <w:pPr>
        <w:pStyle w:val="Heading2"/>
        <w:rPr>
          <w:rFonts w:asciiTheme="minorHAnsi" w:hAnsiTheme="minorHAnsi"/>
        </w:rPr>
      </w:pPr>
      <w:bookmarkStart w:id="95" w:name="_Toc464110978"/>
      <w:r w:rsidRPr="00350027">
        <w:rPr>
          <w:rFonts w:asciiTheme="minorHAnsi" w:hAnsiTheme="minorHAnsi"/>
        </w:rPr>
        <w:t>Event Codes</w:t>
      </w:r>
      <w:bookmarkEnd w:id="95"/>
    </w:p>
    <w:p w14:paraId="1739F7B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579"/>
      </w:tblGrid>
      <w:tr w:rsidR="00C63E25" w:rsidRPr="00350027" w14:paraId="539862D0" w14:textId="77777777" w:rsidTr="00F33256">
        <w:tc>
          <w:tcPr>
            <w:tcW w:w="1559" w:type="dxa"/>
          </w:tcPr>
          <w:p w14:paraId="25E0DD9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MRJ_SCU_STC_SRS_857</w:t>
            </w:r>
          </w:p>
        </w:tc>
        <w:tc>
          <w:tcPr>
            <w:tcW w:w="9320" w:type="dxa"/>
          </w:tcPr>
          <w:p w14:paraId="3EA1562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 shall detect events (any change of state) and transmit associated information to the ML. The following table contains the Event Codes to be used by the Control Lane:</w:t>
            </w:r>
          </w:p>
          <w:p w14:paraId="4E72D269" w14:textId="77777777" w:rsidR="00C63E25" w:rsidRPr="00350027" w:rsidRDefault="00C63E25" w:rsidP="00F33256">
            <w:pPr>
              <w:rPr>
                <w:rFonts w:asciiTheme="minorHAnsi" w:hAnsiTheme="minorHAnsi"/>
              </w:rPr>
            </w:pPr>
          </w:p>
          <w:p w14:paraId="25FEE17C" w14:textId="77777777" w:rsidR="00C63E25" w:rsidRPr="00350027" w:rsidRDefault="00C63E25" w:rsidP="00F33256">
            <w:pPr>
              <w:rPr>
                <w:rFonts w:asciiTheme="minorHAnsi" w:hAnsiTheme="minorHAnsi"/>
              </w:rPr>
            </w:pPr>
            <w:r w:rsidRPr="00350027">
              <w:rPr>
                <w:rFonts w:asciiTheme="minorHAnsi" w:hAnsiTheme="minorHAnsi"/>
              </w:rPr>
              <w:object w:dxaOrig="9362" w:dyaOrig="11174" w14:anchorId="332E9171">
                <v:shape id="_x0000_i1092" type="#_x0000_t75" style="width:468pt;height:558.75pt" o:ole="">
                  <v:imagedata r:id="rId150" o:title=""/>
                </v:shape>
                <o:OLEObject Type="Embed" ProgID="Word.Document.12" ShapeID="_x0000_i1092" DrawAspect="Content" ObjectID="_1831714042" r:id="rId151"/>
              </w:object>
            </w:r>
          </w:p>
          <w:p w14:paraId="3E1D15A2" w14:textId="77777777" w:rsidR="00C63E25" w:rsidRPr="00350027" w:rsidRDefault="00C63E25" w:rsidP="00F33256">
            <w:pPr>
              <w:rPr>
                <w:rFonts w:asciiTheme="minorHAnsi" w:hAnsiTheme="minorHAnsi"/>
              </w:rPr>
            </w:pPr>
            <w:r w:rsidRPr="00350027">
              <w:rPr>
                <w:rFonts w:asciiTheme="minorHAnsi" w:hAnsiTheme="minorHAnsi"/>
              </w:rPr>
              <w:t>Table 6.14-1 Control Lane Event Codes</w:t>
            </w:r>
          </w:p>
          <w:p w14:paraId="7CD3BB8B" w14:textId="77777777" w:rsidR="00C63E25" w:rsidRPr="00350027" w:rsidRDefault="00C63E25" w:rsidP="00F33256">
            <w:pPr>
              <w:rPr>
                <w:rFonts w:asciiTheme="minorHAnsi" w:hAnsiTheme="minorHAnsi"/>
              </w:rPr>
            </w:pPr>
          </w:p>
          <w:p w14:paraId="61CEBF93" w14:textId="77777777" w:rsidR="00C63E25" w:rsidRPr="00350027" w:rsidRDefault="00C63E25" w:rsidP="00F33256">
            <w:pPr>
              <w:rPr>
                <w:rFonts w:asciiTheme="minorHAnsi" w:hAnsiTheme="minorHAnsi"/>
                <w:i/>
                <w:iCs/>
              </w:rPr>
            </w:pPr>
          </w:p>
        </w:tc>
      </w:tr>
      <w:tr w:rsidR="00C63E25" w:rsidRPr="00350027" w14:paraId="5630D38A" w14:textId="77777777" w:rsidTr="00F33256">
        <w:tc>
          <w:tcPr>
            <w:tcW w:w="1559" w:type="dxa"/>
          </w:tcPr>
          <w:p w14:paraId="18139B6F" w14:textId="77777777" w:rsidR="00C63E25" w:rsidRPr="00350027" w:rsidRDefault="00C63E25" w:rsidP="00F33256">
            <w:pPr>
              <w:rPr>
                <w:rFonts w:asciiTheme="minorHAnsi" w:hAnsiTheme="minorHAnsi"/>
                <w:i/>
                <w:iCs/>
              </w:rPr>
            </w:pPr>
          </w:p>
        </w:tc>
        <w:tc>
          <w:tcPr>
            <w:tcW w:w="9320" w:type="dxa"/>
          </w:tcPr>
          <w:p w14:paraId="433EAAF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26C5152" w14:textId="77777777" w:rsidTr="00F33256">
        <w:tc>
          <w:tcPr>
            <w:tcW w:w="1559" w:type="dxa"/>
          </w:tcPr>
          <w:p w14:paraId="2A3035DE" w14:textId="77777777" w:rsidR="00C63E25" w:rsidRPr="00350027" w:rsidRDefault="00C63E25" w:rsidP="00F33256">
            <w:pPr>
              <w:rPr>
                <w:rFonts w:asciiTheme="minorHAnsi" w:hAnsiTheme="minorHAnsi"/>
                <w:i/>
                <w:iCs/>
              </w:rPr>
            </w:pPr>
          </w:p>
        </w:tc>
        <w:tc>
          <w:tcPr>
            <w:tcW w:w="9320" w:type="dxa"/>
          </w:tcPr>
          <w:p w14:paraId="168F4C3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97458EA" w14:textId="77777777" w:rsidTr="00F33256">
        <w:tc>
          <w:tcPr>
            <w:tcW w:w="1559" w:type="dxa"/>
          </w:tcPr>
          <w:p w14:paraId="6078811E" w14:textId="77777777" w:rsidR="00C63E25" w:rsidRPr="00350027" w:rsidRDefault="00C63E25" w:rsidP="00F33256">
            <w:pPr>
              <w:rPr>
                <w:rFonts w:asciiTheme="minorHAnsi" w:hAnsiTheme="minorHAnsi"/>
                <w:i/>
                <w:iCs/>
              </w:rPr>
            </w:pPr>
          </w:p>
        </w:tc>
        <w:tc>
          <w:tcPr>
            <w:tcW w:w="9320" w:type="dxa"/>
          </w:tcPr>
          <w:p w14:paraId="09FE3CE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F83FCC5" w14:textId="77777777" w:rsidR="00C63E25" w:rsidRPr="00350027" w:rsidRDefault="00C63E25" w:rsidP="00C63E25">
      <w:pPr>
        <w:rPr>
          <w:rFonts w:asciiTheme="minorHAnsi" w:hAnsiTheme="minorHAnsi"/>
        </w:rPr>
      </w:pPr>
    </w:p>
    <w:p w14:paraId="058503D6" w14:textId="77777777" w:rsidR="00C63E25" w:rsidRPr="00350027" w:rsidRDefault="00C63E25" w:rsidP="00C63E25">
      <w:pPr>
        <w:pStyle w:val="Heading2"/>
        <w:rPr>
          <w:rFonts w:asciiTheme="minorHAnsi" w:hAnsiTheme="minorHAnsi"/>
        </w:rPr>
      </w:pPr>
      <w:bookmarkStart w:id="96" w:name="_Toc464110979"/>
      <w:r w:rsidRPr="00350027">
        <w:rPr>
          <w:rFonts w:asciiTheme="minorHAnsi" w:hAnsiTheme="minorHAnsi"/>
        </w:rPr>
        <w:t>SCS Rigging</w:t>
      </w:r>
      <w:bookmarkEnd w:id="96"/>
    </w:p>
    <w:p w14:paraId="5AF0DC5E" w14:textId="77777777" w:rsidR="00C63E25" w:rsidRPr="00350027" w:rsidRDefault="00C63E25" w:rsidP="00C63E25">
      <w:pPr>
        <w:pStyle w:val="Heading3"/>
        <w:rPr>
          <w:rFonts w:asciiTheme="minorHAnsi" w:hAnsiTheme="minorHAnsi"/>
        </w:rPr>
      </w:pPr>
      <w:bookmarkStart w:id="97" w:name="_Toc464110980"/>
      <w:r w:rsidRPr="00350027">
        <w:rPr>
          <w:rFonts w:asciiTheme="minorHAnsi" w:hAnsiTheme="minorHAnsi"/>
        </w:rPr>
        <w:t>Rigging Mode Enable Condition</w:t>
      </w:r>
      <w:bookmarkEnd w:id="97"/>
    </w:p>
    <w:p w14:paraId="6542E1C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8627FF3" w14:textId="77777777" w:rsidTr="00F33256">
        <w:tc>
          <w:tcPr>
            <w:tcW w:w="1559" w:type="dxa"/>
          </w:tcPr>
          <w:p w14:paraId="51DBA0A0"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MRJ_SCU_STC_SRS_1119</w:t>
            </w:r>
          </w:p>
        </w:tc>
        <w:tc>
          <w:tcPr>
            <w:tcW w:w="9320" w:type="dxa"/>
          </w:tcPr>
          <w:p w14:paraId="71ADE91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enter into Rigging Mode and set the trigger to write the rigging data into NVM </w:t>
            </w:r>
            <w:r w:rsidRPr="00350027">
              <w:rPr>
                <w:rFonts w:asciiTheme="minorHAnsi" w:hAnsiTheme="minorHAnsi"/>
                <w:i/>
                <w:iCs/>
              </w:rPr>
              <w:t>‘WriteRiggingData’</w:t>
            </w:r>
            <w:r w:rsidRPr="00350027">
              <w:rPr>
                <w:rFonts w:asciiTheme="minorHAnsi" w:hAnsiTheme="minorHAnsi"/>
              </w:rPr>
              <w:t xml:space="preserve"> to TRUE, when ARINC Label 107 has been received 3 times with bit 11 set to ‘1’ consecutively  and the “Rigging Mode Enable” condition is TRUE.</w:t>
            </w:r>
          </w:p>
          <w:p w14:paraId="37D44F28" w14:textId="77777777" w:rsidR="00C63E25" w:rsidRPr="00350027" w:rsidRDefault="00C63E25" w:rsidP="00F33256">
            <w:pPr>
              <w:rPr>
                <w:rFonts w:asciiTheme="minorHAnsi" w:hAnsiTheme="minorHAnsi"/>
              </w:rPr>
            </w:pPr>
          </w:p>
          <w:p w14:paraId="66ED7ABC" w14:textId="77777777" w:rsidR="00C63E25" w:rsidRPr="00350027" w:rsidRDefault="00C63E25" w:rsidP="00F33256">
            <w:pPr>
              <w:rPr>
                <w:rFonts w:asciiTheme="minorHAnsi" w:hAnsiTheme="minorHAnsi"/>
              </w:rPr>
            </w:pPr>
            <w:r w:rsidRPr="00350027">
              <w:rPr>
                <w:rFonts w:asciiTheme="minorHAnsi" w:hAnsiTheme="minorHAnsi"/>
              </w:rPr>
              <w:t xml:space="preserve">Where “Rigging Mode Enable” condition is </w:t>
            </w:r>
          </w:p>
          <w:p w14:paraId="3F8A69E5" w14:textId="77777777" w:rsidR="00C63E25" w:rsidRPr="00350027" w:rsidRDefault="00C63E25" w:rsidP="00F33256">
            <w:pPr>
              <w:rPr>
                <w:rFonts w:asciiTheme="minorHAnsi" w:hAnsiTheme="minorHAnsi"/>
              </w:rPr>
            </w:pPr>
            <w:r w:rsidRPr="00350027">
              <w:rPr>
                <w:rFonts w:asciiTheme="minorHAnsi" w:hAnsiTheme="minorHAnsi"/>
              </w:rPr>
              <w:t>(NLG WOW1=In Air) AND</w:t>
            </w:r>
          </w:p>
          <w:p w14:paraId="3C0D49BD" w14:textId="77777777" w:rsidR="00C63E25" w:rsidRPr="00350027" w:rsidRDefault="00C63E25" w:rsidP="00F33256">
            <w:pPr>
              <w:rPr>
                <w:rFonts w:asciiTheme="minorHAnsi" w:hAnsiTheme="minorHAnsi"/>
              </w:rPr>
            </w:pPr>
            <w:r w:rsidRPr="00350027">
              <w:rPr>
                <w:rFonts w:asciiTheme="minorHAnsi" w:hAnsiTheme="minorHAnsi"/>
              </w:rPr>
              <w:t>(NLG WOW2=In Air) AND</w:t>
            </w:r>
          </w:p>
          <w:p w14:paraId="64D29F71" w14:textId="77777777" w:rsidR="00C63E25" w:rsidRPr="00350027" w:rsidRDefault="00C63E25" w:rsidP="00F33256">
            <w:pPr>
              <w:rPr>
                <w:rFonts w:asciiTheme="minorHAnsi" w:hAnsiTheme="minorHAnsi"/>
              </w:rPr>
            </w:pPr>
            <w:r w:rsidRPr="00350027">
              <w:rPr>
                <w:rFonts w:asciiTheme="minorHAnsi" w:hAnsiTheme="minorHAnsi"/>
              </w:rPr>
              <w:t>(Aircraft speed &lt;= 21kts) AND</w:t>
            </w:r>
          </w:p>
          <w:p w14:paraId="7F3B8C56" w14:textId="77777777" w:rsidR="00C63E25" w:rsidRPr="00350027" w:rsidRDefault="00C63E25" w:rsidP="00F33256">
            <w:pPr>
              <w:rPr>
                <w:rFonts w:asciiTheme="minorHAnsi" w:hAnsiTheme="minorHAnsi"/>
              </w:rPr>
            </w:pPr>
            <w:r w:rsidRPr="00350027">
              <w:rPr>
                <w:rFonts w:asciiTheme="minorHAnsi" w:hAnsiTheme="minorHAnsi"/>
              </w:rPr>
              <w:t>(RH LVDT1 Health Monitor = No Failure) AND</w:t>
            </w:r>
          </w:p>
          <w:p w14:paraId="2A83BABA" w14:textId="77777777" w:rsidR="00C63E25" w:rsidRPr="00350027" w:rsidRDefault="00C63E25" w:rsidP="00F33256">
            <w:pPr>
              <w:rPr>
                <w:rFonts w:asciiTheme="minorHAnsi" w:hAnsiTheme="minorHAnsi"/>
              </w:rPr>
            </w:pPr>
            <w:r w:rsidRPr="00350027">
              <w:rPr>
                <w:rFonts w:asciiTheme="minorHAnsi" w:hAnsiTheme="minorHAnsi"/>
              </w:rPr>
              <w:t>(RH LVDT2 Health Monitor = No Failure) AND</w:t>
            </w:r>
          </w:p>
          <w:p w14:paraId="1A9F323C" w14:textId="77777777" w:rsidR="00C63E25" w:rsidRPr="00350027" w:rsidRDefault="00C63E25" w:rsidP="00F33256">
            <w:pPr>
              <w:rPr>
                <w:rFonts w:asciiTheme="minorHAnsi" w:hAnsiTheme="minorHAnsi"/>
              </w:rPr>
            </w:pPr>
            <w:r w:rsidRPr="00350027">
              <w:rPr>
                <w:rFonts w:asciiTheme="minorHAnsi" w:hAnsiTheme="minorHAnsi"/>
              </w:rPr>
              <w:t>(RH LVDT1 &amp; RH LVDT2 Reasonableness Check Monitor = No Failure) AND</w:t>
            </w:r>
          </w:p>
          <w:p w14:paraId="6856F845" w14:textId="77777777" w:rsidR="00C63E25" w:rsidRPr="00350027" w:rsidRDefault="00C63E25" w:rsidP="00F33256">
            <w:pPr>
              <w:rPr>
                <w:rFonts w:asciiTheme="minorHAnsi" w:hAnsiTheme="minorHAnsi"/>
              </w:rPr>
            </w:pPr>
            <w:r w:rsidRPr="00350027">
              <w:rPr>
                <w:rFonts w:asciiTheme="minorHAnsi" w:hAnsiTheme="minorHAnsi"/>
              </w:rPr>
              <w:t>(LH LVDT1 Health Monitor = No Failure) AND</w:t>
            </w:r>
          </w:p>
          <w:p w14:paraId="6B7F4C0D" w14:textId="77777777" w:rsidR="00C63E25" w:rsidRPr="00350027" w:rsidRDefault="00C63E25" w:rsidP="00F33256">
            <w:pPr>
              <w:rPr>
                <w:rFonts w:asciiTheme="minorHAnsi" w:hAnsiTheme="minorHAnsi"/>
              </w:rPr>
            </w:pPr>
            <w:r w:rsidRPr="00350027">
              <w:rPr>
                <w:rFonts w:asciiTheme="minorHAnsi" w:hAnsiTheme="minorHAnsi"/>
              </w:rPr>
              <w:t>(LH LVDT2 Health Monitor = No Failure) AND</w:t>
            </w:r>
          </w:p>
          <w:p w14:paraId="0D957886" w14:textId="77777777" w:rsidR="00C63E25" w:rsidRPr="00350027" w:rsidRDefault="00C63E25" w:rsidP="00F33256">
            <w:pPr>
              <w:rPr>
                <w:rFonts w:asciiTheme="minorHAnsi" w:hAnsiTheme="minorHAnsi"/>
              </w:rPr>
            </w:pPr>
            <w:r w:rsidRPr="00350027">
              <w:rPr>
                <w:rFonts w:asciiTheme="minorHAnsi" w:hAnsiTheme="minorHAnsi"/>
              </w:rPr>
              <w:t>(LH LVDT1 &amp; LH LVDT2 Reasonableness Check Monitor = No Failure) AND</w:t>
            </w:r>
          </w:p>
          <w:p w14:paraId="3A3D7270" w14:textId="77777777" w:rsidR="00C63E25" w:rsidRPr="00350027" w:rsidRDefault="00C63E25" w:rsidP="00F33256">
            <w:pPr>
              <w:rPr>
                <w:rFonts w:asciiTheme="minorHAnsi" w:hAnsiTheme="minorHAnsi"/>
              </w:rPr>
            </w:pPr>
            <w:r w:rsidRPr="00350027">
              <w:rPr>
                <w:rFonts w:asciiTheme="minorHAnsi" w:hAnsiTheme="minorHAnsi"/>
              </w:rPr>
              <w:t>(Pilot S-HDL Operation #1 Health Monitor = No Failure) AND</w:t>
            </w:r>
          </w:p>
          <w:p w14:paraId="625C10A5" w14:textId="77777777" w:rsidR="00C63E25" w:rsidRPr="00350027" w:rsidRDefault="00C63E25" w:rsidP="00F33256">
            <w:pPr>
              <w:rPr>
                <w:rFonts w:asciiTheme="minorHAnsi" w:hAnsiTheme="minorHAnsi"/>
              </w:rPr>
            </w:pPr>
            <w:r w:rsidRPr="00350027">
              <w:rPr>
                <w:rFonts w:asciiTheme="minorHAnsi" w:hAnsiTheme="minorHAnsi"/>
              </w:rPr>
              <w:t>(Pilot S-HDL Operation #2 Health Monitor = No Failure) AND</w:t>
            </w:r>
          </w:p>
          <w:p w14:paraId="00F7819B" w14:textId="77777777" w:rsidR="00C63E25" w:rsidRPr="00350027" w:rsidRDefault="00C63E25" w:rsidP="00F33256">
            <w:pPr>
              <w:rPr>
                <w:rFonts w:asciiTheme="minorHAnsi" w:hAnsiTheme="minorHAnsi"/>
              </w:rPr>
            </w:pPr>
            <w:r w:rsidRPr="00350027">
              <w:rPr>
                <w:rFonts w:asciiTheme="minorHAnsi" w:hAnsiTheme="minorHAnsi"/>
              </w:rPr>
              <w:t>(Pilot S-HDL Operation #1 &amp; #2 Reasonableness Check Monitor = No Failure) AND</w:t>
            </w:r>
          </w:p>
          <w:p w14:paraId="3233CDDC" w14:textId="77777777" w:rsidR="00C63E25" w:rsidRPr="00350027" w:rsidRDefault="00C63E25" w:rsidP="00F33256">
            <w:pPr>
              <w:rPr>
                <w:rFonts w:asciiTheme="minorHAnsi" w:hAnsiTheme="minorHAnsi"/>
              </w:rPr>
            </w:pPr>
            <w:r w:rsidRPr="00350027">
              <w:rPr>
                <w:rFonts w:asciiTheme="minorHAnsi" w:hAnsiTheme="minorHAnsi"/>
              </w:rPr>
              <w:t>(Co-Pilot S-HDL not fitted OR</w:t>
            </w:r>
          </w:p>
          <w:p w14:paraId="086D2D65" w14:textId="77777777" w:rsidR="00C63E25" w:rsidRPr="00350027" w:rsidRDefault="00C63E25" w:rsidP="00F33256">
            <w:pPr>
              <w:rPr>
                <w:rFonts w:asciiTheme="minorHAnsi" w:hAnsiTheme="minorHAnsi"/>
              </w:rPr>
            </w:pPr>
            <w:r w:rsidRPr="00350027">
              <w:rPr>
                <w:rFonts w:asciiTheme="minorHAnsi" w:hAnsiTheme="minorHAnsi"/>
              </w:rPr>
              <w:t xml:space="preserve">(Co-Pilot S-HDL fitted AND </w:t>
            </w:r>
          </w:p>
          <w:p w14:paraId="5F732AB5" w14:textId="77777777" w:rsidR="00C63E25" w:rsidRPr="00350027" w:rsidRDefault="00C63E25" w:rsidP="00F33256">
            <w:pPr>
              <w:rPr>
                <w:rFonts w:asciiTheme="minorHAnsi" w:hAnsiTheme="minorHAnsi"/>
              </w:rPr>
            </w:pPr>
            <w:r w:rsidRPr="00350027">
              <w:rPr>
                <w:rFonts w:asciiTheme="minorHAnsi" w:hAnsiTheme="minorHAnsi"/>
              </w:rPr>
              <w:t>(-4deg &lt;= Co-Pilot S-HDL Operation #1 &lt;= +4deg)</w:t>
            </w:r>
          </w:p>
          <w:p w14:paraId="603A4DFC" w14:textId="77777777" w:rsidR="00C63E25" w:rsidRPr="00350027" w:rsidRDefault="00C63E25" w:rsidP="00F33256">
            <w:pPr>
              <w:rPr>
                <w:rFonts w:asciiTheme="minorHAnsi" w:hAnsiTheme="minorHAnsi"/>
              </w:rPr>
            </w:pPr>
            <w:r w:rsidRPr="00350027">
              <w:rPr>
                <w:rFonts w:asciiTheme="minorHAnsi" w:hAnsiTheme="minorHAnsi"/>
              </w:rPr>
              <w:t>(Co-Pilot S-HDL Operation #1 Health Monitor = No Failure) AND</w:t>
            </w:r>
          </w:p>
          <w:p w14:paraId="37CEB82E" w14:textId="77777777" w:rsidR="00C63E25" w:rsidRPr="00350027" w:rsidRDefault="00C63E25" w:rsidP="00F33256">
            <w:pPr>
              <w:rPr>
                <w:rFonts w:asciiTheme="minorHAnsi" w:hAnsiTheme="minorHAnsi"/>
              </w:rPr>
            </w:pPr>
            <w:r w:rsidRPr="00350027">
              <w:rPr>
                <w:rFonts w:asciiTheme="minorHAnsi" w:hAnsiTheme="minorHAnsi"/>
              </w:rPr>
              <w:t>(Co-Pilot S-HDL Operation #2 Health Monitor = No Failure) AND</w:t>
            </w:r>
          </w:p>
          <w:p w14:paraId="107C8B50" w14:textId="77777777" w:rsidR="00C63E25" w:rsidRPr="00350027" w:rsidRDefault="00C63E25" w:rsidP="00F33256">
            <w:pPr>
              <w:rPr>
                <w:rFonts w:asciiTheme="minorHAnsi" w:hAnsiTheme="minorHAnsi"/>
              </w:rPr>
            </w:pPr>
            <w:r w:rsidRPr="00350027">
              <w:rPr>
                <w:rFonts w:asciiTheme="minorHAnsi" w:hAnsiTheme="minorHAnsi"/>
              </w:rPr>
              <w:t>(Co-Pilot S-HDL Operation #1 &amp; #2 Reasonableness Check Monitor = No Failure) AND</w:t>
            </w:r>
          </w:p>
          <w:p w14:paraId="14F9444C" w14:textId="77777777" w:rsidR="00C63E25" w:rsidRPr="00350027" w:rsidRDefault="00C63E25" w:rsidP="00F33256">
            <w:pPr>
              <w:rPr>
                <w:rFonts w:asciiTheme="minorHAnsi" w:hAnsiTheme="minorHAnsi"/>
              </w:rPr>
            </w:pPr>
            <w:r w:rsidRPr="00350027">
              <w:rPr>
                <w:rFonts w:asciiTheme="minorHAnsi" w:hAnsiTheme="minorHAnsi"/>
              </w:rPr>
              <w:t>(Towing Switch Reasonableness Check Monitor = No Failure) AND</w:t>
            </w:r>
          </w:p>
          <w:p w14:paraId="39BDCEFB" w14:textId="77777777" w:rsidR="00C63E25" w:rsidRPr="00350027" w:rsidRDefault="00C63E25" w:rsidP="00F33256">
            <w:pPr>
              <w:rPr>
                <w:rFonts w:asciiTheme="minorHAnsi" w:hAnsiTheme="minorHAnsi"/>
              </w:rPr>
            </w:pPr>
            <w:r w:rsidRPr="00350027">
              <w:rPr>
                <w:rFonts w:asciiTheme="minorHAnsi" w:hAnsiTheme="minorHAnsi"/>
              </w:rPr>
              <w:t>(Towing Disengage = TRUE) AND</w:t>
            </w:r>
          </w:p>
          <w:p w14:paraId="41BA55F0" w14:textId="77777777" w:rsidR="00C63E25" w:rsidRPr="00350027" w:rsidRDefault="00C63E25" w:rsidP="00F33256">
            <w:pPr>
              <w:rPr>
                <w:rFonts w:asciiTheme="minorHAnsi" w:hAnsiTheme="minorHAnsi"/>
              </w:rPr>
            </w:pPr>
            <w:r w:rsidRPr="00350027">
              <w:rPr>
                <w:rFonts w:asciiTheme="minorHAnsi" w:hAnsiTheme="minorHAnsi"/>
              </w:rPr>
              <w:t>(-4deg &lt;= Pilot S-HDL Operation #1 &lt;= +4deg) AND</w:t>
            </w:r>
          </w:p>
          <w:p w14:paraId="247FC177" w14:textId="77777777" w:rsidR="00C63E25" w:rsidRPr="00350027" w:rsidRDefault="00C63E25" w:rsidP="00F33256">
            <w:pPr>
              <w:rPr>
                <w:rFonts w:asciiTheme="minorHAnsi" w:hAnsiTheme="minorHAnsi"/>
              </w:rPr>
            </w:pPr>
            <w:r w:rsidRPr="00350027">
              <w:rPr>
                <w:rFonts w:asciiTheme="minorHAnsi" w:hAnsiTheme="minorHAnsi"/>
              </w:rPr>
              <w:t>(-0.3577 [corresponds to -4deg] &lt;= Ratiometric_Position[RH_LVDT1] &lt;= -0.2798  [corresponds to +4deg]) AND</w:t>
            </w:r>
          </w:p>
          <w:p w14:paraId="542DAD93" w14:textId="77777777" w:rsidR="00C63E25" w:rsidRPr="00350027" w:rsidRDefault="00C63E25" w:rsidP="00F33256">
            <w:pPr>
              <w:rPr>
                <w:rFonts w:asciiTheme="minorHAnsi" w:hAnsiTheme="minorHAnsi"/>
              </w:rPr>
            </w:pPr>
            <w:r w:rsidRPr="00350027">
              <w:rPr>
                <w:rFonts w:asciiTheme="minorHAnsi" w:hAnsiTheme="minorHAnsi"/>
              </w:rPr>
              <w:t>(-0.3577 [corresponds to -4deg] &lt;= Ratiometric_Position[RH_LVDT2] &lt;= -0.2798  [corresponds to +4deg]) AND</w:t>
            </w:r>
          </w:p>
          <w:p w14:paraId="7768B4D8" w14:textId="77777777" w:rsidR="00C63E25" w:rsidRPr="00350027" w:rsidRDefault="00C63E25" w:rsidP="00F33256">
            <w:pPr>
              <w:rPr>
                <w:rFonts w:asciiTheme="minorHAnsi" w:hAnsiTheme="minorHAnsi"/>
              </w:rPr>
            </w:pPr>
            <w:r w:rsidRPr="00350027">
              <w:rPr>
                <w:rFonts w:asciiTheme="minorHAnsi" w:hAnsiTheme="minorHAnsi"/>
              </w:rPr>
              <w:t>(-0.2798 [corresponds to -4deg] &lt;= Ratiometric_Position[LH_LVDT1] &lt;= -0.3577  [corresponds to +4deg]) AND</w:t>
            </w:r>
          </w:p>
          <w:p w14:paraId="06EEB783" w14:textId="77777777" w:rsidR="00C63E25" w:rsidRPr="00350027" w:rsidRDefault="00C63E25" w:rsidP="00F33256">
            <w:pPr>
              <w:rPr>
                <w:rFonts w:asciiTheme="minorHAnsi" w:hAnsiTheme="minorHAnsi"/>
              </w:rPr>
            </w:pPr>
            <w:r w:rsidRPr="00350027">
              <w:rPr>
                <w:rFonts w:asciiTheme="minorHAnsi" w:hAnsiTheme="minorHAnsi"/>
              </w:rPr>
              <w:t>(-0.2798 [corresponds to -4deg] &lt;= Ratiometric_Position[LH_LVDT2] &lt;= -0.3577  [corresponds to +4deg])</w:t>
            </w:r>
          </w:p>
          <w:p w14:paraId="0F02C594" w14:textId="77777777" w:rsidR="00C63E25" w:rsidRPr="00350027" w:rsidRDefault="00C63E25" w:rsidP="00F33256">
            <w:pPr>
              <w:rPr>
                <w:rFonts w:asciiTheme="minorHAnsi" w:hAnsiTheme="minorHAnsi"/>
                <w:i/>
                <w:iCs/>
              </w:rPr>
            </w:pPr>
          </w:p>
        </w:tc>
      </w:tr>
      <w:tr w:rsidR="00C63E25" w:rsidRPr="00350027" w14:paraId="06041BDE" w14:textId="77777777" w:rsidTr="00F33256">
        <w:tc>
          <w:tcPr>
            <w:tcW w:w="1559" w:type="dxa"/>
          </w:tcPr>
          <w:p w14:paraId="75D38E87" w14:textId="77777777" w:rsidR="00C63E25" w:rsidRPr="00350027" w:rsidRDefault="00C63E25" w:rsidP="00F33256">
            <w:pPr>
              <w:rPr>
                <w:rFonts w:asciiTheme="minorHAnsi" w:hAnsiTheme="minorHAnsi"/>
                <w:i/>
                <w:iCs/>
              </w:rPr>
            </w:pPr>
          </w:p>
        </w:tc>
        <w:tc>
          <w:tcPr>
            <w:tcW w:w="9320" w:type="dxa"/>
          </w:tcPr>
          <w:p w14:paraId="500FB79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3B1424" w14:textId="77777777" w:rsidTr="00F33256">
        <w:tc>
          <w:tcPr>
            <w:tcW w:w="1559" w:type="dxa"/>
          </w:tcPr>
          <w:p w14:paraId="66ADC39A" w14:textId="77777777" w:rsidR="00C63E25" w:rsidRPr="00350027" w:rsidRDefault="00C63E25" w:rsidP="00F33256">
            <w:pPr>
              <w:rPr>
                <w:rFonts w:asciiTheme="minorHAnsi" w:hAnsiTheme="minorHAnsi"/>
                <w:i/>
                <w:iCs/>
              </w:rPr>
            </w:pPr>
          </w:p>
        </w:tc>
        <w:tc>
          <w:tcPr>
            <w:tcW w:w="9320" w:type="dxa"/>
          </w:tcPr>
          <w:p w14:paraId="3335CE6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7728507" w14:textId="77777777" w:rsidTr="00F33256">
        <w:tc>
          <w:tcPr>
            <w:tcW w:w="1559" w:type="dxa"/>
          </w:tcPr>
          <w:p w14:paraId="1F8065B3" w14:textId="77777777" w:rsidR="00C63E25" w:rsidRPr="00350027" w:rsidRDefault="00C63E25" w:rsidP="00F33256">
            <w:pPr>
              <w:rPr>
                <w:rFonts w:asciiTheme="minorHAnsi" w:hAnsiTheme="minorHAnsi"/>
                <w:i/>
                <w:iCs/>
              </w:rPr>
            </w:pPr>
          </w:p>
        </w:tc>
        <w:tc>
          <w:tcPr>
            <w:tcW w:w="9320" w:type="dxa"/>
          </w:tcPr>
          <w:p w14:paraId="1BCA357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F66331D" w14:textId="77777777" w:rsidR="00C63E25" w:rsidRPr="00350027" w:rsidRDefault="00C63E25" w:rsidP="00C63E25">
      <w:pPr>
        <w:rPr>
          <w:rFonts w:asciiTheme="minorHAnsi" w:hAnsiTheme="minorHAnsi"/>
        </w:rPr>
      </w:pPr>
    </w:p>
    <w:p w14:paraId="4EC3A3A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7804D38" w14:textId="77777777" w:rsidTr="00F33256">
        <w:tc>
          <w:tcPr>
            <w:tcW w:w="1559" w:type="dxa"/>
          </w:tcPr>
          <w:p w14:paraId="4269CF0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MRJ_SCU_STC_SRS_1120</w:t>
            </w:r>
          </w:p>
        </w:tc>
        <w:tc>
          <w:tcPr>
            <w:tcW w:w="9320" w:type="dxa"/>
          </w:tcPr>
          <w:p w14:paraId="703904F4" w14:textId="77777777" w:rsidR="00C63E25" w:rsidRPr="00350027" w:rsidRDefault="00C63E25" w:rsidP="00F33256">
            <w:pPr>
              <w:rPr>
                <w:rFonts w:asciiTheme="minorHAnsi" w:hAnsiTheme="minorHAnsi"/>
              </w:rPr>
            </w:pPr>
            <w:r w:rsidRPr="00350027">
              <w:rPr>
                <w:rFonts w:asciiTheme="minorHAnsi" w:hAnsiTheme="minorHAnsi"/>
              </w:rPr>
              <w:t xml:space="preserve">After entry to Rigging Mode, the </w:t>
            </w:r>
            <w:r w:rsidRPr="00350027">
              <w:rPr>
                <w:rFonts w:asciiTheme="minorHAnsi" w:hAnsiTheme="minorHAnsi"/>
                <w:i/>
                <w:iCs/>
              </w:rPr>
              <w:t>STC Program</w:t>
            </w:r>
            <w:r w:rsidRPr="00350027">
              <w:rPr>
                <w:rFonts w:asciiTheme="minorHAnsi" w:hAnsiTheme="minorHAnsi"/>
              </w:rPr>
              <w:t xml:space="preserve"> shall remain in Rigging Mode as long as Rigging Mode Enable is True, else exit Rigging Mode.</w:t>
            </w:r>
          </w:p>
          <w:p w14:paraId="567FFFAC" w14:textId="77777777" w:rsidR="00C63E25" w:rsidRPr="00350027" w:rsidRDefault="00C63E25" w:rsidP="00F33256">
            <w:pPr>
              <w:rPr>
                <w:rFonts w:asciiTheme="minorHAnsi" w:hAnsiTheme="minorHAnsi"/>
                <w:i/>
                <w:iCs/>
              </w:rPr>
            </w:pPr>
          </w:p>
        </w:tc>
      </w:tr>
      <w:tr w:rsidR="00C63E25" w:rsidRPr="00350027" w14:paraId="4509BEFD" w14:textId="77777777" w:rsidTr="00F33256">
        <w:tc>
          <w:tcPr>
            <w:tcW w:w="1559" w:type="dxa"/>
          </w:tcPr>
          <w:p w14:paraId="601F07C0" w14:textId="77777777" w:rsidR="00C63E25" w:rsidRPr="00350027" w:rsidRDefault="00C63E25" w:rsidP="00F33256">
            <w:pPr>
              <w:rPr>
                <w:rFonts w:asciiTheme="minorHAnsi" w:hAnsiTheme="minorHAnsi"/>
                <w:i/>
                <w:iCs/>
              </w:rPr>
            </w:pPr>
          </w:p>
        </w:tc>
        <w:tc>
          <w:tcPr>
            <w:tcW w:w="9320" w:type="dxa"/>
          </w:tcPr>
          <w:p w14:paraId="2179499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DF1FBE" w14:textId="77777777" w:rsidTr="00F33256">
        <w:tc>
          <w:tcPr>
            <w:tcW w:w="1559" w:type="dxa"/>
          </w:tcPr>
          <w:p w14:paraId="21F0B72B" w14:textId="77777777" w:rsidR="00C63E25" w:rsidRPr="00350027" w:rsidRDefault="00C63E25" w:rsidP="00F33256">
            <w:pPr>
              <w:rPr>
                <w:rFonts w:asciiTheme="minorHAnsi" w:hAnsiTheme="minorHAnsi"/>
                <w:i/>
                <w:iCs/>
              </w:rPr>
            </w:pPr>
          </w:p>
        </w:tc>
        <w:tc>
          <w:tcPr>
            <w:tcW w:w="9320" w:type="dxa"/>
          </w:tcPr>
          <w:p w14:paraId="2AAFBC7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ADEEAF5" w14:textId="77777777" w:rsidTr="00F33256">
        <w:tc>
          <w:tcPr>
            <w:tcW w:w="1559" w:type="dxa"/>
          </w:tcPr>
          <w:p w14:paraId="34D17A11" w14:textId="77777777" w:rsidR="00C63E25" w:rsidRPr="00350027" w:rsidRDefault="00C63E25" w:rsidP="00F33256">
            <w:pPr>
              <w:rPr>
                <w:rFonts w:asciiTheme="minorHAnsi" w:hAnsiTheme="minorHAnsi"/>
                <w:i/>
                <w:iCs/>
              </w:rPr>
            </w:pPr>
          </w:p>
        </w:tc>
        <w:tc>
          <w:tcPr>
            <w:tcW w:w="9320" w:type="dxa"/>
          </w:tcPr>
          <w:p w14:paraId="6344A0E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4E895B1" w14:textId="77777777" w:rsidR="00C63E25" w:rsidRPr="00350027" w:rsidRDefault="00C63E25" w:rsidP="00C63E25">
      <w:pPr>
        <w:rPr>
          <w:rFonts w:asciiTheme="minorHAnsi" w:hAnsiTheme="minorHAnsi"/>
        </w:rPr>
      </w:pPr>
    </w:p>
    <w:p w14:paraId="59C3753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87CC71B" w14:textId="77777777" w:rsidTr="00F33256">
        <w:tc>
          <w:tcPr>
            <w:tcW w:w="1559" w:type="dxa"/>
          </w:tcPr>
          <w:p w14:paraId="3A75085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MRJ_SCU_STC_SRS_1121</w:t>
            </w:r>
          </w:p>
        </w:tc>
        <w:tc>
          <w:tcPr>
            <w:tcW w:w="9320" w:type="dxa"/>
          </w:tcPr>
          <w:p w14:paraId="36CCC186" w14:textId="77777777" w:rsidR="00C63E25" w:rsidRPr="00350027" w:rsidRDefault="00C63E25" w:rsidP="00F33256">
            <w:pPr>
              <w:rPr>
                <w:rFonts w:asciiTheme="minorHAnsi" w:hAnsiTheme="minorHAnsi"/>
              </w:rPr>
            </w:pPr>
            <w:r w:rsidRPr="00350027">
              <w:rPr>
                <w:rFonts w:asciiTheme="minorHAnsi" w:hAnsiTheme="minorHAnsi"/>
              </w:rPr>
              <w:t>If the “Rigging Mode Enable”  is TRUE OR “Remain in Rigging Mode” is TRUE Then,</w:t>
            </w:r>
          </w:p>
          <w:p w14:paraId="6829111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“Mode” as Rigging Mode [01]</w:t>
            </w:r>
            <w:r w:rsidRPr="00350027">
              <w:rPr>
                <w:rFonts w:asciiTheme="minorHAnsi" w:hAnsiTheme="minorHAnsi"/>
                <w:i/>
                <w:iCs/>
              </w:rPr>
              <w:t xml:space="preserve"> </w:t>
            </w:r>
            <w:r w:rsidRPr="00350027">
              <w:rPr>
                <w:rFonts w:asciiTheme="minorHAnsi" w:hAnsiTheme="minorHAnsi"/>
              </w:rPr>
              <w:t>on Bits 17-16 of ARINC Label 106,</w:t>
            </w:r>
          </w:p>
          <w:p w14:paraId="0A80756C" w14:textId="77777777" w:rsidR="00C63E25" w:rsidRPr="00350027" w:rsidRDefault="00C63E25" w:rsidP="00F33256">
            <w:pPr>
              <w:rPr>
                <w:rFonts w:asciiTheme="minorHAnsi" w:hAnsiTheme="minorHAnsi"/>
              </w:rPr>
            </w:pPr>
            <w:r w:rsidRPr="00350027">
              <w:rPr>
                <w:rFonts w:asciiTheme="minorHAnsi" w:hAnsiTheme="minorHAnsi"/>
              </w:rPr>
              <w:t>Else set “Mode” as Control Mode [00]</w:t>
            </w:r>
            <w:r w:rsidRPr="00350027">
              <w:rPr>
                <w:rFonts w:asciiTheme="minorHAnsi" w:hAnsiTheme="minorHAnsi"/>
                <w:i/>
                <w:iCs/>
              </w:rPr>
              <w:t xml:space="preserve"> </w:t>
            </w:r>
            <w:r w:rsidRPr="00350027">
              <w:rPr>
                <w:rFonts w:asciiTheme="minorHAnsi" w:hAnsiTheme="minorHAnsi"/>
              </w:rPr>
              <w:t>on Bits 17-16 of ARINC Label 106.</w:t>
            </w:r>
          </w:p>
          <w:p w14:paraId="7D256535" w14:textId="77777777" w:rsidR="00C63E25" w:rsidRPr="00350027" w:rsidRDefault="00C63E25" w:rsidP="00F33256">
            <w:pPr>
              <w:rPr>
                <w:rFonts w:asciiTheme="minorHAnsi" w:hAnsiTheme="minorHAnsi"/>
              </w:rPr>
            </w:pPr>
          </w:p>
          <w:p w14:paraId="1EA88C34" w14:textId="77777777" w:rsidR="00C63E25" w:rsidRPr="00350027" w:rsidRDefault="00C63E25" w:rsidP="00F33256">
            <w:pPr>
              <w:rPr>
                <w:rFonts w:asciiTheme="minorHAnsi" w:hAnsiTheme="minorHAnsi"/>
              </w:rPr>
            </w:pPr>
            <w:r w:rsidRPr="00350027">
              <w:rPr>
                <w:rFonts w:asciiTheme="minorHAnsi" w:hAnsiTheme="minorHAnsi"/>
              </w:rPr>
              <w:t>Where “Rigging Mode Enable” is defined in MRJ_SCU_STC_SRS_1119,</w:t>
            </w:r>
          </w:p>
          <w:p w14:paraId="43177ABC" w14:textId="77777777" w:rsidR="00C63E25" w:rsidRPr="00350027" w:rsidRDefault="00C63E25" w:rsidP="00F33256">
            <w:pPr>
              <w:rPr>
                <w:rFonts w:asciiTheme="minorHAnsi" w:hAnsiTheme="minorHAnsi"/>
              </w:rPr>
            </w:pPr>
            <w:r w:rsidRPr="00350027">
              <w:rPr>
                <w:rFonts w:asciiTheme="minorHAnsi" w:hAnsiTheme="minorHAnsi"/>
              </w:rPr>
              <w:t xml:space="preserve">“Remain in Rigging Mode” is defined in MRJ_SCU_STC_SRS_1120, </w:t>
            </w:r>
          </w:p>
          <w:p w14:paraId="76CC61F3" w14:textId="77777777" w:rsidR="00C63E25" w:rsidRPr="00350027" w:rsidRDefault="00C63E25" w:rsidP="00F33256">
            <w:pPr>
              <w:rPr>
                <w:rFonts w:asciiTheme="minorHAnsi" w:hAnsiTheme="minorHAnsi"/>
              </w:rPr>
            </w:pPr>
            <w:r w:rsidRPr="00350027">
              <w:rPr>
                <w:rFonts w:asciiTheme="minorHAnsi" w:hAnsiTheme="minorHAnsi"/>
              </w:rPr>
              <w:t xml:space="preserve"> ARINC Label 106 is defined in MRJ_SCU_STC_SRS_221 and MRJ_SCU_STC_SRS_855.</w:t>
            </w:r>
          </w:p>
          <w:p w14:paraId="19D69773" w14:textId="77777777" w:rsidR="00C63E25" w:rsidRPr="00350027" w:rsidRDefault="00C63E25" w:rsidP="00F33256">
            <w:pPr>
              <w:rPr>
                <w:rFonts w:asciiTheme="minorHAnsi" w:hAnsiTheme="minorHAnsi"/>
                <w:i/>
                <w:iCs/>
              </w:rPr>
            </w:pPr>
          </w:p>
        </w:tc>
      </w:tr>
      <w:tr w:rsidR="00C63E25" w:rsidRPr="00350027" w14:paraId="43ADCE5B" w14:textId="77777777" w:rsidTr="00F33256">
        <w:tc>
          <w:tcPr>
            <w:tcW w:w="1559" w:type="dxa"/>
          </w:tcPr>
          <w:p w14:paraId="45EF36B7" w14:textId="77777777" w:rsidR="00C63E25" w:rsidRPr="00350027" w:rsidRDefault="00C63E25" w:rsidP="00F33256">
            <w:pPr>
              <w:rPr>
                <w:rFonts w:asciiTheme="minorHAnsi" w:hAnsiTheme="minorHAnsi"/>
                <w:i/>
                <w:iCs/>
              </w:rPr>
            </w:pPr>
          </w:p>
        </w:tc>
        <w:tc>
          <w:tcPr>
            <w:tcW w:w="9320" w:type="dxa"/>
          </w:tcPr>
          <w:p w14:paraId="0512F78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2B5121B" w14:textId="77777777" w:rsidTr="00F33256">
        <w:tc>
          <w:tcPr>
            <w:tcW w:w="1559" w:type="dxa"/>
          </w:tcPr>
          <w:p w14:paraId="7DD23F43" w14:textId="77777777" w:rsidR="00C63E25" w:rsidRPr="00350027" w:rsidRDefault="00C63E25" w:rsidP="00F33256">
            <w:pPr>
              <w:rPr>
                <w:rFonts w:asciiTheme="minorHAnsi" w:hAnsiTheme="minorHAnsi"/>
                <w:i/>
                <w:iCs/>
              </w:rPr>
            </w:pPr>
          </w:p>
        </w:tc>
        <w:tc>
          <w:tcPr>
            <w:tcW w:w="9320" w:type="dxa"/>
          </w:tcPr>
          <w:p w14:paraId="05D1F51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39F2272" w14:textId="77777777" w:rsidTr="00F33256">
        <w:tc>
          <w:tcPr>
            <w:tcW w:w="1559" w:type="dxa"/>
          </w:tcPr>
          <w:p w14:paraId="578474F7" w14:textId="77777777" w:rsidR="00C63E25" w:rsidRPr="00350027" w:rsidRDefault="00C63E25" w:rsidP="00F33256">
            <w:pPr>
              <w:rPr>
                <w:rFonts w:asciiTheme="minorHAnsi" w:hAnsiTheme="minorHAnsi"/>
                <w:i/>
                <w:iCs/>
              </w:rPr>
            </w:pPr>
          </w:p>
        </w:tc>
        <w:tc>
          <w:tcPr>
            <w:tcW w:w="9320" w:type="dxa"/>
          </w:tcPr>
          <w:p w14:paraId="0F881BC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AF9583D" w14:textId="77777777" w:rsidR="00C63E25" w:rsidRPr="00350027" w:rsidRDefault="00C63E25" w:rsidP="00C63E25">
      <w:pPr>
        <w:rPr>
          <w:rFonts w:asciiTheme="minorHAnsi" w:hAnsiTheme="minorHAnsi"/>
        </w:rPr>
      </w:pPr>
    </w:p>
    <w:p w14:paraId="0ABAFA80" w14:textId="77777777" w:rsidR="00C63E25" w:rsidRPr="00350027" w:rsidRDefault="00C63E25" w:rsidP="00C63E25">
      <w:pPr>
        <w:pStyle w:val="Heading3"/>
        <w:rPr>
          <w:rFonts w:asciiTheme="minorHAnsi" w:hAnsiTheme="minorHAnsi"/>
        </w:rPr>
      </w:pPr>
      <w:bookmarkStart w:id="98" w:name="_Toc464110981"/>
      <w:r w:rsidRPr="00350027">
        <w:rPr>
          <w:rFonts w:asciiTheme="minorHAnsi" w:hAnsiTheme="minorHAnsi"/>
        </w:rPr>
        <w:t>Rigging Data Calculation</w:t>
      </w:r>
      <w:bookmarkEnd w:id="98"/>
    </w:p>
    <w:p w14:paraId="4228A7E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D507064" w14:textId="77777777" w:rsidTr="00F33256">
        <w:tc>
          <w:tcPr>
            <w:tcW w:w="1559" w:type="dxa"/>
          </w:tcPr>
          <w:p w14:paraId="2CBE845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MRJ_SCU_STC_SRS_1123</w:t>
            </w:r>
          </w:p>
        </w:tc>
        <w:tc>
          <w:tcPr>
            <w:tcW w:w="9320" w:type="dxa"/>
          </w:tcPr>
          <w:p w14:paraId="23E6D5C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average ratiometric values (y</w:t>
            </w:r>
            <w:r w:rsidRPr="00350027">
              <w:rPr>
                <w:rFonts w:asciiTheme="minorHAnsi" w:hAnsiTheme="minorHAnsi"/>
                <w:vertAlign w:val="subscript"/>
              </w:rPr>
              <w:t>t</w:t>
            </w:r>
            <w:r w:rsidRPr="00350027">
              <w:rPr>
                <w:rFonts w:asciiTheme="minorHAnsi" w:hAnsiTheme="minorHAnsi"/>
              </w:rPr>
              <w:t>) for all the 8 LRVDT sensors are defined in MRJ_SCU_STC_SRS_59 using exponential average (EA) of the LRVDT ratio samples as follows:</w:t>
            </w:r>
          </w:p>
          <w:p w14:paraId="69A39ED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noProof/>
                <w:lang w:eastAsia="en-GB"/>
              </w:rPr>
              <w:drawing>
                <wp:inline distT="0" distB="0" distL="0" distR="0" wp14:anchorId="1C8E58AC" wp14:editId="1BEC6FF1">
                  <wp:extent cx="1571625" cy="161925"/>
                  <wp:effectExtent l="0" t="0" r="9525" b="952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571625" cy="161925"/>
                          </a:xfrm>
                          <a:prstGeom prst="rect">
                            <a:avLst/>
                          </a:prstGeom>
                          <a:noFill/>
                          <a:ln>
                            <a:noFill/>
                          </a:ln>
                        </pic:spPr>
                      </pic:pic>
                    </a:graphicData>
                  </a:graphic>
                </wp:inline>
              </w:drawing>
            </w:r>
          </w:p>
          <w:p w14:paraId="45116164" w14:textId="77777777" w:rsidR="00C63E25" w:rsidRPr="00350027" w:rsidRDefault="00C63E25" w:rsidP="00F33256">
            <w:pPr>
              <w:rPr>
                <w:rFonts w:asciiTheme="minorHAnsi" w:hAnsiTheme="minorHAnsi"/>
              </w:rPr>
            </w:pPr>
            <w:r w:rsidRPr="00350027">
              <w:rPr>
                <w:rFonts w:asciiTheme="minorHAnsi" w:hAnsiTheme="minorHAnsi"/>
              </w:rPr>
              <w:t>r</w:t>
            </w:r>
            <w:r w:rsidRPr="00350027">
              <w:rPr>
                <w:rFonts w:asciiTheme="minorHAnsi" w:hAnsiTheme="minorHAnsi"/>
                <w:vertAlign w:val="subscript"/>
              </w:rPr>
              <w:t>t</w:t>
            </w:r>
            <w:r w:rsidRPr="00350027">
              <w:rPr>
                <w:rFonts w:asciiTheme="minorHAnsi" w:hAnsiTheme="minorHAnsi"/>
              </w:rPr>
              <w:t xml:space="preserve"> is the generic VDT ratio sample calculated at time t</w:t>
            </w:r>
          </w:p>
          <w:p w14:paraId="46D21783" w14:textId="77777777" w:rsidR="00C63E25" w:rsidRPr="00350027" w:rsidRDefault="00C63E25" w:rsidP="00F33256">
            <w:pPr>
              <w:rPr>
                <w:rFonts w:asciiTheme="minorHAnsi" w:hAnsiTheme="minorHAnsi"/>
              </w:rPr>
            </w:pPr>
            <w:r w:rsidRPr="00350027">
              <w:rPr>
                <w:rFonts w:asciiTheme="minorHAnsi" w:hAnsiTheme="minorHAnsi" w:cs="Arial"/>
              </w:rPr>
              <w:t>α</w:t>
            </w:r>
            <w:r w:rsidRPr="00350027">
              <w:rPr>
                <w:rFonts w:asciiTheme="minorHAnsi" w:hAnsiTheme="minorHAnsi"/>
              </w:rPr>
              <w:t xml:space="preserve"> is the smoothness factor (adimensional) and for this implementation shall be equal to 0.01</w:t>
            </w:r>
          </w:p>
          <w:p w14:paraId="04DCE2CC" w14:textId="77777777" w:rsidR="00C63E25" w:rsidRPr="00350027" w:rsidRDefault="00C63E25" w:rsidP="00F33256">
            <w:pPr>
              <w:rPr>
                <w:rFonts w:asciiTheme="minorHAnsi" w:hAnsiTheme="minorHAnsi"/>
              </w:rPr>
            </w:pPr>
            <w:r w:rsidRPr="00350027">
              <w:rPr>
                <w:rFonts w:asciiTheme="minorHAnsi" w:hAnsiTheme="minorHAnsi"/>
              </w:rPr>
              <w:t>y</w:t>
            </w:r>
            <w:r w:rsidRPr="00350027">
              <w:rPr>
                <w:rFonts w:asciiTheme="minorHAnsi" w:hAnsiTheme="minorHAnsi"/>
                <w:vertAlign w:val="subscript"/>
              </w:rPr>
              <w:t>t</w:t>
            </w:r>
            <w:r w:rsidRPr="00350027">
              <w:rPr>
                <w:rFonts w:asciiTheme="minorHAnsi" w:hAnsiTheme="minorHAnsi"/>
              </w:rPr>
              <w:t xml:space="preserve"> is the generic rigging offset i.e. average at time t</w:t>
            </w:r>
          </w:p>
          <w:p w14:paraId="28F5564C" w14:textId="77777777" w:rsidR="00C63E25" w:rsidRPr="00350027" w:rsidRDefault="00C63E25" w:rsidP="00F33256">
            <w:pPr>
              <w:rPr>
                <w:rFonts w:asciiTheme="minorHAnsi" w:hAnsiTheme="minorHAnsi"/>
              </w:rPr>
            </w:pPr>
            <w:r w:rsidRPr="00350027">
              <w:rPr>
                <w:rFonts w:asciiTheme="minorHAnsi" w:hAnsiTheme="minorHAnsi"/>
              </w:rPr>
              <w:t>y</w:t>
            </w:r>
            <w:r w:rsidRPr="00350027">
              <w:rPr>
                <w:rFonts w:asciiTheme="minorHAnsi" w:hAnsiTheme="minorHAnsi"/>
                <w:vertAlign w:val="subscript"/>
              </w:rPr>
              <w:t>t-1</w:t>
            </w:r>
            <w:r w:rsidRPr="00350027">
              <w:rPr>
                <w:rFonts w:asciiTheme="minorHAnsi" w:hAnsiTheme="minorHAnsi"/>
              </w:rPr>
              <w:t xml:space="preserve"> is the generic rigging offset i.e. average from the previous calculation</w:t>
            </w:r>
          </w:p>
          <w:p w14:paraId="66FC5F33" w14:textId="77777777" w:rsidR="00C63E25" w:rsidRPr="00350027" w:rsidRDefault="00C63E25" w:rsidP="00F33256">
            <w:pPr>
              <w:rPr>
                <w:rFonts w:asciiTheme="minorHAnsi" w:hAnsiTheme="minorHAnsi"/>
              </w:rPr>
            </w:pPr>
            <w:r w:rsidRPr="00350027">
              <w:rPr>
                <w:rFonts w:asciiTheme="minorHAnsi" w:hAnsiTheme="minorHAnsi"/>
              </w:rPr>
              <w:t>Note: The EA is continuously calculated from the power on every SW major cycle in conjunction with new ratios calculations. Initial value of y shall be 0.0 for RVDTs and -0.3202 for LVDTs.</w:t>
            </w:r>
          </w:p>
          <w:p w14:paraId="7ADD0D34" w14:textId="77777777" w:rsidR="00C63E25" w:rsidRPr="00350027" w:rsidRDefault="00C63E25" w:rsidP="00F33256">
            <w:pPr>
              <w:rPr>
                <w:rFonts w:asciiTheme="minorHAnsi" w:hAnsiTheme="minorHAnsi"/>
                <w:i/>
                <w:iCs/>
              </w:rPr>
            </w:pPr>
          </w:p>
        </w:tc>
      </w:tr>
      <w:tr w:rsidR="00C63E25" w:rsidRPr="00350027" w14:paraId="1C542ABE" w14:textId="77777777" w:rsidTr="00F33256">
        <w:tc>
          <w:tcPr>
            <w:tcW w:w="1559" w:type="dxa"/>
          </w:tcPr>
          <w:p w14:paraId="61F46067" w14:textId="77777777" w:rsidR="00C63E25" w:rsidRPr="00350027" w:rsidRDefault="00C63E25" w:rsidP="00F33256">
            <w:pPr>
              <w:rPr>
                <w:rFonts w:asciiTheme="minorHAnsi" w:hAnsiTheme="minorHAnsi"/>
                <w:i/>
                <w:iCs/>
              </w:rPr>
            </w:pPr>
          </w:p>
        </w:tc>
        <w:tc>
          <w:tcPr>
            <w:tcW w:w="9320" w:type="dxa"/>
          </w:tcPr>
          <w:p w14:paraId="7723327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706FDC" w14:textId="77777777" w:rsidTr="00F33256">
        <w:tc>
          <w:tcPr>
            <w:tcW w:w="1559" w:type="dxa"/>
          </w:tcPr>
          <w:p w14:paraId="63F88C52" w14:textId="77777777" w:rsidR="00C63E25" w:rsidRPr="00350027" w:rsidRDefault="00C63E25" w:rsidP="00F33256">
            <w:pPr>
              <w:rPr>
                <w:rFonts w:asciiTheme="minorHAnsi" w:hAnsiTheme="minorHAnsi"/>
                <w:i/>
                <w:iCs/>
              </w:rPr>
            </w:pPr>
          </w:p>
        </w:tc>
        <w:tc>
          <w:tcPr>
            <w:tcW w:w="9320" w:type="dxa"/>
          </w:tcPr>
          <w:p w14:paraId="512C02B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57C4646" w14:textId="77777777" w:rsidTr="00F33256">
        <w:tc>
          <w:tcPr>
            <w:tcW w:w="1559" w:type="dxa"/>
          </w:tcPr>
          <w:p w14:paraId="148014CE" w14:textId="77777777" w:rsidR="00C63E25" w:rsidRPr="00350027" w:rsidRDefault="00C63E25" w:rsidP="00F33256">
            <w:pPr>
              <w:rPr>
                <w:rFonts w:asciiTheme="minorHAnsi" w:hAnsiTheme="minorHAnsi"/>
                <w:i/>
                <w:iCs/>
              </w:rPr>
            </w:pPr>
          </w:p>
        </w:tc>
        <w:tc>
          <w:tcPr>
            <w:tcW w:w="9320" w:type="dxa"/>
          </w:tcPr>
          <w:p w14:paraId="10AADA1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BA09039" w14:textId="77777777" w:rsidR="00C63E25" w:rsidRPr="00350027" w:rsidRDefault="00C63E25" w:rsidP="00C63E25">
      <w:pPr>
        <w:rPr>
          <w:rFonts w:asciiTheme="minorHAnsi" w:hAnsiTheme="minorHAnsi"/>
        </w:rPr>
      </w:pPr>
    </w:p>
    <w:p w14:paraId="29C9954D" w14:textId="77777777" w:rsidR="00C63E25" w:rsidRPr="00350027" w:rsidRDefault="00C63E25" w:rsidP="00C63E25">
      <w:pPr>
        <w:pStyle w:val="Heading3"/>
        <w:rPr>
          <w:rFonts w:asciiTheme="minorHAnsi" w:hAnsiTheme="minorHAnsi"/>
        </w:rPr>
      </w:pPr>
      <w:bookmarkStart w:id="99" w:name="_Toc464110982"/>
      <w:r w:rsidRPr="00350027">
        <w:rPr>
          <w:rFonts w:asciiTheme="minorHAnsi" w:hAnsiTheme="minorHAnsi"/>
        </w:rPr>
        <w:t>Rigging Operation and Storting Rigging Data</w:t>
      </w:r>
      <w:bookmarkEnd w:id="99"/>
    </w:p>
    <w:p w14:paraId="3571867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899B7F4" w14:textId="77777777" w:rsidTr="00F33256">
        <w:tc>
          <w:tcPr>
            <w:tcW w:w="1559" w:type="dxa"/>
          </w:tcPr>
          <w:p w14:paraId="5F402E6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MRJ_SCU_STC_SRS_1125</w:t>
            </w:r>
          </w:p>
        </w:tc>
        <w:tc>
          <w:tcPr>
            <w:tcW w:w="9320" w:type="dxa"/>
          </w:tcPr>
          <w:p w14:paraId="3C407DC8" w14:textId="77777777" w:rsidR="00C63E25" w:rsidRPr="00350027" w:rsidRDefault="00C63E25" w:rsidP="00F33256">
            <w:pPr>
              <w:rPr>
                <w:rFonts w:asciiTheme="minorHAnsi" w:hAnsiTheme="minorHAnsi"/>
              </w:rPr>
            </w:pPr>
            <w:r w:rsidRPr="00350027">
              <w:rPr>
                <w:rFonts w:asciiTheme="minorHAnsi" w:hAnsiTheme="minorHAnsi"/>
              </w:rPr>
              <w:t xml:space="preserve">When the </w:t>
            </w:r>
            <w:r w:rsidRPr="00350027">
              <w:rPr>
                <w:rFonts w:asciiTheme="minorHAnsi" w:hAnsiTheme="minorHAnsi"/>
                <w:i/>
                <w:iCs/>
              </w:rPr>
              <w:t>STC Program</w:t>
            </w:r>
            <w:r w:rsidRPr="00350027">
              <w:rPr>
                <w:rFonts w:asciiTheme="minorHAnsi" w:hAnsiTheme="minorHAnsi"/>
              </w:rPr>
              <w:t xml:space="preserve"> is in Rigging Mode and the trigger to write the rigging data into NVM ‘</w:t>
            </w:r>
            <w:r w:rsidRPr="00350027">
              <w:rPr>
                <w:rFonts w:asciiTheme="minorHAnsi" w:hAnsiTheme="minorHAnsi"/>
                <w:i/>
                <w:iCs/>
              </w:rPr>
              <w:t xml:space="preserve">WriteRiggingData’ </w:t>
            </w:r>
            <w:r w:rsidRPr="00350027">
              <w:rPr>
                <w:rFonts w:asciiTheme="minorHAnsi" w:hAnsiTheme="minorHAnsi"/>
              </w:rPr>
              <w:t xml:space="preserve">is set to TRUE  then the </w:t>
            </w:r>
            <w:r w:rsidRPr="00350027">
              <w:rPr>
                <w:rFonts w:asciiTheme="minorHAnsi" w:hAnsiTheme="minorHAnsi"/>
                <w:i/>
                <w:iCs/>
              </w:rPr>
              <w:t>STC Program</w:t>
            </w:r>
            <w:r w:rsidRPr="00350027">
              <w:rPr>
                <w:rFonts w:asciiTheme="minorHAnsi" w:hAnsiTheme="minorHAnsi"/>
              </w:rPr>
              <w:t xml:space="preserve"> shall perform the below steps:</w:t>
            </w:r>
          </w:p>
          <w:p w14:paraId="11263820" w14:textId="77777777" w:rsidR="00C63E25" w:rsidRPr="00350027" w:rsidRDefault="00C63E25" w:rsidP="00F33256">
            <w:pPr>
              <w:rPr>
                <w:rFonts w:asciiTheme="minorHAnsi" w:hAnsiTheme="minorHAnsi"/>
              </w:rPr>
            </w:pPr>
          </w:p>
          <w:p w14:paraId="0243EEA2" w14:textId="77777777" w:rsidR="00C63E25" w:rsidRPr="00350027" w:rsidRDefault="00C63E25" w:rsidP="00F33256">
            <w:pPr>
              <w:rPr>
                <w:rFonts w:asciiTheme="minorHAnsi" w:hAnsiTheme="minorHAnsi"/>
              </w:rPr>
            </w:pPr>
            <w:r w:rsidRPr="00350027">
              <w:rPr>
                <w:rFonts w:asciiTheme="minorHAnsi" w:hAnsiTheme="minorHAnsi"/>
              </w:rPr>
              <w:t>1)</w:t>
            </w:r>
            <w:r w:rsidRPr="00350027">
              <w:rPr>
                <w:rFonts w:asciiTheme="minorHAnsi" w:hAnsiTheme="minorHAnsi"/>
              </w:rPr>
              <w:tab/>
              <w:t>Set the trigger ‘</w:t>
            </w:r>
            <w:r w:rsidRPr="00350027">
              <w:rPr>
                <w:rFonts w:asciiTheme="minorHAnsi" w:hAnsiTheme="minorHAnsi"/>
                <w:i/>
                <w:iCs/>
              </w:rPr>
              <w:t xml:space="preserve">WriteRiggingData’ </w:t>
            </w:r>
            <w:r w:rsidRPr="00350027">
              <w:rPr>
                <w:rFonts w:asciiTheme="minorHAnsi" w:hAnsiTheme="minorHAnsi"/>
              </w:rPr>
              <w:t>to FALSE.</w:t>
            </w:r>
          </w:p>
          <w:p w14:paraId="03266983" w14:textId="77777777" w:rsidR="00C63E25" w:rsidRPr="00350027" w:rsidRDefault="00C63E25" w:rsidP="00F33256">
            <w:pPr>
              <w:rPr>
                <w:rFonts w:asciiTheme="minorHAnsi" w:hAnsiTheme="minorHAnsi"/>
              </w:rPr>
            </w:pPr>
            <w:r w:rsidRPr="00350027">
              <w:rPr>
                <w:rFonts w:asciiTheme="minorHAnsi" w:hAnsiTheme="minorHAnsi"/>
              </w:rPr>
              <w:t>2)   Erase the NVM Sector 0 and Sector 1.</w:t>
            </w:r>
          </w:p>
          <w:p w14:paraId="73AA83F5" w14:textId="77777777" w:rsidR="00C63E25" w:rsidRPr="00350027" w:rsidRDefault="00C63E25" w:rsidP="00F33256">
            <w:pPr>
              <w:rPr>
                <w:rFonts w:asciiTheme="minorHAnsi" w:hAnsiTheme="minorHAnsi"/>
              </w:rPr>
            </w:pPr>
            <w:r w:rsidRPr="00350027">
              <w:rPr>
                <w:rFonts w:asciiTheme="minorHAnsi" w:hAnsiTheme="minorHAnsi"/>
              </w:rPr>
              <w:t>3)</w:t>
            </w:r>
            <w:r w:rsidRPr="00350027">
              <w:rPr>
                <w:rFonts w:asciiTheme="minorHAnsi" w:hAnsiTheme="minorHAnsi"/>
              </w:rPr>
              <w:tab/>
              <w:t>Clear Bit 29 of ARINC Label 106 to indicate “Aircraft Not Rigged”.</w:t>
            </w:r>
          </w:p>
          <w:p w14:paraId="6F9535C6" w14:textId="77777777" w:rsidR="00C63E25" w:rsidRPr="00350027" w:rsidRDefault="00C63E25" w:rsidP="00F33256">
            <w:pPr>
              <w:rPr>
                <w:rFonts w:asciiTheme="minorHAnsi" w:hAnsiTheme="minorHAnsi"/>
              </w:rPr>
            </w:pPr>
            <w:r w:rsidRPr="00350027">
              <w:rPr>
                <w:rFonts w:asciiTheme="minorHAnsi" w:hAnsiTheme="minorHAnsi"/>
              </w:rPr>
              <w:t xml:space="preserve">4) </w:t>
            </w:r>
            <w:r w:rsidRPr="00350027">
              <w:rPr>
                <w:rFonts w:asciiTheme="minorHAnsi" w:hAnsiTheme="minorHAnsi"/>
              </w:rPr>
              <w:tab/>
              <w:t>Compute the Rigging Data as defined in MRJ_SCU_STC_SRS_1126.</w:t>
            </w:r>
          </w:p>
          <w:p w14:paraId="4A3CD528" w14:textId="77777777" w:rsidR="00C63E25" w:rsidRPr="00350027" w:rsidRDefault="00C63E25" w:rsidP="00F33256">
            <w:pPr>
              <w:rPr>
                <w:rFonts w:asciiTheme="minorHAnsi" w:hAnsiTheme="minorHAnsi"/>
              </w:rPr>
            </w:pPr>
            <w:r w:rsidRPr="00350027">
              <w:rPr>
                <w:rFonts w:asciiTheme="minorHAnsi" w:hAnsiTheme="minorHAnsi"/>
              </w:rPr>
              <w:t>5)</w:t>
            </w:r>
            <w:r w:rsidRPr="00350027">
              <w:rPr>
                <w:rFonts w:asciiTheme="minorHAnsi" w:hAnsiTheme="minorHAnsi"/>
              </w:rPr>
              <w:tab/>
              <w:t>Write the Rigging data into NVM Sector 0 and Sector 1 as defined in MRJ_SCU_STC_SRS_1127.</w:t>
            </w:r>
          </w:p>
          <w:p w14:paraId="1ACA2C7C" w14:textId="77777777" w:rsidR="00C63E25" w:rsidRPr="00350027" w:rsidRDefault="00C63E25" w:rsidP="00F33256">
            <w:pPr>
              <w:rPr>
                <w:rFonts w:asciiTheme="minorHAnsi" w:hAnsiTheme="minorHAnsi"/>
              </w:rPr>
            </w:pPr>
            <w:r w:rsidRPr="00350027">
              <w:rPr>
                <w:rFonts w:asciiTheme="minorHAnsi" w:hAnsiTheme="minorHAnsi"/>
              </w:rPr>
              <w:t>6)</w:t>
            </w:r>
            <w:r w:rsidRPr="00350027">
              <w:rPr>
                <w:rFonts w:asciiTheme="minorHAnsi" w:hAnsiTheme="minorHAnsi"/>
              </w:rPr>
              <w:tab/>
              <w:t>Read back the Rigging Data as defined in MRJ_SCU_STC_SRS_1128.</w:t>
            </w:r>
          </w:p>
          <w:p w14:paraId="5919596D" w14:textId="77777777" w:rsidR="00C63E25" w:rsidRPr="00350027" w:rsidRDefault="00C63E25" w:rsidP="00F33256">
            <w:pPr>
              <w:rPr>
                <w:rFonts w:asciiTheme="minorHAnsi" w:hAnsiTheme="minorHAnsi"/>
              </w:rPr>
            </w:pPr>
            <w:r w:rsidRPr="00350027">
              <w:rPr>
                <w:rFonts w:asciiTheme="minorHAnsi" w:hAnsiTheme="minorHAnsi"/>
              </w:rPr>
              <w:t>7)</w:t>
            </w:r>
            <w:r w:rsidRPr="00350027">
              <w:rPr>
                <w:rFonts w:asciiTheme="minorHAnsi" w:hAnsiTheme="minorHAnsi"/>
              </w:rPr>
              <w:tab/>
              <w:t>Perform comparison of written and read-back Rigging Data as defined in MRJ_SCU_STC_SRS_1129 and MRJ_SCU_STC_SRS_1130.</w:t>
            </w:r>
          </w:p>
          <w:p w14:paraId="3C889645" w14:textId="77777777" w:rsidR="00C63E25" w:rsidRPr="00350027" w:rsidRDefault="00C63E25" w:rsidP="00F33256">
            <w:pPr>
              <w:rPr>
                <w:rFonts w:asciiTheme="minorHAnsi" w:hAnsiTheme="minorHAnsi"/>
              </w:rPr>
            </w:pPr>
            <w:r w:rsidRPr="00350027">
              <w:rPr>
                <w:rFonts w:asciiTheme="minorHAnsi" w:hAnsiTheme="minorHAnsi"/>
              </w:rPr>
              <w:t xml:space="preserve">      8)   On successful comparison set Bit 29 of ARINC Label 106 to indicate “Aircraft Rigged”.</w:t>
            </w:r>
          </w:p>
          <w:p w14:paraId="5EF9AF94" w14:textId="77777777" w:rsidR="00C63E25" w:rsidRPr="00350027" w:rsidRDefault="00C63E25" w:rsidP="00F33256">
            <w:pPr>
              <w:rPr>
                <w:rFonts w:asciiTheme="minorHAnsi" w:hAnsiTheme="minorHAnsi"/>
              </w:rPr>
            </w:pPr>
          </w:p>
          <w:p w14:paraId="2BD1AACA" w14:textId="77777777" w:rsidR="00C63E25" w:rsidRPr="00350027" w:rsidRDefault="00C63E25" w:rsidP="00F33256">
            <w:pPr>
              <w:rPr>
                <w:rFonts w:asciiTheme="minorHAnsi" w:hAnsiTheme="minorHAnsi"/>
              </w:rPr>
            </w:pPr>
            <w:r w:rsidRPr="00350027">
              <w:rPr>
                <w:rFonts w:asciiTheme="minorHAnsi" w:hAnsiTheme="minorHAnsi"/>
              </w:rPr>
              <w:tab/>
              <w:t>Where “</w:t>
            </w:r>
            <w:r w:rsidRPr="00350027">
              <w:rPr>
                <w:rFonts w:asciiTheme="minorHAnsi" w:hAnsiTheme="minorHAnsi"/>
                <w:i/>
                <w:iCs/>
              </w:rPr>
              <w:t>WriteRiggingData’</w:t>
            </w:r>
            <w:r w:rsidRPr="00350027">
              <w:rPr>
                <w:rFonts w:asciiTheme="minorHAnsi" w:hAnsiTheme="minorHAnsi"/>
              </w:rPr>
              <w:t>” is defined in MRJ_SCU_STC_SRS_1119</w:t>
            </w:r>
          </w:p>
          <w:p w14:paraId="2591E20C" w14:textId="77777777" w:rsidR="00C63E25" w:rsidRPr="00350027" w:rsidRDefault="00C63E25" w:rsidP="00F33256">
            <w:pPr>
              <w:rPr>
                <w:rFonts w:asciiTheme="minorHAnsi" w:hAnsiTheme="minorHAnsi"/>
                <w:i/>
                <w:iCs/>
              </w:rPr>
            </w:pPr>
          </w:p>
        </w:tc>
      </w:tr>
      <w:tr w:rsidR="00C63E25" w:rsidRPr="00350027" w14:paraId="62945E5D" w14:textId="77777777" w:rsidTr="00F33256">
        <w:tc>
          <w:tcPr>
            <w:tcW w:w="1559" w:type="dxa"/>
          </w:tcPr>
          <w:p w14:paraId="6C33046C" w14:textId="77777777" w:rsidR="00C63E25" w:rsidRPr="00350027" w:rsidRDefault="00C63E25" w:rsidP="00F33256">
            <w:pPr>
              <w:rPr>
                <w:rFonts w:asciiTheme="minorHAnsi" w:hAnsiTheme="minorHAnsi"/>
                <w:i/>
                <w:iCs/>
              </w:rPr>
            </w:pPr>
          </w:p>
        </w:tc>
        <w:tc>
          <w:tcPr>
            <w:tcW w:w="9320" w:type="dxa"/>
          </w:tcPr>
          <w:p w14:paraId="7C3D9BF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27667A" w14:textId="77777777" w:rsidTr="00F33256">
        <w:tc>
          <w:tcPr>
            <w:tcW w:w="1559" w:type="dxa"/>
          </w:tcPr>
          <w:p w14:paraId="70F512B0" w14:textId="77777777" w:rsidR="00C63E25" w:rsidRPr="00350027" w:rsidRDefault="00C63E25" w:rsidP="00F33256">
            <w:pPr>
              <w:rPr>
                <w:rFonts w:asciiTheme="minorHAnsi" w:hAnsiTheme="minorHAnsi"/>
                <w:i/>
                <w:iCs/>
              </w:rPr>
            </w:pPr>
          </w:p>
        </w:tc>
        <w:tc>
          <w:tcPr>
            <w:tcW w:w="9320" w:type="dxa"/>
          </w:tcPr>
          <w:p w14:paraId="04DAE2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0623CD3" w14:textId="77777777" w:rsidTr="00F33256">
        <w:tc>
          <w:tcPr>
            <w:tcW w:w="1559" w:type="dxa"/>
          </w:tcPr>
          <w:p w14:paraId="6E93485C" w14:textId="77777777" w:rsidR="00C63E25" w:rsidRPr="00350027" w:rsidRDefault="00C63E25" w:rsidP="00F33256">
            <w:pPr>
              <w:rPr>
                <w:rFonts w:asciiTheme="minorHAnsi" w:hAnsiTheme="minorHAnsi"/>
                <w:i/>
                <w:iCs/>
              </w:rPr>
            </w:pPr>
          </w:p>
        </w:tc>
        <w:tc>
          <w:tcPr>
            <w:tcW w:w="9320" w:type="dxa"/>
          </w:tcPr>
          <w:p w14:paraId="234BDCC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3C445C4" w14:textId="77777777" w:rsidR="00C63E25" w:rsidRPr="00350027" w:rsidRDefault="00C63E25" w:rsidP="00C63E25">
      <w:pPr>
        <w:rPr>
          <w:rFonts w:asciiTheme="minorHAnsi" w:hAnsiTheme="minorHAnsi"/>
        </w:rPr>
      </w:pPr>
    </w:p>
    <w:p w14:paraId="5BB5453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1B712BC" w14:textId="77777777" w:rsidTr="00F33256">
        <w:tc>
          <w:tcPr>
            <w:tcW w:w="1559" w:type="dxa"/>
          </w:tcPr>
          <w:p w14:paraId="542E61F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MRJ_SCU_STC_SRS_1126</w:t>
            </w:r>
          </w:p>
        </w:tc>
        <w:tc>
          <w:tcPr>
            <w:tcW w:w="9320" w:type="dxa"/>
          </w:tcPr>
          <w:p w14:paraId="1270558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rigging offset for all the 8 LRVDT sensors as follows: </w:t>
            </w:r>
          </w:p>
          <w:p w14:paraId="7A8D38D6" w14:textId="77777777" w:rsidR="00C63E25" w:rsidRPr="00350027" w:rsidRDefault="00C63E25" w:rsidP="00F33256">
            <w:pPr>
              <w:rPr>
                <w:rFonts w:asciiTheme="minorHAnsi" w:hAnsiTheme="minorHAnsi"/>
              </w:rPr>
            </w:pPr>
          </w:p>
          <w:p w14:paraId="16CA5711" w14:textId="77777777" w:rsidR="00C63E25" w:rsidRPr="00350027" w:rsidRDefault="00C63E25" w:rsidP="00F33256">
            <w:pPr>
              <w:rPr>
                <w:rFonts w:asciiTheme="minorHAnsi" w:hAnsiTheme="minorHAnsi"/>
              </w:rPr>
            </w:pPr>
            <w:r w:rsidRPr="00350027">
              <w:rPr>
                <w:rFonts w:asciiTheme="minorHAnsi" w:hAnsiTheme="minorHAnsi"/>
              </w:rPr>
              <w:t>For Pilot_RVDT1_Ratiometric_Position_Offset, Pilot_RVDT2_Ratiometric_Position_Offset, RH_LVDT1_Ratiometric_Position_Offset, RH_LVDT2_Ratiometric_Position_Offset, LH_LVDT1_Ratiometric_Position_Offset, LH_LVDT2_Ratiometric_Position_Offset:</w:t>
            </w:r>
          </w:p>
          <w:p w14:paraId="6B7ADB40" w14:textId="77777777" w:rsidR="00C63E25" w:rsidRPr="00350027" w:rsidRDefault="00C63E25" w:rsidP="00F33256">
            <w:pPr>
              <w:rPr>
                <w:rFonts w:asciiTheme="minorHAnsi" w:hAnsiTheme="minorHAnsi"/>
              </w:rPr>
            </w:pPr>
          </w:p>
          <w:p w14:paraId="633A094E" w14:textId="77777777" w:rsidR="00C63E25" w:rsidRPr="00350027" w:rsidRDefault="00C63E25" w:rsidP="00F33256">
            <w:pPr>
              <w:rPr>
                <w:rFonts w:asciiTheme="minorHAnsi" w:hAnsiTheme="minorHAnsi"/>
              </w:rPr>
            </w:pPr>
            <w:r w:rsidRPr="00350027">
              <w:rPr>
                <w:rFonts w:asciiTheme="minorHAnsi" w:hAnsiTheme="minorHAnsi"/>
              </w:rPr>
              <w:t xml:space="preserve">               RiggingOffset =  average ratiometric value - 0 deg ratio value.</w:t>
            </w:r>
          </w:p>
          <w:p w14:paraId="4483D445" w14:textId="77777777" w:rsidR="00C63E25" w:rsidRPr="00350027" w:rsidRDefault="00C63E25" w:rsidP="00F33256">
            <w:pPr>
              <w:rPr>
                <w:rFonts w:asciiTheme="minorHAnsi" w:hAnsiTheme="minorHAnsi"/>
              </w:rPr>
            </w:pPr>
          </w:p>
          <w:p w14:paraId="10733A3B" w14:textId="77777777" w:rsidR="00C63E25" w:rsidRPr="00350027" w:rsidRDefault="00C63E25" w:rsidP="00F33256">
            <w:pPr>
              <w:rPr>
                <w:rFonts w:asciiTheme="minorHAnsi" w:hAnsiTheme="minorHAnsi"/>
              </w:rPr>
            </w:pPr>
            <w:r w:rsidRPr="00350027">
              <w:rPr>
                <w:rFonts w:asciiTheme="minorHAnsi" w:hAnsiTheme="minorHAnsi"/>
              </w:rPr>
              <w:lastRenderedPageBreak/>
              <w:t>For Co-Pilot_RVDT1_Ratiometric_Position_Offset, Co-Pilot_RVDT2_Ratiometric_Position_Offset:</w:t>
            </w:r>
          </w:p>
          <w:p w14:paraId="2F8D90C6" w14:textId="77777777" w:rsidR="00C63E25" w:rsidRPr="00350027" w:rsidRDefault="00C63E25" w:rsidP="00F33256">
            <w:pPr>
              <w:rPr>
                <w:rFonts w:asciiTheme="minorHAnsi" w:hAnsiTheme="minorHAnsi"/>
              </w:rPr>
            </w:pPr>
          </w:p>
          <w:p w14:paraId="64F7BD44" w14:textId="77777777" w:rsidR="00C63E25" w:rsidRPr="00350027" w:rsidRDefault="00C63E25" w:rsidP="00F33256">
            <w:pPr>
              <w:rPr>
                <w:rFonts w:asciiTheme="minorHAnsi" w:hAnsiTheme="minorHAnsi"/>
              </w:rPr>
            </w:pPr>
            <w:r w:rsidRPr="00350027">
              <w:rPr>
                <w:rFonts w:asciiTheme="minorHAnsi" w:hAnsiTheme="minorHAnsi"/>
              </w:rPr>
              <w:t xml:space="preserve">             IF Co_Pilot SHDL Fitted</w:t>
            </w:r>
          </w:p>
          <w:p w14:paraId="0F24C288"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047934E" w14:textId="77777777" w:rsidR="00C63E25" w:rsidRPr="00350027" w:rsidRDefault="00C63E25" w:rsidP="00F33256">
            <w:pPr>
              <w:rPr>
                <w:rFonts w:asciiTheme="minorHAnsi" w:hAnsiTheme="minorHAnsi"/>
              </w:rPr>
            </w:pPr>
            <w:r w:rsidRPr="00350027">
              <w:rPr>
                <w:rFonts w:asciiTheme="minorHAnsi" w:hAnsiTheme="minorHAnsi"/>
              </w:rPr>
              <w:t xml:space="preserve">                    Rigging Offset =  average ratiometric value - 0 deg ratio value</w:t>
            </w:r>
          </w:p>
          <w:p w14:paraId="24EADE25"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158FDDE" w14:textId="77777777" w:rsidR="00C63E25" w:rsidRPr="00350027" w:rsidRDefault="00C63E25" w:rsidP="00F33256">
            <w:pPr>
              <w:rPr>
                <w:rFonts w:asciiTheme="minorHAnsi" w:hAnsiTheme="minorHAnsi"/>
              </w:rPr>
            </w:pPr>
            <w:r w:rsidRPr="00350027">
              <w:rPr>
                <w:rFonts w:asciiTheme="minorHAnsi" w:hAnsiTheme="minorHAnsi"/>
              </w:rPr>
              <w:t xml:space="preserve">                    Rigging Offset =  ratiometric value equivalent to +10 degrees</w:t>
            </w:r>
          </w:p>
          <w:p w14:paraId="2E1011FB"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398E85FA" w14:textId="77777777" w:rsidR="00C63E25" w:rsidRPr="00350027" w:rsidRDefault="00C63E25" w:rsidP="00F33256">
            <w:pPr>
              <w:rPr>
                <w:rFonts w:asciiTheme="minorHAnsi" w:hAnsiTheme="minorHAnsi"/>
              </w:rPr>
            </w:pPr>
          </w:p>
          <w:p w14:paraId="2BB69FB6" w14:textId="77777777" w:rsidR="00C63E25" w:rsidRPr="00350027" w:rsidRDefault="00C63E25" w:rsidP="00F33256">
            <w:pPr>
              <w:rPr>
                <w:rFonts w:asciiTheme="minorHAnsi" w:hAnsiTheme="minorHAnsi"/>
              </w:rPr>
            </w:pPr>
            <w:r w:rsidRPr="00350027">
              <w:rPr>
                <w:rFonts w:asciiTheme="minorHAnsi" w:hAnsiTheme="minorHAnsi"/>
              </w:rPr>
              <w:t>Note: The 0 degree ratio value for RVDT’s is 0 and for LVDT’s is -0.3202</w:t>
            </w:r>
          </w:p>
          <w:p w14:paraId="1819E56E" w14:textId="77777777" w:rsidR="00C63E25" w:rsidRPr="00350027" w:rsidRDefault="00C63E25" w:rsidP="00F33256">
            <w:pPr>
              <w:rPr>
                <w:rFonts w:asciiTheme="minorHAnsi" w:hAnsiTheme="minorHAnsi"/>
              </w:rPr>
            </w:pPr>
          </w:p>
          <w:p w14:paraId="34837E69" w14:textId="77777777" w:rsidR="00C63E25" w:rsidRPr="00350027" w:rsidRDefault="00C63E25" w:rsidP="00F33256">
            <w:pPr>
              <w:rPr>
                <w:rFonts w:asciiTheme="minorHAnsi" w:hAnsiTheme="minorHAnsi"/>
              </w:rPr>
            </w:pPr>
            <w:r w:rsidRPr="00350027">
              <w:rPr>
                <w:rFonts w:asciiTheme="minorHAnsi" w:hAnsiTheme="minorHAnsi"/>
              </w:rPr>
              <w:t>Where Average ratiometric value is defined in MRJ_SCU_STC_SRS_1123 and</w:t>
            </w:r>
          </w:p>
          <w:p w14:paraId="339546A1" w14:textId="77777777" w:rsidR="00C63E25" w:rsidRPr="00350027" w:rsidRDefault="00C63E25" w:rsidP="00F33256">
            <w:pPr>
              <w:rPr>
                <w:rFonts w:asciiTheme="minorHAnsi" w:hAnsiTheme="minorHAnsi"/>
              </w:rPr>
            </w:pPr>
            <w:r w:rsidRPr="00350027">
              <w:rPr>
                <w:rFonts w:asciiTheme="minorHAnsi" w:hAnsiTheme="minorHAnsi"/>
              </w:rPr>
              <w:t xml:space="preserve">Co_Pilot SHDL Fitted is defined in MRJ_SCU_STC_SRS_79; </w:t>
            </w:r>
            <w:r w:rsidRPr="00350027">
              <w:rPr>
                <w:rFonts w:asciiTheme="minorHAnsi" w:hAnsiTheme="minorHAnsi"/>
              </w:rPr>
              <w:br/>
              <w:t>Co_Pilot SHDL Fitted result needs to be available for performing this calculation.</w:t>
            </w:r>
          </w:p>
          <w:p w14:paraId="00C36915" w14:textId="77777777" w:rsidR="00C63E25" w:rsidRPr="00350027" w:rsidRDefault="00C63E25" w:rsidP="00F33256">
            <w:pPr>
              <w:rPr>
                <w:rFonts w:asciiTheme="minorHAnsi" w:hAnsiTheme="minorHAnsi"/>
              </w:rPr>
            </w:pPr>
          </w:p>
          <w:p w14:paraId="63A2EEE4" w14:textId="77777777" w:rsidR="00C63E25" w:rsidRPr="00350027" w:rsidRDefault="00C63E25" w:rsidP="00F33256">
            <w:pPr>
              <w:rPr>
                <w:rFonts w:asciiTheme="minorHAnsi" w:hAnsiTheme="minorHAnsi"/>
              </w:rPr>
            </w:pPr>
            <w:r w:rsidRPr="00350027">
              <w:rPr>
                <w:rFonts w:asciiTheme="minorHAnsi" w:hAnsiTheme="minorHAnsi"/>
                <w:i/>
                <w:iCs/>
              </w:rPr>
              <w:t>Justification: +10 is choosen as it is outside the range. That is outside +/-4deg.</w:t>
            </w:r>
          </w:p>
          <w:p w14:paraId="7CB39DBB" w14:textId="77777777" w:rsidR="00C63E25" w:rsidRPr="00350027" w:rsidRDefault="00C63E25" w:rsidP="00F33256">
            <w:pPr>
              <w:rPr>
                <w:rFonts w:asciiTheme="minorHAnsi" w:hAnsiTheme="minorHAnsi"/>
                <w:i/>
                <w:iCs/>
              </w:rPr>
            </w:pPr>
          </w:p>
        </w:tc>
      </w:tr>
      <w:tr w:rsidR="00C63E25" w:rsidRPr="00350027" w14:paraId="5D0252E8" w14:textId="77777777" w:rsidTr="00F33256">
        <w:tc>
          <w:tcPr>
            <w:tcW w:w="1559" w:type="dxa"/>
          </w:tcPr>
          <w:p w14:paraId="37567D41" w14:textId="77777777" w:rsidR="00C63E25" w:rsidRPr="00350027" w:rsidRDefault="00C63E25" w:rsidP="00F33256">
            <w:pPr>
              <w:rPr>
                <w:rFonts w:asciiTheme="minorHAnsi" w:hAnsiTheme="minorHAnsi"/>
                <w:i/>
                <w:iCs/>
              </w:rPr>
            </w:pPr>
          </w:p>
        </w:tc>
        <w:tc>
          <w:tcPr>
            <w:tcW w:w="9320" w:type="dxa"/>
          </w:tcPr>
          <w:p w14:paraId="0C1000F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0793CFC" w14:textId="77777777" w:rsidTr="00F33256">
        <w:tc>
          <w:tcPr>
            <w:tcW w:w="1559" w:type="dxa"/>
          </w:tcPr>
          <w:p w14:paraId="3D337130" w14:textId="77777777" w:rsidR="00C63E25" w:rsidRPr="00350027" w:rsidRDefault="00C63E25" w:rsidP="00F33256">
            <w:pPr>
              <w:rPr>
                <w:rFonts w:asciiTheme="minorHAnsi" w:hAnsiTheme="minorHAnsi"/>
                <w:i/>
                <w:iCs/>
              </w:rPr>
            </w:pPr>
          </w:p>
        </w:tc>
        <w:tc>
          <w:tcPr>
            <w:tcW w:w="9320" w:type="dxa"/>
          </w:tcPr>
          <w:p w14:paraId="798A0F4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F5E9129" w14:textId="77777777" w:rsidTr="00F33256">
        <w:tc>
          <w:tcPr>
            <w:tcW w:w="1559" w:type="dxa"/>
          </w:tcPr>
          <w:p w14:paraId="062564E5" w14:textId="77777777" w:rsidR="00C63E25" w:rsidRPr="00350027" w:rsidRDefault="00C63E25" w:rsidP="00F33256">
            <w:pPr>
              <w:rPr>
                <w:rFonts w:asciiTheme="minorHAnsi" w:hAnsiTheme="minorHAnsi"/>
                <w:i/>
                <w:iCs/>
              </w:rPr>
            </w:pPr>
          </w:p>
        </w:tc>
        <w:tc>
          <w:tcPr>
            <w:tcW w:w="9320" w:type="dxa"/>
          </w:tcPr>
          <w:p w14:paraId="639C54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9F3D65E" w14:textId="77777777" w:rsidR="00C63E25" w:rsidRPr="00350027" w:rsidRDefault="00C63E25" w:rsidP="00C63E25">
      <w:pPr>
        <w:rPr>
          <w:rFonts w:asciiTheme="minorHAnsi" w:hAnsiTheme="minorHAnsi"/>
        </w:rPr>
      </w:pPr>
    </w:p>
    <w:p w14:paraId="4A73B36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989"/>
      </w:tblGrid>
      <w:tr w:rsidR="00C63E25" w:rsidRPr="00350027" w14:paraId="5B6CD41F" w14:textId="77777777" w:rsidTr="00F33256">
        <w:tc>
          <w:tcPr>
            <w:tcW w:w="1559" w:type="dxa"/>
          </w:tcPr>
          <w:p w14:paraId="53B58B4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MRJ_SCU_STC_SRS_1127</w:t>
            </w:r>
          </w:p>
        </w:tc>
        <w:tc>
          <w:tcPr>
            <w:tcW w:w="9320" w:type="dxa"/>
          </w:tcPr>
          <w:p w14:paraId="76ACB9A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store 2 copies of the following configuration parameters into the NVM device via McBSP SPI Bus (1 copy in sector 0, the other copy in '1's complement format in sector 1):</w:t>
            </w:r>
          </w:p>
          <w:p w14:paraId="5B5AD824" w14:textId="77777777" w:rsidR="00C63E25" w:rsidRPr="00350027" w:rsidRDefault="00C63E25" w:rsidP="00F33256">
            <w:pPr>
              <w:rPr>
                <w:rFonts w:asciiTheme="minorHAnsi" w:hAnsiTheme="minorHAnsi"/>
              </w:rPr>
            </w:pPr>
          </w:p>
          <w:p w14:paraId="4722B7D1" w14:textId="77777777" w:rsidR="00C63E25" w:rsidRPr="00350027" w:rsidRDefault="00C63E25" w:rsidP="00F33256">
            <w:pPr>
              <w:rPr>
                <w:rFonts w:asciiTheme="minorHAnsi" w:hAnsiTheme="minorHAnsi"/>
              </w:rPr>
            </w:pPr>
            <w:r w:rsidRPr="00350027">
              <w:rPr>
                <w:rFonts w:asciiTheme="minorHAnsi" w:hAnsiTheme="minorHAnsi"/>
              </w:rPr>
              <w:object w:dxaOrig="8686" w:dyaOrig="7178" w14:anchorId="588F1F88">
                <v:shape id="_x0000_i1093" type="#_x0000_t75" style="width:434.25pt;height:359.25pt" o:ole="">
                  <v:imagedata r:id="rId153" o:title=""/>
                </v:shape>
                <o:OLEObject Type="Embed" ProgID="Word.Document.8" ShapeID="_x0000_i1093" DrawAspect="Content" ObjectID="_1831714043" r:id="rId154"/>
              </w:object>
            </w:r>
          </w:p>
          <w:p w14:paraId="19F2A57E" w14:textId="77777777" w:rsidR="00C63E25" w:rsidRPr="00350027" w:rsidRDefault="00C63E25" w:rsidP="00F33256">
            <w:pPr>
              <w:rPr>
                <w:rFonts w:asciiTheme="minorHAnsi" w:hAnsiTheme="minorHAnsi"/>
              </w:rPr>
            </w:pPr>
            <w:r w:rsidRPr="00350027">
              <w:rPr>
                <w:rFonts w:asciiTheme="minorHAnsi" w:hAnsiTheme="minorHAnsi"/>
                <w:i/>
                <w:iCs/>
              </w:rPr>
              <w:tab/>
            </w:r>
            <w:r w:rsidRPr="00350027">
              <w:rPr>
                <w:rFonts w:asciiTheme="minorHAnsi" w:hAnsiTheme="minorHAnsi"/>
              </w:rPr>
              <w:t>Table 6.15-1 Rigging Configuration Parameters in NVM Sector 0</w:t>
            </w:r>
          </w:p>
          <w:p w14:paraId="0CC3A114" w14:textId="77777777" w:rsidR="00C63E25" w:rsidRPr="00350027" w:rsidRDefault="00C63E25" w:rsidP="00F33256">
            <w:pPr>
              <w:rPr>
                <w:rFonts w:asciiTheme="minorHAnsi" w:hAnsiTheme="minorHAnsi"/>
              </w:rPr>
            </w:pPr>
          </w:p>
          <w:p w14:paraId="4807289F" w14:textId="77777777" w:rsidR="00C63E25" w:rsidRPr="00350027" w:rsidRDefault="00C63E25" w:rsidP="00F33256">
            <w:pPr>
              <w:rPr>
                <w:rFonts w:asciiTheme="minorHAnsi" w:hAnsiTheme="minorHAnsi"/>
              </w:rPr>
            </w:pPr>
          </w:p>
          <w:p w14:paraId="55AE49FB" w14:textId="77777777" w:rsidR="00C63E25" w:rsidRPr="00350027" w:rsidRDefault="00C63E25" w:rsidP="00F33256">
            <w:pPr>
              <w:rPr>
                <w:rFonts w:asciiTheme="minorHAnsi" w:hAnsiTheme="minorHAnsi"/>
              </w:rPr>
            </w:pPr>
          </w:p>
          <w:p w14:paraId="1A590371" w14:textId="77777777" w:rsidR="00C63E25" w:rsidRPr="00350027" w:rsidRDefault="00C63E25" w:rsidP="00F33256">
            <w:pPr>
              <w:rPr>
                <w:rFonts w:asciiTheme="minorHAnsi" w:hAnsiTheme="minorHAnsi"/>
              </w:rPr>
            </w:pPr>
            <w:r w:rsidRPr="00350027">
              <w:rPr>
                <w:rFonts w:asciiTheme="minorHAnsi" w:hAnsiTheme="minorHAnsi"/>
              </w:rPr>
              <w:object w:dxaOrig="8781" w:dyaOrig="8433" w14:anchorId="05B979FA">
                <v:shape id="_x0000_i1094" type="#_x0000_t75" style="width:438.75pt;height:421.5pt" o:ole="">
                  <v:imagedata r:id="rId155" o:title=""/>
                </v:shape>
                <o:OLEObject Type="Embed" ProgID="Word.Document.8" ShapeID="_x0000_i1094" DrawAspect="Content" ObjectID="_1831714044" r:id="rId156"/>
              </w:object>
            </w:r>
          </w:p>
          <w:p w14:paraId="63E5D70C" w14:textId="77777777" w:rsidR="00C63E25" w:rsidRPr="00350027" w:rsidRDefault="00C63E25" w:rsidP="00F33256">
            <w:pPr>
              <w:rPr>
                <w:rFonts w:asciiTheme="minorHAnsi" w:hAnsiTheme="minorHAnsi"/>
              </w:rPr>
            </w:pPr>
            <w:r w:rsidRPr="00350027">
              <w:rPr>
                <w:rFonts w:asciiTheme="minorHAnsi" w:hAnsiTheme="minorHAnsi"/>
              </w:rPr>
              <w:tab/>
              <w:t>Table 6.15-2 Rigging Configuration Parameters in NVM Sector 1</w:t>
            </w:r>
          </w:p>
          <w:p w14:paraId="0377CEC4" w14:textId="77777777" w:rsidR="00C63E25" w:rsidRPr="00350027" w:rsidRDefault="00C63E25" w:rsidP="00F33256">
            <w:pPr>
              <w:rPr>
                <w:rFonts w:asciiTheme="minorHAnsi" w:hAnsiTheme="minorHAnsi"/>
              </w:rPr>
            </w:pPr>
          </w:p>
          <w:p w14:paraId="2643DBCB" w14:textId="77777777" w:rsidR="00C63E25" w:rsidRPr="00350027" w:rsidRDefault="00C63E25" w:rsidP="00F33256">
            <w:pPr>
              <w:rPr>
                <w:rFonts w:asciiTheme="minorHAnsi" w:hAnsiTheme="minorHAnsi"/>
              </w:rPr>
            </w:pPr>
          </w:p>
          <w:p w14:paraId="1453C321" w14:textId="77777777" w:rsidR="00C63E25" w:rsidRPr="00350027" w:rsidRDefault="00C63E25" w:rsidP="00F33256">
            <w:pPr>
              <w:rPr>
                <w:rFonts w:asciiTheme="minorHAnsi" w:hAnsiTheme="minorHAnsi"/>
              </w:rPr>
            </w:pPr>
            <w:r w:rsidRPr="00350027">
              <w:rPr>
                <w:rFonts w:asciiTheme="minorHAnsi" w:hAnsiTheme="minorHAnsi"/>
              </w:rPr>
              <w:t xml:space="preserve">Note: Ratiometric offset is calculated as defined in MRJ_SCU_STC_SRS_1126. </w:t>
            </w:r>
          </w:p>
          <w:p w14:paraId="6C718E4B" w14:textId="77777777" w:rsidR="00C63E25" w:rsidRPr="00350027" w:rsidRDefault="00C63E25" w:rsidP="00F33256">
            <w:pPr>
              <w:rPr>
                <w:rFonts w:asciiTheme="minorHAnsi" w:hAnsiTheme="minorHAnsi"/>
                <w:i/>
                <w:iCs/>
              </w:rPr>
            </w:pPr>
          </w:p>
        </w:tc>
      </w:tr>
      <w:tr w:rsidR="00C63E25" w:rsidRPr="00350027" w14:paraId="6DF706D2" w14:textId="77777777" w:rsidTr="00F33256">
        <w:tc>
          <w:tcPr>
            <w:tcW w:w="1559" w:type="dxa"/>
          </w:tcPr>
          <w:p w14:paraId="79129348" w14:textId="77777777" w:rsidR="00C63E25" w:rsidRPr="00350027" w:rsidRDefault="00C63E25" w:rsidP="00F33256">
            <w:pPr>
              <w:rPr>
                <w:rFonts w:asciiTheme="minorHAnsi" w:hAnsiTheme="minorHAnsi"/>
                <w:i/>
                <w:iCs/>
              </w:rPr>
            </w:pPr>
          </w:p>
        </w:tc>
        <w:tc>
          <w:tcPr>
            <w:tcW w:w="9320" w:type="dxa"/>
          </w:tcPr>
          <w:p w14:paraId="58A9322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E594003" w14:textId="77777777" w:rsidTr="00F33256">
        <w:tc>
          <w:tcPr>
            <w:tcW w:w="1559" w:type="dxa"/>
          </w:tcPr>
          <w:p w14:paraId="38CD86A6" w14:textId="77777777" w:rsidR="00C63E25" w:rsidRPr="00350027" w:rsidRDefault="00C63E25" w:rsidP="00F33256">
            <w:pPr>
              <w:rPr>
                <w:rFonts w:asciiTheme="minorHAnsi" w:hAnsiTheme="minorHAnsi"/>
                <w:i/>
                <w:iCs/>
              </w:rPr>
            </w:pPr>
          </w:p>
        </w:tc>
        <w:tc>
          <w:tcPr>
            <w:tcW w:w="9320" w:type="dxa"/>
          </w:tcPr>
          <w:p w14:paraId="3FB3588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D243B26" w14:textId="77777777" w:rsidTr="00F33256">
        <w:tc>
          <w:tcPr>
            <w:tcW w:w="1559" w:type="dxa"/>
          </w:tcPr>
          <w:p w14:paraId="20F999AB" w14:textId="77777777" w:rsidR="00C63E25" w:rsidRPr="00350027" w:rsidRDefault="00C63E25" w:rsidP="00F33256">
            <w:pPr>
              <w:rPr>
                <w:rFonts w:asciiTheme="minorHAnsi" w:hAnsiTheme="minorHAnsi"/>
                <w:i/>
                <w:iCs/>
              </w:rPr>
            </w:pPr>
          </w:p>
        </w:tc>
        <w:tc>
          <w:tcPr>
            <w:tcW w:w="9320" w:type="dxa"/>
          </w:tcPr>
          <w:p w14:paraId="2289022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1FE2EB7" w14:textId="77777777" w:rsidR="00C63E25" w:rsidRPr="00350027" w:rsidRDefault="00C63E25" w:rsidP="00C63E25">
      <w:pPr>
        <w:rPr>
          <w:rFonts w:asciiTheme="minorHAnsi" w:hAnsiTheme="minorHAnsi"/>
        </w:rPr>
      </w:pPr>
    </w:p>
    <w:p w14:paraId="3F5323E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64F6ED1" w14:textId="77777777" w:rsidTr="00F33256">
        <w:tc>
          <w:tcPr>
            <w:tcW w:w="1559" w:type="dxa"/>
          </w:tcPr>
          <w:p w14:paraId="7394634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MRJ_SCU_STC_SRS_1128</w:t>
            </w:r>
          </w:p>
        </w:tc>
        <w:tc>
          <w:tcPr>
            <w:tcW w:w="9320" w:type="dxa"/>
          </w:tcPr>
          <w:p w14:paraId="1EB0796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read back the configuration parameters stored in NVM sector 0 and the copy of the configuration parameters stored in NVM sector 1 defined in MRJ_SCU_STC_SRS_1127.</w:t>
            </w:r>
          </w:p>
          <w:p w14:paraId="732E0E4D" w14:textId="77777777" w:rsidR="00C63E25" w:rsidRPr="00350027" w:rsidRDefault="00C63E25" w:rsidP="00F33256">
            <w:pPr>
              <w:rPr>
                <w:rFonts w:asciiTheme="minorHAnsi" w:hAnsiTheme="minorHAnsi"/>
              </w:rPr>
            </w:pPr>
          </w:p>
          <w:p w14:paraId="48E78E6B" w14:textId="77777777" w:rsidR="00C63E25" w:rsidRPr="00350027" w:rsidRDefault="00C63E25" w:rsidP="00F33256">
            <w:pPr>
              <w:rPr>
                <w:rFonts w:asciiTheme="minorHAnsi" w:hAnsiTheme="minorHAnsi"/>
                <w:i/>
                <w:iCs/>
              </w:rPr>
            </w:pPr>
          </w:p>
        </w:tc>
      </w:tr>
      <w:tr w:rsidR="00C63E25" w:rsidRPr="00350027" w14:paraId="0EB72C22" w14:textId="77777777" w:rsidTr="00F33256">
        <w:tc>
          <w:tcPr>
            <w:tcW w:w="1559" w:type="dxa"/>
          </w:tcPr>
          <w:p w14:paraId="605B40DC" w14:textId="77777777" w:rsidR="00C63E25" w:rsidRPr="00350027" w:rsidRDefault="00C63E25" w:rsidP="00F33256">
            <w:pPr>
              <w:rPr>
                <w:rFonts w:asciiTheme="minorHAnsi" w:hAnsiTheme="minorHAnsi"/>
                <w:i/>
                <w:iCs/>
              </w:rPr>
            </w:pPr>
          </w:p>
        </w:tc>
        <w:tc>
          <w:tcPr>
            <w:tcW w:w="9320" w:type="dxa"/>
          </w:tcPr>
          <w:p w14:paraId="27D4185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C64C5F" w14:textId="77777777" w:rsidTr="00F33256">
        <w:tc>
          <w:tcPr>
            <w:tcW w:w="1559" w:type="dxa"/>
          </w:tcPr>
          <w:p w14:paraId="2424DC5C" w14:textId="77777777" w:rsidR="00C63E25" w:rsidRPr="00350027" w:rsidRDefault="00C63E25" w:rsidP="00F33256">
            <w:pPr>
              <w:rPr>
                <w:rFonts w:asciiTheme="minorHAnsi" w:hAnsiTheme="minorHAnsi"/>
                <w:i/>
                <w:iCs/>
              </w:rPr>
            </w:pPr>
          </w:p>
        </w:tc>
        <w:tc>
          <w:tcPr>
            <w:tcW w:w="9320" w:type="dxa"/>
          </w:tcPr>
          <w:p w14:paraId="35267E4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9B440B5" w14:textId="77777777" w:rsidTr="00F33256">
        <w:tc>
          <w:tcPr>
            <w:tcW w:w="1559" w:type="dxa"/>
          </w:tcPr>
          <w:p w14:paraId="726C9A4C" w14:textId="77777777" w:rsidR="00C63E25" w:rsidRPr="00350027" w:rsidRDefault="00C63E25" w:rsidP="00F33256">
            <w:pPr>
              <w:rPr>
                <w:rFonts w:asciiTheme="minorHAnsi" w:hAnsiTheme="minorHAnsi"/>
                <w:i/>
                <w:iCs/>
              </w:rPr>
            </w:pPr>
          </w:p>
        </w:tc>
        <w:tc>
          <w:tcPr>
            <w:tcW w:w="9320" w:type="dxa"/>
          </w:tcPr>
          <w:p w14:paraId="4B6841E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3235625" w14:textId="77777777" w:rsidR="00C63E25" w:rsidRPr="00350027" w:rsidRDefault="00C63E25" w:rsidP="00C63E25">
      <w:pPr>
        <w:rPr>
          <w:rFonts w:asciiTheme="minorHAnsi" w:hAnsiTheme="minorHAnsi"/>
        </w:rPr>
      </w:pPr>
    </w:p>
    <w:p w14:paraId="4DAC7C9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0C859F2" w14:textId="77777777" w:rsidTr="00F33256">
        <w:tc>
          <w:tcPr>
            <w:tcW w:w="1559" w:type="dxa"/>
          </w:tcPr>
          <w:p w14:paraId="6D35958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MRJ_SCU_STC_SRS_1129</w:t>
            </w:r>
          </w:p>
        </w:tc>
        <w:tc>
          <w:tcPr>
            <w:tcW w:w="9320" w:type="dxa"/>
          </w:tcPr>
          <w:p w14:paraId="3BB778D3" w14:textId="77777777" w:rsidR="00C63E25" w:rsidRPr="00350027" w:rsidRDefault="00C63E25" w:rsidP="00F33256">
            <w:pPr>
              <w:rPr>
                <w:rFonts w:asciiTheme="minorHAnsi" w:hAnsiTheme="minorHAnsi"/>
              </w:rPr>
            </w:pPr>
            <w:r w:rsidRPr="00350027">
              <w:rPr>
                <w:rFonts w:asciiTheme="minorHAnsi" w:hAnsiTheme="minorHAnsi"/>
              </w:rPr>
              <w:t xml:space="preserve">The STC Program shall check the values of the configuration parameters and the copy written to NVM match with the read back values, and in case of mismatch repeat the write and read backs </w:t>
            </w:r>
            <w:r w:rsidRPr="00350027">
              <w:rPr>
                <w:rFonts w:asciiTheme="minorHAnsi" w:hAnsiTheme="minorHAnsi"/>
              </w:rPr>
              <w:lastRenderedPageBreak/>
              <w:t>up to two times (i.e. up to three total write/read attempts, including the original write/read operation) until there is a match.</w:t>
            </w:r>
          </w:p>
          <w:p w14:paraId="08A30375" w14:textId="77777777" w:rsidR="00C63E25" w:rsidRPr="00350027" w:rsidRDefault="00C63E25" w:rsidP="00F33256">
            <w:pPr>
              <w:rPr>
                <w:rFonts w:asciiTheme="minorHAnsi" w:hAnsiTheme="minorHAnsi"/>
                <w:i/>
                <w:iCs/>
              </w:rPr>
            </w:pPr>
          </w:p>
        </w:tc>
      </w:tr>
      <w:tr w:rsidR="00C63E25" w:rsidRPr="00350027" w14:paraId="6687F53A" w14:textId="77777777" w:rsidTr="00F33256">
        <w:tc>
          <w:tcPr>
            <w:tcW w:w="1559" w:type="dxa"/>
          </w:tcPr>
          <w:p w14:paraId="512F8CD4" w14:textId="77777777" w:rsidR="00C63E25" w:rsidRPr="00350027" w:rsidRDefault="00C63E25" w:rsidP="00F33256">
            <w:pPr>
              <w:rPr>
                <w:rFonts w:asciiTheme="minorHAnsi" w:hAnsiTheme="minorHAnsi"/>
                <w:i/>
                <w:iCs/>
              </w:rPr>
            </w:pPr>
          </w:p>
        </w:tc>
        <w:tc>
          <w:tcPr>
            <w:tcW w:w="9320" w:type="dxa"/>
          </w:tcPr>
          <w:p w14:paraId="283A7AD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60B87D" w14:textId="77777777" w:rsidTr="00F33256">
        <w:tc>
          <w:tcPr>
            <w:tcW w:w="1559" w:type="dxa"/>
          </w:tcPr>
          <w:p w14:paraId="08D7B1D4" w14:textId="77777777" w:rsidR="00C63E25" w:rsidRPr="00350027" w:rsidRDefault="00C63E25" w:rsidP="00F33256">
            <w:pPr>
              <w:rPr>
                <w:rFonts w:asciiTheme="minorHAnsi" w:hAnsiTheme="minorHAnsi"/>
                <w:i/>
                <w:iCs/>
              </w:rPr>
            </w:pPr>
          </w:p>
        </w:tc>
        <w:tc>
          <w:tcPr>
            <w:tcW w:w="9320" w:type="dxa"/>
          </w:tcPr>
          <w:p w14:paraId="55CDB9E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325D65F" w14:textId="77777777" w:rsidTr="00F33256">
        <w:tc>
          <w:tcPr>
            <w:tcW w:w="1559" w:type="dxa"/>
          </w:tcPr>
          <w:p w14:paraId="299285C1" w14:textId="77777777" w:rsidR="00C63E25" w:rsidRPr="00350027" w:rsidRDefault="00C63E25" w:rsidP="00F33256">
            <w:pPr>
              <w:rPr>
                <w:rFonts w:asciiTheme="minorHAnsi" w:hAnsiTheme="minorHAnsi"/>
                <w:i/>
                <w:iCs/>
              </w:rPr>
            </w:pPr>
          </w:p>
        </w:tc>
        <w:tc>
          <w:tcPr>
            <w:tcW w:w="9320" w:type="dxa"/>
          </w:tcPr>
          <w:p w14:paraId="7521F7A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D9DD027" w14:textId="77777777" w:rsidR="00C63E25" w:rsidRPr="00350027" w:rsidRDefault="00C63E25" w:rsidP="00C63E25">
      <w:pPr>
        <w:rPr>
          <w:rFonts w:asciiTheme="minorHAnsi" w:hAnsiTheme="minorHAnsi"/>
        </w:rPr>
      </w:pPr>
    </w:p>
    <w:p w14:paraId="3A47599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9390190" w14:textId="77777777" w:rsidTr="00F33256">
        <w:tc>
          <w:tcPr>
            <w:tcW w:w="1559" w:type="dxa"/>
          </w:tcPr>
          <w:p w14:paraId="5E458FA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MRJ_SCU_STC_SRS_1130</w:t>
            </w:r>
          </w:p>
        </w:tc>
        <w:tc>
          <w:tcPr>
            <w:tcW w:w="9320" w:type="dxa"/>
          </w:tcPr>
          <w:p w14:paraId="2DA52601" w14:textId="77777777" w:rsidR="00C63E25" w:rsidRPr="00350027" w:rsidRDefault="00C63E25" w:rsidP="00F33256">
            <w:pPr>
              <w:rPr>
                <w:rFonts w:asciiTheme="minorHAnsi" w:hAnsiTheme="minorHAnsi"/>
              </w:rPr>
            </w:pPr>
            <w:r w:rsidRPr="00350027">
              <w:rPr>
                <w:rFonts w:asciiTheme="minorHAnsi" w:hAnsiTheme="minorHAnsi"/>
              </w:rPr>
              <w:t xml:space="preserve">In case of a failure after the maximum amount of retries the </w:t>
            </w:r>
            <w:r w:rsidRPr="00350027">
              <w:rPr>
                <w:rFonts w:asciiTheme="minorHAnsi" w:hAnsiTheme="minorHAnsi"/>
                <w:i/>
                <w:iCs/>
              </w:rPr>
              <w:t>STC Program</w:t>
            </w:r>
            <w:r w:rsidRPr="00350027">
              <w:rPr>
                <w:rFonts w:asciiTheme="minorHAnsi" w:hAnsiTheme="minorHAnsi"/>
              </w:rPr>
              <w:t xml:space="preserve"> shall set NVM write failure to TRUE and enter failsafe level 3.</w:t>
            </w:r>
          </w:p>
          <w:p w14:paraId="33AFC583" w14:textId="77777777" w:rsidR="00C63E25" w:rsidRPr="00350027" w:rsidRDefault="00C63E25" w:rsidP="00F33256">
            <w:pPr>
              <w:rPr>
                <w:rFonts w:asciiTheme="minorHAnsi" w:hAnsiTheme="minorHAnsi"/>
                <w:i/>
                <w:iCs/>
              </w:rPr>
            </w:pPr>
          </w:p>
        </w:tc>
      </w:tr>
      <w:tr w:rsidR="00C63E25" w:rsidRPr="00350027" w14:paraId="4E73DC38" w14:textId="77777777" w:rsidTr="00F33256">
        <w:tc>
          <w:tcPr>
            <w:tcW w:w="1559" w:type="dxa"/>
          </w:tcPr>
          <w:p w14:paraId="1AFDDC63" w14:textId="77777777" w:rsidR="00C63E25" w:rsidRPr="00350027" w:rsidRDefault="00C63E25" w:rsidP="00F33256">
            <w:pPr>
              <w:rPr>
                <w:rFonts w:asciiTheme="minorHAnsi" w:hAnsiTheme="minorHAnsi"/>
                <w:i/>
                <w:iCs/>
              </w:rPr>
            </w:pPr>
          </w:p>
        </w:tc>
        <w:tc>
          <w:tcPr>
            <w:tcW w:w="9320" w:type="dxa"/>
          </w:tcPr>
          <w:p w14:paraId="17FC8B2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9849FF6" w14:textId="77777777" w:rsidTr="00F33256">
        <w:tc>
          <w:tcPr>
            <w:tcW w:w="1559" w:type="dxa"/>
          </w:tcPr>
          <w:p w14:paraId="4DD423E3" w14:textId="77777777" w:rsidR="00C63E25" w:rsidRPr="00350027" w:rsidRDefault="00C63E25" w:rsidP="00F33256">
            <w:pPr>
              <w:rPr>
                <w:rFonts w:asciiTheme="minorHAnsi" w:hAnsiTheme="minorHAnsi"/>
                <w:i/>
                <w:iCs/>
              </w:rPr>
            </w:pPr>
          </w:p>
        </w:tc>
        <w:tc>
          <w:tcPr>
            <w:tcW w:w="9320" w:type="dxa"/>
          </w:tcPr>
          <w:p w14:paraId="5E71A9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3259274" w14:textId="77777777" w:rsidTr="00F33256">
        <w:tc>
          <w:tcPr>
            <w:tcW w:w="1559" w:type="dxa"/>
          </w:tcPr>
          <w:p w14:paraId="7FF9757B" w14:textId="77777777" w:rsidR="00C63E25" w:rsidRPr="00350027" w:rsidRDefault="00C63E25" w:rsidP="00F33256">
            <w:pPr>
              <w:rPr>
                <w:rFonts w:asciiTheme="minorHAnsi" w:hAnsiTheme="minorHAnsi"/>
                <w:i/>
                <w:iCs/>
              </w:rPr>
            </w:pPr>
          </w:p>
        </w:tc>
        <w:tc>
          <w:tcPr>
            <w:tcW w:w="9320" w:type="dxa"/>
          </w:tcPr>
          <w:p w14:paraId="201CFD1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7029BC" w14:textId="77777777" w:rsidR="00C63E25" w:rsidRPr="00350027" w:rsidRDefault="00C63E25" w:rsidP="00C63E25">
      <w:pPr>
        <w:rPr>
          <w:rFonts w:asciiTheme="minorHAnsi" w:hAnsiTheme="minorHAnsi"/>
        </w:rPr>
      </w:pPr>
    </w:p>
    <w:p w14:paraId="20FDD09D" w14:textId="77777777" w:rsidR="00C63E25" w:rsidRPr="00350027" w:rsidRDefault="00C63E25" w:rsidP="00C63E25">
      <w:pPr>
        <w:pStyle w:val="Heading3"/>
        <w:rPr>
          <w:rFonts w:asciiTheme="minorHAnsi" w:hAnsiTheme="minorHAnsi"/>
        </w:rPr>
      </w:pPr>
      <w:bookmarkStart w:id="100" w:name="_Toc464110983"/>
      <w:r w:rsidRPr="00350027">
        <w:rPr>
          <w:rFonts w:asciiTheme="minorHAnsi" w:hAnsiTheme="minorHAnsi"/>
        </w:rPr>
        <w:t>Deleted</w:t>
      </w:r>
      <w:bookmarkEnd w:id="100"/>
    </w:p>
    <w:p w14:paraId="4438DD2B" w14:textId="77777777" w:rsidR="00C63E25" w:rsidRPr="00350027" w:rsidRDefault="00C63E25" w:rsidP="00C63E25">
      <w:pPr>
        <w:rPr>
          <w:rFonts w:asciiTheme="minorHAnsi" w:hAnsiTheme="minorHAnsi"/>
        </w:rPr>
      </w:pPr>
      <w:r w:rsidRPr="00350027">
        <w:rPr>
          <w:rFonts w:asciiTheme="minorHAnsi" w:hAnsiTheme="minorHAnsi"/>
        </w:rPr>
        <w:t xml:space="preserve"> </w:t>
      </w:r>
    </w:p>
    <w:p w14:paraId="5489950F" w14:textId="77777777" w:rsidR="00C63E25" w:rsidRPr="00350027" w:rsidRDefault="00C63E25" w:rsidP="001232F9">
      <w:pPr>
        <w:rPr>
          <w:rFonts w:asciiTheme="minorHAnsi" w:hAnsiTheme="minorHAnsi"/>
        </w:rPr>
      </w:pPr>
    </w:p>
    <w:sectPr w:rsidR="00C63E25" w:rsidRPr="00350027" w:rsidSect="00B06616">
      <w:pgSz w:w="11907" w:h="16840" w:code="9"/>
      <w:pgMar w:top="851" w:right="851" w:bottom="851" w:left="851" w:header="340" w:footer="284"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E2EB6" w14:textId="77777777" w:rsidR="00E4729F" w:rsidRDefault="00E4729F">
      <w:r>
        <w:separator/>
      </w:r>
    </w:p>
  </w:endnote>
  <w:endnote w:type="continuationSeparator" w:id="0">
    <w:p w14:paraId="71AACCB4" w14:textId="77777777" w:rsidR="00E4729F" w:rsidRDefault="00E47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26D6" w14:textId="0BC84B20" w:rsidR="009173C9" w:rsidRDefault="009173C9" w:rsidP="000131AA">
    <w:pPr>
      <w:tabs>
        <w:tab w:val="left" w:pos="-1440"/>
        <w:tab w:val="left" w:pos="-720"/>
        <w:tab w:val="left" w:pos="0"/>
        <w:tab w:val="left" w:pos="1440"/>
        <w:tab w:val="left" w:pos="3600"/>
        <w:tab w:val="left" w:pos="5760"/>
      </w:tabs>
      <w:suppressAutoHyphens/>
      <w:jc w:val="both"/>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BD3E" w14:textId="2EEAFA6C" w:rsidR="009173C9" w:rsidRPr="00DF2A4D" w:rsidRDefault="009173C9" w:rsidP="000131AA">
    <w:pPr>
      <w:tabs>
        <w:tab w:val="left" w:pos="-1440"/>
        <w:tab w:val="left" w:pos="-720"/>
        <w:tab w:val="left" w:pos="0"/>
        <w:tab w:val="left" w:pos="1440"/>
        <w:tab w:val="left" w:pos="3600"/>
        <w:tab w:val="left" w:pos="5760"/>
      </w:tabs>
      <w:suppressAutoHyphens/>
      <w:jc w:val="both"/>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CF9EF" w14:textId="77777777" w:rsidR="00E4729F" w:rsidRDefault="00E4729F">
      <w:r>
        <w:separator/>
      </w:r>
    </w:p>
  </w:footnote>
  <w:footnote w:type="continuationSeparator" w:id="0">
    <w:p w14:paraId="393D3432" w14:textId="77777777" w:rsidR="00E4729F" w:rsidRDefault="00E472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7E1E4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C5E71A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5B219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B8E9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186E0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0E23A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866B3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BE4E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B245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9E614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06B24E8A"/>
    <w:lvl w:ilvl="0">
      <w:numFmt w:val="bullet"/>
      <w:lvlText w:val="*"/>
      <w:lvlJc w:val="left"/>
    </w:lvl>
  </w:abstractNum>
  <w:abstractNum w:abstractNumId="11" w15:restartNumberingAfterBreak="0">
    <w:nsid w:val="04D33277"/>
    <w:multiLevelType w:val="hybridMultilevel"/>
    <w:tmpl w:val="9AC6301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0C6A6C61"/>
    <w:multiLevelType w:val="hybridMultilevel"/>
    <w:tmpl w:val="2848CF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772720"/>
    <w:multiLevelType w:val="hybridMultilevel"/>
    <w:tmpl w:val="607849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BB0480"/>
    <w:multiLevelType w:val="hybridMultilevel"/>
    <w:tmpl w:val="830CD15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16A269CF"/>
    <w:multiLevelType w:val="hybridMultilevel"/>
    <w:tmpl w:val="E32CD47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188426FF"/>
    <w:multiLevelType w:val="hybridMultilevel"/>
    <w:tmpl w:val="76C28196"/>
    <w:lvl w:ilvl="0" w:tplc="06B24E8A">
      <w:numFmt w:val="bullet"/>
      <w:lvlText w:val=" "/>
      <w:legacy w:legacy="1" w:legacySpace="0" w:legacyIndent="0"/>
      <w:lvlJc w:val="left"/>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1D721E"/>
    <w:multiLevelType w:val="multilevel"/>
    <w:tmpl w:val="E36AD7B0"/>
    <w:lvl w:ilvl="0">
      <w:start w:val="1"/>
      <w:numFmt w:val="decimal"/>
      <w:pStyle w:val="Heading1"/>
      <w:lvlText w:val="%1"/>
      <w:lvlJc w:val="left"/>
      <w:pPr>
        <w:tabs>
          <w:tab w:val="num" w:pos="432"/>
        </w:tabs>
        <w:ind w:left="432" w:hanging="432"/>
      </w:pPr>
      <w:rPr>
        <w:rFonts w:ascii="Times New Roman" w:hAnsi="Times New Roman" w:hint="default"/>
        <w:b/>
        <w:i w:val="0"/>
        <w:sz w:val="22"/>
        <w:szCs w:val="22"/>
      </w:rPr>
    </w:lvl>
    <w:lvl w:ilvl="1">
      <w:start w:val="1"/>
      <w:numFmt w:val="decimal"/>
      <w:pStyle w:val="Heading2"/>
      <w:lvlText w:val="%1.%2"/>
      <w:lvlJc w:val="left"/>
      <w:pPr>
        <w:tabs>
          <w:tab w:val="num" w:pos="576"/>
        </w:tabs>
        <w:ind w:left="576" w:hanging="576"/>
      </w:pPr>
      <w:rPr>
        <w:rFonts w:ascii="Times New Roman" w:hAnsi="Times New Roman" w:hint="default"/>
        <w:b/>
        <w:i w:val="0"/>
        <w:sz w:val="22"/>
        <w:szCs w:val="22"/>
      </w:rPr>
    </w:lvl>
    <w:lvl w:ilvl="2">
      <w:start w:val="1"/>
      <w:numFmt w:val="decimal"/>
      <w:pStyle w:val="Heading3"/>
      <w:lvlText w:val="%1.%2.%3"/>
      <w:lvlJc w:val="left"/>
      <w:pPr>
        <w:tabs>
          <w:tab w:val="num" w:pos="567"/>
        </w:tabs>
        <w:ind w:left="567" w:hanging="567"/>
      </w:pPr>
      <w:rPr>
        <w:rFonts w:ascii="Times New Roman" w:hAnsi="Times New Roman" w:hint="default"/>
        <w:b/>
        <w:i w:val="0"/>
        <w:sz w:val="22"/>
        <w:szCs w:val="22"/>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AC6736A"/>
    <w:multiLevelType w:val="hybridMultilevel"/>
    <w:tmpl w:val="13E0EC50"/>
    <w:lvl w:ilvl="0" w:tplc="06B24E8A">
      <w:numFmt w:val="bullet"/>
      <w:lvlText w:val=" "/>
      <w:legacy w:legacy="1" w:legacySpace="0" w:legacyIndent="0"/>
      <w:lvlJc w:val="left"/>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B6E2DD6"/>
    <w:multiLevelType w:val="hybridMultilevel"/>
    <w:tmpl w:val="3D08DD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1217C3"/>
    <w:multiLevelType w:val="multilevel"/>
    <w:tmpl w:val="9F44A1CA"/>
    <w:lvl w:ilvl="0">
      <w:start w:val="1"/>
      <w:numFmt w:val="decimal"/>
      <w:lvlText w:val="%1"/>
      <w:lvlJc w:val="left"/>
      <w:pPr>
        <w:tabs>
          <w:tab w:val="num" w:pos="432"/>
        </w:tabs>
        <w:ind w:left="432" w:hanging="432"/>
      </w:pPr>
      <w:rPr>
        <w:rFonts w:ascii="Times New Roman" w:hAnsi="Times New Roman" w:hint="default"/>
        <w:b/>
        <w:i w:val="0"/>
        <w:sz w:val="22"/>
        <w:szCs w:val="22"/>
      </w:rPr>
    </w:lvl>
    <w:lvl w:ilvl="1">
      <w:start w:val="1"/>
      <w:numFmt w:val="decimal"/>
      <w:lvlText w:val="%1.%2"/>
      <w:lvlJc w:val="left"/>
      <w:pPr>
        <w:tabs>
          <w:tab w:val="num" w:pos="576"/>
        </w:tabs>
        <w:ind w:left="576" w:hanging="576"/>
      </w:pPr>
      <w:rPr>
        <w:rFonts w:ascii="Times New Roman" w:hAnsi="Times New Roman" w:hint="default"/>
        <w:b/>
        <w:i w:val="0"/>
        <w:sz w:val="22"/>
        <w:szCs w:val="22"/>
      </w:rPr>
    </w:lvl>
    <w:lvl w:ilvl="2">
      <w:start w:val="1"/>
      <w:numFmt w:val="decimal"/>
      <w:lvlText w:val="%1.%2.%3"/>
      <w:lvlJc w:val="left"/>
      <w:pPr>
        <w:tabs>
          <w:tab w:val="num" w:pos="567"/>
        </w:tabs>
        <w:ind w:left="567" w:hanging="567"/>
      </w:pPr>
      <w:rPr>
        <w:rFonts w:ascii="Times New Roman" w:hAnsi="Times New Roman" w:hint="default"/>
        <w:b/>
        <w:i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8E530D8"/>
    <w:multiLevelType w:val="hybridMultilevel"/>
    <w:tmpl w:val="24D2F50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3825E9B"/>
    <w:multiLevelType w:val="hybridMultilevel"/>
    <w:tmpl w:val="73C48AEE"/>
    <w:lvl w:ilvl="0" w:tplc="06B24E8A">
      <w:numFmt w:val="bullet"/>
      <w:lvlText w:val=" "/>
      <w:legacy w:legacy="1" w:legacySpace="0" w:legacyIndent="0"/>
      <w:lvlJc w:val="left"/>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FE665B"/>
    <w:multiLevelType w:val="hybridMultilevel"/>
    <w:tmpl w:val="021C608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606F5F23"/>
    <w:multiLevelType w:val="hybridMultilevel"/>
    <w:tmpl w:val="34620A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67E91EBC"/>
    <w:multiLevelType w:val="hybridMultilevel"/>
    <w:tmpl w:val="AF5E5C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7EA547C"/>
    <w:multiLevelType w:val="multilevel"/>
    <w:tmpl w:val="B6AA1702"/>
    <w:lvl w:ilvl="0">
      <w:start w:val="1"/>
      <w:numFmt w:val="decimal"/>
      <w:lvlText w:val="%1"/>
      <w:lvlJc w:val="left"/>
      <w:pPr>
        <w:tabs>
          <w:tab w:val="num" w:pos="432"/>
        </w:tabs>
        <w:ind w:left="432" w:hanging="432"/>
      </w:pPr>
      <w:rPr>
        <w:rFonts w:ascii="Times New Roman" w:hAnsi="Times New Roman" w:hint="default"/>
        <w:b/>
        <w:i w:val="0"/>
        <w:sz w:val="22"/>
        <w:szCs w:val="22"/>
      </w:rPr>
    </w:lvl>
    <w:lvl w:ilvl="1">
      <w:start w:val="1"/>
      <w:numFmt w:val="decimal"/>
      <w:lvlText w:val="%1.%2"/>
      <w:lvlJc w:val="left"/>
      <w:pPr>
        <w:tabs>
          <w:tab w:val="num" w:pos="576"/>
        </w:tabs>
        <w:ind w:left="576" w:hanging="576"/>
      </w:pPr>
      <w:rPr>
        <w:rFonts w:ascii="Times New Roman" w:hAnsi="Times New Roman" w:hint="default"/>
        <w:b/>
        <w:i w:val="0"/>
        <w:sz w:val="22"/>
        <w:szCs w:val="22"/>
      </w:rPr>
    </w:lvl>
    <w:lvl w:ilvl="2">
      <w:start w:val="1"/>
      <w:numFmt w:val="decimal"/>
      <w:lvlText w:val="%1.%2.%3"/>
      <w:lvlJc w:val="left"/>
      <w:pPr>
        <w:tabs>
          <w:tab w:val="num" w:pos="567"/>
        </w:tabs>
        <w:ind w:left="567" w:hanging="567"/>
      </w:pPr>
      <w:rPr>
        <w:rFonts w:ascii="Times New Roman" w:hAnsi="Times New Roman" w:hint="default"/>
        <w:b/>
        <w:i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75F179E3"/>
    <w:multiLevelType w:val="hybridMultilevel"/>
    <w:tmpl w:val="8962E38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679545A"/>
    <w:multiLevelType w:val="hybridMultilevel"/>
    <w:tmpl w:val="804E9F1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795C0237"/>
    <w:multiLevelType w:val="hybridMultilevel"/>
    <w:tmpl w:val="28CC8D3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642007079">
    <w:abstractNumId w:val="17"/>
  </w:num>
  <w:num w:numId="2" w16cid:durableId="685643556">
    <w:abstractNumId w:val="10"/>
    <w:lvlOverride w:ilvl="0">
      <w:lvl w:ilvl="0">
        <w:numFmt w:val="bullet"/>
        <w:lvlText w:val=" "/>
        <w:legacy w:legacy="1" w:legacySpace="0" w:legacyIndent="0"/>
        <w:lvlJc w:val="left"/>
        <w:rPr>
          <w:rFonts w:ascii="Symbol" w:hAnsi="Symbol" w:hint="default"/>
        </w:rPr>
      </w:lvl>
    </w:lvlOverride>
  </w:num>
  <w:num w:numId="3" w16cid:durableId="883785585">
    <w:abstractNumId w:val="13"/>
  </w:num>
  <w:num w:numId="4" w16cid:durableId="2100903647">
    <w:abstractNumId w:val="22"/>
  </w:num>
  <w:num w:numId="5" w16cid:durableId="341396018">
    <w:abstractNumId w:val="18"/>
  </w:num>
  <w:num w:numId="6" w16cid:durableId="239100791">
    <w:abstractNumId w:val="16"/>
  </w:num>
  <w:num w:numId="7" w16cid:durableId="1068571981">
    <w:abstractNumId w:val="9"/>
  </w:num>
  <w:num w:numId="8" w16cid:durableId="296883901">
    <w:abstractNumId w:val="7"/>
  </w:num>
  <w:num w:numId="9" w16cid:durableId="505633028">
    <w:abstractNumId w:val="5"/>
  </w:num>
  <w:num w:numId="10" w16cid:durableId="1179468217">
    <w:abstractNumId w:val="4"/>
  </w:num>
  <w:num w:numId="11" w16cid:durableId="1008411277">
    <w:abstractNumId w:val="8"/>
  </w:num>
  <w:num w:numId="12" w16cid:durableId="1607620430">
    <w:abstractNumId w:val="3"/>
  </w:num>
  <w:num w:numId="13" w16cid:durableId="1588033004">
    <w:abstractNumId w:val="2"/>
  </w:num>
  <w:num w:numId="14" w16cid:durableId="2107992795">
    <w:abstractNumId w:val="1"/>
  </w:num>
  <w:num w:numId="15" w16cid:durableId="1874347298">
    <w:abstractNumId w:val="0"/>
  </w:num>
  <w:num w:numId="16" w16cid:durableId="637955063">
    <w:abstractNumId w:val="6"/>
  </w:num>
  <w:num w:numId="17" w16cid:durableId="1126192213">
    <w:abstractNumId w:val="28"/>
  </w:num>
  <w:num w:numId="18" w16cid:durableId="1624656644">
    <w:abstractNumId w:val="11"/>
  </w:num>
  <w:num w:numId="19" w16cid:durableId="1080175550">
    <w:abstractNumId w:val="29"/>
  </w:num>
  <w:num w:numId="20" w16cid:durableId="918709589">
    <w:abstractNumId w:val="23"/>
  </w:num>
  <w:num w:numId="21" w16cid:durableId="496650448">
    <w:abstractNumId w:val="15"/>
  </w:num>
  <w:num w:numId="22" w16cid:durableId="1397705663">
    <w:abstractNumId w:val="14"/>
  </w:num>
  <w:num w:numId="23" w16cid:durableId="1543984156">
    <w:abstractNumId w:val="24"/>
  </w:num>
  <w:num w:numId="24" w16cid:durableId="860780798">
    <w:abstractNumId w:val="21"/>
  </w:num>
  <w:num w:numId="25" w16cid:durableId="1087071366">
    <w:abstractNumId w:val="19"/>
  </w:num>
  <w:num w:numId="26" w16cid:durableId="933829661">
    <w:abstractNumId w:val="25"/>
  </w:num>
  <w:num w:numId="27" w16cid:durableId="1069645219">
    <w:abstractNumId w:val="27"/>
  </w:num>
  <w:num w:numId="28" w16cid:durableId="1432774481">
    <w:abstractNumId w:val="12"/>
  </w:num>
  <w:num w:numId="29" w16cid:durableId="1886793026">
    <w:abstractNumId w:val="20"/>
  </w:num>
  <w:num w:numId="30" w16cid:durableId="1894072575">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2F9"/>
    <w:rsid w:val="000131AA"/>
    <w:rsid w:val="00020A4C"/>
    <w:rsid w:val="000524F0"/>
    <w:rsid w:val="00065735"/>
    <w:rsid w:val="000676C7"/>
    <w:rsid w:val="000A17FA"/>
    <w:rsid w:val="000C7841"/>
    <w:rsid w:val="00101515"/>
    <w:rsid w:val="0010433A"/>
    <w:rsid w:val="00113AF5"/>
    <w:rsid w:val="001232F9"/>
    <w:rsid w:val="0012668B"/>
    <w:rsid w:val="00142FC9"/>
    <w:rsid w:val="001D2E86"/>
    <w:rsid w:val="002218FC"/>
    <w:rsid w:val="00232255"/>
    <w:rsid w:val="002370FD"/>
    <w:rsid w:val="0025642D"/>
    <w:rsid w:val="00281DE0"/>
    <w:rsid w:val="002D7E20"/>
    <w:rsid w:val="0031659F"/>
    <w:rsid w:val="00317019"/>
    <w:rsid w:val="00320E7A"/>
    <w:rsid w:val="00350027"/>
    <w:rsid w:val="0035199B"/>
    <w:rsid w:val="003973A4"/>
    <w:rsid w:val="003D76E6"/>
    <w:rsid w:val="004133A7"/>
    <w:rsid w:val="004323E9"/>
    <w:rsid w:val="004626DB"/>
    <w:rsid w:val="004940CF"/>
    <w:rsid w:val="00496396"/>
    <w:rsid w:val="005124E5"/>
    <w:rsid w:val="00532472"/>
    <w:rsid w:val="00575568"/>
    <w:rsid w:val="005B08F3"/>
    <w:rsid w:val="005B163B"/>
    <w:rsid w:val="005C076D"/>
    <w:rsid w:val="005D2A48"/>
    <w:rsid w:val="005F2CC3"/>
    <w:rsid w:val="006066F0"/>
    <w:rsid w:val="0061423B"/>
    <w:rsid w:val="00654D4F"/>
    <w:rsid w:val="00663B4D"/>
    <w:rsid w:val="00671001"/>
    <w:rsid w:val="00690212"/>
    <w:rsid w:val="006A7073"/>
    <w:rsid w:val="006C56E2"/>
    <w:rsid w:val="006F0C64"/>
    <w:rsid w:val="0074147E"/>
    <w:rsid w:val="0074569A"/>
    <w:rsid w:val="00747BA4"/>
    <w:rsid w:val="00794BC9"/>
    <w:rsid w:val="00802C60"/>
    <w:rsid w:val="00870E82"/>
    <w:rsid w:val="00884075"/>
    <w:rsid w:val="00890749"/>
    <w:rsid w:val="008A31A1"/>
    <w:rsid w:val="008C2614"/>
    <w:rsid w:val="008D34F1"/>
    <w:rsid w:val="008D66B5"/>
    <w:rsid w:val="008E020B"/>
    <w:rsid w:val="00910CA5"/>
    <w:rsid w:val="009173C9"/>
    <w:rsid w:val="0092369B"/>
    <w:rsid w:val="00942DF5"/>
    <w:rsid w:val="00956303"/>
    <w:rsid w:val="00967130"/>
    <w:rsid w:val="00973700"/>
    <w:rsid w:val="00977E88"/>
    <w:rsid w:val="009A7FAD"/>
    <w:rsid w:val="009B3A0D"/>
    <w:rsid w:val="009B63D1"/>
    <w:rsid w:val="009C30AF"/>
    <w:rsid w:val="00A136BD"/>
    <w:rsid w:val="00A23D15"/>
    <w:rsid w:val="00A3316E"/>
    <w:rsid w:val="00A33323"/>
    <w:rsid w:val="00A862D4"/>
    <w:rsid w:val="00AE1D53"/>
    <w:rsid w:val="00AE735F"/>
    <w:rsid w:val="00AF32C7"/>
    <w:rsid w:val="00B06616"/>
    <w:rsid w:val="00B81118"/>
    <w:rsid w:val="00B84469"/>
    <w:rsid w:val="00B92B79"/>
    <w:rsid w:val="00BA59E0"/>
    <w:rsid w:val="00BB29E2"/>
    <w:rsid w:val="00BB4DA7"/>
    <w:rsid w:val="00C06D4D"/>
    <w:rsid w:val="00C37233"/>
    <w:rsid w:val="00C63E25"/>
    <w:rsid w:val="00C955C2"/>
    <w:rsid w:val="00CA1BDD"/>
    <w:rsid w:val="00CE527D"/>
    <w:rsid w:val="00D24A63"/>
    <w:rsid w:val="00D35755"/>
    <w:rsid w:val="00D41493"/>
    <w:rsid w:val="00D52D99"/>
    <w:rsid w:val="00D66E8E"/>
    <w:rsid w:val="00D92192"/>
    <w:rsid w:val="00DE6E64"/>
    <w:rsid w:val="00DF2A4D"/>
    <w:rsid w:val="00E40BB6"/>
    <w:rsid w:val="00E4729F"/>
    <w:rsid w:val="00ED1C55"/>
    <w:rsid w:val="00EF4F31"/>
    <w:rsid w:val="00F32AA3"/>
    <w:rsid w:val="00F3306A"/>
    <w:rsid w:val="00F33256"/>
    <w:rsid w:val="00F454A6"/>
    <w:rsid w:val="00F5591D"/>
    <w:rsid w:val="00F8604A"/>
    <w:rsid w:val="00FE13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74BB5F"/>
  <w15:docId w15:val="{F5EEBD57-62B9-4408-9257-0EFB3F31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2A4D"/>
    <w:rPr>
      <w:sz w:val="22"/>
      <w:szCs w:val="24"/>
      <w:lang w:eastAsia="en-US"/>
    </w:rPr>
  </w:style>
  <w:style w:type="paragraph" w:styleId="Heading1">
    <w:name w:val="heading 1"/>
    <w:basedOn w:val="Normal"/>
    <w:next w:val="BodyText"/>
    <w:link w:val="Heading1Char"/>
    <w:uiPriority w:val="9"/>
    <w:qFormat/>
    <w:rsid w:val="00ED1C55"/>
    <w:pPr>
      <w:keepNext/>
      <w:numPr>
        <w:numId w:val="1"/>
      </w:numPr>
      <w:tabs>
        <w:tab w:val="left" w:pos="720"/>
      </w:tabs>
      <w:spacing w:before="240" w:after="240"/>
      <w:outlineLvl w:val="0"/>
    </w:pPr>
    <w:rPr>
      <w:rFonts w:cs="Arial"/>
      <w:b/>
      <w:bCs/>
      <w:caps/>
      <w:kern w:val="32"/>
      <w:szCs w:val="22"/>
    </w:rPr>
  </w:style>
  <w:style w:type="paragraph" w:styleId="Heading2">
    <w:name w:val="heading 2"/>
    <w:basedOn w:val="Normal"/>
    <w:next w:val="BodyText"/>
    <w:link w:val="Heading2Char"/>
    <w:uiPriority w:val="9"/>
    <w:qFormat/>
    <w:rsid w:val="00ED1C55"/>
    <w:pPr>
      <w:keepNext/>
      <w:numPr>
        <w:ilvl w:val="1"/>
        <w:numId w:val="1"/>
      </w:numPr>
      <w:tabs>
        <w:tab w:val="left" w:pos="720"/>
      </w:tabs>
      <w:spacing w:before="240" w:after="240"/>
      <w:outlineLvl w:val="1"/>
    </w:pPr>
    <w:rPr>
      <w:rFonts w:cs="Arial"/>
      <w:b/>
      <w:bCs/>
      <w:iCs/>
      <w:szCs w:val="22"/>
    </w:rPr>
  </w:style>
  <w:style w:type="paragraph" w:styleId="Heading3">
    <w:name w:val="heading 3"/>
    <w:basedOn w:val="Normal"/>
    <w:next w:val="BodyText"/>
    <w:link w:val="Heading3Char"/>
    <w:uiPriority w:val="9"/>
    <w:qFormat/>
    <w:rsid w:val="00ED1C55"/>
    <w:pPr>
      <w:keepNext/>
      <w:numPr>
        <w:ilvl w:val="2"/>
        <w:numId w:val="1"/>
      </w:numPr>
      <w:tabs>
        <w:tab w:val="left" w:pos="720"/>
      </w:tabs>
      <w:spacing w:before="240" w:after="240"/>
      <w:outlineLvl w:val="2"/>
    </w:pPr>
    <w:rPr>
      <w:rFonts w:cs="Arial"/>
      <w:b/>
      <w:bCs/>
      <w:szCs w:val="22"/>
    </w:rPr>
  </w:style>
  <w:style w:type="paragraph" w:styleId="Heading4">
    <w:name w:val="heading 4"/>
    <w:basedOn w:val="Normal"/>
    <w:next w:val="BodyText"/>
    <w:link w:val="Heading4Char"/>
    <w:uiPriority w:val="9"/>
    <w:qFormat/>
    <w:rsid w:val="00ED1C55"/>
    <w:pPr>
      <w:keepNext/>
      <w:numPr>
        <w:ilvl w:val="3"/>
        <w:numId w:val="1"/>
      </w:numPr>
      <w:tabs>
        <w:tab w:val="left" w:pos="720"/>
      </w:tabs>
      <w:spacing w:before="240" w:after="60"/>
      <w:outlineLvl w:val="3"/>
    </w:pPr>
    <w:rPr>
      <w:bCs/>
      <w:i/>
      <w:szCs w:val="28"/>
    </w:rPr>
  </w:style>
  <w:style w:type="paragraph" w:styleId="Heading5">
    <w:name w:val="heading 5"/>
    <w:basedOn w:val="Heading4"/>
    <w:next w:val="Normal"/>
    <w:link w:val="Heading5Char"/>
    <w:uiPriority w:val="9"/>
    <w:qFormat/>
    <w:rsid w:val="00ED1C55"/>
    <w:pPr>
      <w:numPr>
        <w:ilvl w:val="4"/>
      </w:numPr>
      <w:outlineLvl w:val="4"/>
    </w:pPr>
    <w:rPr>
      <w:bCs w:val="0"/>
      <w:iCs/>
      <w:szCs w:val="26"/>
      <w:lang w:eastAsia="en-GB"/>
    </w:rPr>
  </w:style>
  <w:style w:type="paragraph" w:styleId="Heading6">
    <w:name w:val="heading 6"/>
    <w:basedOn w:val="Heading5"/>
    <w:next w:val="Normal"/>
    <w:qFormat/>
    <w:rsid w:val="00ED1C55"/>
    <w:pPr>
      <w:numPr>
        <w:ilvl w:val="5"/>
      </w:numPr>
      <w:outlineLvl w:val="5"/>
    </w:pPr>
    <w:rPr>
      <w:b/>
      <w:bCs/>
      <w:szCs w:val="22"/>
    </w:rPr>
  </w:style>
  <w:style w:type="paragraph" w:styleId="Heading7">
    <w:name w:val="heading 7"/>
    <w:basedOn w:val="Heading6"/>
    <w:next w:val="Normal"/>
    <w:qFormat/>
    <w:rsid w:val="00ED1C55"/>
    <w:pPr>
      <w:numPr>
        <w:ilvl w:val="6"/>
      </w:numPr>
      <w:autoSpaceDE w:val="0"/>
      <w:autoSpaceDN w:val="0"/>
      <w:adjustRightInd w:val="0"/>
      <w:outlineLvl w:val="6"/>
    </w:pPr>
    <w:rPr>
      <w:rFonts w:ascii="Arial" w:hAnsi="Arial" w:cs="Arial"/>
      <w:noProof/>
      <w:sz w:val="20"/>
      <w:szCs w:val="20"/>
    </w:rPr>
  </w:style>
  <w:style w:type="paragraph" w:styleId="Heading8">
    <w:name w:val="heading 8"/>
    <w:basedOn w:val="Normal"/>
    <w:next w:val="Normal"/>
    <w:qFormat/>
    <w:rsid w:val="00AF32C7"/>
    <w:pPr>
      <w:autoSpaceDE w:val="0"/>
      <w:autoSpaceDN w:val="0"/>
      <w:adjustRightInd w:val="0"/>
      <w:spacing w:before="240" w:after="60"/>
      <w:outlineLvl w:val="7"/>
    </w:pPr>
    <w:rPr>
      <w:rFonts w:ascii="Arial" w:hAnsi="Arial" w:cs="Arial"/>
      <w:i/>
      <w:iCs/>
      <w:noProof/>
      <w:sz w:val="20"/>
      <w:szCs w:val="20"/>
      <w:lang w:eastAsia="en-GB"/>
    </w:rPr>
  </w:style>
  <w:style w:type="paragraph" w:styleId="Heading9">
    <w:name w:val="heading 9"/>
    <w:basedOn w:val="Normal"/>
    <w:next w:val="Normal"/>
    <w:qFormat/>
    <w:rsid w:val="00AF32C7"/>
    <w:pPr>
      <w:autoSpaceDE w:val="0"/>
      <w:autoSpaceDN w:val="0"/>
      <w:adjustRightInd w:val="0"/>
      <w:spacing w:before="240" w:after="60"/>
      <w:outlineLvl w:val="8"/>
    </w:pPr>
    <w:rPr>
      <w:rFonts w:ascii="Arial" w:hAnsi="Arial" w:cs="Arial"/>
      <w:b/>
      <w:bCs/>
      <w:i/>
      <w:iCs/>
      <w:noProof/>
      <w:sz w:val="18"/>
      <w:szCs w:val="1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32C7"/>
    <w:pPr>
      <w:spacing w:after="120"/>
      <w:ind w:left="720"/>
      <w:jc w:val="both"/>
    </w:pPr>
  </w:style>
  <w:style w:type="paragraph" w:customStyle="1" w:styleId="CentreTitle">
    <w:name w:val="Centre Title"/>
    <w:basedOn w:val="Normal"/>
    <w:next w:val="BodyText"/>
    <w:rsid w:val="00AF32C7"/>
    <w:pPr>
      <w:spacing w:after="240"/>
      <w:jc w:val="center"/>
    </w:pPr>
    <w:rPr>
      <w:b/>
      <w:caps/>
      <w:szCs w:val="22"/>
    </w:rPr>
  </w:style>
  <w:style w:type="table" w:customStyle="1" w:styleId="TableShading">
    <w:name w:val="Table Shading"/>
    <w:basedOn w:val="TableNormal"/>
    <w:rsid w:val="00AF32C7"/>
    <w:tblPr>
      <w:tblBorders>
        <w:top w:val="threeDEmboss" w:sz="18" w:space="0" w:color="auto"/>
        <w:left w:val="threeDEmboss" w:sz="18" w:space="0" w:color="auto"/>
        <w:bottom w:val="threeDEmboss" w:sz="18" w:space="0" w:color="auto"/>
        <w:right w:val="threeDEmboss" w:sz="18" w:space="0" w:color="auto"/>
        <w:insideH w:val="single" w:sz="6" w:space="0" w:color="auto"/>
        <w:insideV w:val="single" w:sz="6" w:space="0" w:color="auto"/>
      </w:tblBorders>
    </w:tblPr>
    <w:tcPr>
      <w:shd w:val="clear" w:color="auto" w:fill="FFFFFF"/>
    </w:tcPr>
    <w:tblStylePr w:type="firstRow">
      <w:tblPr/>
      <w:tcPr>
        <w:shd w:val="clear" w:color="auto" w:fill="E0E0E0"/>
      </w:tcPr>
    </w:tblStylePr>
  </w:style>
  <w:style w:type="paragraph" w:customStyle="1" w:styleId="TableText">
    <w:name w:val="Table Text"/>
    <w:basedOn w:val="Normal"/>
    <w:rsid w:val="00AF32C7"/>
    <w:pPr>
      <w:spacing w:before="120" w:after="120"/>
      <w:jc w:val="center"/>
    </w:pPr>
  </w:style>
  <w:style w:type="paragraph" w:customStyle="1" w:styleId="TableTitle">
    <w:name w:val="Table Title"/>
    <w:basedOn w:val="BodyText"/>
    <w:rsid w:val="00AF32C7"/>
    <w:pPr>
      <w:spacing w:before="120"/>
      <w:ind w:left="0"/>
      <w:jc w:val="center"/>
    </w:pPr>
    <w:rPr>
      <w:b/>
    </w:rPr>
  </w:style>
  <w:style w:type="table" w:styleId="TableGrid">
    <w:name w:val="Table Grid"/>
    <w:basedOn w:val="TableNormal"/>
    <w:rsid w:val="00AF3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F32C7"/>
    <w:pPr>
      <w:tabs>
        <w:tab w:val="center" w:pos="4320"/>
        <w:tab w:val="right" w:pos="8640"/>
      </w:tabs>
    </w:pPr>
  </w:style>
  <w:style w:type="paragraph" w:styleId="Footer">
    <w:name w:val="footer"/>
    <w:basedOn w:val="Normal"/>
    <w:rsid w:val="00AF32C7"/>
    <w:pPr>
      <w:tabs>
        <w:tab w:val="center" w:pos="4320"/>
        <w:tab w:val="right" w:pos="8640"/>
      </w:tabs>
    </w:pPr>
  </w:style>
  <w:style w:type="paragraph" w:styleId="TOC2">
    <w:name w:val="toc 2"/>
    <w:basedOn w:val="Normal"/>
    <w:next w:val="Normal"/>
    <w:autoRedefine/>
    <w:uiPriority w:val="39"/>
    <w:rsid w:val="00AF32C7"/>
    <w:pPr>
      <w:tabs>
        <w:tab w:val="left" w:pos="960"/>
        <w:tab w:val="right" w:leader="dot" w:pos="9900"/>
      </w:tabs>
      <w:ind w:left="220"/>
    </w:pPr>
  </w:style>
  <w:style w:type="paragraph" w:styleId="TOC1">
    <w:name w:val="toc 1"/>
    <w:basedOn w:val="Normal"/>
    <w:next w:val="Normal"/>
    <w:autoRedefine/>
    <w:uiPriority w:val="39"/>
    <w:rsid w:val="00AF32C7"/>
    <w:pPr>
      <w:tabs>
        <w:tab w:val="left" w:pos="440"/>
        <w:tab w:val="right" w:leader="dot" w:pos="9900"/>
      </w:tabs>
    </w:pPr>
    <w:rPr>
      <w:b/>
    </w:rPr>
  </w:style>
  <w:style w:type="character" w:styleId="Hyperlink">
    <w:name w:val="Hyperlink"/>
    <w:basedOn w:val="DefaultParagraphFont"/>
    <w:uiPriority w:val="99"/>
    <w:rsid w:val="00AF32C7"/>
    <w:rPr>
      <w:color w:val="0000FF"/>
      <w:u w:val="single"/>
    </w:rPr>
  </w:style>
  <w:style w:type="paragraph" w:styleId="Caption">
    <w:name w:val="caption"/>
    <w:basedOn w:val="Normal"/>
    <w:next w:val="Normal"/>
    <w:qFormat/>
    <w:rsid w:val="00AF32C7"/>
    <w:pPr>
      <w:spacing w:before="120" w:after="120"/>
      <w:jc w:val="center"/>
    </w:pPr>
    <w:rPr>
      <w:b/>
      <w:bCs/>
      <w:sz w:val="20"/>
      <w:szCs w:val="20"/>
    </w:rPr>
  </w:style>
  <w:style w:type="paragraph" w:styleId="TableofFigures">
    <w:name w:val="table of figures"/>
    <w:basedOn w:val="Normal"/>
    <w:next w:val="Normal"/>
    <w:semiHidden/>
    <w:rsid w:val="00AF32C7"/>
    <w:pPr>
      <w:ind w:left="440" w:hanging="440"/>
    </w:pPr>
  </w:style>
  <w:style w:type="paragraph" w:styleId="TOC3">
    <w:name w:val="toc 3"/>
    <w:basedOn w:val="Normal"/>
    <w:next w:val="Normal"/>
    <w:autoRedefine/>
    <w:uiPriority w:val="39"/>
    <w:rsid w:val="00AF32C7"/>
    <w:pPr>
      <w:tabs>
        <w:tab w:val="left" w:pos="1200"/>
        <w:tab w:val="right" w:leader="dot" w:pos="9900"/>
      </w:tabs>
      <w:ind w:left="440"/>
    </w:pPr>
  </w:style>
  <w:style w:type="character" w:styleId="FootnoteReference">
    <w:name w:val="footnote reference"/>
    <w:basedOn w:val="DefaultParagraphFont"/>
    <w:semiHidden/>
    <w:rsid w:val="00AF32C7"/>
    <w:rPr>
      <w:vertAlign w:val="superscript"/>
    </w:rPr>
  </w:style>
  <w:style w:type="paragraph" w:styleId="FootnoteText">
    <w:name w:val="footnote text"/>
    <w:basedOn w:val="Normal"/>
    <w:semiHidden/>
    <w:rsid w:val="00AF32C7"/>
    <w:pPr>
      <w:autoSpaceDE w:val="0"/>
      <w:autoSpaceDN w:val="0"/>
      <w:adjustRightInd w:val="0"/>
    </w:pPr>
    <w:rPr>
      <w:noProof/>
      <w:sz w:val="20"/>
      <w:szCs w:val="20"/>
      <w:lang w:eastAsia="en-GB"/>
    </w:rPr>
  </w:style>
  <w:style w:type="paragraph" w:styleId="ListBullet">
    <w:name w:val="List Bullet"/>
    <w:basedOn w:val="Normal"/>
    <w:autoRedefine/>
    <w:rsid w:val="00AF32C7"/>
    <w:pPr>
      <w:tabs>
        <w:tab w:val="num" w:pos="360"/>
      </w:tabs>
      <w:ind w:left="360" w:hanging="360"/>
    </w:pPr>
    <w:rPr>
      <w:sz w:val="24"/>
      <w:lang w:eastAsia="en-GB"/>
    </w:rPr>
  </w:style>
  <w:style w:type="paragraph" w:styleId="ListBullet2">
    <w:name w:val="List Bullet 2"/>
    <w:basedOn w:val="Normal"/>
    <w:autoRedefine/>
    <w:rsid w:val="00AF32C7"/>
    <w:pPr>
      <w:tabs>
        <w:tab w:val="num" w:pos="643"/>
      </w:tabs>
      <w:ind w:left="643" w:hanging="360"/>
    </w:pPr>
    <w:rPr>
      <w:sz w:val="24"/>
      <w:lang w:eastAsia="en-GB"/>
    </w:rPr>
  </w:style>
  <w:style w:type="paragraph" w:styleId="ListBullet3">
    <w:name w:val="List Bullet 3"/>
    <w:basedOn w:val="Normal"/>
    <w:autoRedefine/>
    <w:rsid w:val="00AF32C7"/>
    <w:pPr>
      <w:tabs>
        <w:tab w:val="num" w:pos="926"/>
      </w:tabs>
      <w:ind w:left="926" w:hanging="360"/>
    </w:pPr>
    <w:rPr>
      <w:sz w:val="24"/>
      <w:lang w:eastAsia="en-GB"/>
    </w:rPr>
  </w:style>
  <w:style w:type="paragraph" w:styleId="ListBullet4">
    <w:name w:val="List Bullet 4"/>
    <w:basedOn w:val="Normal"/>
    <w:autoRedefine/>
    <w:rsid w:val="00AF32C7"/>
    <w:pPr>
      <w:tabs>
        <w:tab w:val="num" w:pos="1209"/>
      </w:tabs>
      <w:ind w:left="1209" w:hanging="360"/>
    </w:pPr>
    <w:rPr>
      <w:sz w:val="24"/>
      <w:lang w:eastAsia="en-GB"/>
    </w:rPr>
  </w:style>
  <w:style w:type="paragraph" w:styleId="ListBullet5">
    <w:name w:val="List Bullet 5"/>
    <w:basedOn w:val="Normal"/>
    <w:autoRedefine/>
    <w:rsid w:val="00AF32C7"/>
    <w:pPr>
      <w:tabs>
        <w:tab w:val="num" w:pos="1492"/>
      </w:tabs>
      <w:ind w:left="1492" w:hanging="360"/>
    </w:pPr>
    <w:rPr>
      <w:sz w:val="24"/>
      <w:lang w:eastAsia="en-GB"/>
    </w:rPr>
  </w:style>
  <w:style w:type="paragraph" w:styleId="ListNumber">
    <w:name w:val="List Number"/>
    <w:basedOn w:val="Normal"/>
    <w:rsid w:val="00AF32C7"/>
    <w:pPr>
      <w:tabs>
        <w:tab w:val="num" w:pos="360"/>
      </w:tabs>
      <w:ind w:left="360" w:hanging="360"/>
    </w:pPr>
    <w:rPr>
      <w:sz w:val="24"/>
      <w:lang w:eastAsia="en-GB"/>
    </w:rPr>
  </w:style>
  <w:style w:type="paragraph" w:styleId="ListNumber2">
    <w:name w:val="List Number 2"/>
    <w:basedOn w:val="Normal"/>
    <w:rsid w:val="00AF32C7"/>
    <w:pPr>
      <w:tabs>
        <w:tab w:val="num" w:pos="643"/>
      </w:tabs>
      <w:ind w:left="643" w:hanging="360"/>
    </w:pPr>
    <w:rPr>
      <w:sz w:val="24"/>
      <w:lang w:eastAsia="en-GB"/>
    </w:rPr>
  </w:style>
  <w:style w:type="paragraph" w:styleId="ListNumber3">
    <w:name w:val="List Number 3"/>
    <w:basedOn w:val="Normal"/>
    <w:rsid w:val="00AF32C7"/>
    <w:pPr>
      <w:tabs>
        <w:tab w:val="num" w:pos="926"/>
      </w:tabs>
      <w:ind w:left="926" w:hanging="360"/>
    </w:pPr>
    <w:rPr>
      <w:sz w:val="24"/>
      <w:lang w:eastAsia="en-GB"/>
    </w:rPr>
  </w:style>
  <w:style w:type="paragraph" w:styleId="ListNumber4">
    <w:name w:val="List Number 4"/>
    <w:basedOn w:val="Normal"/>
    <w:rsid w:val="00AF32C7"/>
    <w:pPr>
      <w:tabs>
        <w:tab w:val="num" w:pos="1209"/>
      </w:tabs>
      <w:ind w:left="1209" w:hanging="360"/>
    </w:pPr>
    <w:rPr>
      <w:sz w:val="24"/>
      <w:lang w:eastAsia="en-GB"/>
    </w:rPr>
  </w:style>
  <w:style w:type="paragraph" w:styleId="ListNumber5">
    <w:name w:val="List Number 5"/>
    <w:basedOn w:val="Normal"/>
    <w:rsid w:val="00AF32C7"/>
    <w:pPr>
      <w:tabs>
        <w:tab w:val="num" w:pos="1492"/>
      </w:tabs>
      <w:ind w:left="1492" w:hanging="360"/>
    </w:pPr>
    <w:rPr>
      <w:sz w:val="24"/>
      <w:lang w:eastAsia="en-GB"/>
    </w:rPr>
  </w:style>
  <w:style w:type="paragraph" w:customStyle="1" w:styleId="Style1">
    <w:name w:val="Style1"/>
    <w:basedOn w:val="Heading1"/>
    <w:rsid w:val="00AF32C7"/>
    <w:pPr>
      <w:numPr>
        <w:numId w:val="0"/>
      </w:numPr>
    </w:pPr>
  </w:style>
  <w:style w:type="paragraph" w:styleId="BalloonText">
    <w:name w:val="Balloon Text"/>
    <w:basedOn w:val="Normal"/>
    <w:link w:val="BalloonTextChar"/>
    <w:rsid w:val="001232F9"/>
    <w:rPr>
      <w:rFonts w:ascii="Tahoma" w:hAnsi="Tahoma" w:cs="Tahoma"/>
      <w:sz w:val="16"/>
      <w:szCs w:val="16"/>
    </w:rPr>
  </w:style>
  <w:style w:type="character" w:customStyle="1" w:styleId="BalloonTextChar">
    <w:name w:val="Balloon Text Char"/>
    <w:basedOn w:val="DefaultParagraphFont"/>
    <w:link w:val="BalloonText"/>
    <w:rsid w:val="001232F9"/>
    <w:rPr>
      <w:rFonts w:ascii="Tahoma" w:hAnsi="Tahoma" w:cs="Tahoma"/>
      <w:sz w:val="16"/>
      <w:szCs w:val="16"/>
      <w:lang w:eastAsia="en-US"/>
    </w:rPr>
  </w:style>
  <w:style w:type="paragraph" w:styleId="Bibliography">
    <w:name w:val="Bibliography"/>
    <w:basedOn w:val="Normal"/>
    <w:next w:val="Normal"/>
    <w:uiPriority w:val="37"/>
    <w:semiHidden/>
    <w:unhideWhenUsed/>
    <w:rsid w:val="001232F9"/>
  </w:style>
  <w:style w:type="paragraph" w:styleId="BlockText">
    <w:name w:val="Block Text"/>
    <w:basedOn w:val="Normal"/>
    <w:rsid w:val="001232F9"/>
    <w:pPr>
      <w:spacing w:after="120"/>
      <w:ind w:left="1440" w:right="1440"/>
    </w:pPr>
  </w:style>
  <w:style w:type="paragraph" w:styleId="BodyText2">
    <w:name w:val="Body Text 2"/>
    <w:basedOn w:val="Normal"/>
    <w:link w:val="BodyText2Char"/>
    <w:rsid w:val="001232F9"/>
    <w:pPr>
      <w:spacing w:after="120" w:line="480" w:lineRule="auto"/>
    </w:pPr>
  </w:style>
  <w:style w:type="character" w:customStyle="1" w:styleId="BodyText2Char">
    <w:name w:val="Body Text 2 Char"/>
    <w:basedOn w:val="DefaultParagraphFont"/>
    <w:link w:val="BodyText2"/>
    <w:rsid w:val="001232F9"/>
    <w:rPr>
      <w:sz w:val="22"/>
      <w:szCs w:val="24"/>
      <w:lang w:eastAsia="en-US"/>
    </w:rPr>
  </w:style>
  <w:style w:type="paragraph" w:styleId="BodyText3">
    <w:name w:val="Body Text 3"/>
    <w:basedOn w:val="Normal"/>
    <w:link w:val="BodyText3Char"/>
    <w:rsid w:val="001232F9"/>
    <w:pPr>
      <w:spacing w:after="120"/>
    </w:pPr>
    <w:rPr>
      <w:sz w:val="16"/>
      <w:szCs w:val="16"/>
    </w:rPr>
  </w:style>
  <w:style w:type="character" w:customStyle="1" w:styleId="BodyText3Char">
    <w:name w:val="Body Text 3 Char"/>
    <w:basedOn w:val="DefaultParagraphFont"/>
    <w:link w:val="BodyText3"/>
    <w:rsid w:val="001232F9"/>
    <w:rPr>
      <w:sz w:val="16"/>
      <w:szCs w:val="16"/>
      <w:lang w:eastAsia="en-US"/>
    </w:rPr>
  </w:style>
  <w:style w:type="paragraph" w:styleId="BodyTextFirstIndent">
    <w:name w:val="Body Text First Indent"/>
    <w:basedOn w:val="BodyText"/>
    <w:link w:val="BodyTextFirstIndentChar"/>
    <w:rsid w:val="001232F9"/>
    <w:pPr>
      <w:ind w:left="0" w:firstLine="210"/>
      <w:jc w:val="left"/>
    </w:pPr>
  </w:style>
  <w:style w:type="character" w:customStyle="1" w:styleId="BodyTextChar">
    <w:name w:val="Body Text Char"/>
    <w:basedOn w:val="DefaultParagraphFont"/>
    <w:link w:val="BodyText"/>
    <w:rsid w:val="001232F9"/>
    <w:rPr>
      <w:sz w:val="22"/>
      <w:szCs w:val="24"/>
      <w:lang w:eastAsia="en-US"/>
    </w:rPr>
  </w:style>
  <w:style w:type="character" w:customStyle="1" w:styleId="BodyTextFirstIndentChar">
    <w:name w:val="Body Text First Indent Char"/>
    <w:basedOn w:val="BodyTextChar"/>
    <w:link w:val="BodyTextFirstIndent"/>
    <w:rsid w:val="001232F9"/>
    <w:rPr>
      <w:sz w:val="22"/>
      <w:szCs w:val="24"/>
      <w:lang w:eastAsia="en-US"/>
    </w:rPr>
  </w:style>
  <w:style w:type="paragraph" w:styleId="BodyTextIndent">
    <w:name w:val="Body Text Indent"/>
    <w:basedOn w:val="Normal"/>
    <w:link w:val="BodyTextIndentChar"/>
    <w:rsid w:val="001232F9"/>
    <w:pPr>
      <w:spacing w:after="120"/>
      <w:ind w:left="283"/>
    </w:pPr>
  </w:style>
  <w:style w:type="character" w:customStyle="1" w:styleId="BodyTextIndentChar">
    <w:name w:val="Body Text Indent Char"/>
    <w:basedOn w:val="DefaultParagraphFont"/>
    <w:link w:val="BodyTextIndent"/>
    <w:rsid w:val="001232F9"/>
    <w:rPr>
      <w:sz w:val="22"/>
      <w:szCs w:val="24"/>
      <w:lang w:eastAsia="en-US"/>
    </w:rPr>
  </w:style>
  <w:style w:type="paragraph" w:styleId="BodyTextFirstIndent2">
    <w:name w:val="Body Text First Indent 2"/>
    <w:basedOn w:val="BodyTextIndent"/>
    <w:link w:val="BodyTextFirstIndent2Char"/>
    <w:rsid w:val="001232F9"/>
    <w:pPr>
      <w:ind w:firstLine="210"/>
    </w:pPr>
  </w:style>
  <w:style w:type="character" w:customStyle="1" w:styleId="BodyTextFirstIndent2Char">
    <w:name w:val="Body Text First Indent 2 Char"/>
    <w:basedOn w:val="BodyTextIndentChar"/>
    <w:link w:val="BodyTextFirstIndent2"/>
    <w:rsid w:val="001232F9"/>
    <w:rPr>
      <w:sz w:val="22"/>
      <w:szCs w:val="24"/>
      <w:lang w:eastAsia="en-US"/>
    </w:rPr>
  </w:style>
  <w:style w:type="paragraph" w:styleId="BodyTextIndent2">
    <w:name w:val="Body Text Indent 2"/>
    <w:basedOn w:val="Normal"/>
    <w:link w:val="BodyTextIndent2Char"/>
    <w:rsid w:val="001232F9"/>
    <w:pPr>
      <w:spacing w:after="120" w:line="480" w:lineRule="auto"/>
      <w:ind w:left="283"/>
    </w:pPr>
  </w:style>
  <w:style w:type="character" w:customStyle="1" w:styleId="BodyTextIndent2Char">
    <w:name w:val="Body Text Indent 2 Char"/>
    <w:basedOn w:val="DefaultParagraphFont"/>
    <w:link w:val="BodyTextIndent2"/>
    <w:rsid w:val="001232F9"/>
    <w:rPr>
      <w:sz w:val="22"/>
      <w:szCs w:val="24"/>
      <w:lang w:eastAsia="en-US"/>
    </w:rPr>
  </w:style>
  <w:style w:type="paragraph" w:styleId="BodyTextIndent3">
    <w:name w:val="Body Text Indent 3"/>
    <w:basedOn w:val="Normal"/>
    <w:link w:val="BodyTextIndent3Char"/>
    <w:rsid w:val="001232F9"/>
    <w:pPr>
      <w:spacing w:after="120"/>
      <w:ind w:left="283"/>
    </w:pPr>
    <w:rPr>
      <w:sz w:val="16"/>
      <w:szCs w:val="16"/>
    </w:rPr>
  </w:style>
  <w:style w:type="character" w:customStyle="1" w:styleId="BodyTextIndent3Char">
    <w:name w:val="Body Text Indent 3 Char"/>
    <w:basedOn w:val="DefaultParagraphFont"/>
    <w:link w:val="BodyTextIndent3"/>
    <w:rsid w:val="001232F9"/>
    <w:rPr>
      <w:sz w:val="16"/>
      <w:szCs w:val="16"/>
      <w:lang w:eastAsia="en-US"/>
    </w:rPr>
  </w:style>
  <w:style w:type="paragraph" w:styleId="Closing">
    <w:name w:val="Closing"/>
    <w:basedOn w:val="Normal"/>
    <w:link w:val="ClosingChar"/>
    <w:rsid w:val="001232F9"/>
    <w:pPr>
      <w:ind w:left="4252"/>
    </w:pPr>
  </w:style>
  <w:style w:type="character" w:customStyle="1" w:styleId="ClosingChar">
    <w:name w:val="Closing Char"/>
    <w:basedOn w:val="DefaultParagraphFont"/>
    <w:link w:val="Closing"/>
    <w:rsid w:val="001232F9"/>
    <w:rPr>
      <w:sz w:val="22"/>
      <w:szCs w:val="24"/>
      <w:lang w:eastAsia="en-US"/>
    </w:rPr>
  </w:style>
  <w:style w:type="paragraph" w:styleId="CommentText">
    <w:name w:val="annotation text"/>
    <w:basedOn w:val="Normal"/>
    <w:link w:val="CommentTextChar"/>
    <w:rsid w:val="001232F9"/>
    <w:rPr>
      <w:sz w:val="20"/>
      <w:szCs w:val="20"/>
    </w:rPr>
  </w:style>
  <w:style w:type="character" w:customStyle="1" w:styleId="CommentTextChar">
    <w:name w:val="Comment Text Char"/>
    <w:basedOn w:val="DefaultParagraphFont"/>
    <w:link w:val="CommentText"/>
    <w:rsid w:val="001232F9"/>
    <w:rPr>
      <w:lang w:eastAsia="en-US"/>
    </w:rPr>
  </w:style>
  <w:style w:type="paragraph" w:styleId="CommentSubject">
    <w:name w:val="annotation subject"/>
    <w:basedOn w:val="CommentText"/>
    <w:next w:val="CommentText"/>
    <w:link w:val="CommentSubjectChar"/>
    <w:rsid w:val="001232F9"/>
    <w:rPr>
      <w:b/>
      <w:bCs/>
    </w:rPr>
  </w:style>
  <w:style w:type="character" w:customStyle="1" w:styleId="CommentSubjectChar">
    <w:name w:val="Comment Subject Char"/>
    <w:basedOn w:val="CommentTextChar"/>
    <w:link w:val="CommentSubject"/>
    <w:rsid w:val="001232F9"/>
    <w:rPr>
      <w:b/>
      <w:bCs/>
      <w:lang w:eastAsia="en-US"/>
    </w:rPr>
  </w:style>
  <w:style w:type="paragraph" w:styleId="Date">
    <w:name w:val="Date"/>
    <w:basedOn w:val="Normal"/>
    <w:next w:val="Normal"/>
    <w:link w:val="DateChar"/>
    <w:rsid w:val="001232F9"/>
  </w:style>
  <w:style w:type="character" w:customStyle="1" w:styleId="DateChar">
    <w:name w:val="Date Char"/>
    <w:basedOn w:val="DefaultParagraphFont"/>
    <w:link w:val="Date"/>
    <w:rsid w:val="001232F9"/>
    <w:rPr>
      <w:sz w:val="22"/>
      <w:szCs w:val="24"/>
      <w:lang w:eastAsia="en-US"/>
    </w:rPr>
  </w:style>
  <w:style w:type="paragraph" w:styleId="DocumentMap">
    <w:name w:val="Document Map"/>
    <w:basedOn w:val="Normal"/>
    <w:link w:val="DocumentMapChar"/>
    <w:rsid w:val="001232F9"/>
    <w:rPr>
      <w:rFonts w:ascii="Tahoma" w:hAnsi="Tahoma" w:cs="Tahoma"/>
      <w:sz w:val="16"/>
      <w:szCs w:val="16"/>
    </w:rPr>
  </w:style>
  <w:style w:type="character" w:customStyle="1" w:styleId="DocumentMapChar">
    <w:name w:val="Document Map Char"/>
    <w:basedOn w:val="DefaultParagraphFont"/>
    <w:link w:val="DocumentMap"/>
    <w:rsid w:val="001232F9"/>
    <w:rPr>
      <w:rFonts w:ascii="Tahoma" w:hAnsi="Tahoma" w:cs="Tahoma"/>
      <w:sz w:val="16"/>
      <w:szCs w:val="16"/>
      <w:lang w:eastAsia="en-US"/>
    </w:rPr>
  </w:style>
  <w:style w:type="paragraph" w:styleId="E-mailSignature">
    <w:name w:val="E-mail Signature"/>
    <w:basedOn w:val="Normal"/>
    <w:link w:val="E-mailSignatureChar"/>
    <w:rsid w:val="001232F9"/>
  </w:style>
  <w:style w:type="character" w:customStyle="1" w:styleId="E-mailSignatureChar">
    <w:name w:val="E-mail Signature Char"/>
    <w:basedOn w:val="DefaultParagraphFont"/>
    <w:link w:val="E-mailSignature"/>
    <w:rsid w:val="001232F9"/>
    <w:rPr>
      <w:sz w:val="22"/>
      <w:szCs w:val="24"/>
      <w:lang w:eastAsia="en-US"/>
    </w:rPr>
  </w:style>
  <w:style w:type="paragraph" w:styleId="EndnoteText">
    <w:name w:val="endnote text"/>
    <w:basedOn w:val="Normal"/>
    <w:link w:val="EndnoteTextChar"/>
    <w:rsid w:val="001232F9"/>
    <w:rPr>
      <w:sz w:val="20"/>
      <w:szCs w:val="20"/>
    </w:rPr>
  </w:style>
  <w:style w:type="character" w:customStyle="1" w:styleId="EndnoteTextChar">
    <w:name w:val="Endnote Text Char"/>
    <w:basedOn w:val="DefaultParagraphFont"/>
    <w:link w:val="EndnoteText"/>
    <w:rsid w:val="001232F9"/>
    <w:rPr>
      <w:lang w:eastAsia="en-US"/>
    </w:rPr>
  </w:style>
  <w:style w:type="paragraph" w:styleId="EnvelopeAddress">
    <w:name w:val="envelope address"/>
    <w:basedOn w:val="Normal"/>
    <w:rsid w:val="001232F9"/>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rsid w:val="001232F9"/>
    <w:rPr>
      <w:rFonts w:asciiTheme="majorHAnsi" w:eastAsiaTheme="majorEastAsia" w:hAnsiTheme="majorHAnsi" w:cstheme="majorBidi"/>
      <w:sz w:val="20"/>
      <w:szCs w:val="20"/>
    </w:rPr>
  </w:style>
  <w:style w:type="paragraph" w:styleId="HTMLAddress">
    <w:name w:val="HTML Address"/>
    <w:basedOn w:val="Normal"/>
    <w:link w:val="HTMLAddressChar"/>
    <w:rsid w:val="001232F9"/>
    <w:rPr>
      <w:i/>
      <w:iCs/>
    </w:rPr>
  </w:style>
  <w:style w:type="character" w:customStyle="1" w:styleId="HTMLAddressChar">
    <w:name w:val="HTML Address Char"/>
    <w:basedOn w:val="DefaultParagraphFont"/>
    <w:link w:val="HTMLAddress"/>
    <w:rsid w:val="001232F9"/>
    <w:rPr>
      <w:i/>
      <w:iCs/>
      <w:sz w:val="22"/>
      <w:szCs w:val="24"/>
      <w:lang w:eastAsia="en-US"/>
    </w:rPr>
  </w:style>
  <w:style w:type="paragraph" w:styleId="HTMLPreformatted">
    <w:name w:val="HTML Preformatted"/>
    <w:basedOn w:val="Normal"/>
    <w:link w:val="HTMLPreformattedChar"/>
    <w:rsid w:val="001232F9"/>
    <w:rPr>
      <w:rFonts w:ascii="Courier New" w:hAnsi="Courier New" w:cs="Courier New"/>
      <w:sz w:val="20"/>
      <w:szCs w:val="20"/>
    </w:rPr>
  </w:style>
  <w:style w:type="character" w:customStyle="1" w:styleId="HTMLPreformattedChar">
    <w:name w:val="HTML Preformatted Char"/>
    <w:basedOn w:val="DefaultParagraphFont"/>
    <w:link w:val="HTMLPreformatted"/>
    <w:rsid w:val="001232F9"/>
    <w:rPr>
      <w:rFonts w:ascii="Courier New" w:hAnsi="Courier New" w:cs="Courier New"/>
      <w:lang w:eastAsia="en-US"/>
    </w:rPr>
  </w:style>
  <w:style w:type="paragraph" w:styleId="Index1">
    <w:name w:val="index 1"/>
    <w:basedOn w:val="Normal"/>
    <w:next w:val="Normal"/>
    <w:autoRedefine/>
    <w:rsid w:val="001232F9"/>
    <w:pPr>
      <w:ind w:left="220" w:hanging="220"/>
    </w:pPr>
  </w:style>
  <w:style w:type="paragraph" w:styleId="Index2">
    <w:name w:val="index 2"/>
    <w:basedOn w:val="Normal"/>
    <w:next w:val="Normal"/>
    <w:autoRedefine/>
    <w:rsid w:val="001232F9"/>
    <w:pPr>
      <w:ind w:left="440" w:hanging="220"/>
    </w:pPr>
  </w:style>
  <w:style w:type="paragraph" w:styleId="Index3">
    <w:name w:val="index 3"/>
    <w:basedOn w:val="Normal"/>
    <w:next w:val="Normal"/>
    <w:autoRedefine/>
    <w:rsid w:val="001232F9"/>
    <w:pPr>
      <w:ind w:left="660" w:hanging="220"/>
    </w:pPr>
  </w:style>
  <w:style w:type="paragraph" w:styleId="Index4">
    <w:name w:val="index 4"/>
    <w:basedOn w:val="Normal"/>
    <w:next w:val="Normal"/>
    <w:autoRedefine/>
    <w:rsid w:val="001232F9"/>
    <w:pPr>
      <w:ind w:left="880" w:hanging="220"/>
    </w:pPr>
  </w:style>
  <w:style w:type="paragraph" w:styleId="Index5">
    <w:name w:val="index 5"/>
    <w:basedOn w:val="Normal"/>
    <w:next w:val="Normal"/>
    <w:autoRedefine/>
    <w:rsid w:val="001232F9"/>
    <w:pPr>
      <w:ind w:left="1100" w:hanging="220"/>
    </w:pPr>
  </w:style>
  <w:style w:type="paragraph" w:styleId="Index6">
    <w:name w:val="index 6"/>
    <w:basedOn w:val="Normal"/>
    <w:next w:val="Normal"/>
    <w:autoRedefine/>
    <w:rsid w:val="001232F9"/>
    <w:pPr>
      <w:ind w:left="1320" w:hanging="220"/>
    </w:pPr>
  </w:style>
  <w:style w:type="paragraph" w:styleId="Index7">
    <w:name w:val="index 7"/>
    <w:basedOn w:val="Normal"/>
    <w:next w:val="Normal"/>
    <w:autoRedefine/>
    <w:rsid w:val="001232F9"/>
    <w:pPr>
      <w:ind w:left="1540" w:hanging="220"/>
    </w:pPr>
  </w:style>
  <w:style w:type="paragraph" w:styleId="Index8">
    <w:name w:val="index 8"/>
    <w:basedOn w:val="Normal"/>
    <w:next w:val="Normal"/>
    <w:autoRedefine/>
    <w:rsid w:val="001232F9"/>
    <w:pPr>
      <w:ind w:left="1760" w:hanging="220"/>
    </w:pPr>
  </w:style>
  <w:style w:type="paragraph" w:styleId="Index9">
    <w:name w:val="index 9"/>
    <w:basedOn w:val="Normal"/>
    <w:next w:val="Normal"/>
    <w:autoRedefine/>
    <w:rsid w:val="001232F9"/>
    <w:pPr>
      <w:ind w:left="1980" w:hanging="220"/>
    </w:pPr>
  </w:style>
  <w:style w:type="paragraph" w:styleId="IndexHeading">
    <w:name w:val="index heading"/>
    <w:basedOn w:val="Normal"/>
    <w:next w:val="Index1"/>
    <w:rsid w:val="001232F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232F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232F9"/>
    <w:rPr>
      <w:b/>
      <w:bCs/>
      <w:i/>
      <w:iCs/>
      <w:color w:val="4F81BD" w:themeColor="accent1"/>
      <w:sz w:val="22"/>
      <w:szCs w:val="24"/>
      <w:lang w:eastAsia="en-US"/>
    </w:rPr>
  </w:style>
  <w:style w:type="paragraph" w:styleId="List">
    <w:name w:val="List"/>
    <w:basedOn w:val="Normal"/>
    <w:rsid w:val="001232F9"/>
    <w:pPr>
      <w:ind w:left="283" w:hanging="283"/>
      <w:contextualSpacing/>
    </w:pPr>
  </w:style>
  <w:style w:type="paragraph" w:styleId="List2">
    <w:name w:val="List 2"/>
    <w:basedOn w:val="Normal"/>
    <w:rsid w:val="001232F9"/>
    <w:pPr>
      <w:ind w:left="566" w:hanging="283"/>
      <w:contextualSpacing/>
    </w:pPr>
  </w:style>
  <w:style w:type="paragraph" w:styleId="List3">
    <w:name w:val="List 3"/>
    <w:basedOn w:val="Normal"/>
    <w:rsid w:val="001232F9"/>
    <w:pPr>
      <w:ind w:left="849" w:hanging="283"/>
      <w:contextualSpacing/>
    </w:pPr>
  </w:style>
  <w:style w:type="paragraph" w:styleId="List4">
    <w:name w:val="List 4"/>
    <w:basedOn w:val="Normal"/>
    <w:rsid w:val="001232F9"/>
    <w:pPr>
      <w:ind w:left="1132" w:hanging="283"/>
      <w:contextualSpacing/>
    </w:pPr>
  </w:style>
  <w:style w:type="paragraph" w:styleId="List5">
    <w:name w:val="List 5"/>
    <w:basedOn w:val="Normal"/>
    <w:rsid w:val="001232F9"/>
    <w:pPr>
      <w:ind w:left="1415" w:hanging="283"/>
      <w:contextualSpacing/>
    </w:pPr>
  </w:style>
  <w:style w:type="paragraph" w:styleId="ListContinue">
    <w:name w:val="List Continue"/>
    <w:basedOn w:val="Normal"/>
    <w:rsid w:val="001232F9"/>
    <w:pPr>
      <w:spacing w:after="120"/>
      <w:ind w:left="283"/>
      <w:contextualSpacing/>
    </w:pPr>
  </w:style>
  <w:style w:type="paragraph" w:styleId="ListContinue2">
    <w:name w:val="List Continue 2"/>
    <w:basedOn w:val="Normal"/>
    <w:rsid w:val="001232F9"/>
    <w:pPr>
      <w:spacing w:after="120"/>
      <w:ind w:left="566"/>
      <w:contextualSpacing/>
    </w:pPr>
  </w:style>
  <w:style w:type="paragraph" w:styleId="ListContinue3">
    <w:name w:val="List Continue 3"/>
    <w:basedOn w:val="Normal"/>
    <w:rsid w:val="001232F9"/>
    <w:pPr>
      <w:spacing w:after="120"/>
      <w:ind w:left="849"/>
      <w:contextualSpacing/>
    </w:pPr>
  </w:style>
  <w:style w:type="paragraph" w:styleId="ListContinue4">
    <w:name w:val="List Continue 4"/>
    <w:basedOn w:val="Normal"/>
    <w:rsid w:val="001232F9"/>
    <w:pPr>
      <w:spacing w:after="120"/>
      <w:ind w:left="1132"/>
      <w:contextualSpacing/>
    </w:pPr>
  </w:style>
  <w:style w:type="paragraph" w:styleId="ListContinue5">
    <w:name w:val="List Continue 5"/>
    <w:basedOn w:val="Normal"/>
    <w:rsid w:val="001232F9"/>
    <w:pPr>
      <w:spacing w:after="120"/>
      <w:ind w:left="1415"/>
      <w:contextualSpacing/>
    </w:pPr>
  </w:style>
  <w:style w:type="paragraph" w:styleId="ListParagraph">
    <w:name w:val="List Paragraph"/>
    <w:basedOn w:val="Normal"/>
    <w:uiPriority w:val="34"/>
    <w:qFormat/>
    <w:rsid w:val="001232F9"/>
    <w:pPr>
      <w:ind w:left="720"/>
    </w:pPr>
  </w:style>
  <w:style w:type="paragraph" w:styleId="MacroText">
    <w:name w:val="macro"/>
    <w:link w:val="MacroTextChar"/>
    <w:rsid w:val="001232F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character" w:customStyle="1" w:styleId="MacroTextChar">
    <w:name w:val="Macro Text Char"/>
    <w:basedOn w:val="DefaultParagraphFont"/>
    <w:link w:val="MacroText"/>
    <w:rsid w:val="001232F9"/>
    <w:rPr>
      <w:rFonts w:ascii="Courier New" w:hAnsi="Courier New" w:cs="Courier New"/>
      <w:lang w:eastAsia="en-US"/>
    </w:rPr>
  </w:style>
  <w:style w:type="paragraph" w:styleId="MessageHeader">
    <w:name w:val="Message Header"/>
    <w:basedOn w:val="Normal"/>
    <w:link w:val="MessageHeaderChar"/>
    <w:rsid w:val="001232F9"/>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rsid w:val="001232F9"/>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1232F9"/>
    <w:rPr>
      <w:sz w:val="22"/>
      <w:szCs w:val="24"/>
      <w:lang w:eastAsia="en-US"/>
    </w:rPr>
  </w:style>
  <w:style w:type="paragraph" w:styleId="NormalWeb">
    <w:name w:val="Normal (Web)"/>
    <w:basedOn w:val="Normal"/>
    <w:rsid w:val="001232F9"/>
    <w:rPr>
      <w:sz w:val="24"/>
    </w:rPr>
  </w:style>
  <w:style w:type="paragraph" w:styleId="NormalIndent">
    <w:name w:val="Normal Indent"/>
    <w:basedOn w:val="Normal"/>
    <w:rsid w:val="001232F9"/>
    <w:pPr>
      <w:ind w:left="720"/>
    </w:pPr>
  </w:style>
  <w:style w:type="paragraph" w:styleId="NoteHeading">
    <w:name w:val="Note Heading"/>
    <w:basedOn w:val="Normal"/>
    <w:next w:val="Normal"/>
    <w:link w:val="NoteHeadingChar"/>
    <w:rsid w:val="001232F9"/>
  </w:style>
  <w:style w:type="character" w:customStyle="1" w:styleId="NoteHeadingChar">
    <w:name w:val="Note Heading Char"/>
    <w:basedOn w:val="DefaultParagraphFont"/>
    <w:link w:val="NoteHeading"/>
    <w:rsid w:val="001232F9"/>
    <w:rPr>
      <w:sz w:val="22"/>
      <w:szCs w:val="24"/>
      <w:lang w:eastAsia="en-US"/>
    </w:rPr>
  </w:style>
  <w:style w:type="paragraph" w:styleId="PlainText">
    <w:name w:val="Plain Text"/>
    <w:basedOn w:val="Normal"/>
    <w:link w:val="PlainTextChar"/>
    <w:rsid w:val="001232F9"/>
    <w:rPr>
      <w:rFonts w:ascii="Courier New" w:hAnsi="Courier New" w:cs="Courier New"/>
      <w:sz w:val="20"/>
      <w:szCs w:val="20"/>
    </w:rPr>
  </w:style>
  <w:style w:type="character" w:customStyle="1" w:styleId="PlainTextChar">
    <w:name w:val="Plain Text Char"/>
    <w:basedOn w:val="DefaultParagraphFont"/>
    <w:link w:val="PlainText"/>
    <w:rsid w:val="001232F9"/>
    <w:rPr>
      <w:rFonts w:ascii="Courier New" w:hAnsi="Courier New" w:cs="Courier New"/>
      <w:lang w:eastAsia="en-US"/>
    </w:rPr>
  </w:style>
  <w:style w:type="paragraph" w:styleId="Quote">
    <w:name w:val="Quote"/>
    <w:basedOn w:val="Normal"/>
    <w:next w:val="Normal"/>
    <w:link w:val="QuoteChar"/>
    <w:uiPriority w:val="29"/>
    <w:qFormat/>
    <w:rsid w:val="001232F9"/>
    <w:rPr>
      <w:i/>
      <w:iCs/>
      <w:color w:val="000000" w:themeColor="text1"/>
    </w:rPr>
  </w:style>
  <w:style w:type="character" w:customStyle="1" w:styleId="QuoteChar">
    <w:name w:val="Quote Char"/>
    <w:basedOn w:val="DefaultParagraphFont"/>
    <w:link w:val="Quote"/>
    <w:uiPriority w:val="29"/>
    <w:rsid w:val="001232F9"/>
    <w:rPr>
      <w:i/>
      <w:iCs/>
      <w:color w:val="000000" w:themeColor="text1"/>
      <w:sz w:val="22"/>
      <w:szCs w:val="24"/>
      <w:lang w:eastAsia="en-US"/>
    </w:rPr>
  </w:style>
  <w:style w:type="paragraph" w:styleId="Salutation">
    <w:name w:val="Salutation"/>
    <w:basedOn w:val="Normal"/>
    <w:next w:val="Normal"/>
    <w:link w:val="SalutationChar"/>
    <w:rsid w:val="001232F9"/>
  </w:style>
  <w:style w:type="character" w:customStyle="1" w:styleId="SalutationChar">
    <w:name w:val="Salutation Char"/>
    <w:basedOn w:val="DefaultParagraphFont"/>
    <w:link w:val="Salutation"/>
    <w:rsid w:val="001232F9"/>
    <w:rPr>
      <w:sz w:val="22"/>
      <w:szCs w:val="24"/>
      <w:lang w:eastAsia="en-US"/>
    </w:rPr>
  </w:style>
  <w:style w:type="paragraph" w:styleId="Signature">
    <w:name w:val="Signature"/>
    <w:basedOn w:val="Normal"/>
    <w:link w:val="SignatureChar"/>
    <w:rsid w:val="001232F9"/>
    <w:pPr>
      <w:ind w:left="4252"/>
    </w:pPr>
  </w:style>
  <w:style w:type="character" w:customStyle="1" w:styleId="SignatureChar">
    <w:name w:val="Signature Char"/>
    <w:basedOn w:val="DefaultParagraphFont"/>
    <w:link w:val="Signature"/>
    <w:rsid w:val="001232F9"/>
    <w:rPr>
      <w:sz w:val="22"/>
      <w:szCs w:val="24"/>
      <w:lang w:eastAsia="en-US"/>
    </w:rPr>
  </w:style>
  <w:style w:type="paragraph" w:styleId="Subtitle">
    <w:name w:val="Subtitle"/>
    <w:basedOn w:val="Normal"/>
    <w:next w:val="Normal"/>
    <w:link w:val="SubtitleChar"/>
    <w:qFormat/>
    <w:rsid w:val="001232F9"/>
    <w:pPr>
      <w:spacing w:after="60"/>
      <w:jc w:val="center"/>
      <w:outlineLvl w:val="1"/>
    </w:pPr>
    <w:rPr>
      <w:rFonts w:asciiTheme="majorHAnsi" w:eastAsiaTheme="majorEastAsia" w:hAnsiTheme="majorHAnsi" w:cstheme="majorBidi"/>
      <w:sz w:val="24"/>
    </w:rPr>
  </w:style>
  <w:style w:type="character" w:customStyle="1" w:styleId="SubtitleChar">
    <w:name w:val="Subtitle Char"/>
    <w:basedOn w:val="DefaultParagraphFont"/>
    <w:link w:val="Subtitle"/>
    <w:rsid w:val="001232F9"/>
    <w:rPr>
      <w:rFonts w:asciiTheme="majorHAnsi" w:eastAsiaTheme="majorEastAsia" w:hAnsiTheme="majorHAnsi" w:cstheme="majorBidi"/>
      <w:sz w:val="24"/>
      <w:szCs w:val="24"/>
      <w:lang w:eastAsia="en-US"/>
    </w:rPr>
  </w:style>
  <w:style w:type="paragraph" w:styleId="TableofAuthorities">
    <w:name w:val="table of authorities"/>
    <w:basedOn w:val="Normal"/>
    <w:next w:val="Normal"/>
    <w:rsid w:val="001232F9"/>
    <w:pPr>
      <w:ind w:left="220" w:hanging="220"/>
    </w:pPr>
  </w:style>
  <w:style w:type="paragraph" w:styleId="Title">
    <w:name w:val="Title"/>
    <w:basedOn w:val="Normal"/>
    <w:next w:val="Normal"/>
    <w:link w:val="TitleChar"/>
    <w:qFormat/>
    <w:rsid w:val="001232F9"/>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1232F9"/>
    <w:rPr>
      <w:rFonts w:asciiTheme="majorHAnsi" w:eastAsiaTheme="majorEastAsia" w:hAnsiTheme="majorHAnsi" w:cstheme="majorBidi"/>
      <w:b/>
      <w:bCs/>
      <w:kern w:val="28"/>
      <w:sz w:val="32"/>
      <w:szCs w:val="32"/>
      <w:lang w:eastAsia="en-US"/>
    </w:rPr>
  </w:style>
  <w:style w:type="paragraph" w:styleId="TOAHeading">
    <w:name w:val="toa heading"/>
    <w:basedOn w:val="Normal"/>
    <w:next w:val="Normal"/>
    <w:rsid w:val="001232F9"/>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rsid w:val="001232F9"/>
    <w:pPr>
      <w:ind w:left="660"/>
    </w:pPr>
  </w:style>
  <w:style w:type="paragraph" w:styleId="TOC5">
    <w:name w:val="toc 5"/>
    <w:basedOn w:val="Normal"/>
    <w:next w:val="Normal"/>
    <w:autoRedefine/>
    <w:uiPriority w:val="39"/>
    <w:rsid w:val="001232F9"/>
    <w:pPr>
      <w:ind w:left="880"/>
    </w:pPr>
  </w:style>
  <w:style w:type="paragraph" w:styleId="TOC6">
    <w:name w:val="toc 6"/>
    <w:basedOn w:val="Normal"/>
    <w:next w:val="Normal"/>
    <w:autoRedefine/>
    <w:uiPriority w:val="39"/>
    <w:rsid w:val="001232F9"/>
    <w:pPr>
      <w:ind w:left="1100"/>
    </w:pPr>
  </w:style>
  <w:style w:type="paragraph" w:styleId="TOC7">
    <w:name w:val="toc 7"/>
    <w:basedOn w:val="Normal"/>
    <w:next w:val="Normal"/>
    <w:autoRedefine/>
    <w:uiPriority w:val="39"/>
    <w:rsid w:val="001232F9"/>
    <w:pPr>
      <w:ind w:left="1320"/>
    </w:pPr>
  </w:style>
  <w:style w:type="paragraph" w:styleId="TOC8">
    <w:name w:val="toc 8"/>
    <w:basedOn w:val="Normal"/>
    <w:next w:val="Normal"/>
    <w:autoRedefine/>
    <w:uiPriority w:val="39"/>
    <w:rsid w:val="001232F9"/>
    <w:pPr>
      <w:ind w:left="1540"/>
    </w:pPr>
  </w:style>
  <w:style w:type="paragraph" w:styleId="TOC9">
    <w:name w:val="toc 9"/>
    <w:basedOn w:val="Normal"/>
    <w:next w:val="Normal"/>
    <w:autoRedefine/>
    <w:uiPriority w:val="39"/>
    <w:rsid w:val="001232F9"/>
    <w:pPr>
      <w:ind w:left="1760"/>
    </w:pPr>
  </w:style>
  <w:style w:type="paragraph" w:styleId="TOCHeading">
    <w:name w:val="TOC Heading"/>
    <w:basedOn w:val="Heading1"/>
    <w:next w:val="Normal"/>
    <w:uiPriority w:val="39"/>
    <w:semiHidden/>
    <w:unhideWhenUsed/>
    <w:qFormat/>
    <w:rsid w:val="001232F9"/>
    <w:pPr>
      <w:numPr>
        <w:numId w:val="0"/>
      </w:numPr>
      <w:tabs>
        <w:tab w:val="clear" w:pos="720"/>
      </w:tabs>
      <w:spacing w:after="60"/>
      <w:outlineLvl w:val="9"/>
    </w:pPr>
    <w:rPr>
      <w:rFonts w:asciiTheme="majorHAnsi" w:eastAsiaTheme="majorEastAsia" w:hAnsiTheme="majorHAnsi" w:cstheme="majorBidi"/>
      <w:caps w:val="0"/>
      <w:sz w:val="32"/>
      <w:szCs w:val="32"/>
    </w:rPr>
  </w:style>
  <w:style w:type="character" w:customStyle="1" w:styleId="Heading1Char">
    <w:name w:val="Heading 1 Char"/>
    <w:link w:val="Heading1"/>
    <w:uiPriority w:val="9"/>
    <w:rsid w:val="001232F9"/>
    <w:rPr>
      <w:rFonts w:cs="Arial"/>
      <w:b/>
      <w:bCs/>
      <w:caps/>
      <w:kern w:val="32"/>
      <w:sz w:val="22"/>
      <w:szCs w:val="22"/>
      <w:lang w:eastAsia="en-US"/>
    </w:rPr>
  </w:style>
  <w:style w:type="character" w:customStyle="1" w:styleId="Heading2Char">
    <w:name w:val="Heading 2 Char"/>
    <w:link w:val="Heading2"/>
    <w:uiPriority w:val="9"/>
    <w:rsid w:val="001232F9"/>
    <w:rPr>
      <w:rFonts w:cs="Arial"/>
      <w:b/>
      <w:bCs/>
      <w:iCs/>
      <w:sz w:val="22"/>
      <w:szCs w:val="22"/>
      <w:lang w:eastAsia="en-US"/>
    </w:rPr>
  </w:style>
  <w:style w:type="character" w:customStyle="1" w:styleId="Heading3Char">
    <w:name w:val="Heading 3 Char"/>
    <w:link w:val="Heading3"/>
    <w:uiPriority w:val="9"/>
    <w:rsid w:val="001232F9"/>
    <w:rPr>
      <w:rFonts w:cs="Arial"/>
      <w:b/>
      <w:bCs/>
      <w:sz w:val="22"/>
      <w:szCs w:val="22"/>
      <w:lang w:eastAsia="en-US"/>
    </w:rPr>
  </w:style>
  <w:style w:type="character" w:customStyle="1" w:styleId="Heading4Char">
    <w:name w:val="Heading 4 Char"/>
    <w:link w:val="Heading4"/>
    <w:uiPriority w:val="9"/>
    <w:rsid w:val="001232F9"/>
    <w:rPr>
      <w:bCs/>
      <w:i/>
      <w:sz w:val="22"/>
      <w:szCs w:val="28"/>
      <w:lang w:eastAsia="en-US"/>
    </w:rPr>
  </w:style>
  <w:style w:type="character" w:customStyle="1" w:styleId="Heading5Char">
    <w:name w:val="Heading 5 Char"/>
    <w:link w:val="Heading5"/>
    <w:uiPriority w:val="9"/>
    <w:rsid w:val="001232F9"/>
    <w:rPr>
      <w:i/>
      <w:iCs/>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0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Microsoft_Word_97_-_2003_Document47.doc"/><Relationship Id="rId21" Type="http://schemas.openxmlformats.org/officeDocument/2006/relationships/image" Target="media/image7.wmf"/><Relationship Id="rId42" Type="http://schemas.openxmlformats.org/officeDocument/2006/relationships/image" Target="media/image18.wmf"/><Relationship Id="rId63" Type="http://schemas.openxmlformats.org/officeDocument/2006/relationships/package" Target="embeddings/Microsoft_Word_Document1.docx"/><Relationship Id="rId84" Type="http://schemas.openxmlformats.org/officeDocument/2006/relationships/image" Target="media/image40.wmf"/><Relationship Id="rId138" Type="http://schemas.openxmlformats.org/officeDocument/2006/relationships/image" Target="media/image68.wmf"/><Relationship Id="rId107" Type="http://schemas.openxmlformats.org/officeDocument/2006/relationships/oleObject" Target="embeddings/Microsoft_Word_97_-_2003_Document42.doc"/><Relationship Id="rId11" Type="http://schemas.openxmlformats.org/officeDocument/2006/relationships/oleObject" Target="embeddings/Microsoft_Word_97_-_2003_Document.doc"/><Relationship Id="rId32" Type="http://schemas.openxmlformats.org/officeDocument/2006/relationships/oleObject" Target="embeddings/Microsoft_Word_97_-_2003_Document10.doc"/><Relationship Id="rId53" Type="http://schemas.openxmlformats.org/officeDocument/2006/relationships/oleObject" Target="embeddings/Microsoft_Word_97_-_2003_Document20.doc"/><Relationship Id="rId74" Type="http://schemas.openxmlformats.org/officeDocument/2006/relationships/image" Target="media/image35.wmf"/><Relationship Id="rId128" Type="http://schemas.openxmlformats.org/officeDocument/2006/relationships/image" Target="media/image63.wmf"/><Relationship Id="rId149" Type="http://schemas.openxmlformats.org/officeDocument/2006/relationships/package" Target="embeddings/Microsoft_Word_Document6.docx"/><Relationship Id="rId5" Type="http://schemas.openxmlformats.org/officeDocument/2006/relationships/webSettings" Target="webSettings.xml"/><Relationship Id="rId95" Type="http://schemas.openxmlformats.org/officeDocument/2006/relationships/oleObject" Target="embeddings/Microsoft_Word_97_-_2003_Document36.doc"/><Relationship Id="rId22" Type="http://schemas.openxmlformats.org/officeDocument/2006/relationships/oleObject" Target="embeddings/Microsoft_Word_97_-_2003_Document5.doc"/><Relationship Id="rId43" Type="http://schemas.openxmlformats.org/officeDocument/2006/relationships/oleObject" Target="embeddings/Microsoft_Word_97_-_2003_Document15.doc"/><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Microsoft_Word_97_-_2003_Document55.doc"/><Relationship Id="rId80" Type="http://schemas.openxmlformats.org/officeDocument/2006/relationships/image" Target="media/image38.wmf"/><Relationship Id="rId85" Type="http://schemas.openxmlformats.org/officeDocument/2006/relationships/oleObject" Target="embeddings/Microsoft_Word_97_-_2003_Document31.doc"/><Relationship Id="rId150" Type="http://schemas.openxmlformats.org/officeDocument/2006/relationships/image" Target="media/image74.wmf"/><Relationship Id="rId155" Type="http://schemas.openxmlformats.org/officeDocument/2006/relationships/image" Target="media/image77.wmf"/><Relationship Id="rId12" Type="http://schemas.openxmlformats.org/officeDocument/2006/relationships/image" Target="media/image2.wmf"/><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image" Target="media/image16.wmf"/><Relationship Id="rId59" Type="http://schemas.openxmlformats.org/officeDocument/2006/relationships/oleObject" Target="embeddings/Microsoft_Word_97_-_2003_Document22.doc"/><Relationship Id="rId103" Type="http://schemas.openxmlformats.org/officeDocument/2006/relationships/oleObject" Target="embeddings/Microsoft_Word_97_-_2003_Document40.doc"/><Relationship Id="rId108" Type="http://schemas.openxmlformats.org/officeDocument/2006/relationships/image" Target="media/image52.wmf"/><Relationship Id="rId124" Type="http://schemas.openxmlformats.org/officeDocument/2006/relationships/image" Target="media/image61.wmf"/><Relationship Id="rId129" Type="http://schemas.openxmlformats.org/officeDocument/2006/relationships/oleObject" Target="embeddings/Microsoft_Word_97_-_2003_Document51.doc"/><Relationship Id="rId54" Type="http://schemas.openxmlformats.org/officeDocument/2006/relationships/image" Target="media/image24.wmf"/><Relationship Id="rId70" Type="http://schemas.openxmlformats.org/officeDocument/2006/relationships/image" Target="media/image33.wmf"/><Relationship Id="rId75" Type="http://schemas.openxmlformats.org/officeDocument/2006/relationships/oleObject" Target="embeddings/Microsoft_Word_97_-_2003_Document26.doc"/><Relationship Id="rId91" Type="http://schemas.openxmlformats.org/officeDocument/2006/relationships/oleObject" Target="embeddings/Microsoft_Word_97_-_2003_Document34.doc"/><Relationship Id="rId96" Type="http://schemas.openxmlformats.org/officeDocument/2006/relationships/image" Target="media/image46.wmf"/><Relationship Id="rId140" Type="http://schemas.openxmlformats.org/officeDocument/2006/relationships/image" Target="media/image69.wmf"/><Relationship Id="rId145" Type="http://schemas.openxmlformats.org/officeDocument/2006/relationships/oleObject" Target="embeddings/Microsoft_Word_97_-_2003_Document58.doc"/><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Microsoft_Word_97_-_2003_Document8.doc"/><Relationship Id="rId49" Type="http://schemas.openxmlformats.org/officeDocument/2006/relationships/oleObject" Target="embeddings/Microsoft_Word_97_-_2003_Document18.doc"/><Relationship Id="rId114" Type="http://schemas.openxmlformats.org/officeDocument/2006/relationships/image" Target="media/image55.wmf"/><Relationship Id="rId119" Type="http://schemas.openxmlformats.org/officeDocument/2006/relationships/image" Target="media/image58.wmf"/><Relationship Id="rId44" Type="http://schemas.openxmlformats.org/officeDocument/2006/relationships/image" Target="media/image19.wmf"/><Relationship Id="rId60" Type="http://schemas.openxmlformats.org/officeDocument/2006/relationships/image" Target="media/image27.png"/><Relationship Id="rId65" Type="http://schemas.openxmlformats.org/officeDocument/2006/relationships/package" Target="embeddings/Microsoft_Word_Document2.docx"/><Relationship Id="rId81" Type="http://schemas.openxmlformats.org/officeDocument/2006/relationships/oleObject" Target="embeddings/Microsoft_Word_97_-_2003_Document29.doc"/><Relationship Id="rId86" Type="http://schemas.openxmlformats.org/officeDocument/2006/relationships/image" Target="media/image41.wmf"/><Relationship Id="rId130" Type="http://schemas.openxmlformats.org/officeDocument/2006/relationships/image" Target="media/image64.wmf"/><Relationship Id="rId135" Type="http://schemas.openxmlformats.org/officeDocument/2006/relationships/package" Target="embeddings/Microsoft_Word_Document5.docx"/><Relationship Id="rId151" Type="http://schemas.openxmlformats.org/officeDocument/2006/relationships/package" Target="embeddings/Microsoft_Word_Document7.docx"/><Relationship Id="rId156" Type="http://schemas.openxmlformats.org/officeDocument/2006/relationships/oleObject" Target="embeddings/Microsoft_Word_97_-_2003_Document61.doc"/><Relationship Id="rId13" Type="http://schemas.openxmlformats.org/officeDocument/2006/relationships/image" Target="media/image3.wmf"/><Relationship Id="rId18" Type="http://schemas.openxmlformats.org/officeDocument/2006/relationships/oleObject" Target="embeddings/Microsoft_Word_97_-_2003_Document3.doc"/><Relationship Id="rId39" Type="http://schemas.openxmlformats.org/officeDocument/2006/relationships/oleObject" Target="embeddings/Microsoft_Word_97_-_2003_Document13.doc"/><Relationship Id="rId109" Type="http://schemas.openxmlformats.org/officeDocument/2006/relationships/oleObject" Target="embeddings/Microsoft_Word_97_-_2003_Document43.doc"/><Relationship Id="rId34" Type="http://schemas.openxmlformats.org/officeDocument/2006/relationships/oleObject" Target="embeddings/Microsoft_Word_97_-_2003_Document11.doc"/><Relationship Id="rId50" Type="http://schemas.openxmlformats.org/officeDocument/2006/relationships/image" Target="media/image22.wmf"/><Relationship Id="rId55" Type="http://schemas.openxmlformats.org/officeDocument/2006/relationships/package" Target="embeddings/Microsoft_Word_Document.docx"/><Relationship Id="rId76" Type="http://schemas.openxmlformats.org/officeDocument/2006/relationships/image" Target="media/image36.wmf"/><Relationship Id="rId97" Type="http://schemas.openxmlformats.org/officeDocument/2006/relationships/oleObject" Target="embeddings/Microsoft_Word_97_-_2003_Document37.doc"/><Relationship Id="rId104" Type="http://schemas.openxmlformats.org/officeDocument/2006/relationships/image" Target="media/image50.wmf"/><Relationship Id="rId120" Type="http://schemas.openxmlformats.org/officeDocument/2006/relationships/oleObject" Target="embeddings/Microsoft_Word_97_-_2003_Document48.doc"/><Relationship Id="rId125" Type="http://schemas.openxmlformats.org/officeDocument/2006/relationships/oleObject" Target="embeddings/Microsoft_Word_97_-_2003_Document50.doc"/><Relationship Id="rId141" Type="http://schemas.openxmlformats.org/officeDocument/2006/relationships/oleObject" Target="embeddings/Microsoft_Word_97_-_2003_Document56.doc"/><Relationship Id="rId146" Type="http://schemas.openxmlformats.org/officeDocument/2006/relationships/image" Target="media/image72.wmf"/><Relationship Id="rId7" Type="http://schemas.openxmlformats.org/officeDocument/2006/relationships/endnotes" Target="endnotes.xml"/><Relationship Id="rId71" Type="http://schemas.openxmlformats.org/officeDocument/2006/relationships/oleObject" Target="embeddings/Microsoft_Word_97_-_2003_Document24.doc"/><Relationship Id="rId92" Type="http://schemas.openxmlformats.org/officeDocument/2006/relationships/image" Target="media/image44.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Microsoft_Word_97_-_2003_Document6.doc"/><Relationship Id="rId40" Type="http://schemas.openxmlformats.org/officeDocument/2006/relationships/image" Target="media/image17.wmf"/><Relationship Id="rId45" Type="http://schemas.openxmlformats.org/officeDocument/2006/relationships/oleObject" Target="embeddings/Microsoft_Word_97_-_2003_Document16.doc"/><Relationship Id="rId66" Type="http://schemas.openxmlformats.org/officeDocument/2006/relationships/image" Target="media/image31.wmf"/><Relationship Id="rId87" Type="http://schemas.openxmlformats.org/officeDocument/2006/relationships/oleObject" Target="embeddings/Microsoft_Word_97_-_2003_Document32.doc"/><Relationship Id="rId110" Type="http://schemas.openxmlformats.org/officeDocument/2006/relationships/image" Target="media/image53.wmf"/><Relationship Id="rId115" Type="http://schemas.openxmlformats.org/officeDocument/2006/relationships/oleObject" Target="embeddings/Microsoft_Word_97_-_2003_Document46.doc"/><Relationship Id="rId131" Type="http://schemas.openxmlformats.org/officeDocument/2006/relationships/oleObject" Target="embeddings/Microsoft_Word_97_-_2003_Document52.doc"/><Relationship Id="rId136" Type="http://schemas.openxmlformats.org/officeDocument/2006/relationships/image" Target="media/image67.wmf"/><Relationship Id="rId157" Type="http://schemas.openxmlformats.org/officeDocument/2006/relationships/fontTable" Target="fontTable.xml"/><Relationship Id="rId61" Type="http://schemas.openxmlformats.org/officeDocument/2006/relationships/image" Target="media/image28.png"/><Relationship Id="rId82" Type="http://schemas.openxmlformats.org/officeDocument/2006/relationships/image" Target="media/image39.wmf"/><Relationship Id="rId152" Type="http://schemas.openxmlformats.org/officeDocument/2006/relationships/image" Target="media/image75.png"/><Relationship Id="rId19" Type="http://schemas.openxmlformats.org/officeDocument/2006/relationships/image" Target="media/image6.wmf"/><Relationship Id="rId14" Type="http://schemas.openxmlformats.org/officeDocument/2006/relationships/oleObject" Target="embeddings/Microsoft_Word_97_-_2003_Document1.doc"/><Relationship Id="rId30" Type="http://schemas.openxmlformats.org/officeDocument/2006/relationships/oleObject" Target="embeddings/Microsoft_Word_97_-_2003_Document9.doc"/><Relationship Id="rId35" Type="http://schemas.openxmlformats.org/officeDocument/2006/relationships/image" Target="media/image14.wmf"/><Relationship Id="rId56" Type="http://schemas.openxmlformats.org/officeDocument/2006/relationships/image" Target="media/image25.wmf"/><Relationship Id="rId77" Type="http://schemas.openxmlformats.org/officeDocument/2006/relationships/oleObject" Target="embeddings/Microsoft_Word_97_-_2003_Document27.doc"/><Relationship Id="rId100" Type="http://schemas.openxmlformats.org/officeDocument/2006/relationships/image" Target="media/image48.wmf"/><Relationship Id="rId105" Type="http://schemas.openxmlformats.org/officeDocument/2006/relationships/oleObject" Target="embeddings/Microsoft_Word_97_-_2003_Document41.doc"/><Relationship Id="rId126" Type="http://schemas.openxmlformats.org/officeDocument/2006/relationships/image" Target="media/image62.wmf"/><Relationship Id="rId147" Type="http://schemas.openxmlformats.org/officeDocument/2006/relationships/oleObject" Target="embeddings/Microsoft_Word_97_-_2003_Document59.doc"/><Relationship Id="rId8" Type="http://schemas.openxmlformats.org/officeDocument/2006/relationships/footer" Target="footer1.xml"/><Relationship Id="rId51" Type="http://schemas.openxmlformats.org/officeDocument/2006/relationships/oleObject" Target="embeddings/Microsoft_Word_97_-_2003_Document19.doc"/><Relationship Id="rId72" Type="http://schemas.openxmlformats.org/officeDocument/2006/relationships/image" Target="media/image34.wmf"/><Relationship Id="rId93" Type="http://schemas.openxmlformats.org/officeDocument/2006/relationships/oleObject" Target="embeddings/Microsoft_Word_97_-_2003_Document35.doc"/><Relationship Id="rId98" Type="http://schemas.openxmlformats.org/officeDocument/2006/relationships/image" Target="media/image47.wmf"/><Relationship Id="rId121" Type="http://schemas.openxmlformats.org/officeDocument/2006/relationships/image" Target="media/image59.wmf"/><Relationship Id="rId142" Type="http://schemas.openxmlformats.org/officeDocument/2006/relationships/image" Target="media/image70.wmf"/><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20.wmf"/><Relationship Id="rId67" Type="http://schemas.openxmlformats.org/officeDocument/2006/relationships/package" Target="embeddings/Microsoft_Word_Document3.docx"/><Relationship Id="rId116" Type="http://schemas.openxmlformats.org/officeDocument/2006/relationships/image" Target="media/image56.wmf"/><Relationship Id="rId137" Type="http://schemas.openxmlformats.org/officeDocument/2006/relationships/oleObject" Target="embeddings/Microsoft_Word_97_-_2003_Document54.doc"/><Relationship Id="rId158" Type="http://schemas.openxmlformats.org/officeDocument/2006/relationships/theme" Target="theme/theme1.xml"/><Relationship Id="rId20" Type="http://schemas.openxmlformats.org/officeDocument/2006/relationships/oleObject" Target="embeddings/Microsoft_Word_97_-_2003_Document4.doc"/><Relationship Id="rId41" Type="http://schemas.openxmlformats.org/officeDocument/2006/relationships/oleObject" Target="embeddings/Microsoft_Word_97_-_2003_Document14.doc"/><Relationship Id="rId62" Type="http://schemas.openxmlformats.org/officeDocument/2006/relationships/image" Target="media/image29.wmf"/><Relationship Id="rId83" Type="http://schemas.openxmlformats.org/officeDocument/2006/relationships/oleObject" Target="embeddings/Microsoft_Word_97_-_2003_Document30.doc"/><Relationship Id="rId88" Type="http://schemas.openxmlformats.org/officeDocument/2006/relationships/image" Target="media/image42.wmf"/><Relationship Id="rId111" Type="http://schemas.openxmlformats.org/officeDocument/2006/relationships/oleObject" Target="embeddings/Microsoft_Word_97_-_2003_Document44.doc"/><Relationship Id="rId132" Type="http://schemas.openxmlformats.org/officeDocument/2006/relationships/image" Target="media/image65.wmf"/><Relationship Id="rId153" Type="http://schemas.openxmlformats.org/officeDocument/2006/relationships/image" Target="media/image76.wmf"/><Relationship Id="rId15" Type="http://schemas.openxmlformats.org/officeDocument/2006/relationships/image" Target="media/image4.wmf"/><Relationship Id="rId36" Type="http://schemas.openxmlformats.org/officeDocument/2006/relationships/oleObject" Target="embeddings/Microsoft_Word_97_-_2003_Document12.doc"/><Relationship Id="rId57" Type="http://schemas.openxmlformats.org/officeDocument/2006/relationships/oleObject" Target="embeddings/Microsoft_Word_97_-_2003_Document21.doc"/><Relationship Id="rId106" Type="http://schemas.openxmlformats.org/officeDocument/2006/relationships/image" Target="media/image51.wmf"/><Relationship Id="rId127" Type="http://schemas.openxmlformats.org/officeDocument/2006/relationships/package" Target="embeddings/Microsoft_Word_Document4.docx"/><Relationship Id="rId10" Type="http://schemas.openxmlformats.org/officeDocument/2006/relationships/image" Target="media/image1.wmf"/><Relationship Id="rId31" Type="http://schemas.openxmlformats.org/officeDocument/2006/relationships/image" Target="media/image12.wmf"/><Relationship Id="rId52" Type="http://schemas.openxmlformats.org/officeDocument/2006/relationships/image" Target="media/image23.wmf"/><Relationship Id="rId73" Type="http://schemas.openxmlformats.org/officeDocument/2006/relationships/oleObject" Target="embeddings/Microsoft_Word_97_-_2003_Document25.doc"/><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Microsoft_Word_97_-_2003_Document38.doc"/><Relationship Id="rId101" Type="http://schemas.openxmlformats.org/officeDocument/2006/relationships/oleObject" Target="embeddings/Microsoft_Word_97_-_2003_Document39.doc"/><Relationship Id="rId122" Type="http://schemas.openxmlformats.org/officeDocument/2006/relationships/oleObject" Target="embeddings/Microsoft_Word_97_-_2003_Document49.doc"/><Relationship Id="rId143" Type="http://schemas.openxmlformats.org/officeDocument/2006/relationships/oleObject" Target="embeddings/Microsoft_Word_97_-_2003_Document57.doc"/><Relationship Id="rId148" Type="http://schemas.openxmlformats.org/officeDocument/2006/relationships/image" Target="media/image73.wmf"/><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oleObject" Target="embeddings/Microsoft_Word_97_-_2003_Document7.doc"/><Relationship Id="rId47" Type="http://schemas.openxmlformats.org/officeDocument/2006/relationships/oleObject" Target="embeddings/Microsoft_Word_97_-_2003_Document17.doc"/><Relationship Id="rId68" Type="http://schemas.openxmlformats.org/officeDocument/2006/relationships/image" Target="media/image32.wmf"/><Relationship Id="rId89" Type="http://schemas.openxmlformats.org/officeDocument/2006/relationships/oleObject" Target="embeddings/Microsoft_Word_97_-_2003_Document33.doc"/><Relationship Id="rId112" Type="http://schemas.openxmlformats.org/officeDocument/2006/relationships/image" Target="media/image54.wmf"/><Relationship Id="rId133" Type="http://schemas.openxmlformats.org/officeDocument/2006/relationships/oleObject" Target="embeddings/Microsoft_Word_97_-_2003_Document53.doc"/><Relationship Id="rId154" Type="http://schemas.openxmlformats.org/officeDocument/2006/relationships/oleObject" Target="embeddings/Microsoft_Word_97_-_2003_Document60.doc"/><Relationship Id="rId16" Type="http://schemas.openxmlformats.org/officeDocument/2006/relationships/oleObject" Target="embeddings/Microsoft_Word_97_-_2003_Document2.doc"/><Relationship Id="rId37" Type="http://schemas.openxmlformats.org/officeDocument/2006/relationships/image" Target="media/image15.wmf"/><Relationship Id="rId58" Type="http://schemas.openxmlformats.org/officeDocument/2006/relationships/image" Target="media/image26.wmf"/><Relationship Id="rId79" Type="http://schemas.openxmlformats.org/officeDocument/2006/relationships/oleObject" Target="embeddings/Microsoft_Word_97_-_2003_Document28.doc"/><Relationship Id="rId102" Type="http://schemas.openxmlformats.org/officeDocument/2006/relationships/image" Target="media/image49.wmf"/><Relationship Id="rId123" Type="http://schemas.openxmlformats.org/officeDocument/2006/relationships/image" Target="media/image60.wmf"/><Relationship Id="rId144" Type="http://schemas.openxmlformats.org/officeDocument/2006/relationships/image" Target="media/image71.wmf"/><Relationship Id="rId90" Type="http://schemas.openxmlformats.org/officeDocument/2006/relationships/image" Target="media/image43.wmf"/><Relationship Id="rId27" Type="http://schemas.openxmlformats.org/officeDocument/2006/relationships/image" Target="media/image10.wmf"/><Relationship Id="rId48" Type="http://schemas.openxmlformats.org/officeDocument/2006/relationships/image" Target="media/image21.wmf"/><Relationship Id="rId69" Type="http://schemas.openxmlformats.org/officeDocument/2006/relationships/oleObject" Target="embeddings/Microsoft_Word_97_-_2003_Document23.doc"/><Relationship Id="rId113" Type="http://schemas.openxmlformats.org/officeDocument/2006/relationships/oleObject" Target="embeddings/Microsoft_Word_97_-_2003_Document45.doc"/><Relationship Id="rId134" Type="http://schemas.openxmlformats.org/officeDocument/2006/relationships/image" Target="media/image66.wmf"/></Relationships>
</file>

<file path=word/_rels/settings.xml.rels><?xml version="1.0" encoding="UTF-8" standalone="yes"?>
<Relationships xmlns="http://schemas.openxmlformats.org/package/2006/relationships"><Relationship Id="rId1" Type="http://schemas.openxmlformats.org/officeDocument/2006/relationships/attachedTemplate" Target="file:///H:\001-SC-SME-0005_SRS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19435A-839C-443B-B2B0-346FBD843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001-SC-SME-0005_SRS_Template</Template>
  <TotalTime>1819</TotalTime>
  <Pages>178</Pages>
  <Words>39695</Words>
  <Characters>225870</Characters>
  <Application>Microsoft Office Word</Application>
  <DocSecurity>0</DocSecurity>
  <Lines>9034</Lines>
  <Paragraphs>5901</Paragraphs>
  <ScaleCrop>false</ScaleCrop>
  <HeadingPairs>
    <vt:vector size="2" baseType="variant">
      <vt:variant>
        <vt:lpstr>Title</vt:lpstr>
      </vt:variant>
      <vt:variant>
        <vt:i4>1</vt:i4>
      </vt:variant>
    </vt:vector>
  </HeadingPairs>
  <TitlesOfParts>
    <vt:vector size="1" baseType="lpstr">
      <vt:lpstr>Insert title here</vt:lpstr>
    </vt:vector>
  </TitlesOfParts>
  <Manager>Andrew Barton</Manager>
  <Company>Ultra Electronics - Controls</Company>
  <LinksUpToDate>false</LinksUpToDate>
  <CharactersWithSpaces>259664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here</dc:title>
  <dc:subject>Template for A400M TVAS systems documents</dc:subject>
  <dc:creator>Alois Mosmang</dc:creator>
  <cp:keywords/>
  <dc:description/>
  <cp:lastModifiedBy>P Muni Bhagyasri</cp:lastModifiedBy>
  <cp:revision>11</cp:revision>
  <cp:lastPrinted>2007-02-22T15:34:00Z</cp:lastPrinted>
  <dcterms:created xsi:type="dcterms:W3CDTF">2025-11-27T06:48:00Z</dcterms:created>
  <dcterms:modified xsi:type="dcterms:W3CDTF">2026-02-04T07:08:00Z</dcterms:modified>
</cp:coreProperties>
</file>